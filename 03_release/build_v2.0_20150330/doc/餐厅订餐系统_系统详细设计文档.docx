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87283A" w:rsidRPr="00DE3E4B" w:rsidRDefault="0087283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87283A" w:rsidRPr="00DE3E4B" w:rsidRDefault="0087283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87283A" w:rsidRPr="00AF53B7" w:rsidRDefault="0087283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87283A" w:rsidRPr="00AF53B7" w:rsidRDefault="0087283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87283A" w:rsidRPr="00AF53B7" w:rsidRDefault="0087283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87283A" w:rsidRPr="00AF53B7" w:rsidRDefault="0087283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87283A" w:rsidRPr="00AF53B7" w:rsidRDefault="0087283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564A43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2015-03-18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87283A" w:rsidRPr="00AF53B7" w:rsidRDefault="0087283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87283A" w:rsidRPr="00AF53B7" w:rsidRDefault="0087283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87283A" w:rsidRPr="00AF53B7" w:rsidRDefault="0087283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87283A" w:rsidRPr="00AF53B7" w:rsidRDefault="0087283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87283A" w:rsidRPr="00AF53B7" w:rsidRDefault="0087283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564A43">
                            <w:rPr>
                              <w:caps/>
                              <w:noProof/>
                              <w:szCs w:val="24"/>
                            </w:rPr>
                            <w:t>2015-03-18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  <w:tr w:rsidR="00572D0C" w:rsidRPr="00DE3E4B" w14:paraId="46B83DBB" w14:textId="77777777" w:rsidTr="00EE130B">
        <w:tc>
          <w:tcPr>
            <w:tcW w:w="1008" w:type="dxa"/>
          </w:tcPr>
          <w:p w14:paraId="399792B5" w14:textId="77777777" w:rsidR="00572D0C" w:rsidRDefault="00572D0C" w:rsidP="00E0688B">
            <w:pPr>
              <w:pStyle w:val="TableText"/>
            </w:pPr>
          </w:p>
        </w:tc>
        <w:tc>
          <w:tcPr>
            <w:tcW w:w="1440" w:type="dxa"/>
          </w:tcPr>
          <w:p w14:paraId="06E40D1D" w14:textId="2524F9B7" w:rsidR="00572D0C" w:rsidRDefault="00572D0C" w:rsidP="00E0688B">
            <w:pPr>
              <w:pStyle w:val="TableText"/>
            </w:pPr>
            <w:r>
              <w:t>2015-02-02</w:t>
            </w:r>
          </w:p>
        </w:tc>
        <w:tc>
          <w:tcPr>
            <w:tcW w:w="1260" w:type="dxa"/>
          </w:tcPr>
          <w:p w14:paraId="75D7BF77" w14:textId="6B081EB5" w:rsidR="00572D0C" w:rsidRDefault="00572D0C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70D91F54" w14:textId="77777777" w:rsidR="00572D0C" w:rsidRPr="00DE3E4B" w:rsidRDefault="00572D0C" w:rsidP="00E0688B">
            <w:pPr>
              <w:pStyle w:val="TableText"/>
            </w:pPr>
          </w:p>
        </w:tc>
        <w:tc>
          <w:tcPr>
            <w:tcW w:w="4230" w:type="dxa"/>
          </w:tcPr>
          <w:p w14:paraId="5493D752" w14:textId="763A8BFD" w:rsidR="00572D0C" w:rsidRDefault="00572D0C" w:rsidP="00181662">
            <w:pPr>
              <w:pStyle w:val="TableText"/>
            </w:pPr>
            <w:r>
              <w:rPr>
                <w:rFonts w:hint="eastAsia"/>
              </w:rPr>
              <w:t>补充</w:t>
            </w:r>
            <w:r>
              <w:t>章节</w:t>
            </w:r>
            <w:r>
              <w:t>4</w:t>
            </w:r>
            <w:r>
              <w:t>，</w:t>
            </w:r>
            <w:r>
              <w:t>5</w:t>
            </w:r>
          </w:p>
        </w:tc>
      </w:tr>
      <w:tr w:rsidR="000D1BC8" w:rsidRPr="00DE3E4B" w14:paraId="4339DEA1" w14:textId="77777777" w:rsidTr="00EE130B">
        <w:tc>
          <w:tcPr>
            <w:tcW w:w="1008" w:type="dxa"/>
          </w:tcPr>
          <w:p w14:paraId="7E5E4DA7" w14:textId="77777777" w:rsidR="000D1BC8" w:rsidRDefault="000D1BC8" w:rsidP="00E0688B">
            <w:pPr>
              <w:pStyle w:val="TableText"/>
            </w:pPr>
          </w:p>
        </w:tc>
        <w:tc>
          <w:tcPr>
            <w:tcW w:w="1440" w:type="dxa"/>
          </w:tcPr>
          <w:p w14:paraId="02D60DF6" w14:textId="1E1E90AB" w:rsidR="000D1BC8" w:rsidRDefault="000D1BC8" w:rsidP="00E0688B">
            <w:pPr>
              <w:pStyle w:val="TableText"/>
            </w:pPr>
            <w:r>
              <w:rPr>
                <w:rFonts w:hint="eastAsia"/>
              </w:rPr>
              <w:t>2015-03-05</w:t>
            </w:r>
          </w:p>
        </w:tc>
        <w:tc>
          <w:tcPr>
            <w:tcW w:w="1260" w:type="dxa"/>
          </w:tcPr>
          <w:p w14:paraId="68E24771" w14:textId="3DF682DD" w:rsidR="000D1BC8" w:rsidRDefault="000D1B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4BDBB948" w14:textId="77777777" w:rsidR="000D1BC8" w:rsidRPr="00DE3E4B" w:rsidRDefault="000D1BC8" w:rsidP="00E0688B">
            <w:pPr>
              <w:pStyle w:val="TableText"/>
            </w:pPr>
          </w:p>
        </w:tc>
        <w:tc>
          <w:tcPr>
            <w:tcW w:w="4230" w:type="dxa"/>
          </w:tcPr>
          <w:p w14:paraId="475FD9F8" w14:textId="5D2051A2" w:rsidR="000D1BC8" w:rsidRDefault="000D1BC8" w:rsidP="00181662">
            <w:pPr>
              <w:pStyle w:val="TableText"/>
            </w:pPr>
            <w:r>
              <w:rPr>
                <w:rFonts w:hint="eastAsia"/>
              </w:rPr>
              <w:t>添加</w:t>
            </w:r>
            <w:r>
              <w:t>章节</w:t>
            </w:r>
            <w:r>
              <w:rPr>
                <w:rFonts w:hint="eastAsia"/>
              </w:rPr>
              <w:t>7</w:t>
            </w:r>
            <w:r>
              <w:t>.6</w:t>
            </w:r>
            <w:r w:rsidR="00901E3A">
              <w:t>,7.7</w:t>
            </w:r>
          </w:p>
        </w:tc>
      </w:tr>
      <w:tr w:rsidR="00696147" w:rsidRPr="00DE3E4B" w14:paraId="33C80FD3" w14:textId="77777777" w:rsidTr="00EE130B">
        <w:tc>
          <w:tcPr>
            <w:tcW w:w="1008" w:type="dxa"/>
          </w:tcPr>
          <w:p w14:paraId="26E32D3F" w14:textId="77777777" w:rsidR="00696147" w:rsidRDefault="00696147" w:rsidP="00E0688B">
            <w:pPr>
              <w:pStyle w:val="TableText"/>
            </w:pPr>
          </w:p>
        </w:tc>
        <w:tc>
          <w:tcPr>
            <w:tcW w:w="1440" w:type="dxa"/>
          </w:tcPr>
          <w:p w14:paraId="744B90EA" w14:textId="1D13D6E3" w:rsidR="00696147" w:rsidRDefault="00696147" w:rsidP="00E0688B">
            <w:pPr>
              <w:pStyle w:val="TableText"/>
            </w:pPr>
            <w:r>
              <w:t>2015-03-07</w:t>
            </w:r>
          </w:p>
        </w:tc>
        <w:tc>
          <w:tcPr>
            <w:tcW w:w="1260" w:type="dxa"/>
          </w:tcPr>
          <w:p w14:paraId="120368B5" w14:textId="6D6B1D4C" w:rsidR="00696147" w:rsidRDefault="00696147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7D4996F" w14:textId="77777777" w:rsidR="00696147" w:rsidRPr="00DE3E4B" w:rsidRDefault="00696147" w:rsidP="00E0688B">
            <w:pPr>
              <w:pStyle w:val="TableText"/>
            </w:pPr>
          </w:p>
        </w:tc>
        <w:tc>
          <w:tcPr>
            <w:tcW w:w="4230" w:type="dxa"/>
          </w:tcPr>
          <w:p w14:paraId="220EFB36" w14:textId="5F3EBA03" w:rsidR="00696147" w:rsidRDefault="00696147" w:rsidP="00181662">
            <w:pPr>
              <w:pStyle w:val="TableText"/>
            </w:pPr>
            <w:r>
              <w:rPr>
                <w:rFonts w:hint="eastAsia"/>
              </w:rPr>
              <w:t>补充</w:t>
            </w:r>
            <w:r>
              <w:t>7.6</w:t>
            </w:r>
            <w:r>
              <w:t>节调用返回部分，调整输入参数格式</w:t>
            </w:r>
          </w:p>
        </w:tc>
      </w:tr>
      <w:tr w:rsidR="00297466" w:rsidRPr="00DE3E4B" w14:paraId="09FB659B" w14:textId="77777777" w:rsidTr="00EE130B">
        <w:tc>
          <w:tcPr>
            <w:tcW w:w="1008" w:type="dxa"/>
          </w:tcPr>
          <w:p w14:paraId="6FBA93CD" w14:textId="77777777" w:rsidR="00297466" w:rsidRDefault="00297466" w:rsidP="00E0688B">
            <w:pPr>
              <w:pStyle w:val="TableText"/>
            </w:pPr>
          </w:p>
        </w:tc>
        <w:tc>
          <w:tcPr>
            <w:tcW w:w="1440" w:type="dxa"/>
          </w:tcPr>
          <w:p w14:paraId="63C51183" w14:textId="067A6D38" w:rsidR="00297466" w:rsidRDefault="00297466" w:rsidP="00E0688B">
            <w:pPr>
              <w:pStyle w:val="TableText"/>
            </w:pPr>
            <w:r>
              <w:t>2015-03-12</w:t>
            </w:r>
          </w:p>
        </w:tc>
        <w:tc>
          <w:tcPr>
            <w:tcW w:w="1260" w:type="dxa"/>
          </w:tcPr>
          <w:p w14:paraId="1A3DBA1D" w14:textId="7D25AF47" w:rsidR="00297466" w:rsidRDefault="00297466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4D19B71D" w14:textId="77777777" w:rsidR="00297466" w:rsidRPr="00DE3E4B" w:rsidRDefault="00297466" w:rsidP="00E0688B">
            <w:pPr>
              <w:pStyle w:val="TableText"/>
            </w:pPr>
          </w:p>
        </w:tc>
        <w:tc>
          <w:tcPr>
            <w:tcW w:w="4230" w:type="dxa"/>
          </w:tcPr>
          <w:p w14:paraId="6E929F6F" w14:textId="5916EDD1" w:rsidR="00297466" w:rsidRDefault="00297466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4.5</w:t>
            </w:r>
            <w:r>
              <w:t>小节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37A66A5" w14:textId="77777777" w:rsidR="00623616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09C07B6C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文档介绍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84B898B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文档目的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4E872E3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文档范围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48C3CB1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缩写词列表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3011E0E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参考内容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CEACB10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开发环境配置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67D05B1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JDK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50522E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Eclipse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6DAAB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设置网络代理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B3B1FEB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使用空格缩进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6447AB9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打开代码行号和</w:t>
            </w:r>
            <w:r w:rsidR="00623616" w:rsidRPr="00A10241">
              <w:rPr>
                <w:rStyle w:val="Hyperlink"/>
                <w:noProof/>
              </w:rPr>
              <w:t>80</w:t>
            </w:r>
            <w:r w:rsidR="00623616" w:rsidRPr="00A10241">
              <w:rPr>
                <w:rStyle w:val="Hyperlink"/>
                <w:rFonts w:hint="eastAsia"/>
                <w:noProof/>
              </w:rPr>
              <w:t>字符标尺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24EAE5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关闭自动编译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F5404F1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修改默认工作区编码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4E82C4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Maven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FFB84A7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MySQL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F1CC047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Tomcat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0933D1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Git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515B276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项目目录结构说明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C6C5B64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后台管理项目目录结构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3FAF55A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移动点菜服务项目目录结构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DA3585D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导入项目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819305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编译项目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BF1F93C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移动点菜模块服务端（</w:t>
            </w:r>
            <w:r w:rsidR="00623616" w:rsidRPr="00A10241">
              <w:rPr>
                <w:rStyle w:val="Hyperlink"/>
                <w:noProof/>
              </w:rPr>
              <w:t>eorder-ws</w:t>
            </w:r>
            <w:r w:rsidR="00623616" w:rsidRPr="00A10241">
              <w:rPr>
                <w:rStyle w:val="Hyperlink"/>
                <w:rFonts w:hint="eastAsia"/>
                <w:noProof/>
              </w:rPr>
              <w:t>）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F36B81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浏览菜单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170259B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65F7AF5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7FCE611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C12E495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BD7E9C4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2FE289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1295FC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浏览菜品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910B3D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0CF5FE0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9DCD05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6CF1EF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2E2F37F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7A410D9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273A22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获取会员信息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EE1A5F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4767744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FCA53DB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FFFBE7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13AC720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6F6060A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752B1BB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浏览会员订单历史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A7935C4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106A15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BC28538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07D63CD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56A7AA1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0EF2D16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2A15A1D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权限管理模块</w:t>
            </w:r>
            <w:r w:rsidR="00623616" w:rsidRPr="00A10241">
              <w:rPr>
                <w:rStyle w:val="Hyperlink"/>
                <w:noProof/>
              </w:rPr>
              <w:t xml:space="preserve"> (eorder)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30B026C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用户登录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868C03A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5A3467C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3D405F3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7F4FB5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5B1E10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E9CFD0A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7A44F70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编辑用户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588374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5BCA1F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09E430B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27ECD51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59791D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2C2B0C9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用户角色分配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204D40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E46F58C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346D00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EA68F8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6DD0DBB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96470C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46BAA9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编辑角色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D73CCB9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819B31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D2B734D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6F33C45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5C011B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0A31AB7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C4490E8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编辑权限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77F77C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E5E3CC5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04E1A8C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F5D438D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7F5582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A42D70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13F4C95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角色权限分配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469B656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684E2A6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2F7D93C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55D852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D588FA3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8B55DB" w14:textId="77777777" w:rsidR="00623616" w:rsidRDefault="00904FA5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1696CC7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数据库设计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47EED4E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462891A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3327406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199F242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用户角色关联表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9EF8CEC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角色功能关联表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5FDDD07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菜品分类表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1529BA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菜品表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1EE8E00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7CA7023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订单条目表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C3CDC43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会员等级表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5DABF65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noProof/>
              </w:rPr>
              <w:t>Web-Service</w:t>
            </w:r>
            <w:r w:rsidR="00623616" w:rsidRPr="00A10241">
              <w:rPr>
                <w:rStyle w:val="Hyperlink"/>
                <w:rFonts w:hint="eastAsia"/>
                <w:noProof/>
              </w:rPr>
              <w:t>接口协议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3ED635B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获取用户信息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094F7B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获取目前所有分类列表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13B0F15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1BE5399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D99EC8C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查询某个订单详情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149A23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订单下单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26A2468" w14:textId="77777777" w:rsidR="00623616" w:rsidRDefault="00904FA5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接口调用异常信息返回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D036EA5" w14:textId="77777777" w:rsidR="00623616" w:rsidRDefault="00904FA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6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附录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_Toc413363660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3363545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3363546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3363547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7113AC78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B616BA">
        <w:t>开发环境配置，系统模块详细</w:t>
      </w:r>
      <w:r w:rsidR="000C7E0A">
        <w:t>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3363548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3363549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3363550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3363551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3363552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1B3D57">
      <w:pPr>
        <w:pStyle w:val="Heading3"/>
      </w:pPr>
      <w:bookmarkStart w:id="8" w:name="_Toc413363553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1B3D57">
      <w:pPr>
        <w:pStyle w:val="Heading3"/>
      </w:pPr>
      <w:bookmarkStart w:id="9" w:name="_Toc413363554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1B3D57">
      <w:pPr>
        <w:pStyle w:val="Heading3"/>
      </w:pPr>
      <w:bookmarkStart w:id="10" w:name="_Toc413363555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1B3D57">
      <w:pPr>
        <w:pStyle w:val="Heading3"/>
      </w:pPr>
      <w:bookmarkStart w:id="11" w:name="_Toc413363556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1B3D57">
      <w:pPr>
        <w:pStyle w:val="Heading3"/>
      </w:pPr>
      <w:bookmarkStart w:id="12" w:name="_Toc413363557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3363558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3363559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3363560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3363561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3363562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Start w:id="25" w:name="_Toc410681872"/>
      <w:bookmarkStart w:id="26" w:name="_Toc410684553"/>
      <w:bookmarkStart w:id="27" w:name="_Toc413363563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8" w:name="_Toc410072068"/>
      <w:bookmarkStart w:id="29" w:name="_Toc410072139"/>
      <w:bookmarkStart w:id="30" w:name="_Toc410147275"/>
      <w:bookmarkStart w:id="31" w:name="_Toc410149674"/>
      <w:bookmarkStart w:id="32" w:name="_Toc410149819"/>
      <w:bookmarkStart w:id="33" w:name="_Toc410149886"/>
      <w:bookmarkStart w:id="34" w:name="_Toc410319351"/>
      <w:bookmarkStart w:id="35" w:name="_Toc410681873"/>
      <w:bookmarkStart w:id="36" w:name="_Toc410684554"/>
      <w:bookmarkStart w:id="37" w:name="_Toc413363564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8" w:name="_Toc410072069"/>
      <w:bookmarkStart w:id="39" w:name="_Toc410072140"/>
      <w:bookmarkStart w:id="40" w:name="_Toc410147276"/>
      <w:bookmarkStart w:id="41" w:name="_Toc410149675"/>
      <w:bookmarkStart w:id="42" w:name="_Toc410149820"/>
      <w:bookmarkStart w:id="43" w:name="_Toc410149887"/>
      <w:bookmarkStart w:id="44" w:name="_Toc410319352"/>
      <w:bookmarkStart w:id="45" w:name="_Toc410681874"/>
      <w:bookmarkStart w:id="46" w:name="_Toc410684555"/>
      <w:bookmarkStart w:id="47" w:name="_Toc413363565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5E65C360" w14:textId="114A0A3A" w:rsidR="000E2307" w:rsidRDefault="000E2307" w:rsidP="000E2307">
      <w:pPr>
        <w:pStyle w:val="Heading2"/>
      </w:pPr>
      <w:bookmarkStart w:id="48" w:name="_Toc413363566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8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9" w:name="_Toc413363567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9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50" w:name="_导入项目"/>
      <w:bookmarkStart w:id="51" w:name="_Toc413363568"/>
      <w:bookmarkEnd w:id="50"/>
      <w:r>
        <w:rPr>
          <w:rFonts w:hint="eastAsia"/>
        </w:rPr>
        <w:lastRenderedPageBreak/>
        <w:t>导入</w:t>
      </w:r>
      <w:r>
        <w:t>项目</w:t>
      </w:r>
      <w:bookmarkEnd w:id="51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52" w:name="_Toc413363569"/>
      <w:r>
        <w:rPr>
          <w:rFonts w:hint="eastAsia"/>
        </w:rPr>
        <w:lastRenderedPageBreak/>
        <w:t>编译</w:t>
      </w:r>
      <w:r>
        <w:t>项目</w:t>
      </w:r>
      <w:bookmarkEnd w:id="52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53" w:name="_Toc413363570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53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54" w:name="_Toc413363571"/>
      <w:r>
        <w:rPr>
          <w:rFonts w:hint="eastAsia"/>
        </w:rPr>
        <w:t>浏览</w:t>
      </w:r>
      <w:r>
        <w:t>菜单</w:t>
      </w:r>
      <w:bookmarkEnd w:id="54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55" w:name="_Toc410319359"/>
      <w:bookmarkEnd w:id="55"/>
    </w:p>
    <w:p w14:paraId="0EE23468" w14:textId="7973438D" w:rsidR="00F136C8" w:rsidRPr="001B3D57" w:rsidRDefault="00F136C8" w:rsidP="001B3D57">
      <w:pPr>
        <w:pStyle w:val="Heading3"/>
      </w:pPr>
      <w:bookmarkStart w:id="56" w:name="_Toc413363572"/>
      <w:r w:rsidRPr="001B3D57">
        <w:rPr>
          <w:rFonts w:hint="eastAsia"/>
        </w:rPr>
        <w:t>功能</w:t>
      </w:r>
      <w:r w:rsidRPr="001B3D57">
        <w:rPr>
          <w:rFonts w:hint="eastAsia"/>
        </w:rPr>
        <w:t>IPO</w:t>
      </w:r>
      <w:r w:rsidRPr="001B3D57">
        <w:rPr>
          <w:rFonts w:hint="eastAsia"/>
        </w:rPr>
        <w:t>图</w:t>
      </w:r>
      <w:bookmarkEnd w:id="56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pt;height:185.35pt" o:ole="">
            <v:imagedata r:id="rId58" o:title=""/>
          </v:shape>
          <o:OLEObject Type="Embed" ProgID="Visio.Drawing.15" ShapeID="_x0000_i1025" DrawAspect="Content" ObjectID="_1488226877" r:id="rId59"/>
        </w:object>
      </w:r>
    </w:p>
    <w:p w14:paraId="6FE00BD2" w14:textId="01327998" w:rsidR="00F136C8" w:rsidRDefault="00F136C8" w:rsidP="001B3D57">
      <w:pPr>
        <w:pStyle w:val="Heading3"/>
      </w:pPr>
      <w:bookmarkStart w:id="57" w:name="_Toc413363573"/>
      <w:r>
        <w:rPr>
          <w:rFonts w:hint="eastAsia"/>
        </w:rPr>
        <w:t>时序图</w:t>
      </w:r>
      <w:bookmarkEnd w:id="57"/>
    </w:p>
    <w:p w14:paraId="6F5B4A4C" w14:textId="5BFE51E8" w:rsidR="00525F81" w:rsidRPr="00525F81" w:rsidRDefault="00B57375" w:rsidP="003C4711">
      <w:pPr>
        <w:pStyle w:val="NoSpacing"/>
        <w:jc w:val="center"/>
      </w:pPr>
      <w:r>
        <w:rPr>
          <w:noProof/>
        </w:rPr>
        <w:drawing>
          <wp:inline distT="0" distB="0" distL="0" distR="0" wp14:anchorId="4699147C" wp14:editId="6EAEC4DF">
            <wp:extent cx="5514975" cy="128143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2015-02-01_22322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4A" w14:textId="775DA6D9" w:rsidR="00F136C8" w:rsidRDefault="00F136C8" w:rsidP="001B3D57">
      <w:pPr>
        <w:pStyle w:val="Heading3"/>
      </w:pPr>
      <w:bookmarkStart w:id="58" w:name="_Toc413363574"/>
      <w:r>
        <w:rPr>
          <w:rFonts w:hint="eastAsia"/>
        </w:rPr>
        <w:t>代码</w:t>
      </w:r>
      <w:r>
        <w:t>构成</w:t>
      </w:r>
      <w:bookmarkEnd w:id="5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2DA319D5" w:rsidR="005E191C" w:rsidRDefault="00B82DCB" w:rsidP="005E191C">
            <w:pPr>
              <w:pStyle w:val="NoSpacing"/>
            </w:pPr>
            <w:r>
              <w:rPr>
                <w:rFonts w:hint="eastAsia"/>
              </w:rPr>
              <w:t>包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lastRenderedPageBreak/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E82672" w14:paraId="1501C7B9" w14:textId="77777777" w:rsidTr="0074331B">
        <w:tc>
          <w:tcPr>
            <w:tcW w:w="2700" w:type="dxa"/>
          </w:tcPr>
          <w:p w14:paraId="0F2E75AA" w14:textId="0057BAAF" w:rsidR="00E82672" w:rsidRDefault="00E82672" w:rsidP="005E191C">
            <w:pPr>
              <w:pStyle w:val="NoSpacing"/>
            </w:pPr>
            <w:r>
              <w:t>BaseDao</w:t>
            </w:r>
          </w:p>
        </w:tc>
        <w:tc>
          <w:tcPr>
            <w:tcW w:w="3150" w:type="dxa"/>
          </w:tcPr>
          <w:p w14:paraId="0464B129" w14:textId="40A18113" w:rsidR="00E82672" w:rsidRDefault="00E82672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5ED206D" w14:textId="3FB88BFD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数据访问对象的基类，定义了数据库</w:t>
            </w:r>
            <w:r>
              <w:t>CRUD</w:t>
            </w:r>
            <w:r>
              <w:t>等基本操作接口</w:t>
            </w:r>
          </w:p>
        </w:tc>
      </w:tr>
      <w:tr w:rsidR="00E82672" w14:paraId="053E3D0B" w14:textId="77777777" w:rsidTr="0074331B">
        <w:tc>
          <w:tcPr>
            <w:tcW w:w="2700" w:type="dxa"/>
          </w:tcPr>
          <w:p w14:paraId="16634258" w14:textId="25DF3D35" w:rsidR="00E82672" w:rsidRDefault="00E82672" w:rsidP="005E191C">
            <w:pPr>
              <w:pStyle w:val="NoSpacing"/>
            </w:pPr>
            <w:r>
              <w:t>HibernateBaseDao</w:t>
            </w:r>
          </w:p>
        </w:tc>
        <w:tc>
          <w:tcPr>
            <w:tcW w:w="3150" w:type="dxa"/>
          </w:tcPr>
          <w:p w14:paraId="78F4EE3A" w14:textId="0FE05A5A" w:rsidR="00E82672" w:rsidRDefault="00E82672" w:rsidP="005E191C">
            <w:pPr>
              <w:pStyle w:val="NoSpacing"/>
            </w:pPr>
            <w:r>
              <w:t>com.innovaee.eroder.dao.hibernate</w:t>
            </w:r>
          </w:p>
        </w:tc>
        <w:tc>
          <w:tcPr>
            <w:tcW w:w="2943" w:type="dxa"/>
          </w:tcPr>
          <w:p w14:paraId="6764131D" w14:textId="2375173E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基于</w:t>
            </w:r>
            <w:r>
              <w:t>Hibernate</w:t>
            </w:r>
            <w:r>
              <w:t>的</w:t>
            </w:r>
            <w:r>
              <w:t>BaseDao</w:t>
            </w:r>
            <w:r>
              <w:t>实现类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1B3D57">
      <w:pPr>
        <w:pStyle w:val="Heading3"/>
      </w:pPr>
      <w:bookmarkStart w:id="59" w:name="_Toc413363575"/>
      <w:r>
        <w:rPr>
          <w:rFonts w:hint="eastAsia"/>
        </w:rPr>
        <w:t>类图</w:t>
      </w:r>
      <w:bookmarkEnd w:id="59"/>
    </w:p>
    <w:p w14:paraId="29D4621F" w14:textId="06837B39" w:rsidR="00D80627" w:rsidRPr="00D80627" w:rsidRDefault="00726CE7" w:rsidP="00550F11">
      <w:pPr>
        <w:pStyle w:val="NoSpacing"/>
        <w:jc w:val="center"/>
      </w:pPr>
      <w:r>
        <w:rPr>
          <w:noProof/>
        </w:rPr>
        <w:drawing>
          <wp:inline distT="0" distB="0" distL="0" distR="0" wp14:anchorId="7D1AF4AC" wp14:editId="317ECFC0">
            <wp:extent cx="5514975" cy="38595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-01-31_21125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F957" w14:textId="3761FEE3" w:rsidR="00F136C8" w:rsidRDefault="00F136C8" w:rsidP="001B3D57">
      <w:pPr>
        <w:pStyle w:val="Heading3"/>
      </w:pPr>
      <w:bookmarkStart w:id="60" w:name="_Toc413363576"/>
      <w:r>
        <w:rPr>
          <w:rFonts w:hint="eastAsia"/>
        </w:rPr>
        <w:t>配置</w:t>
      </w:r>
      <w:r>
        <w:t>文件说明</w:t>
      </w:r>
      <w:bookmarkEnd w:id="60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lastRenderedPageBreak/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1B3D57">
      <w:pPr>
        <w:pStyle w:val="Heading3"/>
      </w:pPr>
      <w:bookmarkStart w:id="61" w:name="_Toc413363577"/>
      <w:r>
        <w:rPr>
          <w:rFonts w:hint="eastAsia"/>
        </w:rPr>
        <w:t>数据库</w:t>
      </w:r>
      <w:r>
        <w:t>脚本说明</w:t>
      </w:r>
      <w:bookmarkEnd w:id="61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6DC33562" w:rsidR="00E741EF" w:rsidRDefault="00E741EF" w:rsidP="00E741EF">
      <w:pPr>
        <w:pStyle w:val="CodeText"/>
      </w:pPr>
      <w:r>
        <w:t xml:space="preserve">  `</w:t>
      </w:r>
      <w:r w:rsidR="00726CE7">
        <w:t xml:space="preserve"> </w:t>
      </w:r>
      <w:r>
        <w:t>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64584616" w:rsidR="00E741EF" w:rsidRDefault="00726CE7" w:rsidP="00E741EF">
      <w:pPr>
        <w:pStyle w:val="CodeText"/>
      </w:pPr>
      <w:r>
        <w:t xml:space="preserve">  PRIMARY KEY (`</w:t>
      </w:r>
      <w:r w:rsidR="00E741EF">
        <w:t>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207F9032" w14:textId="34753D5E" w:rsidR="004E1DE9" w:rsidRDefault="00674BDD" w:rsidP="0094671E">
      <w:pPr>
        <w:pStyle w:val="Heading2"/>
      </w:pPr>
      <w:bookmarkStart w:id="62" w:name="_Toc413363578"/>
      <w:r>
        <w:rPr>
          <w:rFonts w:hint="eastAsia"/>
        </w:rPr>
        <w:lastRenderedPageBreak/>
        <w:t>浏览</w:t>
      </w:r>
      <w:r>
        <w:t>菜品</w:t>
      </w:r>
      <w:bookmarkEnd w:id="62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</w:p>
    <w:p w14:paraId="694F5C84" w14:textId="4F0C2247" w:rsidR="00C901BF" w:rsidRDefault="004E1DE9" w:rsidP="001B3D57">
      <w:pPr>
        <w:pStyle w:val="Heading3"/>
      </w:pPr>
      <w:bookmarkStart w:id="63" w:name="_Toc413363579"/>
      <w:r w:rsidRPr="004E1DE9">
        <w:rPr>
          <w:rFonts w:hint="eastAsia"/>
        </w:rPr>
        <w:t>功能</w:t>
      </w:r>
      <w:r>
        <w:t>IPO</w:t>
      </w:r>
      <w:r>
        <w:t>图</w:t>
      </w:r>
      <w:bookmarkEnd w:id="63"/>
    </w:p>
    <w:p w14:paraId="4F4BB733" w14:textId="5757511F" w:rsidR="00507CDB" w:rsidRDefault="00507CDB" w:rsidP="00507CDB">
      <w:r>
        <w:object w:dxaOrig="6855" w:dyaOrig="3705" w14:anchorId="5FF1B91C">
          <v:shape id="_x0000_i1026" type="#_x0000_t75" style="width:343.35pt;height:185.35pt" o:ole="">
            <v:imagedata r:id="rId62" o:title=""/>
          </v:shape>
          <o:OLEObject Type="Embed" ProgID="Visio.Drawing.15" ShapeID="_x0000_i1026" DrawAspect="Content" ObjectID="_1488226878" r:id="rId63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7" type="#_x0000_t75" style="width:343.35pt;height:185.35pt" o:ole="">
            <v:imagedata r:id="rId64" o:title=""/>
          </v:shape>
          <o:OLEObject Type="Embed" ProgID="Visio.Drawing.15" ShapeID="_x0000_i1027" DrawAspect="Content" ObjectID="_1488226879" r:id="rId65"/>
        </w:object>
      </w:r>
    </w:p>
    <w:p w14:paraId="2CD55E72" w14:textId="1F30ADAE" w:rsidR="004E1DE9" w:rsidRDefault="004E1DE9" w:rsidP="001B3D57">
      <w:pPr>
        <w:pStyle w:val="Heading3"/>
      </w:pPr>
      <w:bookmarkStart w:id="64" w:name="_Toc413363580"/>
      <w:r>
        <w:rPr>
          <w:rFonts w:hint="eastAsia"/>
        </w:rPr>
        <w:t>时序图</w:t>
      </w:r>
      <w:bookmarkEnd w:id="64"/>
    </w:p>
    <w:p w14:paraId="1649D5C3" w14:textId="22D5E5F3" w:rsidR="00507CDB" w:rsidRPr="00507CDB" w:rsidRDefault="007F08A4" w:rsidP="00514B48">
      <w:pPr>
        <w:pStyle w:val="NoSpacing"/>
        <w:jc w:val="center"/>
      </w:pPr>
      <w:r>
        <w:rPr>
          <w:noProof/>
        </w:rPr>
        <w:drawing>
          <wp:inline distT="0" distB="0" distL="0" distR="0" wp14:anchorId="02E35FC4" wp14:editId="2548B253">
            <wp:extent cx="5514975" cy="145034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2015-02-01_22412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04A" w14:textId="6DF08E17" w:rsidR="004E1DE9" w:rsidRDefault="004E1DE9" w:rsidP="001B3D57">
      <w:pPr>
        <w:pStyle w:val="Heading3"/>
      </w:pPr>
      <w:bookmarkStart w:id="65" w:name="_Toc413363581"/>
      <w:r>
        <w:rPr>
          <w:rFonts w:hint="eastAsia"/>
        </w:rPr>
        <w:lastRenderedPageBreak/>
        <w:t>代码</w:t>
      </w:r>
      <w:r>
        <w:t>构成</w:t>
      </w:r>
      <w:bookmarkEnd w:id="65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361E8379" w:rsidR="00051CA1" w:rsidRDefault="00E92D78" w:rsidP="00F00C8A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1B3D57">
      <w:pPr>
        <w:pStyle w:val="Heading3"/>
      </w:pPr>
      <w:bookmarkStart w:id="66" w:name="_Toc413363582"/>
      <w:r>
        <w:rPr>
          <w:rFonts w:hint="eastAsia"/>
        </w:rPr>
        <w:lastRenderedPageBreak/>
        <w:t>类图</w:t>
      </w:r>
      <w:bookmarkEnd w:id="66"/>
    </w:p>
    <w:p w14:paraId="304FC457" w14:textId="322370E1" w:rsidR="007B440F" w:rsidRPr="007B440F" w:rsidRDefault="00B57375" w:rsidP="006F3C61">
      <w:pPr>
        <w:pStyle w:val="NoSpacing"/>
        <w:jc w:val="center"/>
      </w:pPr>
      <w:r>
        <w:rPr>
          <w:noProof/>
        </w:rPr>
        <w:drawing>
          <wp:inline distT="0" distB="0" distL="0" distR="0" wp14:anchorId="14AE2A34" wp14:editId="6776C945">
            <wp:extent cx="5514975" cy="48888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-02-01_22263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9E7B" w14:textId="2F066111" w:rsidR="004E1DE9" w:rsidRDefault="004E1DE9" w:rsidP="001B3D57">
      <w:pPr>
        <w:pStyle w:val="Heading3"/>
      </w:pPr>
      <w:bookmarkStart w:id="67" w:name="_Toc413363583"/>
      <w:r>
        <w:rPr>
          <w:rFonts w:hint="eastAsia"/>
        </w:rPr>
        <w:t>配置</w:t>
      </w:r>
      <w:r>
        <w:t>文件</w:t>
      </w:r>
      <w:bookmarkEnd w:id="67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35245345" w:rsidR="004E1DE9" w:rsidRDefault="004E1DE9" w:rsidP="001B3D57">
      <w:pPr>
        <w:pStyle w:val="Heading3"/>
      </w:pPr>
      <w:bookmarkStart w:id="68" w:name="_Toc413363584"/>
      <w:r>
        <w:rPr>
          <w:rFonts w:hint="eastAsia"/>
        </w:rPr>
        <w:lastRenderedPageBreak/>
        <w:t>数据库</w:t>
      </w:r>
      <w:r>
        <w:t>脚本</w:t>
      </w:r>
      <w:bookmarkEnd w:id="68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69" w:name="_Toc413363585"/>
      <w:r>
        <w:rPr>
          <w:rFonts w:hint="eastAsia"/>
        </w:rPr>
        <w:t>获取</w:t>
      </w:r>
      <w:r>
        <w:t>会员信息</w:t>
      </w:r>
      <w:bookmarkEnd w:id="69"/>
    </w:p>
    <w:p w14:paraId="7A7B3955" w14:textId="32EA3BAA" w:rsidR="005B4B0A" w:rsidRDefault="00526E57" w:rsidP="001B3D57">
      <w:pPr>
        <w:pStyle w:val="Heading3"/>
      </w:pPr>
      <w:bookmarkStart w:id="70" w:name="_Toc413363586"/>
      <w:r>
        <w:rPr>
          <w:rFonts w:hint="eastAsia"/>
        </w:rPr>
        <w:t>功能</w:t>
      </w:r>
      <w:r>
        <w:t>IPO</w:t>
      </w:r>
      <w:r>
        <w:t>图</w:t>
      </w:r>
      <w:bookmarkEnd w:id="70"/>
    </w:p>
    <w:p w14:paraId="5DD8617E" w14:textId="126543C8" w:rsidR="00E548B4" w:rsidRDefault="008A66B0" w:rsidP="00E548B4">
      <w:r>
        <w:object w:dxaOrig="6855" w:dyaOrig="3705" w14:anchorId="441C729A">
          <v:shape id="_x0000_i1028" type="#_x0000_t75" style="width:343.35pt;height:185.35pt" o:ole="">
            <v:imagedata r:id="rId68" o:title=""/>
          </v:shape>
          <o:OLEObject Type="Embed" ProgID="Visio.Drawing.15" ShapeID="_x0000_i1028" DrawAspect="Content" ObjectID="_1488226880" r:id="rId69"/>
        </w:object>
      </w:r>
    </w:p>
    <w:p w14:paraId="5DBB76C9" w14:textId="77777777" w:rsidR="00983E84" w:rsidRPr="00E548B4" w:rsidRDefault="00983E84" w:rsidP="00E548B4"/>
    <w:p w14:paraId="5EFFB7BB" w14:textId="33152330" w:rsidR="00526E57" w:rsidRDefault="00526E57" w:rsidP="001B3D57">
      <w:pPr>
        <w:pStyle w:val="Heading3"/>
      </w:pPr>
      <w:bookmarkStart w:id="71" w:name="_Toc413363587"/>
      <w:r>
        <w:rPr>
          <w:rFonts w:hint="eastAsia"/>
        </w:rPr>
        <w:lastRenderedPageBreak/>
        <w:t>时序图</w:t>
      </w:r>
      <w:bookmarkEnd w:id="71"/>
    </w:p>
    <w:p w14:paraId="51E60E38" w14:textId="4F273712" w:rsidR="008A66B0" w:rsidRPr="008A66B0" w:rsidRDefault="00A567A7" w:rsidP="008A66B0">
      <w:r>
        <w:rPr>
          <w:noProof/>
        </w:rPr>
        <w:drawing>
          <wp:inline distT="0" distB="0" distL="0" distR="0" wp14:anchorId="2E7896AA" wp14:editId="0BFE7B2B">
            <wp:extent cx="5514975" cy="1976120"/>
            <wp:effectExtent l="0" t="0" r="9525" b="508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2015-02-01_23070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94F" w14:textId="45C5A35B" w:rsidR="00526E57" w:rsidRDefault="00526E57" w:rsidP="001B3D57">
      <w:pPr>
        <w:pStyle w:val="Heading3"/>
      </w:pPr>
      <w:bookmarkStart w:id="72" w:name="_Toc413363588"/>
      <w:r>
        <w:rPr>
          <w:rFonts w:hint="eastAsia"/>
        </w:rPr>
        <w:t>代码</w:t>
      </w:r>
      <w:r>
        <w:t>构成</w:t>
      </w:r>
      <w:bookmarkEnd w:id="72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567A7" w14:paraId="5C401823" w14:textId="77777777" w:rsidTr="007E7B9D">
        <w:tc>
          <w:tcPr>
            <w:tcW w:w="2700" w:type="dxa"/>
            <w:shd w:val="clear" w:color="auto" w:fill="BFBFBF" w:themeFill="background1" w:themeFillShade="BF"/>
          </w:tcPr>
          <w:p w14:paraId="294C055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64750AA8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7926B02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567A7" w14:paraId="42C7B995" w14:textId="77777777" w:rsidTr="007E7B9D">
        <w:tc>
          <w:tcPr>
            <w:tcW w:w="2700" w:type="dxa"/>
          </w:tcPr>
          <w:p w14:paraId="21EAE66F" w14:textId="098E9DBA" w:rsidR="00A567A7" w:rsidRPr="00220DB9" w:rsidRDefault="00A567A7" w:rsidP="007E7B9D">
            <w:pPr>
              <w:pStyle w:val="NoSpacing"/>
            </w:pPr>
            <w:r>
              <w:t>UserVO.java</w:t>
            </w:r>
          </w:p>
        </w:tc>
        <w:tc>
          <w:tcPr>
            <w:tcW w:w="3150" w:type="dxa"/>
          </w:tcPr>
          <w:p w14:paraId="4B97037F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7B6DEA70" w14:textId="3BD526FF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用于用户</w:t>
            </w:r>
            <w:r>
              <w:t>列表信息的传递</w:t>
            </w:r>
          </w:p>
        </w:tc>
      </w:tr>
      <w:tr w:rsidR="00A567A7" w14:paraId="3B706F9B" w14:textId="77777777" w:rsidTr="007E7B9D">
        <w:tc>
          <w:tcPr>
            <w:tcW w:w="2700" w:type="dxa"/>
          </w:tcPr>
          <w:p w14:paraId="03275C61" w14:textId="6B133A74" w:rsidR="00A567A7" w:rsidRPr="00F63625" w:rsidRDefault="00A567A7" w:rsidP="007E7B9D">
            <w:pPr>
              <w:pStyle w:val="NoSpacing"/>
            </w:pPr>
            <w:r>
              <w:t>User.java</w:t>
            </w:r>
          </w:p>
        </w:tc>
        <w:tc>
          <w:tcPr>
            <w:tcW w:w="3150" w:type="dxa"/>
          </w:tcPr>
          <w:p w14:paraId="180FA126" w14:textId="77777777" w:rsidR="00A567A7" w:rsidRPr="00C4509E" w:rsidRDefault="00A567A7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2AA5F338" w14:textId="23E81BD1" w:rsidR="00A567A7" w:rsidRPr="00A65081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A567A7" w14:paraId="1D34A8CD" w14:textId="77777777" w:rsidTr="007E7B9D">
        <w:tc>
          <w:tcPr>
            <w:tcW w:w="2700" w:type="dxa"/>
          </w:tcPr>
          <w:p w14:paraId="637652FD" w14:textId="7F7ADE3B" w:rsidR="00A567A7" w:rsidRPr="00E159A1" w:rsidRDefault="00A567A7" w:rsidP="007E7B9D">
            <w:pPr>
              <w:pStyle w:val="NoSpacing"/>
            </w:pPr>
            <w:r>
              <w:t>UserDao.java</w:t>
            </w:r>
          </w:p>
        </w:tc>
        <w:tc>
          <w:tcPr>
            <w:tcW w:w="3150" w:type="dxa"/>
          </w:tcPr>
          <w:p w14:paraId="4D5AB144" w14:textId="77777777" w:rsidR="00A567A7" w:rsidRPr="00751FD6" w:rsidRDefault="00A567A7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B4F531F" w14:textId="390C36AA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A567A7" w14:paraId="5602A935" w14:textId="77777777" w:rsidTr="007E7B9D">
        <w:tc>
          <w:tcPr>
            <w:tcW w:w="2700" w:type="dxa"/>
          </w:tcPr>
          <w:p w14:paraId="083C8077" w14:textId="1D5FDEEE" w:rsidR="00A567A7" w:rsidRPr="00E159A1" w:rsidRDefault="00A567A7" w:rsidP="007E7B9D">
            <w:pPr>
              <w:pStyle w:val="NoSpacing"/>
            </w:pPr>
            <w:r>
              <w:t>UserService.java</w:t>
            </w:r>
          </w:p>
        </w:tc>
        <w:tc>
          <w:tcPr>
            <w:tcW w:w="3150" w:type="dxa"/>
          </w:tcPr>
          <w:p w14:paraId="14190D5B" w14:textId="77777777" w:rsidR="00A567A7" w:rsidRPr="00751FD6" w:rsidRDefault="00A567A7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20221169" w14:textId="3D865268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对用户</w:t>
            </w:r>
            <w:r>
              <w:t>Dao</w:t>
            </w:r>
            <w:r>
              <w:t>层的业务封装，进行异常处理</w:t>
            </w:r>
          </w:p>
        </w:tc>
      </w:tr>
      <w:tr w:rsidR="00A567A7" w14:paraId="0A677B80" w14:textId="77777777" w:rsidTr="007E7B9D">
        <w:tc>
          <w:tcPr>
            <w:tcW w:w="2700" w:type="dxa"/>
          </w:tcPr>
          <w:p w14:paraId="3F223BB5" w14:textId="24D567AD" w:rsidR="00A567A7" w:rsidRPr="00A1451B" w:rsidRDefault="00A567A7" w:rsidP="007E7B9D">
            <w:pPr>
              <w:pStyle w:val="NoSpacing"/>
            </w:pPr>
            <w:r>
              <w:t>UserResource.java</w:t>
            </w:r>
          </w:p>
        </w:tc>
        <w:tc>
          <w:tcPr>
            <w:tcW w:w="3150" w:type="dxa"/>
          </w:tcPr>
          <w:p w14:paraId="1F596659" w14:textId="77777777" w:rsidR="00A567A7" w:rsidRPr="00751FD6" w:rsidRDefault="00A567A7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43B824C5" w14:textId="77777777" w:rsidR="00A567A7" w:rsidRPr="008703D2" w:rsidRDefault="00A567A7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C7D6B8" w14:textId="77777777" w:rsidR="00A567A7" w:rsidRPr="00A567A7" w:rsidRDefault="00A567A7" w:rsidP="00A567A7"/>
    <w:p w14:paraId="4A18ACDB" w14:textId="2FAC1C62" w:rsidR="00526E57" w:rsidRDefault="00526E57" w:rsidP="001B3D57">
      <w:pPr>
        <w:pStyle w:val="Heading3"/>
      </w:pPr>
      <w:bookmarkStart w:id="73" w:name="_Toc413363589"/>
      <w:r>
        <w:rPr>
          <w:rFonts w:hint="eastAsia"/>
        </w:rPr>
        <w:lastRenderedPageBreak/>
        <w:t>类图</w:t>
      </w:r>
      <w:bookmarkEnd w:id="73"/>
    </w:p>
    <w:p w14:paraId="25DFE205" w14:textId="7BEE0CB4" w:rsidR="0038045D" w:rsidRPr="0038045D" w:rsidRDefault="002103E3" w:rsidP="0038045D">
      <w:r>
        <w:rPr>
          <w:noProof/>
        </w:rPr>
        <w:drawing>
          <wp:inline distT="0" distB="0" distL="0" distR="0" wp14:anchorId="766A4FAC" wp14:editId="37384B88">
            <wp:extent cx="5514975" cy="4361180"/>
            <wp:effectExtent l="0" t="0" r="9525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2015-02-01_23350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8BC" w14:textId="5A6E7DA0" w:rsidR="00526E57" w:rsidRDefault="00526E57" w:rsidP="001B3D57">
      <w:pPr>
        <w:pStyle w:val="Heading3"/>
      </w:pPr>
      <w:bookmarkStart w:id="74" w:name="_Toc413363590"/>
      <w:r>
        <w:rPr>
          <w:rFonts w:hint="eastAsia"/>
        </w:rPr>
        <w:t>配置</w:t>
      </w:r>
      <w:r w:rsidR="00D319A0">
        <w:t>文件</w:t>
      </w:r>
      <w:bookmarkEnd w:id="74"/>
    </w:p>
    <w:p w14:paraId="42EBB507" w14:textId="53B20B50" w:rsidR="002103E3" w:rsidRDefault="002103E3" w:rsidP="002103E3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User.java</w:t>
      </w:r>
      <w:r>
        <w:rPr>
          <w:rFonts w:hint="eastAsia"/>
        </w:rPr>
        <w:t>实体</w:t>
      </w:r>
      <w:r>
        <w:t>类中</w:t>
      </w:r>
      <w:r w:rsidR="004866BB">
        <w:rPr>
          <w:rFonts w:hint="eastAsia"/>
        </w:rPr>
        <w:t>，</w:t>
      </w:r>
      <w:r w:rsidR="004866BB">
        <w:t>详见代码</w:t>
      </w:r>
    </w:p>
    <w:p w14:paraId="09C39936" w14:textId="77777777" w:rsidR="00345029" w:rsidRDefault="00345029" w:rsidP="00345029">
      <w:pPr>
        <w:pStyle w:val="CodeText"/>
      </w:pPr>
      <w:r>
        <w:t>@Entity</w:t>
      </w:r>
    </w:p>
    <w:p w14:paraId="2FD9651D" w14:textId="77777777" w:rsidR="00345029" w:rsidRDefault="00345029" w:rsidP="00345029">
      <w:pPr>
        <w:pStyle w:val="CodeText"/>
      </w:pPr>
      <w:r>
        <w:t>@Table(name = "T_USER")</w:t>
      </w:r>
    </w:p>
    <w:p w14:paraId="7BD9E892" w14:textId="4208E1BA" w:rsidR="00345029" w:rsidRDefault="00345029" w:rsidP="00345029">
      <w:pPr>
        <w:pStyle w:val="CodeText"/>
      </w:pPr>
      <w:r>
        <w:t>public class User extends BaseEntity {</w:t>
      </w:r>
    </w:p>
    <w:p w14:paraId="61BBDDE8" w14:textId="77777777" w:rsidR="004866BB" w:rsidRPr="00C901BF" w:rsidRDefault="004866BB" w:rsidP="00345029">
      <w:pPr>
        <w:pStyle w:val="CodeText"/>
      </w:pPr>
    </w:p>
    <w:p w14:paraId="5739D95D" w14:textId="4CDACAB4" w:rsidR="002103E3" w:rsidRDefault="002103E3" w:rsidP="002103E3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UserResource.java</w:t>
      </w:r>
      <w:r>
        <w:rPr>
          <w:rFonts w:hint="eastAsia"/>
        </w:rPr>
        <w:t>资源</w:t>
      </w:r>
      <w:r>
        <w:t>类中</w:t>
      </w:r>
      <w:r w:rsidR="00C94DBB">
        <w:rPr>
          <w:rFonts w:hint="eastAsia"/>
        </w:rPr>
        <w:t>，</w:t>
      </w:r>
      <w:r w:rsidR="00C94DBB">
        <w:t>详见代码</w:t>
      </w:r>
    </w:p>
    <w:p w14:paraId="088E283B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@Path("/users")</w:t>
      </w:r>
    </w:p>
    <w:p w14:paraId="50AA1DEC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public class UserResource {</w:t>
      </w:r>
    </w:p>
    <w:p w14:paraId="294AD34F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</w:p>
    <w:p w14:paraId="369938BE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@GET</w:t>
      </w:r>
    </w:p>
    <w:p w14:paraId="2F22AFF5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@Path("/{cellphone}")</w:t>
      </w:r>
    </w:p>
    <w:p w14:paraId="60C52929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@Scope("request")</w:t>
      </w:r>
    </w:p>
    <w:p w14:paraId="06C8FDF6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@Produces(MediaType.APPLICATION_JSON)</w:t>
      </w:r>
    </w:p>
    <w:p w14:paraId="05B67D52" w14:textId="67C387B4" w:rsidR="002103E3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public Map&lt;String, UserVO&gt; getUserByCellphone</w:t>
      </w:r>
    </w:p>
    <w:p w14:paraId="2CE6DD3F" w14:textId="77777777" w:rsidR="00003EBA" w:rsidRPr="002103E3" w:rsidRDefault="00003EBA" w:rsidP="00656C77"/>
    <w:p w14:paraId="0913B606" w14:textId="77777777" w:rsidR="002A73D0" w:rsidRDefault="002A73D0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63D69ED6" w14:textId="42E93E9C" w:rsidR="00526E57" w:rsidRDefault="00526E57" w:rsidP="001B3D57">
      <w:pPr>
        <w:pStyle w:val="Heading3"/>
      </w:pPr>
      <w:bookmarkStart w:id="75" w:name="_Toc413363591"/>
      <w:r>
        <w:rPr>
          <w:rFonts w:hint="eastAsia"/>
        </w:rPr>
        <w:lastRenderedPageBreak/>
        <w:t>数据库</w:t>
      </w:r>
      <w:r w:rsidR="00D319A0">
        <w:t>脚本</w:t>
      </w:r>
      <w:bookmarkEnd w:id="75"/>
    </w:p>
    <w:p w14:paraId="13761CF6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3541CA08" w14:textId="77777777" w:rsidR="00D845B0" w:rsidRPr="00220DB9" w:rsidRDefault="00D845B0" w:rsidP="00D845B0">
      <w:pPr>
        <w:pStyle w:val="CodeText"/>
      </w:pPr>
      <w:r w:rsidRPr="00220DB9">
        <w:t>-- Table structure for `t_user`</w:t>
      </w:r>
    </w:p>
    <w:p w14:paraId="37F06561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1C6E173A" w14:textId="77777777" w:rsidR="00D845B0" w:rsidRPr="00220DB9" w:rsidRDefault="00D845B0" w:rsidP="00D845B0">
      <w:pPr>
        <w:pStyle w:val="CodeText"/>
      </w:pPr>
      <w:r w:rsidRPr="00220DB9">
        <w:t>DROP TABLE IF EXISTS `t_user`;</w:t>
      </w:r>
    </w:p>
    <w:p w14:paraId="467DCF81" w14:textId="77777777" w:rsidR="00D845B0" w:rsidRPr="00220DB9" w:rsidRDefault="00D845B0" w:rsidP="00D845B0">
      <w:pPr>
        <w:pStyle w:val="CodeText"/>
      </w:pPr>
      <w:r w:rsidRPr="00220DB9">
        <w:t>CREATE TABLE `t_user` (</w:t>
      </w:r>
    </w:p>
    <w:p w14:paraId="638E73FC" w14:textId="77777777" w:rsidR="00D845B0" w:rsidRPr="00220DB9" w:rsidRDefault="00D845B0" w:rsidP="00D845B0">
      <w:pPr>
        <w:pStyle w:val="CodeText"/>
      </w:pPr>
      <w:r>
        <w:t xml:space="preserve">  `</w:t>
      </w:r>
      <w:r w:rsidRPr="00220DB9">
        <w:t>id` int(32) NOT NULL AUTO_INCREMENT,</w:t>
      </w:r>
    </w:p>
    <w:p w14:paraId="6B046881" w14:textId="77777777" w:rsidR="00D845B0" w:rsidRPr="00220DB9" w:rsidRDefault="00D845B0" w:rsidP="00D845B0">
      <w:pPr>
        <w:pStyle w:val="CodeText"/>
      </w:pPr>
      <w:r w:rsidRPr="00220DB9">
        <w:t xml:space="preserve">  `username` varchar(20) COLLATE utf8_bin DEFAULT NULL,</w:t>
      </w:r>
    </w:p>
    <w:p w14:paraId="232A1487" w14:textId="77777777" w:rsidR="00D845B0" w:rsidRPr="00220DB9" w:rsidRDefault="00D845B0" w:rsidP="00D845B0">
      <w:pPr>
        <w:pStyle w:val="CodeText"/>
      </w:pPr>
      <w:r w:rsidRPr="00220DB9">
        <w:t xml:space="preserve">  `password` varchar(256) COLLATE utf8_bin DEFAULT NULL,</w:t>
      </w:r>
    </w:p>
    <w:p w14:paraId="206235AB" w14:textId="77777777" w:rsidR="00D845B0" w:rsidRPr="00220DB9" w:rsidRDefault="00D845B0" w:rsidP="00D845B0">
      <w:pPr>
        <w:pStyle w:val="CodeText"/>
      </w:pPr>
      <w:r w:rsidRPr="00220DB9">
        <w:t xml:space="preserve">  `cellphone` varchar(16) COLLATE utf8_bin DEFAULT NULL,</w:t>
      </w:r>
    </w:p>
    <w:p w14:paraId="72B1A48E" w14:textId="77777777" w:rsidR="00D845B0" w:rsidRPr="00220DB9" w:rsidRDefault="00D845B0" w:rsidP="00D845B0">
      <w:pPr>
        <w:pStyle w:val="CodeText"/>
      </w:pPr>
      <w:r w:rsidRPr="00220DB9">
        <w:t xml:space="preserve">  `user_score` int(32) DEFAULT NULL,</w:t>
      </w:r>
    </w:p>
    <w:p w14:paraId="2402C7B6" w14:textId="77777777" w:rsidR="00D845B0" w:rsidRPr="00220DB9" w:rsidRDefault="00D845B0" w:rsidP="00D845B0">
      <w:pPr>
        <w:pStyle w:val="CodeText"/>
      </w:pPr>
      <w:r w:rsidRPr="00220DB9">
        <w:t xml:space="preserve">  `level_id` int(32) DEFAULT NULL,</w:t>
      </w:r>
    </w:p>
    <w:p w14:paraId="19B448CB" w14:textId="77777777" w:rsidR="00D845B0" w:rsidRPr="00220DB9" w:rsidRDefault="00D845B0" w:rsidP="00D845B0">
      <w:pPr>
        <w:pStyle w:val="CodeText"/>
      </w:pPr>
      <w:r w:rsidRPr="00220DB9">
        <w:t xml:space="preserve">  `user_status` tinyint(1) DEFAULT '1',</w:t>
      </w:r>
    </w:p>
    <w:p w14:paraId="345945A6" w14:textId="77777777" w:rsidR="00D845B0" w:rsidRPr="00220DB9" w:rsidRDefault="00D845B0" w:rsidP="00D845B0">
      <w:pPr>
        <w:pStyle w:val="CodeText"/>
      </w:pPr>
      <w:r w:rsidRPr="00220DB9">
        <w:t xml:space="preserve">  `create_at` datetime DEFAULT NULL,</w:t>
      </w:r>
    </w:p>
    <w:p w14:paraId="5FD1CA18" w14:textId="77777777" w:rsidR="00D845B0" w:rsidRPr="00220DB9" w:rsidRDefault="00D845B0" w:rsidP="00D845B0">
      <w:pPr>
        <w:pStyle w:val="CodeText"/>
      </w:pPr>
      <w:r w:rsidRPr="00220DB9">
        <w:t xml:space="preserve">  `update_at` datetime DEFAULT NULL,</w:t>
      </w:r>
    </w:p>
    <w:p w14:paraId="0E42DDED" w14:textId="77777777" w:rsidR="00D845B0" w:rsidRPr="00220DB9" w:rsidRDefault="00D845B0" w:rsidP="00D845B0">
      <w:pPr>
        <w:pStyle w:val="CodeText"/>
      </w:pPr>
      <w:r w:rsidRPr="00220DB9">
        <w:t xml:space="preserve">  PRIMARY KEY (`user_id`)</w:t>
      </w:r>
    </w:p>
    <w:p w14:paraId="36489375" w14:textId="77777777" w:rsidR="00D845B0" w:rsidRDefault="00D845B0" w:rsidP="00D845B0">
      <w:pPr>
        <w:pStyle w:val="CodeText"/>
      </w:pPr>
      <w:r w:rsidRPr="00220DB9">
        <w:t>) ENGINE=InnoDB AUTO_INCREMENT=21 DEFAULT CHARSET=utf8 COLLATE=utf8_bin COMMENT='user''s basic information';</w:t>
      </w:r>
    </w:p>
    <w:p w14:paraId="78BD5BC2" w14:textId="77777777" w:rsidR="00D845B0" w:rsidRPr="00D845B0" w:rsidRDefault="00D845B0" w:rsidP="00D845B0"/>
    <w:p w14:paraId="2FC296E0" w14:textId="77777777" w:rsidR="00003EBA" w:rsidRPr="00003EBA" w:rsidRDefault="00003EBA" w:rsidP="00003EBA"/>
    <w:p w14:paraId="41CD488A" w14:textId="77777777" w:rsidR="00C2774E" w:rsidRDefault="00C2774E" w:rsidP="0094671E">
      <w:pPr>
        <w:pStyle w:val="Heading2"/>
      </w:pPr>
      <w:bookmarkStart w:id="76" w:name="_Toc413363592"/>
      <w:r>
        <w:rPr>
          <w:rFonts w:hint="eastAsia"/>
        </w:rPr>
        <w:lastRenderedPageBreak/>
        <w:t>浏览</w:t>
      </w:r>
      <w:r>
        <w:t>会员订单历史</w:t>
      </w:r>
      <w:bookmarkEnd w:id="76"/>
    </w:p>
    <w:p w14:paraId="196B3B43" w14:textId="4B4220D5" w:rsidR="00C2774E" w:rsidRDefault="00051D39" w:rsidP="00051D39">
      <w:pPr>
        <w:pStyle w:val="Heading3"/>
      </w:pPr>
      <w:bookmarkStart w:id="77" w:name="_Toc413363593"/>
      <w:r>
        <w:rPr>
          <w:rFonts w:hint="eastAsia"/>
        </w:rPr>
        <w:t>功能</w:t>
      </w:r>
      <w:r>
        <w:t>IPO</w:t>
      </w:r>
      <w:r>
        <w:t>图</w:t>
      </w:r>
      <w:bookmarkEnd w:id="77"/>
    </w:p>
    <w:p w14:paraId="5CE9F4A6" w14:textId="2938BDCD" w:rsidR="00051D39" w:rsidRPr="00051D39" w:rsidRDefault="00051D39" w:rsidP="00051D39">
      <w:r>
        <w:object w:dxaOrig="6901" w:dyaOrig="7650" w14:anchorId="1AF44CF3">
          <v:shape id="_x0000_i1029" type="#_x0000_t75" style="width:345.35pt;height:382.65pt" o:ole="">
            <v:imagedata r:id="rId72" o:title=""/>
          </v:shape>
          <o:OLEObject Type="Embed" ProgID="Visio.Drawing.15" ShapeID="_x0000_i1029" DrawAspect="Content" ObjectID="_1488226881" r:id="rId73"/>
        </w:object>
      </w:r>
    </w:p>
    <w:p w14:paraId="42F26EBC" w14:textId="698EF697" w:rsidR="00051D39" w:rsidRDefault="00051D39" w:rsidP="00051D39">
      <w:pPr>
        <w:pStyle w:val="Heading3"/>
      </w:pPr>
      <w:bookmarkStart w:id="78" w:name="_Toc413363594"/>
      <w:r>
        <w:rPr>
          <w:rFonts w:hint="eastAsia"/>
        </w:rPr>
        <w:t>时序图</w:t>
      </w:r>
      <w:bookmarkEnd w:id="78"/>
    </w:p>
    <w:p w14:paraId="05A1B6D0" w14:textId="1773CE8A" w:rsidR="009019F5" w:rsidRPr="009019F5" w:rsidRDefault="009019F5" w:rsidP="009019F5">
      <w:r>
        <w:rPr>
          <w:noProof/>
        </w:rPr>
        <w:drawing>
          <wp:inline distT="0" distB="0" distL="0" distR="0" wp14:anchorId="50C73FC6" wp14:editId="6E542C46">
            <wp:extent cx="5514975" cy="168021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2015-02-02_00185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BBB" w14:textId="77777777" w:rsidR="00D23568" w:rsidRDefault="00D23568" w:rsidP="007418DE"/>
    <w:p w14:paraId="48E3FAF7" w14:textId="75D58C3B" w:rsidR="00051D39" w:rsidRDefault="00051D39" w:rsidP="00051D39">
      <w:pPr>
        <w:pStyle w:val="Heading3"/>
      </w:pPr>
      <w:bookmarkStart w:id="79" w:name="_Toc413363595"/>
      <w:r>
        <w:rPr>
          <w:rFonts w:hint="eastAsia"/>
        </w:rPr>
        <w:lastRenderedPageBreak/>
        <w:t>代码</w:t>
      </w:r>
      <w:r>
        <w:t>构成</w:t>
      </w:r>
      <w:bookmarkEnd w:id="79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9019F5" w14:paraId="63E29790" w14:textId="77777777" w:rsidTr="009019F5">
        <w:tc>
          <w:tcPr>
            <w:tcW w:w="2700" w:type="dxa"/>
            <w:shd w:val="clear" w:color="auto" w:fill="BFBFBF" w:themeFill="background1" w:themeFillShade="BF"/>
          </w:tcPr>
          <w:p w14:paraId="0EACE214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1969C63A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9E651F3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9019F5" w14:paraId="102B1971" w14:textId="77777777" w:rsidTr="009019F5">
        <w:tc>
          <w:tcPr>
            <w:tcW w:w="2700" w:type="dxa"/>
          </w:tcPr>
          <w:p w14:paraId="06DD69AD" w14:textId="34531E3D" w:rsidR="009019F5" w:rsidRPr="00220DB9" w:rsidRDefault="009019F5" w:rsidP="007E7B9D">
            <w:pPr>
              <w:pStyle w:val="NoSpacing"/>
            </w:pPr>
            <w:r>
              <w:t>OrderVO.java</w:t>
            </w:r>
          </w:p>
        </w:tc>
        <w:tc>
          <w:tcPr>
            <w:tcW w:w="3150" w:type="dxa"/>
          </w:tcPr>
          <w:p w14:paraId="772BB6B6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630D4C0A" w14:textId="6A1AF6D3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 w:rsidR="009019F5">
              <w:t>信息的传递</w:t>
            </w:r>
          </w:p>
        </w:tc>
      </w:tr>
      <w:tr w:rsidR="009019F5" w14:paraId="4D5E369A" w14:textId="77777777" w:rsidTr="009019F5">
        <w:tc>
          <w:tcPr>
            <w:tcW w:w="2700" w:type="dxa"/>
          </w:tcPr>
          <w:p w14:paraId="607BB68D" w14:textId="0B09BB75" w:rsidR="009019F5" w:rsidRPr="00F63625" w:rsidRDefault="009019F5" w:rsidP="007E7B9D">
            <w:pPr>
              <w:pStyle w:val="NoSpacing"/>
            </w:pPr>
            <w:r>
              <w:t>Order.java</w:t>
            </w:r>
          </w:p>
        </w:tc>
        <w:tc>
          <w:tcPr>
            <w:tcW w:w="3150" w:type="dxa"/>
          </w:tcPr>
          <w:p w14:paraId="05172966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649BF04A" w14:textId="55C66719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046D1C7C" w14:textId="77777777" w:rsidTr="009019F5">
        <w:tc>
          <w:tcPr>
            <w:tcW w:w="2700" w:type="dxa"/>
          </w:tcPr>
          <w:p w14:paraId="3261851E" w14:textId="53884F7D" w:rsidR="009019F5" w:rsidRPr="00E159A1" w:rsidRDefault="009019F5" w:rsidP="007E7B9D">
            <w:pPr>
              <w:pStyle w:val="NoSpacing"/>
            </w:pPr>
            <w:r>
              <w:t>OrderDao.java</w:t>
            </w:r>
          </w:p>
        </w:tc>
        <w:tc>
          <w:tcPr>
            <w:tcW w:w="3150" w:type="dxa"/>
          </w:tcPr>
          <w:p w14:paraId="623C9B33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1AE26C" w14:textId="14DDEC49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  <w:tr w:rsidR="009019F5" w14:paraId="13208DBE" w14:textId="77777777" w:rsidTr="009019F5">
        <w:tc>
          <w:tcPr>
            <w:tcW w:w="2700" w:type="dxa"/>
          </w:tcPr>
          <w:p w14:paraId="68EA6CF4" w14:textId="5098FED1" w:rsidR="009019F5" w:rsidRPr="00E159A1" w:rsidRDefault="009019F5" w:rsidP="007E7B9D">
            <w:pPr>
              <w:pStyle w:val="NoSpacing"/>
            </w:pPr>
            <w:r>
              <w:t>OrderService.java</w:t>
            </w:r>
          </w:p>
        </w:tc>
        <w:tc>
          <w:tcPr>
            <w:tcW w:w="3150" w:type="dxa"/>
          </w:tcPr>
          <w:p w14:paraId="0462B76B" w14:textId="77777777" w:rsidR="009019F5" w:rsidRPr="00751FD6" w:rsidRDefault="009019F5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5A233120" w14:textId="441EF82B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对</w:t>
            </w:r>
            <w:r w:rsidR="00E82672">
              <w:rPr>
                <w:rFonts w:hint="eastAsia"/>
              </w:rPr>
              <w:t>订单</w:t>
            </w:r>
            <w:r>
              <w:t>Dao</w:t>
            </w:r>
            <w:r>
              <w:t>层的业务封装，进行异常处理</w:t>
            </w:r>
          </w:p>
        </w:tc>
      </w:tr>
      <w:tr w:rsidR="009019F5" w14:paraId="6AF1DD2A" w14:textId="77777777" w:rsidTr="009019F5">
        <w:tc>
          <w:tcPr>
            <w:tcW w:w="2700" w:type="dxa"/>
          </w:tcPr>
          <w:p w14:paraId="62EA61D3" w14:textId="45F2813D" w:rsidR="009019F5" w:rsidRPr="00A1451B" w:rsidRDefault="009019F5" w:rsidP="007E7B9D">
            <w:pPr>
              <w:pStyle w:val="NoSpacing"/>
            </w:pPr>
            <w:r>
              <w:t>OrderResource.java</w:t>
            </w:r>
          </w:p>
        </w:tc>
        <w:tc>
          <w:tcPr>
            <w:tcW w:w="3150" w:type="dxa"/>
          </w:tcPr>
          <w:p w14:paraId="54B7D782" w14:textId="77777777" w:rsidR="009019F5" w:rsidRPr="00751FD6" w:rsidRDefault="009019F5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BD379BC" w14:textId="77777777" w:rsidR="009019F5" w:rsidRPr="008703D2" w:rsidRDefault="009019F5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9019F5" w14:paraId="1D7883AF" w14:textId="77777777" w:rsidTr="009019F5">
        <w:tc>
          <w:tcPr>
            <w:tcW w:w="2700" w:type="dxa"/>
          </w:tcPr>
          <w:p w14:paraId="65D6EEFF" w14:textId="0EF861CD" w:rsidR="009019F5" w:rsidRPr="00220DB9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VO.java</w:t>
            </w:r>
          </w:p>
        </w:tc>
        <w:tc>
          <w:tcPr>
            <w:tcW w:w="3150" w:type="dxa"/>
          </w:tcPr>
          <w:p w14:paraId="019BA80C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B8A8E0E" w14:textId="71EF2C7C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信息的传递</w:t>
            </w:r>
          </w:p>
        </w:tc>
      </w:tr>
      <w:tr w:rsidR="009019F5" w:rsidRPr="00A65081" w14:paraId="23947E62" w14:textId="77777777" w:rsidTr="009019F5">
        <w:tc>
          <w:tcPr>
            <w:tcW w:w="2700" w:type="dxa"/>
          </w:tcPr>
          <w:p w14:paraId="3360924A" w14:textId="69CCBF93" w:rsidR="009019F5" w:rsidRPr="00F63625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.java</w:t>
            </w:r>
          </w:p>
        </w:tc>
        <w:tc>
          <w:tcPr>
            <w:tcW w:w="3150" w:type="dxa"/>
          </w:tcPr>
          <w:p w14:paraId="1AD8DFD3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0D0F6B4F" w14:textId="7D66EA72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2ABD5CDD" w14:textId="77777777" w:rsidTr="009019F5">
        <w:tc>
          <w:tcPr>
            <w:tcW w:w="2700" w:type="dxa"/>
          </w:tcPr>
          <w:p w14:paraId="12C1306C" w14:textId="6EDE5CE4" w:rsidR="009019F5" w:rsidRPr="00E159A1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Dao.java</w:t>
            </w:r>
          </w:p>
        </w:tc>
        <w:tc>
          <w:tcPr>
            <w:tcW w:w="3150" w:type="dxa"/>
          </w:tcPr>
          <w:p w14:paraId="186B6944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BB21ADC" w14:textId="71F0E374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</w:tbl>
    <w:p w14:paraId="059A61F7" w14:textId="77777777" w:rsidR="009019F5" w:rsidRPr="009019F5" w:rsidRDefault="009019F5" w:rsidP="009019F5"/>
    <w:p w14:paraId="1C71AD0B" w14:textId="50085157" w:rsidR="00051D39" w:rsidRDefault="00051D39" w:rsidP="00051D39">
      <w:pPr>
        <w:pStyle w:val="Heading3"/>
      </w:pPr>
      <w:bookmarkStart w:id="80" w:name="_Toc413363596"/>
      <w:r>
        <w:rPr>
          <w:rFonts w:hint="eastAsia"/>
        </w:rPr>
        <w:lastRenderedPageBreak/>
        <w:t>类图</w:t>
      </w:r>
      <w:bookmarkEnd w:id="80"/>
    </w:p>
    <w:p w14:paraId="4152D5BF" w14:textId="7DCE3015" w:rsidR="00E82672" w:rsidRPr="00E82672" w:rsidRDefault="00E82672" w:rsidP="00E82672">
      <w:r>
        <w:rPr>
          <w:noProof/>
        </w:rPr>
        <w:drawing>
          <wp:inline distT="0" distB="0" distL="0" distR="0" wp14:anchorId="6A179A79" wp14:editId="763ECDAB">
            <wp:extent cx="5514975" cy="4507230"/>
            <wp:effectExtent l="0" t="0" r="9525" b="762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2015-02-02_00262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6858" w14:textId="6250D380" w:rsidR="00051D39" w:rsidRDefault="00051D39" w:rsidP="00051D39">
      <w:pPr>
        <w:pStyle w:val="Heading3"/>
      </w:pPr>
      <w:bookmarkStart w:id="81" w:name="_配置文件_3"/>
      <w:bookmarkStart w:id="82" w:name="_Toc413363597"/>
      <w:bookmarkEnd w:id="81"/>
      <w:r>
        <w:rPr>
          <w:rFonts w:hint="eastAsia"/>
        </w:rPr>
        <w:t>配置</w:t>
      </w:r>
      <w:r>
        <w:t>文件</w:t>
      </w:r>
      <w:bookmarkEnd w:id="82"/>
    </w:p>
    <w:p w14:paraId="5FBF93B9" w14:textId="39F34D29" w:rsidR="00037F8B" w:rsidRDefault="00037F8B" w:rsidP="00037F8B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Order.java</w:t>
      </w:r>
      <w:r>
        <w:rPr>
          <w:rFonts w:hint="eastAsia"/>
        </w:rPr>
        <w:t>和</w:t>
      </w:r>
      <w:r>
        <w:t>OrderItem.java</w:t>
      </w:r>
      <w:r>
        <w:rPr>
          <w:rFonts w:hint="eastAsia"/>
        </w:rPr>
        <w:t>实体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1A3A7797" w14:textId="77777777" w:rsidR="00037F8B" w:rsidRDefault="00037F8B" w:rsidP="00037F8B">
      <w:pPr>
        <w:pStyle w:val="CodeText"/>
      </w:pPr>
      <w:r>
        <w:t>@Entity</w:t>
      </w:r>
    </w:p>
    <w:p w14:paraId="500A97CC" w14:textId="77777777" w:rsidR="00037F8B" w:rsidRDefault="00037F8B" w:rsidP="00037F8B">
      <w:pPr>
        <w:pStyle w:val="CodeText"/>
      </w:pPr>
      <w:r>
        <w:t>@Table(name = "T_ORDER")</w:t>
      </w:r>
    </w:p>
    <w:p w14:paraId="416E52F0" w14:textId="77777777" w:rsidR="00037F8B" w:rsidRDefault="00037F8B" w:rsidP="00037F8B">
      <w:pPr>
        <w:pStyle w:val="CodeText"/>
      </w:pPr>
      <w:r>
        <w:t>public class Order extends BaseEntity {</w:t>
      </w:r>
    </w:p>
    <w:p w14:paraId="40709542" w14:textId="77777777" w:rsidR="00037F8B" w:rsidRDefault="00037F8B" w:rsidP="00037F8B">
      <w:pPr>
        <w:pStyle w:val="CodeText"/>
      </w:pPr>
      <w:r>
        <w:t xml:space="preserve">        @OneToMany(targetEntity = OrderItem.class, fetch = FetchType.EAGER, mappedBy = "order")</w:t>
      </w:r>
    </w:p>
    <w:p w14:paraId="3A1AD72C" w14:textId="77777777" w:rsidR="00037F8B" w:rsidRDefault="00037F8B" w:rsidP="00037F8B">
      <w:pPr>
        <w:pStyle w:val="CodeText"/>
      </w:pPr>
      <w:r>
        <w:t xml:space="preserve">    public List&lt;OrderItem&gt; getOrderItems() {</w:t>
      </w:r>
    </w:p>
    <w:p w14:paraId="32BD96CA" w14:textId="77777777" w:rsidR="00037F8B" w:rsidRDefault="00037F8B" w:rsidP="00037F8B">
      <w:pPr>
        <w:pStyle w:val="CodeText"/>
      </w:pPr>
      <w:r>
        <w:t xml:space="preserve">    }</w:t>
      </w:r>
    </w:p>
    <w:p w14:paraId="5FF49BDC" w14:textId="2E4E9B20" w:rsidR="00037F8B" w:rsidRDefault="00037F8B" w:rsidP="00037F8B">
      <w:pPr>
        <w:pStyle w:val="CodeText"/>
      </w:pPr>
      <w:r>
        <w:t>}</w:t>
      </w:r>
    </w:p>
    <w:p w14:paraId="18A1E901" w14:textId="77777777" w:rsidR="00037F8B" w:rsidRDefault="00037F8B" w:rsidP="00037F8B">
      <w:pPr>
        <w:pStyle w:val="CodeText"/>
      </w:pPr>
    </w:p>
    <w:p w14:paraId="5A50BC27" w14:textId="77777777" w:rsidR="00037F8B" w:rsidRDefault="00037F8B" w:rsidP="00037F8B">
      <w:pPr>
        <w:pStyle w:val="CodeText"/>
      </w:pPr>
      <w:r>
        <w:t>@Entity</w:t>
      </w:r>
    </w:p>
    <w:p w14:paraId="664F1C33" w14:textId="77777777" w:rsidR="00037F8B" w:rsidRDefault="00037F8B" w:rsidP="00037F8B">
      <w:pPr>
        <w:pStyle w:val="CodeText"/>
      </w:pPr>
      <w:r>
        <w:t>@Table(name = "T_ORDER_ITEM")</w:t>
      </w:r>
    </w:p>
    <w:p w14:paraId="03F9D049" w14:textId="77777777" w:rsidR="00037F8B" w:rsidRDefault="00037F8B" w:rsidP="00037F8B">
      <w:pPr>
        <w:pStyle w:val="CodeText"/>
      </w:pPr>
      <w:r>
        <w:t>public class OrderItem extends BaseEntity {</w:t>
      </w:r>
    </w:p>
    <w:p w14:paraId="21B82862" w14:textId="77777777" w:rsidR="00037F8B" w:rsidRDefault="00037F8B" w:rsidP="00037F8B">
      <w:pPr>
        <w:pStyle w:val="CodeText"/>
      </w:pPr>
      <w:r>
        <w:t xml:space="preserve">    @ManyToOne(targetEntity = Order.class, fetch = FetchType.EAGER)</w:t>
      </w:r>
    </w:p>
    <w:p w14:paraId="30F2035B" w14:textId="77777777" w:rsidR="00037F8B" w:rsidRDefault="00037F8B" w:rsidP="00037F8B">
      <w:pPr>
        <w:pStyle w:val="CodeText"/>
      </w:pPr>
      <w:r>
        <w:t xml:space="preserve">    @JoinColumn(name = "ORDER_ID")</w:t>
      </w:r>
    </w:p>
    <w:p w14:paraId="4F778609" w14:textId="77777777" w:rsidR="00037F8B" w:rsidRDefault="00037F8B" w:rsidP="00037F8B">
      <w:pPr>
        <w:pStyle w:val="CodeText"/>
      </w:pPr>
      <w:r>
        <w:t xml:space="preserve">    public Order getOrder() {</w:t>
      </w:r>
    </w:p>
    <w:p w14:paraId="375DE827" w14:textId="77777777" w:rsidR="00037F8B" w:rsidRDefault="00037F8B" w:rsidP="00037F8B">
      <w:pPr>
        <w:pStyle w:val="CodeText"/>
      </w:pPr>
    </w:p>
    <w:p w14:paraId="289FF4B0" w14:textId="77777777" w:rsidR="00037F8B" w:rsidRDefault="00037F8B" w:rsidP="00037F8B">
      <w:pPr>
        <w:pStyle w:val="CodeText"/>
      </w:pPr>
      <w:r>
        <w:t xml:space="preserve">    }</w:t>
      </w:r>
    </w:p>
    <w:p w14:paraId="16747EB1" w14:textId="1B7AD995" w:rsidR="00037F8B" w:rsidRDefault="00037F8B" w:rsidP="00037F8B">
      <w:pPr>
        <w:pStyle w:val="CodeText"/>
      </w:pPr>
      <w:r>
        <w:t>}</w:t>
      </w:r>
    </w:p>
    <w:p w14:paraId="52F9F435" w14:textId="77777777" w:rsidR="00037F8B" w:rsidRPr="00C901BF" w:rsidRDefault="00037F8B" w:rsidP="00037F8B">
      <w:pPr>
        <w:pStyle w:val="CodeText"/>
      </w:pPr>
    </w:p>
    <w:p w14:paraId="460C3F42" w14:textId="3611448B" w:rsidR="00037F8B" w:rsidRDefault="00037F8B" w:rsidP="00037F8B">
      <w:pPr>
        <w:pStyle w:val="NoSpacing"/>
        <w:numPr>
          <w:ilvl w:val="0"/>
          <w:numId w:val="10"/>
        </w:numPr>
      </w:pPr>
      <w:r>
        <w:lastRenderedPageBreak/>
        <w:t>REST URL</w:t>
      </w:r>
      <w:r>
        <w:t>配置在</w:t>
      </w:r>
      <w:r>
        <w:t>UserResource.java</w:t>
      </w:r>
      <w:r w:rsidR="00E96BA1">
        <w:rPr>
          <w:rFonts w:hint="eastAsia"/>
        </w:rPr>
        <w:t>和</w:t>
      </w:r>
      <w:r w:rsidR="00E96BA1">
        <w:t>OrderResource</w:t>
      </w:r>
      <w:r w:rsidR="003754EC">
        <w:rPr>
          <w:rFonts w:hint="eastAsia"/>
        </w:rPr>
        <w:t>.java</w:t>
      </w:r>
      <w:r>
        <w:rPr>
          <w:rFonts w:hint="eastAsia"/>
        </w:rPr>
        <w:t>资源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6DD0842F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@Path("/users")</w:t>
      </w:r>
    </w:p>
    <w:p w14:paraId="736BE6C6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public class UserResource {</w:t>
      </w:r>
    </w:p>
    <w:p w14:paraId="0D8122C2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@GET</w:t>
      </w:r>
    </w:p>
    <w:p w14:paraId="2E1F247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@Path("/{cellphone}/orders")</w:t>
      </w:r>
    </w:p>
    <w:p w14:paraId="7BC61D8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@Scope("request")</w:t>
      </w:r>
    </w:p>
    <w:p w14:paraId="7A6898E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@Produces(MediaType.APPLICATION_JSON)</w:t>
      </w:r>
    </w:p>
    <w:p w14:paraId="19BE479C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public Map&lt;String, List&lt;OrderVO&gt;&gt; getOrderesByCellphone(</w:t>
      </w:r>
    </w:p>
    <w:p w14:paraId="33CDEAF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        @PathParam("cellphone") String cellphone) {</w:t>
      </w:r>
    </w:p>
    <w:p w14:paraId="4B072A6F" w14:textId="5F3792E4" w:rsidR="00E96BA1" w:rsidRPr="00E96BA1" w:rsidRDefault="00E96BA1" w:rsidP="00E96BA1">
      <w:pPr>
        <w:rPr>
          <w:i/>
          <w:noProof/>
          <w:color w:val="C00000"/>
          <w:sz w:val="20"/>
        </w:rPr>
      </w:pPr>
      <w:r>
        <w:rPr>
          <w:i/>
          <w:noProof/>
          <w:color w:val="C00000"/>
          <w:sz w:val="20"/>
        </w:rPr>
        <w:t xml:space="preserve">    }</w:t>
      </w:r>
    </w:p>
    <w:p w14:paraId="7748CFB3" w14:textId="6CF3C774" w:rsidR="00B75B4C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}</w:t>
      </w:r>
    </w:p>
    <w:p w14:paraId="720B2871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11B5B4E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CFDEE5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@Path("/orders")</w:t>
      </w:r>
    </w:p>
    <w:p w14:paraId="74ADFEB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public class OrderResource {</w:t>
      </w:r>
    </w:p>
    <w:p w14:paraId="52125EC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25CB6C3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@GET</w:t>
      </w:r>
    </w:p>
    <w:p w14:paraId="08022A22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@Path("/{orderId}")</w:t>
      </w:r>
    </w:p>
    <w:p w14:paraId="561712C6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@Scope("request")</w:t>
      </w:r>
    </w:p>
    <w:p w14:paraId="4E380727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@Produces(MediaType.APPLICATION_JSON)</w:t>
      </w:r>
    </w:p>
    <w:p w14:paraId="5677391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public Map&lt;String, List&lt;OrderItemVO&gt;&gt; getOrderItemsByOrderId(){</w:t>
      </w:r>
    </w:p>
    <w:p w14:paraId="36D6CE2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69AE6B21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}</w:t>
      </w:r>
    </w:p>
    <w:p w14:paraId="38450091" w14:textId="6350B218" w:rsid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}</w:t>
      </w:r>
    </w:p>
    <w:p w14:paraId="3F54EE41" w14:textId="77777777" w:rsidR="00B75B4C" w:rsidRPr="00037F8B" w:rsidRDefault="00B75B4C" w:rsidP="00B75B4C"/>
    <w:p w14:paraId="51CECE82" w14:textId="5FE485B2" w:rsidR="00051D39" w:rsidRPr="00C2774E" w:rsidRDefault="00051D39" w:rsidP="00051D39">
      <w:pPr>
        <w:pStyle w:val="Heading3"/>
      </w:pPr>
      <w:bookmarkStart w:id="83" w:name="_Toc413363598"/>
      <w:r>
        <w:rPr>
          <w:rFonts w:hint="eastAsia"/>
        </w:rPr>
        <w:t>数据库</w:t>
      </w:r>
      <w:r>
        <w:t>脚本</w:t>
      </w:r>
      <w:bookmarkEnd w:id="83"/>
    </w:p>
    <w:p w14:paraId="60FA4C07" w14:textId="77777777" w:rsidR="00472A3F" w:rsidRDefault="00472A3F" w:rsidP="00472A3F">
      <w:pPr>
        <w:pStyle w:val="CodeText"/>
      </w:pPr>
      <w:r>
        <w:t>DROP TABLE IF EXISTS `t_order`;</w:t>
      </w:r>
    </w:p>
    <w:p w14:paraId="7D4398C8" w14:textId="77777777" w:rsidR="00472A3F" w:rsidRDefault="00472A3F" w:rsidP="00472A3F">
      <w:pPr>
        <w:pStyle w:val="CodeText"/>
      </w:pPr>
      <w:r>
        <w:t>CREATE TABLE `t_order` (</w:t>
      </w:r>
    </w:p>
    <w:p w14:paraId="2549349B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0473F335" w14:textId="77777777" w:rsidR="00472A3F" w:rsidRDefault="00472A3F" w:rsidP="00472A3F">
      <w:pPr>
        <w:pStyle w:val="CodeText"/>
      </w:pPr>
      <w:r>
        <w:t xml:space="preserve">  `order_seq` varchar(128) DEFAULT NULL,</w:t>
      </w:r>
    </w:p>
    <w:p w14:paraId="6F45E402" w14:textId="77777777" w:rsidR="00472A3F" w:rsidRDefault="00472A3F" w:rsidP="00472A3F">
      <w:pPr>
        <w:pStyle w:val="CodeText"/>
      </w:pPr>
      <w:r>
        <w:t xml:space="preserve">  `table_number` int(8) DEFAULT NULL,</w:t>
      </w:r>
    </w:p>
    <w:p w14:paraId="674923ED" w14:textId="77777777" w:rsidR="00472A3F" w:rsidRDefault="00472A3F" w:rsidP="00472A3F">
      <w:pPr>
        <w:pStyle w:val="CodeText"/>
      </w:pPr>
      <w:r>
        <w:t xml:space="preserve">  `attendee_number` int(8) DEFAULT NULL,</w:t>
      </w:r>
    </w:p>
    <w:p w14:paraId="7BF41708" w14:textId="77777777" w:rsidR="00472A3F" w:rsidRDefault="00472A3F" w:rsidP="00472A3F">
      <w:pPr>
        <w:pStyle w:val="CodeText"/>
      </w:pPr>
      <w:r>
        <w:t xml:space="preserve">  `total_price` float(64,2) DEFAULT NULL,</w:t>
      </w:r>
    </w:p>
    <w:p w14:paraId="5E24893D" w14:textId="77777777" w:rsidR="00472A3F" w:rsidRDefault="00472A3F" w:rsidP="00472A3F">
      <w:pPr>
        <w:pStyle w:val="CodeText"/>
      </w:pPr>
      <w:r>
        <w:t xml:space="preserve">  `servent_id` int(32) DEFAULT NULL,</w:t>
      </w:r>
    </w:p>
    <w:p w14:paraId="3AB1C267" w14:textId="77777777" w:rsidR="00472A3F" w:rsidRDefault="00472A3F" w:rsidP="00472A3F">
      <w:pPr>
        <w:pStyle w:val="CodeText"/>
      </w:pPr>
      <w:r>
        <w:t xml:space="preserve">  `member_id` int(32) DEFAULT NULL,</w:t>
      </w:r>
    </w:p>
    <w:p w14:paraId="507BA9B5" w14:textId="77777777" w:rsidR="00472A3F" w:rsidRDefault="00472A3F" w:rsidP="00472A3F">
      <w:pPr>
        <w:pStyle w:val="CodeText"/>
      </w:pPr>
      <w:r>
        <w:t xml:space="preserve">  `casher_id` int(32) DEFAULT NULL,</w:t>
      </w:r>
    </w:p>
    <w:p w14:paraId="332A58C0" w14:textId="77777777" w:rsidR="00472A3F" w:rsidRDefault="00472A3F" w:rsidP="00472A3F">
      <w:pPr>
        <w:pStyle w:val="CodeText"/>
      </w:pPr>
      <w:r>
        <w:t xml:space="preserve">  `order_status` int(32) DEFAULT NULL,</w:t>
      </w:r>
    </w:p>
    <w:p w14:paraId="7A9B88F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3BE2C6BF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05EF64D5" w14:textId="77777777" w:rsidR="00472A3F" w:rsidRDefault="00472A3F" w:rsidP="00472A3F">
      <w:pPr>
        <w:pStyle w:val="CodeText"/>
      </w:pPr>
      <w:r>
        <w:t xml:space="preserve">  `cellphone` varchar(255) DEFAULT NULL,</w:t>
      </w:r>
    </w:p>
    <w:p w14:paraId="4BFBF1E1" w14:textId="77777777" w:rsidR="00472A3F" w:rsidRDefault="00472A3F" w:rsidP="00472A3F">
      <w:pPr>
        <w:pStyle w:val="CodeText"/>
      </w:pPr>
      <w:r>
        <w:t xml:space="preserve">  PRIMARY KEY (`id`)</w:t>
      </w:r>
    </w:p>
    <w:p w14:paraId="1B7B2EEA" w14:textId="77777777" w:rsidR="00472A3F" w:rsidRDefault="00472A3F" w:rsidP="00472A3F">
      <w:pPr>
        <w:pStyle w:val="CodeText"/>
      </w:pPr>
      <w:r>
        <w:t>) ENGINE=InnoDB AUTO_INCREMENT=3 DEFAULT CHARSET=utf8;</w:t>
      </w:r>
    </w:p>
    <w:p w14:paraId="5FC3893E" w14:textId="77777777" w:rsidR="00472A3F" w:rsidRDefault="00472A3F" w:rsidP="00472A3F">
      <w:pPr>
        <w:pStyle w:val="CodeText"/>
      </w:pPr>
    </w:p>
    <w:p w14:paraId="6B74FF3D" w14:textId="77777777" w:rsidR="00472A3F" w:rsidRDefault="00472A3F" w:rsidP="00472A3F">
      <w:pPr>
        <w:pStyle w:val="CodeText"/>
      </w:pPr>
      <w:r>
        <w:t>DROP TABLE IF EXISTS `t_order_item`;</w:t>
      </w:r>
    </w:p>
    <w:p w14:paraId="0270C0B3" w14:textId="77777777" w:rsidR="00472A3F" w:rsidRDefault="00472A3F" w:rsidP="00472A3F">
      <w:pPr>
        <w:pStyle w:val="CodeText"/>
      </w:pPr>
      <w:r>
        <w:t>CREATE TABLE `t_order_item` (</w:t>
      </w:r>
    </w:p>
    <w:p w14:paraId="3A9D381E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3C7EAD5E" w14:textId="77777777" w:rsidR="00472A3F" w:rsidRDefault="00472A3F" w:rsidP="00472A3F">
      <w:pPr>
        <w:pStyle w:val="CodeText"/>
      </w:pPr>
      <w:r>
        <w:t xml:space="preserve">  `order_id` int(32) DEFAULT NULL,</w:t>
      </w:r>
    </w:p>
    <w:p w14:paraId="62CDD127" w14:textId="77777777" w:rsidR="00472A3F" w:rsidRDefault="00472A3F" w:rsidP="00472A3F">
      <w:pPr>
        <w:pStyle w:val="CodeText"/>
      </w:pPr>
      <w:r>
        <w:t xml:space="preserve">  `dish_id` int(32) DEFAULT NULL,</w:t>
      </w:r>
    </w:p>
    <w:p w14:paraId="0CDDB57D" w14:textId="77777777" w:rsidR="00472A3F" w:rsidRDefault="00472A3F" w:rsidP="00472A3F">
      <w:pPr>
        <w:pStyle w:val="CodeText"/>
      </w:pPr>
      <w:r>
        <w:t xml:space="preserve">  `dish_amount` float(32,0) DEFAULT NULL,</w:t>
      </w:r>
    </w:p>
    <w:p w14:paraId="30883A9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753CF6A4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3ECEE378" w14:textId="77777777" w:rsidR="00472A3F" w:rsidRDefault="00472A3F" w:rsidP="00472A3F">
      <w:pPr>
        <w:pStyle w:val="CodeText"/>
      </w:pPr>
      <w:r>
        <w:t xml:space="preserve">  `dish_account` int(11) DEFAULT NULL,</w:t>
      </w:r>
    </w:p>
    <w:p w14:paraId="21F95008" w14:textId="77777777" w:rsidR="00472A3F" w:rsidRDefault="00472A3F" w:rsidP="00472A3F">
      <w:pPr>
        <w:pStyle w:val="CodeText"/>
      </w:pPr>
      <w:r>
        <w:lastRenderedPageBreak/>
        <w:t xml:space="preserve">  PRIMARY KEY (`id`)</w:t>
      </w:r>
    </w:p>
    <w:p w14:paraId="48CC6B37" w14:textId="748009C9" w:rsidR="00AB5E10" w:rsidRDefault="00472A3F" w:rsidP="00472A3F">
      <w:pPr>
        <w:pStyle w:val="CodeText"/>
      </w:pPr>
      <w:r>
        <w:t>) ENGINE=InnoDB AUTO_INCREMENT=7 DEFAULT CHARSET=utf8;</w:t>
      </w:r>
    </w:p>
    <w:p w14:paraId="572577FF" w14:textId="77777777" w:rsidR="00442B48" w:rsidRDefault="00442B48">
      <w:pPr>
        <w:spacing w:after="160" w:line="259" w:lineRule="auto"/>
        <w:ind w:firstLine="0"/>
        <w:jc w:val="left"/>
      </w:pPr>
    </w:p>
    <w:p w14:paraId="017C1A98" w14:textId="77777777" w:rsidR="0087283A" w:rsidRPr="0087283A" w:rsidRDefault="00442B48" w:rsidP="00442B48">
      <w:pPr>
        <w:pStyle w:val="Heading2"/>
        <w:rPr>
          <w:sz w:val="32"/>
          <w:szCs w:val="32"/>
        </w:rPr>
      </w:pPr>
      <w:r>
        <w:rPr>
          <w:rFonts w:hint="eastAsia"/>
        </w:rPr>
        <w:t>点菜</w:t>
      </w:r>
      <w:r>
        <w:t>下单</w:t>
      </w:r>
    </w:p>
    <w:p w14:paraId="2AAFD6BA" w14:textId="77777777" w:rsidR="0087283A" w:rsidRDefault="0087283A" w:rsidP="0087283A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</w:p>
    <w:p w14:paraId="1EDAE725" w14:textId="3948386C" w:rsidR="00F75BAA" w:rsidRPr="00F75BAA" w:rsidRDefault="00F75BAA" w:rsidP="00F75BAA">
      <w:r>
        <w:object w:dxaOrig="6855" w:dyaOrig="3705" w14:anchorId="1DE36FE4">
          <v:shape id="_x0000_i1030" type="#_x0000_t75" style="width:342.65pt;height:185.35pt" o:ole="">
            <v:imagedata r:id="rId76" o:title=""/>
          </v:shape>
          <o:OLEObject Type="Embed" ProgID="Visio.Drawing.15" ShapeID="_x0000_i1030" DrawAspect="Content" ObjectID="_1488226882" r:id="rId77"/>
        </w:object>
      </w:r>
    </w:p>
    <w:p w14:paraId="52C8ABD5" w14:textId="77777777" w:rsidR="0087283A" w:rsidRDefault="0087283A" w:rsidP="0087283A">
      <w:pPr>
        <w:pStyle w:val="Heading3"/>
      </w:pPr>
      <w:r>
        <w:rPr>
          <w:rFonts w:hint="eastAsia"/>
        </w:rPr>
        <w:t>时序图</w:t>
      </w:r>
    </w:p>
    <w:p w14:paraId="22A962B9" w14:textId="10B65265" w:rsidR="00F75BAA" w:rsidRPr="00F75BAA" w:rsidRDefault="00BE13B2" w:rsidP="00BE13B2">
      <w:pPr>
        <w:jc w:val="center"/>
      </w:pPr>
      <w:r>
        <w:rPr>
          <w:noProof/>
        </w:rPr>
        <w:drawing>
          <wp:inline distT="0" distB="0" distL="0" distR="0" wp14:anchorId="3D83B84B" wp14:editId="476A4F15">
            <wp:extent cx="5514975" cy="2084070"/>
            <wp:effectExtent l="0" t="0" r="9525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2015-03-12_22451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DDC" w14:textId="77777777" w:rsidR="0087283A" w:rsidRDefault="0087283A" w:rsidP="0087283A">
      <w:pPr>
        <w:pStyle w:val="Heading3"/>
      </w:pPr>
      <w:r>
        <w:rPr>
          <w:rFonts w:hint="eastAsia"/>
        </w:rPr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BE13B2" w14:paraId="1FB59665" w14:textId="77777777" w:rsidTr="00E1582B">
        <w:tc>
          <w:tcPr>
            <w:tcW w:w="2700" w:type="dxa"/>
            <w:shd w:val="clear" w:color="auto" w:fill="BFBFBF" w:themeFill="background1" w:themeFillShade="BF"/>
          </w:tcPr>
          <w:p w14:paraId="03392D27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385D9B4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0FDB280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BE13B2" w14:paraId="33AA9A6C" w14:textId="77777777" w:rsidTr="00E1582B">
        <w:tc>
          <w:tcPr>
            <w:tcW w:w="2700" w:type="dxa"/>
          </w:tcPr>
          <w:p w14:paraId="14575585" w14:textId="3C67B7E2" w:rsidR="00BE13B2" w:rsidRPr="00220DB9" w:rsidRDefault="00BE13B2" w:rsidP="00E1582B">
            <w:pPr>
              <w:pStyle w:val="NoSpacing"/>
            </w:pPr>
            <w:r>
              <w:t>NewOrderVO</w:t>
            </w:r>
            <w:r>
              <w:rPr>
                <w:rFonts w:hint="eastAsia"/>
              </w:rPr>
              <w:t>.java</w:t>
            </w:r>
          </w:p>
        </w:tc>
        <w:tc>
          <w:tcPr>
            <w:tcW w:w="3150" w:type="dxa"/>
          </w:tcPr>
          <w:p w14:paraId="75789077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2D4B0FD1" w14:textId="4F7B4F1F" w:rsidR="00BE13B2" w:rsidRDefault="00D31C30" w:rsidP="00E1582B">
            <w:pPr>
              <w:pStyle w:val="NoSpacing"/>
            </w:pPr>
            <w:r>
              <w:rPr>
                <w:rFonts w:hint="eastAsia"/>
              </w:rPr>
              <w:t>新</w:t>
            </w:r>
            <w:r>
              <w:t>订单信息值对象</w:t>
            </w:r>
          </w:p>
        </w:tc>
      </w:tr>
      <w:tr w:rsidR="00BE13B2" w14:paraId="0E8FFD51" w14:textId="77777777" w:rsidTr="00E1582B">
        <w:tc>
          <w:tcPr>
            <w:tcW w:w="2700" w:type="dxa"/>
          </w:tcPr>
          <w:p w14:paraId="32F2DE61" w14:textId="2B67B5CE" w:rsidR="00BE13B2" w:rsidRPr="00F63625" w:rsidRDefault="00BE13B2" w:rsidP="00E1582B">
            <w:pPr>
              <w:pStyle w:val="NoSpacing"/>
            </w:pPr>
            <w:r>
              <w:t>NewOrderItemVO.java</w:t>
            </w:r>
          </w:p>
        </w:tc>
        <w:tc>
          <w:tcPr>
            <w:tcW w:w="3150" w:type="dxa"/>
          </w:tcPr>
          <w:p w14:paraId="2A49EB1C" w14:textId="77777777" w:rsidR="00BE13B2" w:rsidRPr="00C4509E" w:rsidRDefault="00BE13B2" w:rsidP="00E1582B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70CD49AA" w14:textId="47DDFF75" w:rsidR="00BE13B2" w:rsidRPr="00A65081" w:rsidRDefault="00D31C30" w:rsidP="00E1582B">
            <w:pPr>
              <w:pStyle w:val="NoSpacing"/>
            </w:pPr>
            <w:r>
              <w:rPr>
                <w:rFonts w:hint="eastAsia"/>
              </w:rPr>
              <w:t>新</w:t>
            </w:r>
            <w:r>
              <w:t>订单菜单明细值对象</w:t>
            </w:r>
          </w:p>
        </w:tc>
      </w:tr>
    </w:tbl>
    <w:p w14:paraId="5468C4E6" w14:textId="77777777" w:rsidR="00BE13B2" w:rsidRPr="00BE13B2" w:rsidRDefault="00BE13B2" w:rsidP="00BE13B2"/>
    <w:p w14:paraId="402CA30D" w14:textId="77777777" w:rsidR="0087283A" w:rsidRDefault="0087283A" w:rsidP="0087283A">
      <w:pPr>
        <w:pStyle w:val="Heading3"/>
      </w:pPr>
      <w:r>
        <w:rPr>
          <w:rFonts w:hint="eastAsia"/>
        </w:rPr>
        <w:lastRenderedPageBreak/>
        <w:t>类图</w:t>
      </w:r>
    </w:p>
    <w:p w14:paraId="2A9E19BA" w14:textId="5551393A" w:rsidR="00D31C30" w:rsidRPr="00D31C30" w:rsidRDefault="00D31C30" w:rsidP="00D31C30">
      <w:pPr>
        <w:jc w:val="center"/>
      </w:pPr>
      <w:r>
        <w:rPr>
          <w:noProof/>
        </w:rPr>
        <w:drawing>
          <wp:inline distT="0" distB="0" distL="0" distR="0" wp14:anchorId="280D4D79" wp14:editId="213480B6">
            <wp:extent cx="5514975" cy="3148330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2015-03-12_23265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B737" w14:textId="77777777" w:rsidR="0087283A" w:rsidRDefault="0087283A" w:rsidP="0087283A">
      <w:pPr>
        <w:pStyle w:val="Heading3"/>
      </w:pPr>
      <w:r>
        <w:rPr>
          <w:rFonts w:hint="eastAsia"/>
        </w:rPr>
        <w:t>配置</w:t>
      </w:r>
      <w:r>
        <w:t>文件</w:t>
      </w:r>
    </w:p>
    <w:p w14:paraId="763A89C6" w14:textId="24EB0700" w:rsidR="00D31C30" w:rsidRPr="00D31C30" w:rsidRDefault="00B20CD0" w:rsidP="00D31C30">
      <w:r>
        <w:rPr>
          <w:rFonts w:hint="eastAsia"/>
        </w:rPr>
        <w:t>同</w:t>
      </w:r>
      <w:hyperlink w:anchor="_配置文件_3" w:history="1">
        <w:r w:rsidRPr="00B20CD0">
          <w:rPr>
            <w:rStyle w:val="Hyperlink"/>
            <w:rFonts w:hint="eastAsia"/>
          </w:rPr>
          <w:t>4.4.5</w:t>
        </w:r>
      </w:hyperlink>
    </w:p>
    <w:p w14:paraId="677859BF" w14:textId="77777777" w:rsidR="00B20CD0" w:rsidRDefault="0087283A" w:rsidP="0087283A">
      <w:pPr>
        <w:pStyle w:val="Heading3"/>
      </w:pPr>
      <w:r>
        <w:rPr>
          <w:rFonts w:hint="eastAsia"/>
        </w:rPr>
        <w:t>数据库</w:t>
      </w:r>
      <w:r>
        <w:t>脚本</w:t>
      </w:r>
    </w:p>
    <w:p w14:paraId="27686512" w14:textId="32310E42" w:rsidR="00816E40" w:rsidRPr="00816E40" w:rsidRDefault="00816E40" w:rsidP="00816E40">
      <w:r>
        <w:rPr>
          <w:rFonts w:hint="eastAsia"/>
        </w:rPr>
        <w:t>因为</w:t>
      </w:r>
      <w:r>
        <w:t>在</w:t>
      </w:r>
      <w:r>
        <w:t>4.4</w:t>
      </w:r>
      <w:r>
        <w:t>章节的基础上为</w:t>
      </w:r>
      <w:r>
        <w:t>t_order</w:t>
      </w:r>
      <w:r>
        <w:rPr>
          <w:rFonts w:hint="eastAsia"/>
        </w:rPr>
        <w:t>表</w:t>
      </w:r>
      <w:r>
        <w:t>添加了</w:t>
      </w:r>
      <w:r>
        <w:rPr>
          <w:rFonts w:hint="eastAsia"/>
        </w:rPr>
        <w:t>discount_price</w:t>
      </w:r>
      <w:r>
        <w:rPr>
          <w:rFonts w:hint="eastAsia"/>
        </w:rPr>
        <w:t>字段</w:t>
      </w:r>
      <w:r>
        <w:t>，需要执行下面</w:t>
      </w:r>
      <w:r>
        <w:t>SQL</w:t>
      </w:r>
      <w:r>
        <w:t>代码。</w:t>
      </w:r>
    </w:p>
    <w:p w14:paraId="6394A09D" w14:textId="77777777" w:rsidR="00B20CD0" w:rsidRDefault="00B20CD0" w:rsidP="00B20CD0">
      <w:pPr>
        <w:pStyle w:val="CodeText"/>
      </w:pPr>
      <w:r>
        <w:t>ALTER TABLE `t_order` ADD `discount_price` float(64,2) DEFAULT NULL;</w:t>
      </w:r>
    </w:p>
    <w:p w14:paraId="0931110A" w14:textId="57E285E5" w:rsidR="00472A3F" w:rsidRDefault="00B20CD0" w:rsidP="00B20CD0">
      <w:pPr>
        <w:pStyle w:val="CodeText"/>
        <w:rPr>
          <w:sz w:val="32"/>
          <w:szCs w:val="32"/>
        </w:rPr>
      </w:pPr>
      <w:r>
        <w:t>UPDATE `t_order` SET `discount_price`=`total_price` WHERE `id` &gt; 0;</w:t>
      </w:r>
      <w:r w:rsidR="00472A3F">
        <w:br w:type="page"/>
      </w:r>
    </w:p>
    <w:p w14:paraId="4FB53631" w14:textId="16279FFB" w:rsidR="009112F4" w:rsidRDefault="001551AB" w:rsidP="009112F4">
      <w:pPr>
        <w:pStyle w:val="Heading1"/>
      </w:pPr>
      <w:bookmarkStart w:id="84" w:name="_Toc413363599"/>
      <w:r>
        <w:rPr>
          <w:rFonts w:hint="eastAsia"/>
        </w:rPr>
        <w:lastRenderedPageBreak/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84"/>
    </w:p>
    <w:p w14:paraId="7DB54DBA" w14:textId="75ECE092" w:rsidR="009112F4" w:rsidRDefault="009112F4" w:rsidP="0094671E">
      <w:pPr>
        <w:pStyle w:val="Heading2"/>
      </w:pPr>
      <w:bookmarkStart w:id="85" w:name="_用户登录"/>
      <w:bookmarkStart w:id="86" w:name="_Toc413363600"/>
      <w:bookmarkEnd w:id="85"/>
      <w:r>
        <w:rPr>
          <w:rFonts w:hint="eastAsia"/>
        </w:rPr>
        <w:t>用户登录</w:t>
      </w:r>
      <w:bookmarkEnd w:id="86"/>
    </w:p>
    <w:p w14:paraId="72E83F87" w14:textId="102CBEAD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73624F">
        <w:rPr>
          <w:rFonts w:hint="eastAsia"/>
        </w:rPr>
        <w:t>需求功能</w:t>
      </w:r>
      <w:r w:rsidR="0073624F">
        <w:t>说明</w:t>
      </w:r>
      <w:r w:rsidR="0073624F">
        <w:rPr>
          <w:rFonts w:hint="eastAsia"/>
        </w:rPr>
        <w:t>书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1B3D57">
      <w:pPr>
        <w:pStyle w:val="Heading3"/>
      </w:pPr>
      <w:bookmarkStart w:id="87" w:name="_Toc410072077"/>
      <w:bookmarkStart w:id="88" w:name="_Toc410072148"/>
      <w:bookmarkStart w:id="89" w:name="_Toc410147283"/>
      <w:bookmarkStart w:id="90" w:name="_Toc410149683"/>
      <w:bookmarkStart w:id="91" w:name="_Toc410149828"/>
      <w:bookmarkStart w:id="92" w:name="_Toc410149895"/>
      <w:bookmarkStart w:id="93" w:name="_Toc410319381"/>
      <w:bookmarkStart w:id="94" w:name="_Toc410149684"/>
      <w:bookmarkStart w:id="95" w:name="_Toc410149829"/>
      <w:bookmarkStart w:id="96" w:name="_Toc410149896"/>
      <w:bookmarkStart w:id="97" w:name="_Toc410319382"/>
      <w:bookmarkStart w:id="98" w:name="_Toc410149897"/>
      <w:bookmarkStart w:id="99" w:name="_Toc413363601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>
        <w:rPr>
          <w:rFonts w:hint="eastAsia"/>
        </w:rPr>
        <w:t>功能</w:t>
      </w:r>
      <w:r>
        <w:t>IPO</w:t>
      </w:r>
      <w:r>
        <w:t>图</w:t>
      </w:r>
      <w:bookmarkEnd w:id="99"/>
    </w:p>
    <w:p w14:paraId="6137B893" w14:textId="7F6D8B0C" w:rsidR="00720C1D" w:rsidRPr="00720C1D" w:rsidRDefault="00957716" w:rsidP="00720C1D">
      <w:r>
        <w:object w:dxaOrig="6855" w:dyaOrig="3705" w14:anchorId="3F24BCD8">
          <v:shape id="_x0000_i1031" type="#_x0000_t75" style="width:344pt;height:185.35pt" o:ole="">
            <v:imagedata r:id="rId80" o:title=""/>
          </v:shape>
          <o:OLEObject Type="Embed" ProgID="Visio.Drawing.15" ShapeID="_x0000_i1031" DrawAspect="Content" ObjectID="_1488226883" r:id="rId81"/>
        </w:object>
      </w:r>
    </w:p>
    <w:p w14:paraId="1FA18D55" w14:textId="7EF544CD" w:rsidR="004C7652" w:rsidRDefault="004C7652" w:rsidP="001B3D57">
      <w:pPr>
        <w:pStyle w:val="Heading3"/>
      </w:pPr>
      <w:bookmarkStart w:id="100" w:name="_Toc413363602"/>
      <w:r>
        <w:rPr>
          <w:rFonts w:hint="eastAsia"/>
        </w:rPr>
        <w:t>时序图</w:t>
      </w:r>
      <w:bookmarkEnd w:id="100"/>
    </w:p>
    <w:p w14:paraId="61FFCFB0" w14:textId="768CB30D" w:rsidR="00DE1973" w:rsidRDefault="00371472" w:rsidP="004C7652">
      <w:pPr>
        <w:pStyle w:val="NoSpacing"/>
      </w:pPr>
      <w:r>
        <w:rPr>
          <w:noProof/>
        </w:rPr>
        <w:drawing>
          <wp:inline distT="0" distB="0" distL="0" distR="0" wp14:anchorId="0EBDF00A" wp14:editId="1D78F7AF">
            <wp:extent cx="5514975" cy="1402715"/>
            <wp:effectExtent l="0" t="0" r="9525" b="698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2015-02-02_201804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2FD" w14:textId="77777777" w:rsidR="00D10167" w:rsidRPr="00957716" w:rsidRDefault="00D10167" w:rsidP="00957716"/>
    <w:p w14:paraId="4C0CC0F7" w14:textId="73A5EE8F" w:rsidR="007A4645" w:rsidRDefault="009112F4" w:rsidP="001B3D57">
      <w:pPr>
        <w:pStyle w:val="Heading3"/>
      </w:pPr>
      <w:bookmarkStart w:id="101" w:name="_Toc413363603"/>
      <w:r>
        <w:rPr>
          <w:rFonts w:hint="eastAsia"/>
        </w:rPr>
        <w:t>代码</w:t>
      </w:r>
      <w:r>
        <w:t>构成</w:t>
      </w:r>
      <w:bookmarkEnd w:id="101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C4509E" w14:paraId="41C85058" w14:textId="77777777" w:rsidTr="00A4408A">
        <w:tc>
          <w:tcPr>
            <w:tcW w:w="261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1D3881" w14:textId="2FB8275C" w:rsidR="00C4509E" w:rsidRDefault="00BD3B71" w:rsidP="00720C1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A4408A">
        <w:tc>
          <w:tcPr>
            <w:tcW w:w="261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3240" w:type="dxa"/>
          </w:tcPr>
          <w:p w14:paraId="07CA08D8" w14:textId="700F4255" w:rsidR="00C4509E" w:rsidRDefault="00BD3B71" w:rsidP="00BD3B71">
            <w:pPr>
              <w:pStyle w:val="NoSpacing"/>
            </w:pPr>
            <w:r>
              <w:t>com.innovaee.</w:t>
            </w:r>
            <w:r w:rsidR="000744F1" w:rsidRPr="000744F1">
              <w:t>eorder</w:t>
            </w:r>
            <w:r>
              <w:t>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</w:p>
        </w:tc>
      </w:tr>
      <w:tr w:rsidR="000744F1" w14:paraId="7DA79263" w14:textId="77777777" w:rsidTr="00A4408A">
        <w:tc>
          <w:tcPr>
            <w:tcW w:w="261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3240" w:type="dxa"/>
          </w:tcPr>
          <w:p w14:paraId="341E04B6" w14:textId="1470AA0C" w:rsidR="000744F1" w:rsidRPr="00C4509E" w:rsidRDefault="00BD3B71" w:rsidP="00720C1D">
            <w:pPr>
              <w:pStyle w:val="NoSpacing"/>
            </w:pPr>
            <w:r>
              <w:t>com.innovaee.eorder.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A4408A">
        <w:tc>
          <w:tcPr>
            <w:tcW w:w="261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3240" w:type="dxa"/>
          </w:tcPr>
          <w:p w14:paraId="13063B24" w14:textId="6D37A624" w:rsidR="00DF5700" w:rsidRPr="00751FD6" w:rsidRDefault="00BD3B71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</w:p>
        </w:tc>
      </w:tr>
      <w:tr w:rsidR="00DF5700" w14:paraId="76D552BF" w14:textId="77777777" w:rsidTr="00A4408A">
        <w:tc>
          <w:tcPr>
            <w:tcW w:w="261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3240" w:type="dxa"/>
          </w:tcPr>
          <w:p w14:paraId="28794152" w14:textId="7B104E48" w:rsidR="00DF5700" w:rsidRPr="00751FD6" w:rsidRDefault="00ED5834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</w:t>
            </w:r>
            <w:r>
              <w:lastRenderedPageBreak/>
              <w:t>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A4408A">
        <w:tc>
          <w:tcPr>
            <w:tcW w:w="261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lastRenderedPageBreak/>
              <w:t>BaseService</w:t>
            </w:r>
            <w:r>
              <w:t>.java</w:t>
            </w:r>
          </w:p>
        </w:tc>
        <w:tc>
          <w:tcPr>
            <w:tcW w:w="3240" w:type="dxa"/>
          </w:tcPr>
          <w:p w14:paraId="4F2B4E63" w14:textId="0D4C3776" w:rsidR="00E159A1" w:rsidRPr="00751FD6" w:rsidRDefault="00ED5834" w:rsidP="00720C1D">
            <w:pPr>
              <w:pStyle w:val="NoSpacing"/>
            </w:pPr>
            <w:r>
              <w:t>com.innovaee.eorder.</w:t>
            </w:r>
            <w:r w:rsidR="00E159A1" w:rsidRPr="00751FD6">
              <w:t>module</w:t>
            </w:r>
            <w:r>
              <w:t>.</w:t>
            </w:r>
            <w:r w:rsidR="00E159A1" w:rsidRPr="00751FD6">
              <w:t>service</w:t>
            </w:r>
          </w:p>
        </w:tc>
        <w:tc>
          <w:tcPr>
            <w:tcW w:w="294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</w:p>
        </w:tc>
      </w:tr>
      <w:tr w:rsidR="00751FD6" w14:paraId="625AF80B" w14:textId="77777777" w:rsidTr="00A4408A">
        <w:tc>
          <w:tcPr>
            <w:tcW w:w="261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F06B36C" w14:textId="627AA8DA" w:rsidR="00751FD6" w:rsidRPr="00364B4A" w:rsidRDefault="00ED5834" w:rsidP="00720C1D">
            <w:pPr>
              <w:pStyle w:val="NoSpacing"/>
            </w:pPr>
            <w:r>
              <w:t>com.</w:t>
            </w:r>
            <w:r w:rsidR="00751FD6" w:rsidRPr="00751FD6">
              <w:t>i</w:t>
            </w:r>
            <w:r>
              <w:t>nnovaee.eorder.</w:t>
            </w:r>
            <w:r w:rsidR="00751FD6" w:rsidRPr="00751FD6">
              <w:t>module</w:t>
            </w:r>
            <w:r>
              <w:t>.service.s</w:t>
            </w:r>
            <w:r w:rsidR="00751FD6" w:rsidRPr="00751FD6">
              <w:t>ecurity</w:t>
            </w:r>
          </w:p>
        </w:tc>
        <w:tc>
          <w:tcPr>
            <w:tcW w:w="294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A4408A">
        <w:tc>
          <w:tcPr>
            <w:tcW w:w="261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58F77A3" w14:textId="16232368" w:rsidR="00751FD6" w:rsidRPr="00751FD6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A4408A">
        <w:tc>
          <w:tcPr>
            <w:tcW w:w="261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3240" w:type="dxa"/>
          </w:tcPr>
          <w:p w14:paraId="268DAD36" w14:textId="166FD7DA" w:rsidR="00751FD6" w:rsidRPr="00364B4A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A4408A">
        <w:tc>
          <w:tcPr>
            <w:tcW w:w="261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3240" w:type="dxa"/>
          </w:tcPr>
          <w:p w14:paraId="61FFB95D" w14:textId="48518CB1" w:rsidR="00B94EB9" w:rsidRPr="00364B4A" w:rsidRDefault="00B94EB9" w:rsidP="00DD0622">
            <w:pPr>
              <w:pStyle w:val="NoSpacing"/>
            </w:pPr>
            <w:r w:rsidRPr="00364B4A">
              <w:t>com</w:t>
            </w:r>
            <w:r w:rsidR="00DD0622">
              <w:t>.</w:t>
            </w:r>
            <w:r w:rsidRPr="00364B4A">
              <w:t>innovaee</w:t>
            </w:r>
            <w:r w:rsidR="00DD0622">
              <w:t>.</w:t>
            </w:r>
            <w:r w:rsidRPr="00364B4A">
              <w:t>eorder</w:t>
            </w:r>
            <w:r w:rsidR="00DD0622">
              <w:t>.</w:t>
            </w:r>
            <w:r w:rsidRPr="00364B4A">
              <w:t>web</w:t>
            </w:r>
            <w:r w:rsidR="00DD0622">
              <w:t>.</w:t>
            </w:r>
            <w:r w:rsidRPr="00364B4A">
              <w:t>action</w:t>
            </w:r>
          </w:p>
        </w:tc>
        <w:tc>
          <w:tcPr>
            <w:tcW w:w="294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</w:p>
        </w:tc>
      </w:tr>
      <w:tr w:rsidR="00B94EB9" w14:paraId="2BD5529B" w14:textId="77777777" w:rsidTr="00A4408A">
        <w:tc>
          <w:tcPr>
            <w:tcW w:w="261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3240" w:type="dxa"/>
          </w:tcPr>
          <w:p w14:paraId="49EA724A" w14:textId="3F173A87" w:rsidR="00B94EB9" w:rsidRPr="00F63625" w:rsidRDefault="00DD0622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A4408A">
        <w:tc>
          <w:tcPr>
            <w:tcW w:w="261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64A81A5C" w14:textId="0616C490" w:rsidR="00B94EB9" w:rsidRPr="00F63625" w:rsidRDefault="003D303D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A4408A">
        <w:tc>
          <w:tcPr>
            <w:tcW w:w="261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324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94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1B3D57">
      <w:pPr>
        <w:pStyle w:val="Heading3"/>
      </w:pPr>
      <w:bookmarkStart w:id="102" w:name="_Toc413363604"/>
      <w:r>
        <w:rPr>
          <w:rFonts w:hint="eastAsia"/>
        </w:rPr>
        <w:lastRenderedPageBreak/>
        <w:t>类图</w:t>
      </w:r>
      <w:bookmarkEnd w:id="102"/>
    </w:p>
    <w:p w14:paraId="6E1EEA65" w14:textId="4836DE4B" w:rsidR="0080796F" w:rsidRPr="00EC652A" w:rsidRDefault="00A4408A" w:rsidP="00EC652A">
      <w:pPr>
        <w:ind w:firstLine="0"/>
      </w:pPr>
      <w:r>
        <w:rPr>
          <w:noProof/>
        </w:rPr>
        <w:drawing>
          <wp:inline distT="0" distB="0" distL="0" distR="0" wp14:anchorId="7BFAC9BF" wp14:editId="46511EE9">
            <wp:extent cx="5514975" cy="4072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2-01_21124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D06" w14:textId="171C7E92" w:rsidR="00FB26FE" w:rsidRDefault="00FB26FE" w:rsidP="001B3D57">
      <w:pPr>
        <w:pStyle w:val="Heading3"/>
      </w:pPr>
      <w:bookmarkStart w:id="103" w:name="_配置文件_1"/>
      <w:bookmarkStart w:id="104" w:name="_Toc413363605"/>
      <w:bookmarkEnd w:id="103"/>
      <w:r>
        <w:rPr>
          <w:rFonts w:hint="eastAsia"/>
        </w:rPr>
        <w:t>配置</w:t>
      </w:r>
      <w:r>
        <w:t>文件</w:t>
      </w:r>
      <w:bookmarkEnd w:id="104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4CA5223E" w:rsidR="00D10167" w:rsidRPr="00D10167" w:rsidRDefault="00D10167" w:rsidP="001B3D57">
      <w:pPr>
        <w:pStyle w:val="Heading3"/>
      </w:pPr>
      <w:bookmarkStart w:id="105" w:name="_Toc413363606"/>
      <w:r>
        <w:rPr>
          <w:rFonts w:hint="eastAsia"/>
        </w:rPr>
        <w:t>数据库</w:t>
      </w:r>
      <w:r>
        <w:t>脚本</w:t>
      </w:r>
      <w:bookmarkEnd w:id="105"/>
    </w:p>
    <w:p w14:paraId="004E8B0A" w14:textId="0C2541D5" w:rsidR="004C7652" w:rsidRPr="004C7652" w:rsidRDefault="004C7652" w:rsidP="00B854D4">
      <w:bookmarkStart w:id="106" w:name="_Toc407804569"/>
      <w:bookmarkStart w:id="107" w:name="_Toc408404982"/>
      <w:bookmarkStart w:id="108" w:name="_Toc408845541"/>
      <w:bookmarkStart w:id="109" w:name="_Toc408845599"/>
      <w:bookmarkStart w:id="110" w:name="_Toc410072089"/>
      <w:bookmarkStart w:id="111" w:name="_Toc410072160"/>
      <w:bookmarkStart w:id="112" w:name="_Toc410147292"/>
      <w:bookmarkStart w:id="113" w:name="_Toc410149693"/>
      <w:bookmarkStart w:id="114" w:name="_Toc410149837"/>
      <w:bookmarkStart w:id="115" w:name="_Toc410149905"/>
      <w:bookmarkStart w:id="116" w:name="_Toc410319391"/>
      <w:bookmarkStart w:id="117" w:name="_Toc410072099"/>
      <w:bookmarkStart w:id="118" w:name="_Toc410072170"/>
      <w:bookmarkStart w:id="119" w:name="_Toc410147302"/>
      <w:bookmarkStart w:id="120" w:name="_Toc410149703"/>
      <w:bookmarkStart w:id="121" w:name="_Toc410149847"/>
      <w:bookmarkStart w:id="122" w:name="_Toc41014991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3B0648F9" w:rsidR="00A3555E" w:rsidRPr="00220DB9" w:rsidRDefault="00003EBA" w:rsidP="00E354FE">
      <w:pPr>
        <w:pStyle w:val="CodeText"/>
      </w:pPr>
      <w:r>
        <w:t xml:space="preserve">  `</w:t>
      </w:r>
      <w:r w:rsidR="00A3555E" w:rsidRPr="00220DB9">
        <w:t>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1CE07740" w14:textId="77777777" w:rsidR="0047087C" w:rsidRDefault="0047087C" w:rsidP="00E354FE">
      <w:pPr>
        <w:pStyle w:val="CodeText"/>
      </w:pPr>
    </w:p>
    <w:p w14:paraId="6A4B8AAB" w14:textId="0484B7C7" w:rsidR="0047087C" w:rsidRDefault="0047087C" w:rsidP="0047087C">
      <w:pPr>
        <w:pStyle w:val="Heading2"/>
      </w:pPr>
      <w:bookmarkStart w:id="123" w:name="_Toc41336360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用户</w:t>
      </w:r>
      <w:bookmarkEnd w:id="123"/>
    </w:p>
    <w:p w14:paraId="2A6EDF3C" w14:textId="73C922F9" w:rsidR="0073624F" w:rsidRPr="0073624F" w:rsidRDefault="0073624F" w:rsidP="0073624F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这个功能创建新的用户</w:t>
      </w:r>
      <w:r>
        <w:rPr>
          <w:rFonts w:hint="eastAsia"/>
        </w:rPr>
        <w:t>和</w:t>
      </w:r>
      <w:r>
        <w:t>更新现有用户信息</w:t>
      </w:r>
      <w:r>
        <w:rPr>
          <w:rFonts w:hint="eastAsia"/>
        </w:rPr>
        <w:t>。详细</w:t>
      </w:r>
      <w:r w:rsidR="007E7B9D">
        <w:t>需求说明</w:t>
      </w:r>
      <w:r w:rsidR="007E7B9D">
        <w:rPr>
          <w:rFonts w:hint="eastAsia"/>
        </w:rPr>
        <w:t>请</w:t>
      </w:r>
      <w:r w:rsidR="007E7B9D">
        <w:t>查阅</w:t>
      </w:r>
      <w:r>
        <w:rPr>
          <w:rFonts w:hint="eastAsia"/>
        </w:rPr>
        <w:t>需求功能</w:t>
      </w:r>
      <w:r>
        <w:t>说明</w:t>
      </w:r>
      <w:r w:rsidR="00E625F4">
        <w:rPr>
          <w:rFonts w:hint="eastAsia"/>
        </w:rPr>
        <w:t>-</w:t>
      </w:r>
      <w:r w:rsidR="00E625F4" w:rsidRPr="00E625F4">
        <w:rPr>
          <w:rFonts w:hint="eastAsia"/>
        </w:rPr>
        <w:t>UC_005_</w:t>
      </w:r>
      <w:r w:rsidR="00E625F4" w:rsidRPr="00E625F4">
        <w:rPr>
          <w:rFonts w:hint="eastAsia"/>
        </w:rPr>
        <w:t>用户登录</w:t>
      </w:r>
      <w:r w:rsidR="00E625F4">
        <w:rPr>
          <w:rFonts w:hint="eastAsia"/>
        </w:rPr>
        <w:t>。</w:t>
      </w:r>
    </w:p>
    <w:p w14:paraId="3C190917" w14:textId="411A89C2" w:rsidR="00D319A0" w:rsidRDefault="00D319A0" w:rsidP="0073624F">
      <w:pPr>
        <w:pStyle w:val="Heading3"/>
      </w:pPr>
      <w:bookmarkStart w:id="124" w:name="_Toc413363608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24"/>
    </w:p>
    <w:p w14:paraId="30A21831" w14:textId="57E3A89D" w:rsidR="00B57375" w:rsidRPr="00B57375" w:rsidRDefault="00BF7C9A" w:rsidP="00962A54">
      <w:pPr>
        <w:pStyle w:val="NoSpacing"/>
        <w:jc w:val="center"/>
      </w:pPr>
      <w:r>
        <w:object w:dxaOrig="7261" w:dyaOrig="3705" w14:anchorId="39BB0CB7">
          <v:shape id="_x0000_i1032" type="#_x0000_t75" style="width:363.35pt;height:185.35pt" o:ole="">
            <v:imagedata r:id="rId84" o:title=""/>
          </v:shape>
          <o:OLEObject Type="Embed" ProgID="Visio.Drawing.15" ShapeID="_x0000_i1032" DrawAspect="Content" ObjectID="_1488226884" r:id="rId85"/>
        </w:object>
      </w:r>
    </w:p>
    <w:p w14:paraId="32239CB6" w14:textId="1B3FC5AA" w:rsidR="00D319A0" w:rsidRDefault="00D319A0" w:rsidP="0073624F">
      <w:pPr>
        <w:pStyle w:val="Heading3"/>
      </w:pPr>
      <w:bookmarkStart w:id="125" w:name="_Toc413363609"/>
      <w:r>
        <w:rPr>
          <w:rFonts w:hint="eastAsia"/>
        </w:rPr>
        <w:t>时序图</w:t>
      </w:r>
      <w:bookmarkEnd w:id="125"/>
    </w:p>
    <w:p w14:paraId="53C86A99" w14:textId="458153CE" w:rsidR="00BF7C9A" w:rsidRPr="00BF7C9A" w:rsidRDefault="00962A54" w:rsidP="00962A54">
      <w:pPr>
        <w:pStyle w:val="NoSpacing"/>
        <w:jc w:val="center"/>
      </w:pPr>
      <w:r>
        <w:rPr>
          <w:noProof/>
        </w:rPr>
        <w:drawing>
          <wp:inline distT="0" distB="0" distL="0" distR="0" wp14:anchorId="0D78EA75" wp14:editId="2E8CD1F2">
            <wp:extent cx="5514975" cy="2745105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2015-02-02_14341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89" w14:textId="1A2FD26D" w:rsidR="00D319A0" w:rsidRDefault="00D319A0" w:rsidP="0073624F">
      <w:pPr>
        <w:pStyle w:val="Heading3"/>
      </w:pPr>
      <w:bookmarkStart w:id="126" w:name="_Toc413363610"/>
      <w:r>
        <w:rPr>
          <w:rFonts w:hint="eastAsia"/>
        </w:rPr>
        <w:lastRenderedPageBreak/>
        <w:t>类图</w:t>
      </w:r>
      <w:bookmarkEnd w:id="126"/>
    </w:p>
    <w:p w14:paraId="6B5F0774" w14:textId="23CFE27A" w:rsidR="00962A54" w:rsidRPr="00962A54" w:rsidRDefault="005344AF" w:rsidP="00A4044E">
      <w:pPr>
        <w:pStyle w:val="NoSpacing"/>
        <w:jc w:val="center"/>
      </w:pPr>
      <w:r>
        <w:rPr>
          <w:noProof/>
        </w:rPr>
        <w:drawing>
          <wp:inline distT="0" distB="0" distL="0" distR="0" wp14:anchorId="793026CD" wp14:editId="77C090E5">
            <wp:extent cx="5514975" cy="3199765"/>
            <wp:effectExtent l="0" t="0" r="9525" b="63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015-02-02_150037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D36" w14:textId="37F50407" w:rsidR="00D319A0" w:rsidRDefault="00D319A0" w:rsidP="0073624F">
      <w:pPr>
        <w:pStyle w:val="Heading3"/>
      </w:pPr>
      <w:bookmarkStart w:id="127" w:name="_代码构成"/>
      <w:bookmarkStart w:id="128" w:name="_Toc413363611"/>
      <w:bookmarkEnd w:id="127"/>
      <w:r>
        <w:rPr>
          <w:rFonts w:hint="eastAsia"/>
        </w:rPr>
        <w:t>代码</w:t>
      </w:r>
      <w:r>
        <w:t>构成</w:t>
      </w:r>
      <w:bookmarkEnd w:id="12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5B78A4" w14:paraId="7F5D7A46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08D7057F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BFA7F80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3FA2B58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B78A4" w14:paraId="0C018A20" w14:textId="77777777" w:rsidTr="00F70042">
        <w:tc>
          <w:tcPr>
            <w:tcW w:w="2610" w:type="dxa"/>
          </w:tcPr>
          <w:p w14:paraId="23DE4795" w14:textId="71244042" w:rsidR="005B78A4" w:rsidRDefault="009C536B" w:rsidP="00F70042">
            <w:pPr>
              <w:pStyle w:val="NoSpacing"/>
            </w:pPr>
            <w:r>
              <w:t>UserService.java</w:t>
            </w:r>
          </w:p>
        </w:tc>
        <w:tc>
          <w:tcPr>
            <w:tcW w:w="3240" w:type="dxa"/>
          </w:tcPr>
          <w:p w14:paraId="216CE779" w14:textId="386D615E" w:rsidR="005B78A4" w:rsidRPr="00364B4A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9C536B">
              <w:t>.service</w:t>
            </w:r>
          </w:p>
        </w:tc>
        <w:tc>
          <w:tcPr>
            <w:tcW w:w="2943" w:type="dxa"/>
          </w:tcPr>
          <w:p w14:paraId="69F8E1F6" w14:textId="07102CD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提供用户</w:t>
            </w:r>
            <w:r>
              <w:t>操作相关的服务，比如用户</w:t>
            </w:r>
            <w:r>
              <w:rPr>
                <w:rFonts w:hint="eastAsia"/>
              </w:rPr>
              <w:t>创建</w:t>
            </w:r>
            <w:r>
              <w:t>和编辑等</w:t>
            </w:r>
          </w:p>
        </w:tc>
      </w:tr>
      <w:tr w:rsidR="005B78A4" w14:paraId="32987C86" w14:textId="77777777" w:rsidTr="00F70042">
        <w:tc>
          <w:tcPr>
            <w:tcW w:w="2610" w:type="dxa"/>
          </w:tcPr>
          <w:p w14:paraId="11C17893" w14:textId="2E86F7B3" w:rsidR="005B78A4" w:rsidRDefault="009C536B" w:rsidP="00F70042">
            <w:pPr>
              <w:pStyle w:val="NoSpacing"/>
            </w:pPr>
            <w:r>
              <w:t>UserDao.java</w:t>
            </w:r>
          </w:p>
        </w:tc>
        <w:tc>
          <w:tcPr>
            <w:tcW w:w="3240" w:type="dxa"/>
          </w:tcPr>
          <w:p w14:paraId="463B5700" w14:textId="184980BF" w:rsidR="005B78A4" w:rsidRPr="00751FD6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04107B">
              <w:t>.service.dao</w:t>
            </w:r>
          </w:p>
        </w:tc>
        <w:tc>
          <w:tcPr>
            <w:tcW w:w="2943" w:type="dxa"/>
          </w:tcPr>
          <w:p w14:paraId="6D856C4B" w14:textId="4083B700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对象实体数据库访问类</w:t>
            </w:r>
          </w:p>
        </w:tc>
      </w:tr>
      <w:tr w:rsidR="005344AF" w14:paraId="645C8F8A" w14:textId="77777777" w:rsidTr="00F70042">
        <w:tc>
          <w:tcPr>
            <w:tcW w:w="2610" w:type="dxa"/>
          </w:tcPr>
          <w:p w14:paraId="5A34933C" w14:textId="21AEF5F2" w:rsidR="005344AF" w:rsidRDefault="005344AF" w:rsidP="00F70042">
            <w:pPr>
              <w:pStyle w:val="NoSpacing"/>
            </w:pPr>
            <w:r>
              <w:t>UserAction.java</w:t>
            </w:r>
          </w:p>
        </w:tc>
        <w:tc>
          <w:tcPr>
            <w:tcW w:w="3240" w:type="dxa"/>
          </w:tcPr>
          <w:p w14:paraId="2E013ABE" w14:textId="731A8A4B" w:rsidR="005344AF" w:rsidRDefault="005344AF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0374B9E" w14:textId="6D7D8995" w:rsidR="005344AF" w:rsidRDefault="005344AF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>
              <w:t>负责显示用户数据功能的</w:t>
            </w:r>
            <w:r>
              <w:t>Action</w:t>
            </w:r>
          </w:p>
        </w:tc>
      </w:tr>
      <w:tr w:rsidR="005B78A4" w14:paraId="074F38B8" w14:textId="77777777" w:rsidTr="00F70042">
        <w:tc>
          <w:tcPr>
            <w:tcW w:w="2610" w:type="dxa"/>
          </w:tcPr>
          <w:p w14:paraId="1EEDDD26" w14:textId="6A4EFF0F" w:rsidR="005B78A4" w:rsidRDefault="009C536B" w:rsidP="00F70042">
            <w:pPr>
              <w:pStyle w:val="NoSpacing"/>
            </w:pPr>
            <w:r>
              <w:t>UserOpAction.java</w:t>
            </w:r>
          </w:p>
        </w:tc>
        <w:tc>
          <w:tcPr>
            <w:tcW w:w="3240" w:type="dxa"/>
          </w:tcPr>
          <w:p w14:paraId="2649C4B0" w14:textId="5121304E" w:rsidR="005B78A4" w:rsidRPr="00364B4A" w:rsidRDefault="009C536B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70B4B28" w14:textId="0E8A8CC1" w:rsidR="005B78A4" w:rsidRDefault="009C536B" w:rsidP="005344AF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 w:rsidR="005344AF">
              <w:rPr>
                <w:rFonts w:hint="eastAsia"/>
              </w:rPr>
              <w:t>负责</w:t>
            </w:r>
            <w:r w:rsidR="005344AF">
              <w:t>用户</w:t>
            </w:r>
            <w:r w:rsidR="005344AF">
              <w:rPr>
                <w:rFonts w:hint="eastAsia"/>
              </w:rPr>
              <w:t>创建</w:t>
            </w:r>
            <w:r w:rsidR="005344AF">
              <w:rPr>
                <w:rFonts w:hint="eastAsia"/>
              </w:rPr>
              <w:t>/</w:t>
            </w:r>
            <w:r w:rsidR="005344AF">
              <w:rPr>
                <w:rFonts w:hint="eastAsia"/>
              </w:rPr>
              <w:t>编辑</w:t>
            </w:r>
            <w:r w:rsidR="005344AF">
              <w:t>功能的</w:t>
            </w:r>
            <w:r w:rsidR="005344AF">
              <w:t>Action</w:t>
            </w:r>
          </w:p>
        </w:tc>
      </w:tr>
      <w:tr w:rsidR="005B78A4" w14:paraId="404565D2" w14:textId="77777777" w:rsidTr="00F70042">
        <w:tc>
          <w:tcPr>
            <w:tcW w:w="2610" w:type="dxa"/>
          </w:tcPr>
          <w:p w14:paraId="026AD888" w14:textId="77777777" w:rsidR="005B78A4" w:rsidRDefault="005B78A4" w:rsidP="00F70042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580185B0" w14:textId="4492C2A1" w:rsidR="005B78A4" w:rsidRPr="00F63625" w:rsidRDefault="005B78A4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 w:rsidR="00A605D5">
              <w:t>.user</w:t>
            </w:r>
          </w:p>
        </w:tc>
        <w:tc>
          <w:tcPr>
            <w:tcW w:w="2943" w:type="dxa"/>
          </w:tcPr>
          <w:p w14:paraId="4D729831" w14:textId="592860C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用户管理</w:t>
            </w:r>
            <w:r>
              <w:t>相关功能</w:t>
            </w:r>
            <w:r w:rsidR="005B78A4">
              <w:rPr>
                <w:rFonts w:hint="eastAsia"/>
              </w:rPr>
              <w:t>的</w:t>
            </w:r>
            <w:r w:rsidR="005B78A4">
              <w:rPr>
                <w:rFonts w:hint="eastAsia"/>
              </w:rPr>
              <w:t>Action</w:t>
            </w:r>
            <w:r w:rsidR="005B78A4">
              <w:t>配置文件</w:t>
            </w:r>
          </w:p>
        </w:tc>
      </w:tr>
      <w:tr w:rsidR="005B78A4" w14:paraId="1AF5A1C6" w14:textId="77777777" w:rsidTr="00F70042">
        <w:tc>
          <w:tcPr>
            <w:tcW w:w="2610" w:type="dxa"/>
          </w:tcPr>
          <w:p w14:paraId="415FF0D9" w14:textId="250310C9" w:rsidR="005B78A4" w:rsidRDefault="009C536B" w:rsidP="00F70042">
            <w:pPr>
              <w:pStyle w:val="NoSpacing"/>
            </w:pPr>
            <w:r>
              <w:t>user</w:t>
            </w:r>
            <w:r w:rsidR="005B78A4">
              <w:t>.jsp</w:t>
            </w:r>
          </w:p>
        </w:tc>
        <w:tc>
          <w:tcPr>
            <w:tcW w:w="3240" w:type="dxa"/>
          </w:tcPr>
          <w:p w14:paraId="18A77A38" w14:textId="0691D7D9" w:rsidR="005B78A4" w:rsidRPr="005344AF" w:rsidRDefault="005B78A4" w:rsidP="00F70042">
            <w:pPr>
              <w:pStyle w:val="NoSpacing"/>
            </w:pPr>
            <w:r w:rsidRPr="00155290">
              <w:t>eorder\src\main\</w:t>
            </w:r>
            <w:r w:rsidR="005344AF">
              <w:t>webapp\pages\user</w:t>
            </w:r>
          </w:p>
        </w:tc>
        <w:tc>
          <w:tcPr>
            <w:tcW w:w="2943" w:type="dxa"/>
          </w:tcPr>
          <w:p w14:paraId="6C087176" w14:textId="2F457A91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5B78A4">
              <w:t>页面</w:t>
            </w:r>
          </w:p>
        </w:tc>
      </w:tr>
    </w:tbl>
    <w:p w14:paraId="0C21D437" w14:textId="77777777" w:rsidR="005B78A4" w:rsidRPr="005B78A4" w:rsidRDefault="005B78A4" w:rsidP="005B78A4"/>
    <w:p w14:paraId="1FF09B77" w14:textId="60BAC81E" w:rsidR="00D319A0" w:rsidRDefault="00D319A0" w:rsidP="0073624F">
      <w:pPr>
        <w:pStyle w:val="Heading3"/>
      </w:pPr>
      <w:bookmarkStart w:id="129" w:name="_配置文件"/>
      <w:bookmarkStart w:id="130" w:name="_Toc413363612"/>
      <w:bookmarkEnd w:id="129"/>
      <w:r>
        <w:rPr>
          <w:rFonts w:hint="eastAsia"/>
        </w:rPr>
        <w:t>配置</w:t>
      </w:r>
      <w:r>
        <w:t>文件</w:t>
      </w:r>
      <w:bookmarkEnd w:id="130"/>
    </w:p>
    <w:p w14:paraId="553AEF59" w14:textId="66DFE1C7" w:rsidR="005344AF" w:rsidRPr="005344AF" w:rsidRDefault="005344AF" w:rsidP="005344AF">
      <w:r>
        <w:rPr>
          <w:rFonts w:hint="eastAsia"/>
        </w:rPr>
        <w:t>用户</w:t>
      </w:r>
      <w: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功能</w:t>
      </w:r>
      <w:r>
        <w:rPr>
          <w:rFonts w:hint="eastAsia"/>
        </w:rPr>
        <w:t>的</w:t>
      </w:r>
      <w:r>
        <w:t>Hibernate</w:t>
      </w:r>
      <w:r>
        <w:t>配置和</w:t>
      </w:r>
      <w:r>
        <w:t>Spring</w:t>
      </w:r>
      <w:r>
        <w:t>配置在</w:t>
      </w:r>
      <w:hyperlink w:anchor="_用户登录" w:history="1">
        <w:r w:rsidRPr="005344AF">
          <w:rPr>
            <w:rStyle w:val="Hyperlink"/>
          </w:rPr>
          <w:t>5.1</w:t>
        </w:r>
      </w:hyperlink>
      <w:r w:rsidR="00300BE8">
        <w:rPr>
          <w:rFonts w:hint="eastAsia"/>
        </w:rPr>
        <w:t>用户</w:t>
      </w:r>
      <w:r w:rsidR="00300BE8">
        <w:t>登录章节</w:t>
      </w:r>
      <w:r w:rsidR="00300BE8">
        <w:rPr>
          <w:rFonts w:hint="eastAsia"/>
        </w:rPr>
        <w:t>已经</w:t>
      </w:r>
      <w:r w:rsidR="00300BE8">
        <w:t>介绍过了。</w:t>
      </w:r>
    </w:p>
    <w:p w14:paraId="43225C51" w14:textId="77777777" w:rsidR="005344AF" w:rsidRDefault="005344AF" w:rsidP="005344AF">
      <w:pPr>
        <w:pStyle w:val="NoSpacing"/>
        <w:numPr>
          <w:ilvl w:val="0"/>
          <w:numId w:val="9"/>
        </w:numPr>
      </w:pPr>
      <w:r>
        <w:t>struts.xml</w:t>
      </w:r>
    </w:p>
    <w:p w14:paraId="59225B68" w14:textId="77777777" w:rsidR="005344AF" w:rsidRDefault="005344AF" w:rsidP="005344AF">
      <w:pPr>
        <w:pStyle w:val="CodeText"/>
      </w:pPr>
      <w:r>
        <w:t>&lt;struts&gt;</w:t>
      </w:r>
    </w:p>
    <w:p w14:paraId="16197914" w14:textId="77777777" w:rsidR="005344AF" w:rsidRDefault="005344AF" w:rsidP="005344AF">
      <w:pPr>
        <w:pStyle w:val="CodeText"/>
      </w:pPr>
      <w:r>
        <w:t xml:space="preserve">    &lt;package name="com.innovaee.eorder.web.action.admin.user" namespace="/user"</w:t>
      </w:r>
    </w:p>
    <w:p w14:paraId="359ABECE" w14:textId="39DCB688" w:rsidR="005344AF" w:rsidRDefault="005344AF" w:rsidP="005344AF">
      <w:pPr>
        <w:pStyle w:val="CodeText"/>
      </w:pPr>
      <w:r>
        <w:lastRenderedPageBreak/>
        <w:t xml:space="preserve">        extends="struts-base"&gt;</w:t>
      </w:r>
    </w:p>
    <w:p w14:paraId="0C96BDB4" w14:textId="77777777" w:rsidR="005344AF" w:rsidRDefault="005344AF" w:rsidP="005344AF">
      <w:pPr>
        <w:pStyle w:val="CodeText"/>
      </w:pPr>
      <w:r>
        <w:t xml:space="preserve">        &lt;action name="doLoad" class="com.innovaee.eorder.web.action.admin.user.UserAction"</w:t>
      </w:r>
    </w:p>
    <w:p w14:paraId="0DF86634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0D759B21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3CD0A57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C12A524" w14:textId="77777777" w:rsidR="005344AF" w:rsidRDefault="005344AF" w:rsidP="005344AF">
      <w:pPr>
        <w:pStyle w:val="CodeText"/>
      </w:pPr>
      <w:r>
        <w:t xml:space="preserve">        &lt;/action&gt;</w:t>
      </w:r>
    </w:p>
    <w:p w14:paraId="12562189" w14:textId="77777777" w:rsidR="005344AF" w:rsidRDefault="005344AF" w:rsidP="005344AF">
      <w:pPr>
        <w:pStyle w:val="CodeText"/>
      </w:pPr>
      <w:r>
        <w:t xml:space="preserve">        &lt;action name="doUser" class="com.innovaee.eorder.web.action.admin.user.UserAction"</w:t>
      </w:r>
    </w:p>
    <w:p w14:paraId="0D5134E0" w14:textId="77777777" w:rsidR="005344AF" w:rsidRDefault="005344AF" w:rsidP="005344AF">
      <w:pPr>
        <w:pStyle w:val="CodeText"/>
      </w:pPr>
      <w:r>
        <w:t xml:space="preserve">            method="doUser"&gt;</w:t>
      </w:r>
    </w:p>
    <w:p w14:paraId="7F664060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10C09C43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83773B5" w14:textId="77777777" w:rsidR="005344AF" w:rsidRDefault="005344AF" w:rsidP="005344AF">
      <w:pPr>
        <w:pStyle w:val="CodeText"/>
      </w:pPr>
      <w:r>
        <w:t xml:space="preserve">        &lt;/action&gt;</w:t>
      </w:r>
    </w:p>
    <w:p w14:paraId="125EB788" w14:textId="77777777" w:rsidR="005344AF" w:rsidRDefault="005344AF" w:rsidP="005344AF">
      <w:pPr>
        <w:pStyle w:val="CodeText"/>
      </w:pPr>
      <w:r>
        <w:t xml:space="preserve">        &lt;action name="doEdit" class="com.innovaee.eorder.web.action.admin.user.UserAction"</w:t>
      </w:r>
    </w:p>
    <w:p w14:paraId="56B3888A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4089EF7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B3D60A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3B7E420B" w14:textId="203E23C0" w:rsidR="005344AF" w:rsidRDefault="005344AF" w:rsidP="005344AF">
      <w:pPr>
        <w:pStyle w:val="CodeText"/>
      </w:pPr>
      <w:r>
        <w:t xml:space="preserve">        &lt;/action&gt;</w:t>
      </w:r>
    </w:p>
    <w:p w14:paraId="75B88466" w14:textId="77777777" w:rsidR="005344AF" w:rsidRDefault="005344AF" w:rsidP="005344AF">
      <w:pPr>
        <w:pStyle w:val="CodeText"/>
      </w:pPr>
      <w:r>
        <w:t xml:space="preserve">        &lt;action name="doRemove" class="com.innovaee.eorder.web.action.admin.user.UserAction"</w:t>
      </w:r>
    </w:p>
    <w:p w14:paraId="42BC262E" w14:textId="77777777" w:rsidR="005344AF" w:rsidRDefault="005344AF" w:rsidP="005344AF">
      <w:pPr>
        <w:pStyle w:val="CodeText"/>
      </w:pPr>
      <w:r>
        <w:t xml:space="preserve">            method="doRemove"&gt;</w:t>
      </w:r>
    </w:p>
    <w:p w14:paraId="4711868E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63D93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5BB11222" w14:textId="0AEE4356" w:rsidR="005344AF" w:rsidRDefault="005344AF" w:rsidP="005344AF">
      <w:pPr>
        <w:pStyle w:val="CodeText"/>
      </w:pPr>
      <w:r>
        <w:t xml:space="preserve">        &lt;/action&gt;</w:t>
      </w:r>
    </w:p>
    <w:p w14:paraId="33117B4B" w14:textId="77777777" w:rsidR="005344AF" w:rsidRDefault="005344AF" w:rsidP="005344AF">
      <w:pPr>
        <w:pStyle w:val="CodeText"/>
      </w:pPr>
      <w:r>
        <w:t xml:space="preserve">        &lt;action name="save" class="com.innovaee.eorder.web.action.admin.user.UserOpAction"</w:t>
      </w:r>
    </w:p>
    <w:p w14:paraId="40B3B706" w14:textId="77777777" w:rsidR="005344AF" w:rsidRDefault="005344AF" w:rsidP="005344AF">
      <w:pPr>
        <w:pStyle w:val="CodeText"/>
      </w:pPr>
      <w:r>
        <w:t xml:space="preserve">            method="save"&gt;</w:t>
      </w:r>
    </w:p>
    <w:p w14:paraId="498145A9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F5A2E1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1A85146" w14:textId="77777777" w:rsidR="005344AF" w:rsidRDefault="005344AF" w:rsidP="005344AF">
      <w:pPr>
        <w:pStyle w:val="CodeText"/>
      </w:pPr>
      <w:r>
        <w:t xml:space="preserve">        &lt;/action&gt;</w:t>
      </w:r>
    </w:p>
    <w:p w14:paraId="7142C790" w14:textId="77777777" w:rsidR="005344AF" w:rsidRDefault="005344AF" w:rsidP="005344AF">
      <w:pPr>
        <w:pStyle w:val="CodeText"/>
      </w:pPr>
      <w:r>
        <w:t xml:space="preserve">        &lt;action name="update" class="com.innovaee.eorder.web.action.admin.user.UserOpAction"</w:t>
      </w:r>
    </w:p>
    <w:p w14:paraId="29EED70D" w14:textId="77777777" w:rsidR="005344AF" w:rsidRDefault="005344AF" w:rsidP="005344AF">
      <w:pPr>
        <w:pStyle w:val="CodeText"/>
      </w:pPr>
      <w:r>
        <w:t xml:space="preserve">            method="update"&gt;</w:t>
      </w:r>
    </w:p>
    <w:p w14:paraId="4ABCCB6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47D3819C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820260D" w14:textId="77777777" w:rsidR="005344AF" w:rsidRDefault="005344AF" w:rsidP="005344AF">
      <w:pPr>
        <w:pStyle w:val="CodeText"/>
      </w:pPr>
      <w:r>
        <w:t xml:space="preserve">        &lt;/action&gt;</w:t>
      </w:r>
    </w:p>
    <w:p w14:paraId="237BF885" w14:textId="7199F1C3" w:rsidR="005344AF" w:rsidRDefault="005344AF" w:rsidP="005344AF">
      <w:pPr>
        <w:pStyle w:val="CodeText"/>
      </w:pPr>
      <w:r>
        <w:t xml:space="preserve">    &lt;/package&gt;</w:t>
      </w:r>
    </w:p>
    <w:p w14:paraId="0CEB6E27" w14:textId="65F9D07E" w:rsidR="005344AF" w:rsidRPr="0099324B" w:rsidRDefault="005344AF" w:rsidP="005344AF">
      <w:pPr>
        <w:pStyle w:val="CodeText"/>
        <w:jc w:val="both"/>
        <w:rPr>
          <w:i w:val="0"/>
        </w:rPr>
      </w:pPr>
      <w:r>
        <w:t xml:space="preserve">&lt;/struts&gt;    </w:t>
      </w:r>
    </w:p>
    <w:p w14:paraId="01CFC687" w14:textId="77777777" w:rsidR="005344AF" w:rsidRDefault="005344AF" w:rsidP="005344AF">
      <w:pPr>
        <w:pStyle w:val="CodeText"/>
      </w:pPr>
    </w:p>
    <w:p w14:paraId="3BDB94A1" w14:textId="39AF14B3" w:rsidR="00597668" w:rsidRDefault="00597668" w:rsidP="00597668">
      <w:pPr>
        <w:pStyle w:val="Heading2"/>
      </w:pPr>
      <w:bookmarkStart w:id="131" w:name="_Toc413363613"/>
      <w:r>
        <w:rPr>
          <w:rFonts w:hint="eastAsia"/>
        </w:rPr>
        <w:t>用户</w:t>
      </w:r>
      <w:r>
        <w:t>角色分配</w:t>
      </w:r>
      <w:bookmarkEnd w:id="131"/>
    </w:p>
    <w:p w14:paraId="734CE499" w14:textId="68D08811" w:rsidR="00EB72D7" w:rsidRPr="00EB72D7" w:rsidRDefault="00EB72D7" w:rsidP="00EB72D7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这个功能为</w:t>
      </w:r>
      <w:r>
        <w:rPr>
          <w:rFonts w:hint="eastAsia"/>
        </w:rPr>
        <w:t>系统</w:t>
      </w:r>
      <w:r>
        <w:t>用户分配相应的角色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用户</w:t>
      </w:r>
      <w:r>
        <w:t>可以拥有多个角色，默认新建用户获得会员这一角色</w:t>
      </w:r>
      <w:r w:rsidR="00D2207E">
        <w:rPr>
          <w:rFonts w:hint="eastAsia"/>
        </w:rPr>
        <w:t>。</w:t>
      </w:r>
      <w:r w:rsidR="00D2207E">
        <w:t>详细需求说明参见需求规格说明书</w:t>
      </w:r>
      <w:r w:rsidR="00173F03">
        <w:t>UC_008-</w:t>
      </w:r>
      <w:r w:rsidR="00173F03">
        <w:rPr>
          <w:rFonts w:hint="eastAsia"/>
        </w:rPr>
        <w:t>用户管理</w:t>
      </w:r>
      <w:r w:rsidR="00173F03">
        <w:rPr>
          <w:rFonts w:hint="eastAsia"/>
        </w:rPr>
        <w:t>-</w:t>
      </w:r>
      <w:r w:rsidR="00173F03">
        <w:rPr>
          <w:rFonts w:hint="eastAsia"/>
        </w:rPr>
        <w:t>更新用户。</w:t>
      </w:r>
    </w:p>
    <w:p w14:paraId="0CB9D871" w14:textId="15C83DD6" w:rsidR="00597668" w:rsidRDefault="00597668" w:rsidP="00597668">
      <w:pPr>
        <w:pStyle w:val="Heading3"/>
      </w:pPr>
      <w:bookmarkStart w:id="132" w:name="_Toc413363614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32"/>
    </w:p>
    <w:p w14:paraId="40B049DD" w14:textId="40414B8C" w:rsidR="00E2778D" w:rsidRPr="00E2778D" w:rsidRDefault="00E2778D" w:rsidP="00E2778D">
      <w:r>
        <w:object w:dxaOrig="7261" w:dyaOrig="3705" w14:anchorId="480699A6">
          <v:shape id="_x0000_i1033" type="#_x0000_t75" style="width:363.35pt;height:185.35pt" o:ole="">
            <v:imagedata r:id="rId88" o:title=""/>
          </v:shape>
          <o:OLEObject Type="Embed" ProgID="Visio.Drawing.15" ShapeID="_x0000_i1033" DrawAspect="Content" ObjectID="_1488226885" r:id="rId89"/>
        </w:object>
      </w:r>
    </w:p>
    <w:p w14:paraId="3DF903A6" w14:textId="150DC708" w:rsidR="00597668" w:rsidRDefault="00597668" w:rsidP="00597668">
      <w:pPr>
        <w:pStyle w:val="Heading3"/>
      </w:pPr>
      <w:bookmarkStart w:id="133" w:name="_Toc413363615"/>
      <w:r>
        <w:rPr>
          <w:rFonts w:hint="eastAsia"/>
        </w:rPr>
        <w:t>时序图</w:t>
      </w:r>
      <w:bookmarkEnd w:id="133"/>
    </w:p>
    <w:p w14:paraId="56BF5097" w14:textId="7C8C84C8" w:rsidR="00234CCF" w:rsidRPr="00234CCF" w:rsidRDefault="008C39E5" w:rsidP="00234CCF">
      <w:r>
        <w:rPr>
          <w:noProof/>
        </w:rPr>
        <w:drawing>
          <wp:inline distT="0" distB="0" distL="0" distR="0" wp14:anchorId="35CEDE66" wp14:editId="00667480">
            <wp:extent cx="5514975" cy="2370455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2015-02-02_17501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3B92" w14:textId="2D8F3CB0" w:rsidR="00597668" w:rsidRDefault="00597668" w:rsidP="00597668">
      <w:pPr>
        <w:pStyle w:val="Heading3"/>
      </w:pPr>
      <w:bookmarkStart w:id="134" w:name="_Toc413363616"/>
      <w:r>
        <w:rPr>
          <w:rFonts w:hint="eastAsia"/>
        </w:rPr>
        <w:lastRenderedPageBreak/>
        <w:t>类图</w:t>
      </w:r>
      <w:bookmarkEnd w:id="134"/>
    </w:p>
    <w:p w14:paraId="193A64C1" w14:textId="31EE91BC" w:rsidR="008C39E5" w:rsidRPr="008C39E5" w:rsidRDefault="008C39E5" w:rsidP="008C39E5">
      <w:pPr>
        <w:pStyle w:val="NoSpacing"/>
        <w:jc w:val="center"/>
      </w:pPr>
      <w:r>
        <w:rPr>
          <w:noProof/>
        </w:rPr>
        <w:drawing>
          <wp:inline distT="0" distB="0" distL="0" distR="0" wp14:anchorId="2859AFFE" wp14:editId="501F4DEC">
            <wp:extent cx="5514975" cy="501396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2015-02-02_17513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002" w14:textId="41D88FD2" w:rsidR="00597668" w:rsidRDefault="00597668" w:rsidP="00597668">
      <w:pPr>
        <w:pStyle w:val="Heading3"/>
      </w:pPr>
      <w:bookmarkStart w:id="135" w:name="_Toc413363617"/>
      <w:r>
        <w:rPr>
          <w:rFonts w:hint="eastAsia"/>
        </w:rPr>
        <w:t>代码</w:t>
      </w:r>
      <w:r>
        <w:t>构成</w:t>
      </w:r>
      <w:bookmarkEnd w:id="135"/>
    </w:p>
    <w:p w14:paraId="4554B58D" w14:textId="6DAB76A8" w:rsidR="00CE74E5" w:rsidRDefault="00CE74E5" w:rsidP="00CE74E5">
      <w:pPr>
        <w:jc w:val="left"/>
      </w:pPr>
      <w:r>
        <w:t>UserOpAction</w:t>
      </w:r>
      <w:r>
        <w:rPr>
          <w:rFonts w:hint="eastAsia"/>
        </w:rPr>
        <w:t>.java</w:t>
      </w:r>
      <w:r>
        <w:rPr>
          <w:rFonts w:hint="eastAsia"/>
        </w:rPr>
        <w:t>代码</w:t>
      </w:r>
      <w:r>
        <w:t>说明在</w:t>
      </w:r>
      <w:hyperlink w:anchor="_代码构成" w:history="1">
        <w:r w:rsidRPr="00CE74E5">
          <w:rPr>
            <w:rStyle w:val="Hyperlink"/>
            <w:rFonts w:hint="eastAsia"/>
          </w:rPr>
          <w:t>5.2.4</w:t>
        </w:r>
      </w:hyperlink>
      <w:r>
        <w:rPr>
          <w:rFonts w:hint="eastAsia"/>
        </w:rPr>
        <w:t>描述</w:t>
      </w:r>
    </w:p>
    <w:p w14:paraId="65F3EC96" w14:textId="77777777" w:rsidR="00CE74E5" w:rsidRPr="00CE74E5" w:rsidRDefault="00CE74E5" w:rsidP="00CE74E5">
      <w:pPr>
        <w:jc w:val="left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750D26" w14:paraId="354E121B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79E5FF7A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786F5CB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F9013A2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750D26" w14:paraId="0A15BD7F" w14:textId="77777777" w:rsidTr="00F70042">
        <w:tc>
          <w:tcPr>
            <w:tcW w:w="2610" w:type="dxa"/>
          </w:tcPr>
          <w:p w14:paraId="0F197100" w14:textId="42A0F2BD" w:rsidR="00750D26" w:rsidRDefault="00750D26" w:rsidP="00F70042">
            <w:pPr>
              <w:pStyle w:val="NoSpacing"/>
            </w:pPr>
            <w:r>
              <w:t>UserRoleService.java</w:t>
            </w:r>
          </w:p>
        </w:tc>
        <w:tc>
          <w:tcPr>
            <w:tcW w:w="3240" w:type="dxa"/>
          </w:tcPr>
          <w:p w14:paraId="5E10C2A6" w14:textId="77777777" w:rsidR="00750D26" w:rsidRPr="00364B4A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08363E" w14:textId="6255D3D2" w:rsidR="00750D26" w:rsidRDefault="00750D26" w:rsidP="00CE74E5">
            <w:pPr>
              <w:pStyle w:val="NoSpacing"/>
            </w:pPr>
            <w:r>
              <w:rPr>
                <w:rFonts w:hint="eastAsia"/>
              </w:rPr>
              <w:t>用户</w:t>
            </w:r>
            <w:r w:rsidR="00CE74E5">
              <w:rPr>
                <w:rFonts w:hint="eastAsia"/>
              </w:rPr>
              <w:t>角色</w:t>
            </w:r>
            <w:r w:rsidR="00CE74E5">
              <w:t>关联关系</w:t>
            </w:r>
            <w:r>
              <w:t>操作相关的服务，比如</w:t>
            </w:r>
            <w:r w:rsidR="00CE74E5">
              <w:rPr>
                <w:rFonts w:hint="eastAsia"/>
              </w:rPr>
              <w:t>用户</w:t>
            </w:r>
            <w:r w:rsidR="00CE74E5">
              <w:t>添加</w:t>
            </w:r>
            <w:r w:rsidR="00CE74E5">
              <w:rPr>
                <w:rFonts w:hint="eastAsia"/>
              </w:rPr>
              <w:t>/</w:t>
            </w:r>
            <w:r w:rsidR="00CE74E5">
              <w:rPr>
                <w:rFonts w:hint="eastAsia"/>
              </w:rPr>
              <w:t>删除</w:t>
            </w:r>
            <w:r w:rsidR="00CE74E5">
              <w:t>角色</w:t>
            </w:r>
          </w:p>
        </w:tc>
      </w:tr>
      <w:tr w:rsidR="00750D26" w14:paraId="2094B8A4" w14:textId="77777777" w:rsidTr="00F70042">
        <w:tc>
          <w:tcPr>
            <w:tcW w:w="2610" w:type="dxa"/>
          </w:tcPr>
          <w:p w14:paraId="7F1363DC" w14:textId="338D051E" w:rsidR="00750D26" w:rsidRDefault="00750D26" w:rsidP="00F70042">
            <w:pPr>
              <w:pStyle w:val="NoSpacing"/>
            </w:pPr>
            <w:r>
              <w:t>UserRoleDao.java</w:t>
            </w:r>
          </w:p>
        </w:tc>
        <w:tc>
          <w:tcPr>
            <w:tcW w:w="3240" w:type="dxa"/>
          </w:tcPr>
          <w:p w14:paraId="25EAEE01" w14:textId="63435781" w:rsidR="00750D26" w:rsidRPr="00751FD6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1F2D66">
              <w:t>.dao</w:t>
            </w:r>
          </w:p>
        </w:tc>
        <w:tc>
          <w:tcPr>
            <w:tcW w:w="2943" w:type="dxa"/>
          </w:tcPr>
          <w:p w14:paraId="40B9523D" w14:textId="65721693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用户角色</w:t>
            </w:r>
            <w:r>
              <w:t>关联关系数据库访问对象</w:t>
            </w:r>
          </w:p>
        </w:tc>
      </w:tr>
      <w:tr w:rsidR="00750D26" w14:paraId="4777200E" w14:textId="77777777" w:rsidTr="00F70042">
        <w:tc>
          <w:tcPr>
            <w:tcW w:w="2610" w:type="dxa"/>
          </w:tcPr>
          <w:p w14:paraId="047C3430" w14:textId="56C80A7D" w:rsidR="00750D26" w:rsidRDefault="00356E7E" w:rsidP="00F70042">
            <w:pPr>
              <w:pStyle w:val="NoSpacing"/>
            </w:pPr>
            <w:r>
              <w:t>UserRole.java</w:t>
            </w:r>
          </w:p>
        </w:tc>
        <w:tc>
          <w:tcPr>
            <w:tcW w:w="3240" w:type="dxa"/>
          </w:tcPr>
          <w:p w14:paraId="2BEAC94A" w14:textId="569C48B0" w:rsidR="00750D26" w:rsidRDefault="00750D26" w:rsidP="00D70385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="00D70385">
              <w:t>module.entity</w:t>
            </w:r>
          </w:p>
        </w:tc>
        <w:tc>
          <w:tcPr>
            <w:tcW w:w="2943" w:type="dxa"/>
          </w:tcPr>
          <w:p w14:paraId="6938EA08" w14:textId="0FDCFA8A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角色关联关系实体对象</w:t>
            </w:r>
          </w:p>
        </w:tc>
      </w:tr>
    </w:tbl>
    <w:p w14:paraId="5BFD4627" w14:textId="77777777" w:rsidR="008C39E5" w:rsidRPr="008C39E5" w:rsidRDefault="008C39E5" w:rsidP="008C39E5"/>
    <w:p w14:paraId="2C1255FD" w14:textId="11B84230" w:rsidR="00597668" w:rsidRPr="00597668" w:rsidRDefault="00597668" w:rsidP="00597668">
      <w:pPr>
        <w:pStyle w:val="Heading3"/>
      </w:pPr>
      <w:bookmarkStart w:id="136" w:name="_Toc413363618"/>
      <w:r>
        <w:rPr>
          <w:rFonts w:hint="eastAsia"/>
        </w:rPr>
        <w:lastRenderedPageBreak/>
        <w:t>配置</w:t>
      </w:r>
      <w:r>
        <w:t>文件</w:t>
      </w:r>
      <w:bookmarkEnd w:id="136"/>
    </w:p>
    <w:p w14:paraId="49184E8D" w14:textId="7EB923DB" w:rsidR="009112F4" w:rsidRPr="009112F4" w:rsidRDefault="009112F4" w:rsidP="005344AF">
      <w:pPr>
        <w:pStyle w:val="NoSpacing"/>
      </w:pPr>
    </w:p>
    <w:p w14:paraId="287BF34F" w14:textId="77777777" w:rsidR="009E0F4A" w:rsidRDefault="009E0F4A" w:rsidP="009E0F4A">
      <w:pPr>
        <w:pStyle w:val="NoSpacing"/>
        <w:numPr>
          <w:ilvl w:val="0"/>
          <w:numId w:val="9"/>
        </w:numPr>
      </w:pPr>
      <w:r>
        <w:t>struts.xml</w:t>
      </w:r>
    </w:p>
    <w:p w14:paraId="3631E0C3" w14:textId="42F5EFCE" w:rsidR="009E0F4A" w:rsidRPr="0099324B" w:rsidRDefault="00595002" w:rsidP="009E0F4A">
      <w:r>
        <w:rPr>
          <w:rFonts w:hint="eastAsia"/>
        </w:rPr>
        <w:t>使用</w:t>
      </w:r>
      <w:hyperlink w:anchor="_配置文件" w:history="1">
        <w:r w:rsidRPr="00595002">
          <w:rPr>
            <w:rStyle w:val="Hyperlink"/>
          </w:rPr>
          <w:t>5.2.5</w:t>
        </w:r>
      </w:hyperlink>
      <w:r>
        <w:t>中说明的配置文件，不再重复描述</w:t>
      </w:r>
    </w:p>
    <w:p w14:paraId="106A5747" w14:textId="77777777" w:rsidR="009E0F4A" w:rsidRPr="0099324B" w:rsidRDefault="009E0F4A" w:rsidP="009E0F4A">
      <w:pPr>
        <w:pStyle w:val="CodeText"/>
        <w:jc w:val="both"/>
        <w:rPr>
          <w:i w:val="0"/>
        </w:rPr>
      </w:pPr>
      <w:r>
        <w:t xml:space="preserve">    </w:t>
      </w:r>
    </w:p>
    <w:p w14:paraId="5AA30A05" w14:textId="77777777" w:rsidR="009E0F4A" w:rsidRDefault="009E0F4A" w:rsidP="009E0F4A">
      <w:pPr>
        <w:pStyle w:val="NoSpacing"/>
        <w:numPr>
          <w:ilvl w:val="0"/>
          <w:numId w:val="9"/>
        </w:numPr>
      </w:pPr>
      <w:r>
        <w:t>applicationContext-total.xml</w:t>
      </w:r>
    </w:p>
    <w:p w14:paraId="3BC449BE" w14:textId="553A6FBD" w:rsidR="009E0F4A" w:rsidRDefault="00595002" w:rsidP="00595002">
      <w:r>
        <w:rPr>
          <w:rFonts w:hint="eastAsia"/>
        </w:rPr>
        <w:t>使用</w:t>
      </w:r>
      <w:hyperlink w:anchor="_配置文件_1" w:history="1">
        <w:r w:rsidRPr="00595002">
          <w:rPr>
            <w:rStyle w:val="Hyperlink"/>
          </w:rPr>
          <w:t>5</w:t>
        </w:r>
        <w:r>
          <w:rPr>
            <w:rStyle w:val="Hyperlink"/>
          </w:rPr>
          <w:t>.1</w:t>
        </w:r>
        <w:r w:rsidRPr="00595002">
          <w:rPr>
            <w:rStyle w:val="Hyperlink"/>
          </w:rPr>
          <w:t>.5</w:t>
        </w:r>
      </w:hyperlink>
      <w:r>
        <w:t>中说明的配置文件，不再重复描述</w:t>
      </w:r>
    </w:p>
    <w:p w14:paraId="259B13F7" w14:textId="77777777" w:rsidR="009E0F4A" w:rsidRPr="002469C5" w:rsidRDefault="009E0F4A" w:rsidP="009E0F4A">
      <w:pPr>
        <w:pStyle w:val="CodeText"/>
      </w:pPr>
    </w:p>
    <w:p w14:paraId="4959C432" w14:textId="77777777" w:rsidR="009E0F4A" w:rsidRDefault="009E0F4A" w:rsidP="009E0F4A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08EA2850" w14:textId="5CD6B348" w:rsidR="00595002" w:rsidRDefault="00595002" w:rsidP="00595002">
      <w:r>
        <w:rPr>
          <w:rFonts w:hint="eastAsia"/>
        </w:rPr>
        <w:t>详见</w:t>
      </w:r>
      <w:r>
        <w:rPr>
          <w:rFonts w:hint="eastAsia"/>
        </w:rPr>
        <w:t>UserRole.java</w:t>
      </w:r>
      <w:r>
        <w:rPr>
          <w:rFonts w:hint="eastAsia"/>
        </w:rPr>
        <w:t>代码</w:t>
      </w:r>
    </w:p>
    <w:p w14:paraId="217D3ED0" w14:textId="77777777" w:rsidR="00595002" w:rsidRPr="00595002" w:rsidRDefault="00595002" w:rsidP="00595002">
      <w:pPr>
        <w:pStyle w:val="CodeText"/>
      </w:pPr>
      <w:r w:rsidRPr="00595002">
        <w:t>@Entity</w:t>
      </w:r>
    </w:p>
    <w:p w14:paraId="5CDF7585" w14:textId="77777777" w:rsidR="00595002" w:rsidRPr="00595002" w:rsidRDefault="00595002" w:rsidP="00595002">
      <w:pPr>
        <w:pStyle w:val="CodeText"/>
      </w:pPr>
      <w:r w:rsidRPr="00595002">
        <w:t>@Table(name = "t_user_role")</w:t>
      </w:r>
    </w:p>
    <w:p w14:paraId="11425AA2" w14:textId="424CF167" w:rsidR="005A5964" w:rsidRDefault="00595002" w:rsidP="00595002">
      <w:pPr>
        <w:pStyle w:val="CodeText"/>
      </w:pPr>
      <w:r w:rsidRPr="00595002">
        <w:t>public class UserRole extends BaseEntity</w:t>
      </w:r>
      <w:r>
        <w:t xml:space="preserve"> {</w:t>
      </w:r>
    </w:p>
    <w:p w14:paraId="07CC43AD" w14:textId="7BC32833" w:rsidR="00595002" w:rsidRDefault="00595002" w:rsidP="00595002">
      <w:pPr>
        <w:pStyle w:val="CodeText"/>
      </w:pPr>
      <w:r>
        <w:t>}</w:t>
      </w:r>
    </w:p>
    <w:p w14:paraId="24A564E6" w14:textId="77777777" w:rsidR="003026EE" w:rsidRDefault="003026EE" w:rsidP="00595002">
      <w:pPr>
        <w:pStyle w:val="CodeText"/>
      </w:pPr>
    </w:p>
    <w:p w14:paraId="781C979B" w14:textId="672CDE71" w:rsidR="003026EE" w:rsidRDefault="003026EE" w:rsidP="003026EE">
      <w:pPr>
        <w:pStyle w:val="Heading3"/>
      </w:pPr>
      <w:bookmarkStart w:id="137" w:name="_Toc413363619"/>
      <w:r>
        <w:rPr>
          <w:rFonts w:hint="eastAsia"/>
        </w:rPr>
        <w:t>数据库</w:t>
      </w:r>
      <w:r>
        <w:t>脚本</w:t>
      </w:r>
      <w:bookmarkEnd w:id="137"/>
    </w:p>
    <w:p w14:paraId="2D9434F6" w14:textId="77777777" w:rsidR="003026EE" w:rsidRPr="003026EE" w:rsidRDefault="003026EE" w:rsidP="003026EE">
      <w:pPr>
        <w:pStyle w:val="CodeText"/>
      </w:pPr>
      <w:r w:rsidRPr="003026EE">
        <w:t>DROP TABLE IF EXISTS `t_user_role`;</w:t>
      </w:r>
    </w:p>
    <w:p w14:paraId="29C089F9" w14:textId="77777777" w:rsidR="003026EE" w:rsidRPr="003026EE" w:rsidRDefault="003026EE" w:rsidP="003026EE">
      <w:pPr>
        <w:pStyle w:val="CodeText"/>
      </w:pPr>
      <w:r w:rsidRPr="003026EE">
        <w:t>CREATE TABLE `t_user_role` (</w:t>
      </w:r>
    </w:p>
    <w:p w14:paraId="5A79EFAB" w14:textId="77777777" w:rsidR="003026EE" w:rsidRPr="003026EE" w:rsidRDefault="003026EE" w:rsidP="003026EE">
      <w:pPr>
        <w:pStyle w:val="CodeText"/>
      </w:pPr>
      <w:r w:rsidRPr="003026EE">
        <w:t xml:space="preserve">  `id` int(32) NOT NULL AUTO_INCREMENT,</w:t>
      </w:r>
    </w:p>
    <w:p w14:paraId="12EC67A3" w14:textId="77777777" w:rsidR="003026EE" w:rsidRPr="003026EE" w:rsidRDefault="003026EE" w:rsidP="003026EE">
      <w:pPr>
        <w:pStyle w:val="CodeText"/>
      </w:pPr>
      <w:r w:rsidRPr="003026EE">
        <w:t xml:space="preserve">  `user_id` int(32) NOT NULL,</w:t>
      </w:r>
    </w:p>
    <w:p w14:paraId="12509D01" w14:textId="77777777" w:rsidR="003026EE" w:rsidRPr="003026EE" w:rsidRDefault="003026EE" w:rsidP="003026EE">
      <w:pPr>
        <w:pStyle w:val="CodeText"/>
      </w:pPr>
      <w:r w:rsidRPr="003026EE">
        <w:t xml:space="preserve">  `role_id` int(32) NOT NULL,</w:t>
      </w:r>
    </w:p>
    <w:p w14:paraId="39A3D919" w14:textId="77777777" w:rsidR="003026EE" w:rsidRPr="003026EE" w:rsidRDefault="003026EE" w:rsidP="003026EE">
      <w:pPr>
        <w:pStyle w:val="CodeText"/>
      </w:pPr>
      <w:r w:rsidRPr="003026EE">
        <w:t xml:space="preserve">  `create_at` datetime DEFAULT NULL,</w:t>
      </w:r>
    </w:p>
    <w:p w14:paraId="5DCC7497" w14:textId="77777777" w:rsidR="003026EE" w:rsidRPr="003026EE" w:rsidRDefault="003026EE" w:rsidP="003026EE">
      <w:pPr>
        <w:pStyle w:val="CodeText"/>
      </w:pPr>
      <w:r w:rsidRPr="003026EE">
        <w:t xml:space="preserve">  `update_at` datetime DEFAULT NULL,</w:t>
      </w:r>
    </w:p>
    <w:p w14:paraId="07A19CE6" w14:textId="77777777" w:rsidR="003026EE" w:rsidRPr="003026EE" w:rsidRDefault="003026EE" w:rsidP="003026EE">
      <w:pPr>
        <w:pStyle w:val="CodeText"/>
      </w:pPr>
      <w:r w:rsidRPr="003026EE">
        <w:t xml:space="preserve">  PRIMARY KEY (`id`),</w:t>
      </w:r>
    </w:p>
    <w:p w14:paraId="5E0CE770" w14:textId="77777777" w:rsidR="003026EE" w:rsidRPr="003026EE" w:rsidRDefault="003026EE" w:rsidP="003026EE">
      <w:pPr>
        <w:pStyle w:val="CodeText"/>
      </w:pPr>
      <w:r w:rsidRPr="003026EE">
        <w:t xml:space="preserve">  KEY `fk_userid` (`user_id`),</w:t>
      </w:r>
    </w:p>
    <w:p w14:paraId="3017A342" w14:textId="77777777" w:rsidR="003026EE" w:rsidRPr="003026EE" w:rsidRDefault="003026EE" w:rsidP="003026EE">
      <w:pPr>
        <w:pStyle w:val="CodeText"/>
      </w:pPr>
      <w:r w:rsidRPr="003026EE">
        <w:t xml:space="preserve">  KEY `fk_roleid` (`role_id`),</w:t>
      </w:r>
    </w:p>
    <w:p w14:paraId="15DEE037" w14:textId="77777777" w:rsidR="003026EE" w:rsidRPr="003026EE" w:rsidRDefault="003026EE" w:rsidP="003026EE">
      <w:pPr>
        <w:pStyle w:val="CodeText"/>
      </w:pPr>
      <w:r w:rsidRPr="003026EE">
        <w:t xml:space="preserve">  CONSTRAINT `fk_roleid` FOREIGN KEY (`role_id`) REFERENCES `t_role` (`id`),</w:t>
      </w:r>
    </w:p>
    <w:p w14:paraId="224C4B2A" w14:textId="77777777" w:rsidR="003026EE" w:rsidRPr="003026EE" w:rsidRDefault="003026EE" w:rsidP="003026EE">
      <w:pPr>
        <w:pStyle w:val="CodeText"/>
      </w:pPr>
      <w:r w:rsidRPr="003026EE">
        <w:t xml:space="preserve">  CONSTRAINT `fk_userid` FOREIGN KEY (`user_id`) REFERENCES `t_user` (`id`)</w:t>
      </w:r>
    </w:p>
    <w:p w14:paraId="7F3C7F0B" w14:textId="63EC520A" w:rsidR="003E68D9" w:rsidRPr="003026EE" w:rsidRDefault="003026EE" w:rsidP="003026EE">
      <w:pPr>
        <w:pStyle w:val="CodeText"/>
      </w:pPr>
      <w:r w:rsidRPr="003026EE">
        <w:t>) ENGINE=InnoDB AUTO_INCREMENT=27 DEFAULT CHARSET=utf8;</w:t>
      </w:r>
    </w:p>
    <w:p w14:paraId="4EE2BEEF" w14:textId="48D934EE" w:rsidR="003E68D9" w:rsidRDefault="003E68D9" w:rsidP="003E68D9">
      <w:pPr>
        <w:pStyle w:val="Heading2"/>
      </w:pPr>
      <w:bookmarkStart w:id="138" w:name="_Toc413363620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角色</w:t>
      </w:r>
      <w:bookmarkEnd w:id="138"/>
    </w:p>
    <w:p w14:paraId="77352164" w14:textId="2083E46C" w:rsidR="003E68D9" w:rsidRPr="003E68D9" w:rsidRDefault="00BA4418" w:rsidP="00F70042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</w:t>
      </w:r>
      <w:r>
        <w:t>使用</w:t>
      </w:r>
      <w:r>
        <w:rPr>
          <w:rFonts w:hint="eastAsia"/>
        </w:rPr>
        <w:t>这个</w:t>
      </w:r>
      <w:r>
        <w:t>功能</w:t>
      </w:r>
      <w:r>
        <w:rPr>
          <w:rFonts w:hint="eastAsia"/>
        </w:rPr>
        <w:t>创建</w:t>
      </w:r>
      <w:r>
        <w:t>新的角色和更新现有角色信息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角色</w:t>
      </w:r>
      <w:r>
        <w:t>代表了一组相关的权限集合</w:t>
      </w:r>
      <w:r>
        <w:rPr>
          <w:rFonts w:hint="eastAsia"/>
        </w:rPr>
        <w:t>。</w:t>
      </w:r>
      <w:r>
        <w:t>详细</w:t>
      </w:r>
      <w:r>
        <w:rPr>
          <w:rFonts w:hint="eastAsia"/>
        </w:rPr>
        <w:t>需求</w:t>
      </w:r>
      <w:r>
        <w:t>说明参见需求规格说明书</w:t>
      </w:r>
      <w:bookmarkStart w:id="139" w:name="_Toc409272572"/>
      <w:r>
        <w:t>-</w:t>
      </w:r>
      <w:r w:rsidRPr="00606011"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39"/>
      <w:r>
        <w:rPr>
          <w:rFonts w:hint="eastAsia"/>
        </w:rPr>
        <w:t>。</w:t>
      </w:r>
    </w:p>
    <w:p w14:paraId="4B4D4A73" w14:textId="0A7B39C9" w:rsidR="003E68D9" w:rsidRDefault="003E68D9" w:rsidP="003E68D9">
      <w:pPr>
        <w:pStyle w:val="Heading3"/>
      </w:pPr>
      <w:bookmarkStart w:id="140" w:name="_Toc413363621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40"/>
    </w:p>
    <w:p w14:paraId="7EDED74D" w14:textId="44E41474" w:rsidR="00F70042" w:rsidRPr="00F70042" w:rsidRDefault="00F70042" w:rsidP="00F70042">
      <w:r>
        <w:object w:dxaOrig="7261" w:dyaOrig="3705" w14:anchorId="5E3C2854">
          <v:shape id="_x0000_i1034" type="#_x0000_t75" style="width:363.35pt;height:185.35pt" o:ole="">
            <v:imagedata r:id="rId92" o:title=""/>
          </v:shape>
          <o:OLEObject Type="Embed" ProgID="Visio.Drawing.15" ShapeID="_x0000_i1034" DrawAspect="Content" ObjectID="_1488226886" r:id="rId93"/>
        </w:object>
      </w:r>
    </w:p>
    <w:p w14:paraId="34649D4D" w14:textId="557EB75A" w:rsidR="003E68D9" w:rsidRDefault="003E68D9" w:rsidP="003E68D9">
      <w:pPr>
        <w:pStyle w:val="Heading3"/>
      </w:pPr>
      <w:bookmarkStart w:id="141" w:name="_Toc413363622"/>
      <w:r>
        <w:rPr>
          <w:rFonts w:hint="eastAsia"/>
        </w:rPr>
        <w:t>时序图</w:t>
      </w:r>
      <w:bookmarkEnd w:id="141"/>
    </w:p>
    <w:p w14:paraId="7CF17C3B" w14:textId="3B2F21A4" w:rsidR="00F70042" w:rsidRPr="00F70042" w:rsidRDefault="004270A4" w:rsidP="00F70042">
      <w:r>
        <w:rPr>
          <w:noProof/>
        </w:rPr>
        <w:drawing>
          <wp:inline distT="0" distB="0" distL="0" distR="0" wp14:anchorId="1A2A6626" wp14:editId="1ED64906">
            <wp:extent cx="5514975" cy="2880995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2015-02-02_20221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0AB" w14:textId="1553EC52" w:rsidR="003E68D9" w:rsidRDefault="003E68D9" w:rsidP="003E68D9">
      <w:pPr>
        <w:pStyle w:val="Heading3"/>
      </w:pPr>
      <w:bookmarkStart w:id="142" w:name="_Toc413363623"/>
      <w:r>
        <w:rPr>
          <w:rFonts w:hint="eastAsia"/>
        </w:rPr>
        <w:lastRenderedPageBreak/>
        <w:t>类图</w:t>
      </w:r>
      <w:bookmarkEnd w:id="142"/>
    </w:p>
    <w:p w14:paraId="1DBC288C" w14:textId="7846D653" w:rsidR="004270A4" w:rsidRPr="004270A4" w:rsidRDefault="006A0FD8" w:rsidP="004270A4">
      <w:r>
        <w:rPr>
          <w:noProof/>
        </w:rPr>
        <w:drawing>
          <wp:inline distT="0" distB="0" distL="0" distR="0" wp14:anchorId="50992DFB" wp14:editId="6AADCE72">
            <wp:extent cx="5514975" cy="526288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2015-02-02_203539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45B" w14:textId="18E36F16" w:rsidR="003E68D9" w:rsidRDefault="003E68D9" w:rsidP="003E68D9">
      <w:pPr>
        <w:pStyle w:val="Heading3"/>
      </w:pPr>
      <w:bookmarkStart w:id="143" w:name="_Toc413363624"/>
      <w:r>
        <w:rPr>
          <w:rFonts w:hint="eastAsia"/>
        </w:rPr>
        <w:t>代码</w:t>
      </w:r>
      <w:r>
        <w:t>构成</w:t>
      </w:r>
      <w:bookmarkEnd w:id="143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3026EE" w14:paraId="17EE098D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718156F4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F1D238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D1A6053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3026EE" w14:paraId="555D824A" w14:textId="77777777" w:rsidTr="000D1BC8">
        <w:tc>
          <w:tcPr>
            <w:tcW w:w="2610" w:type="dxa"/>
          </w:tcPr>
          <w:p w14:paraId="21F11EF2" w14:textId="43351549" w:rsidR="003026EE" w:rsidRDefault="003026EE" w:rsidP="000D1BC8">
            <w:pPr>
              <w:pStyle w:val="NoSpacing"/>
            </w:pPr>
            <w:r>
              <w:t>RoleService.java</w:t>
            </w:r>
          </w:p>
        </w:tc>
        <w:tc>
          <w:tcPr>
            <w:tcW w:w="3240" w:type="dxa"/>
          </w:tcPr>
          <w:p w14:paraId="3A3CF0A6" w14:textId="77777777" w:rsidR="003026EE" w:rsidRPr="00364B4A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EE8D5C3" w14:textId="647378C0" w:rsidR="003026EE" w:rsidRDefault="00A2618A" w:rsidP="002B6D16">
            <w:pPr>
              <w:pStyle w:val="NoSpacing"/>
            </w:pPr>
            <w:r>
              <w:rPr>
                <w:rFonts w:hint="eastAsia"/>
              </w:rPr>
              <w:t>提供角色</w:t>
            </w:r>
            <w:r>
              <w:t>管理</w:t>
            </w:r>
            <w:r w:rsidR="003026EE">
              <w:t>操作相关的服务，比如</w:t>
            </w:r>
            <w:r w:rsidR="002B6D16"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创建</w:t>
            </w:r>
            <w:r w:rsidR="003026EE">
              <w:t>和编辑等</w:t>
            </w:r>
          </w:p>
        </w:tc>
      </w:tr>
      <w:tr w:rsidR="003026EE" w14:paraId="146ECEB6" w14:textId="77777777" w:rsidTr="000D1BC8">
        <w:tc>
          <w:tcPr>
            <w:tcW w:w="2610" w:type="dxa"/>
          </w:tcPr>
          <w:p w14:paraId="7F5C32A9" w14:textId="19E105FF" w:rsidR="003026EE" w:rsidRDefault="003026EE" w:rsidP="000D1BC8">
            <w:pPr>
              <w:pStyle w:val="NoSpacing"/>
            </w:pPr>
            <w:r>
              <w:t>RoleDao.java</w:t>
            </w:r>
          </w:p>
        </w:tc>
        <w:tc>
          <w:tcPr>
            <w:tcW w:w="3240" w:type="dxa"/>
          </w:tcPr>
          <w:p w14:paraId="0F107F2C" w14:textId="77777777" w:rsidR="003026EE" w:rsidRPr="00751FD6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6EB858B" w14:textId="501CEAFF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对象实体数据库访问类</w:t>
            </w:r>
          </w:p>
        </w:tc>
      </w:tr>
      <w:tr w:rsidR="003026EE" w14:paraId="4FAC5F81" w14:textId="77777777" w:rsidTr="000D1BC8">
        <w:tc>
          <w:tcPr>
            <w:tcW w:w="2610" w:type="dxa"/>
          </w:tcPr>
          <w:p w14:paraId="79FCCBD8" w14:textId="37EC61BE" w:rsidR="003026EE" w:rsidRDefault="003026EE" w:rsidP="000D1BC8">
            <w:pPr>
              <w:pStyle w:val="NoSpacing"/>
            </w:pPr>
            <w:r>
              <w:t>RoleAction.java</w:t>
            </w:r>
          </w:p>
        </w:tc>
        <w:tc>
          <w:tcPr>
            <w:tcW w:w="3240" w:type="dxa"/>
          </w:tcPr>
          <w:p w14:paraId="7225125B" w14:textId="77777777" w:rsid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133E14B0" w14:textId="2C9E3E19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>
              <w:t>负责显示</w:t>
            </w:r>
            <w:r>
              <w:rPr>
                <w:rFonts w:hint="eastAsia"/>
              </w:rPr>
              <w:t>角色</w:t>
            </w:r>
            <w:r w:rsidR="003026EE">
              <w:t>数据功能的</w:t>
            </w:r>
            <w:r w:rsidR="003026EE">
              <w:t>Action</w:t>
            </w:r>
          </w:p>
        </w:tc>
      </w:tr>
      <w:tr w:rsidR="003026EE" w14:paraId="614E2E16" w14:textId="77777777" w:rsidTr="000D1BC8">
        <w:tc>
          <w:tcPr>
            <w:tcW w:w="2610" w:type="dxa"/>
          </w:tcPr>
          <w:p w14:paraId="22D8C137" w14:textId="6704DDC8" w:rsidR="003026EE" w:rsidRDefault="003026EE" w:rsidP="000D1BC8">
            <w:pPr>
              <w:pStyle w:val="NoSpacing"/>
            </w:pPr>
            <w:r>
              <w:t>RoleOpAction.java</w:t>
            </w:r>
          </w:p>
        </w:tc>
        <w:tc>
          <w:tcPr>
            <w:tcW w:w="3240" w:type="dxa"/>
          </w:tcPr>
          <w:p w14:paraId="70791D4A" w14:textId="77777777" w:rsidR="003026EE" w:rsidRPr="00364B4A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1659691" w14:textId="01709C14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 w:rsidR="003026EE">
              <w:rPr>
                <w:rFonts w:hint="eastAsia"/>
              </w:rPr>
              <w:t>负责</w:t>
            </w:r>
            <w:r w:rsidR="003026EE">
              <w:t>用户</w:t>
            </w:r>
            <w:r w:rsidR="003026EE">
              <w:rPr>
                <w:rFonts w:hint="eastAsia"/>
              </w:rPr>
              <w:t>创建</w:t>
            </w:r>
            <w:r w:rsidR="003026EE">
              <w:rPr>
                <w:rFonts w:hint="eastAsia"/>
              </w:rPr>
              <w:t>/</w:t>
            </w:r>
            <w:r w:rsidR="003026EE">
              <w:rPr>
                <w:rFonts w:hint="eastAsia"/>
              </w:rPr>
              <w:t>编辑</w:t>
            </w:r>
            <w:r w:rsidR="003026EE">
              <w:t>功能的</w:t>
            </w:r>
            <w:r w:rsidR="003026EE">
              <w:t>Action</w:t>
            </w:r>
          </w:p>
        </w:tc>
      </w:tr>
      <w:tr w:rsidR="003026EE" w14:paraId="77867074" w14:textId="77777777" w:rsidTr="000D1BC8">
        <w:tc>
          <w:tcPr>
            <w:tcW w:w="2610" w:type="dxa"/>
          </w:tcPr>
          <w:p w14:paraId="0F4AF41C" w14:textId="77777777" w:rsidR="003026EE" w:rsidRDefault="003026EE" w:rsidP="000D1BC8">
            <w:pPr>
              <w:pStyle w:val="NoSpacing"/>
            </w:pPr>
            <w:r w:rsidRPr="00A77B3D">
              <w:lastRenderedPageBreak/>
              <w:t>struts.xml</w:t>
            </w:r>
          </w:p>
        </w:tc>
        <w:tc>
          <w:tcPr>
            <w:tcW w:w="3240" w:type="dxa"/>
          </w:tcPr>
          <w:p w14:paraId="4983A226" w14:textId="42FEE14B" w:rsidR="003026EE" w:rsidRP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59F06CB0" w14:textId="129AE061" w:rsidR="003026EE" w:rsidRDefault="00D22F8B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管理</w:t>
            </w:r>
            <w:r w:rsidR="003026EE">
              <w:t>相关功能</w:t>
            </w:r>
            <w:r w:rsidR="003026EE">
              <w:rPr>
                <w:rFonts w:hint="eastAsia"/>
              </w:rPr>
              <w:t>的</w:t>
            </w:r>
            <w:r w:rsidR="003026EE">
              <w:rPr>
                <w:rFonts w:hint="eastAsia"/>
              </w:rPr>
              <w:t>Action</w:t>
            </w:r>
            <w:r w:rsidR="003026EE">
              <w:t>配置文件</w:t>
            </w:r>
          </w:p>
        </w:tc>
      </w:tr>
      <w:tr w:rsidR="003026EE" w14:paraId="2A8B15BA" w14:textId="77777777" w:rsidTr="000D1BC8">
        <w:tc>
          <w:tcPr>
            <w:tcW w:w="2610" w:type="dxa"/>
          </w:tcPr>
          <w:p w14:paraId="7B950E25" w14:textId="6B21207A" w:rsidR="003026EE" w:rsidRDefault="00962DCA" w:rsidP="000D1BC8">
            <w:pPr>
              <w:pStyle w:val="NoSpacing"/>
            </w:pPr>
            <w:r>
              <w:t>role</w:t>
            </w:r>
            <w:r w:rsidR="003026EE">
              <w:t>.jsp</w:t>
            </w:r>
          </w:p>
        </w:tc>
        <w:tc>
          <w:tcPr>
            <w:tcW w:w="3240" w:type="dxa"/>
          </w:tcPr>
          <w:p w14:paraId="204C92F6" w14:textId="6C7FCF73" w:rsidR="003026EE" w:rsidRPr="005344AF" w:rsidRDefault="003026EE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34AEA209" w14:textId="735EEB51" w:rsidR="003026EE" w:rsidRDefault="00F815E1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管理页面</w:t>
            </w:r>
          </w:p>
        </w:tc>
      </w:tr>
    </w:tbl>
    <w:p w14:paraId="28D5D36B" w14:textId="77777777" w:rsidR="006A0FD8" w:rsidRPr="006A0FD8" w:rsidRDefault="006A0FD8" w:rsidP="006A0FD8"/>
    <w:p w14:paraId="68295803" w14:textId="600B8100" w:rsidR="003E68D9" w:rsidRDefault="003E68D9" w:rsidP="003E68D9">
      <w:pPr>
        <w:pStyle w:val="Heading3"/>
      </w:pPr>
      <w:bookmarkStart w:id="144" w:name="_配置文件_2"/>
      <w:bookmarkStart w:id="145" w:name="_Toc413363625"/>
      <w:bookmarkEnd w:id="144"/>
      <w:r>
        <w:rPr>
          <w:rFonts w:hint="eastAsia"/>
        </w:rPr>
        <w:t>配置</w:t>
      </w:r>
      <w:r>
        <w:t>文件</w:t>
      </w:r>
      <w:bookmarkEnd w:id="145"/>
    </w:p>
    <w:p w14:paraId="57A5EB08" w14:textId="77777777" w:rsidR="003D6362" w:rsidRDefault="003D6362" w:rsidP="003D6362">
      <w:pPr>
        <w:pStyle w:val="NoSpacing"/>
        <w:numPr>
          <w:ilvl w:val="0"/>
          <w:numId w:val="9"/>
        </w:numPr>
      </w:pPr>
      <w:r>
        <w:t>struts.xml</w:t>
      </w:r>
    </w:p>
    <w:p w14:paraId="14EE3680" w14:textId="77777777" w:rsidR="003D6362" w:rsidRDefault="003D6362" w:rsidP="003D6362">
      <w:pPr>
        <w:pStyle w:val="CodeText"/>
      </w:pPr>
      <w:r>
        <w:t>&lt;struts&gt;</w:t>
      </w:r>
    </w:p>
    <w:p w14:paraId="11AD93AF" w14:textId="77777777" w:rsidR="003D6362" w:rsidRDefault="003D6362" w:rsidP="003D6362">
      <w:pPr>
        <w:pStyle w:val="CodeText"/>
      </w:pPr>
      <w:r>
        <w:t xml:space="preserve">    &lt;package name="com.innovaee.eorder.web.action.admin.role" namespace="/role"</w:t>
      </w:r>
    </w:p>
    <w:p w14:paraId="4B07697B" w14:textId="77777777" w:rsidR="003D6362" w:rsidRDefault="003D6362" w:rsidP="003D6362">
      <w:pPr>
        <w:pStyle w:val="CodeText"/>
      </w:pPr>
      <w:r>
        <w:t xml:space="preserve">        extends="struts-base"&gt;</w:t>
      </w:r>
    </w:p>
    <w:p w14:paraId="76666368" w14:textId="77777777" w:rsidR="003D6362" w:rsidRDefault="003D6362" w:rsidP="003D6362">
      <w:pPr>
        <w:pStyle w:val="CodeText"/>
      </w:pPr>
      <w:r>
        <w:t xml:space="preserve">        &lt;action name="doRole" class="com.innovaee.eorder.web.action.admin.role.RoleAction"</w:t>
      </w:r>
    </w:p>
    <w:p w14:paraId="510070CF" w14:textId="77777777" w:rsidR="003D6362" w:rsidRDefault="003D6362" w:rsidP="003D6362">
      <w:pPr>
        <w:pStyle w:val="CodeText"/>
      </w:pPr>
      <w:r>
        <w:t xml:space="preserve">            method="doRole"&gt;</w:t>
      </w:r>
    </w:p>
    <w:p w14:paraId="18F4A1EC" w14:textId="77777777" w:rsidR="003D6362" w:rsidRDefault="003D6362" w:rsidP="003D6362">
      <w:pPr>
        <w:pStyle w:val="CodeText"/>
      </w:pPr>
      <w:r>
        <w:t xml:space="preserve">            &lt;result name="success"&gt;/pages/admin/role/role.jsp&lt;/result&gt;</w:t>
      </w:r>
    </w:p>
    <w:p w14:paraId="7BF4A3B6" w14:textId="77777777" w:rsidR="003D6362" w:rsidRDefault="003D6362" w:rsidP="003D6362">
      <w:pPr>
        <w:pStyle w:val="CodeText"/>
      </w:pPr>
      <w:r>
        <w:t xml:space="preserve">        &lt;/action&gt;</w:t>
      </w:r>
    </w:p>
    <w:p w14:paraId="73397A2B" w14:textId="77777777" w:rsidR="003D6362" w:rsidRDefault="003D6362" w:rsidP="003D6362">
      <w:pPr>
        <w:pStyle w:val="CodeText"/>
      </w:pPr>
      <w:r>
        <w:t xml:space="preserve">        &lt;action name="doEdit" class="com.innovaee.eorder.web.action.admin.role.RoleAction"</w:t>
      </w:r>
    </w:p>
    <w:p w14:paraId="7F10C9F7" w14:textId="77777777" w:rsidR="003D6362" w:rsidRDefault="003D6362" w:rsidP="003D6362">
      <w:pPr>
        <w:pStyle w:val="CodeText"/>
      </w:pPr>
      <w:r>
        <w:t xml:space="preserve">            method="load"&gt;</w:t>
      </w:r>
    </w:p>
    <w:p w14:paraId="4220FC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068EDF87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21E11C" w14:textId="77777777" w:rsidR="003D6362" w:rsidRDefault="003D6362" w:rsidP="003D6362">
      <w:pPr>
        <w:pStyle w:val="CodeText"/>
      </w:pPr>
      <w:r>
        <w:t xml:space="preserve">        &lt;/action&gt;</w:t>
      </w:r>
    </w:p>
    <w:p w14:paraId="58C5C94F" w14:textId="77777777" w:rsidR="003D6362" w:rsidRDefault="003D6362" w:rsidP="003D6362">
      <w:pPr>
        <w:pStyle w:val="CodeText"/>
      </w:pPr>
      <w:r>
        <w:t xml:space="preserve">        &lt;action name="save" class="com.innovaee.eorder.web.action.admin.role.RoleOpAction"</w:t>
      </w:r>
    </w:p>
    <w:p w14:paraId="36C8C93F" w14:textId="77777777" w:rsidR="003D6362" w:rsidRDefault="003D6362" w:rsidP="003D6362">
      <w:pPr>
        <w:pStyle w:val="CodeText"/>
      </w:pPr>
      <w:r>
        <w:t xml:space="preserve">            method="save"&gt;</w:t>
      </w:r>
    </w:p>
    <w:p w14:paraId="4FDD3E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75BEC178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10FCA0" w14:textId="77777777" w:rsidR="003D6362" w:rsidRDefault="003D6362" w:rsidP="003D6362">
      <w:pPr>
        <w:pStyle w:val="CodeText"/>
      </w:pPr>
      <w:r>
        <w:t xml:space="preserve">        &lt;/action&gt;</w:t>
      </w:r>
    </w:p>
    <w:p w14:paraId="50B84C7B" w14:textId="77777777" w:rsidR="003D6362" w:rsidRDefault="003D6362" w:rsidP="003D6362">
      <w:pPr>
        <w:pStyle w:val="CodeText"/>
      </w:pPr>
      <w:r>
        <w:t xml:space="preserve">        &lt;action name="update" class="com.innovaee.eorder.web.action.admin.role.RoleOpAction"</w:t>
      </w:r>
    </w:p>
    <w:p w14:paraId="495AFA07" w14:textId="77777777" w:rsidR="003D6362" w:rsidRDefault="003D6362" w:rsidP="003D6362">
      <w:pPr>
        <w:pStyle w:val="CodeText"/>
      </w:pPr>
      <w:r>
        <w:t xml:space="preserve">            method="update"&gt;</w:t>
      </w:r>
    </w:p>
    <w:p w14:paraId="4236B53C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7D39EB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1C7C4C6A" w14:textId="77777777" w:rsidR="003D6362" w:rsidRDefault="003D6362" w:rsidP="003D6362">
      <w:pPr>
        <w:pStyle w:val="CodeText"/>
      </w:pPr>
      <w:r>
        <w:t xml:space="preserve">        &lt;/action&gt;</w:t>
      </w:r>
    </w:p>
    <w:p w14:paraId="678C3CFF" w14:textId="77777777" w:rsidR="003D6362" w:rsidRDefault="003D6362" w:rsidP="003D6362">
      <w:pPr>
        <w:pStyle w:val="CodeText"/>
      </w:pPr>
      <w:r>
        <w:t xml:space="preserve">        &lt;action name="remove" class="com.innovaee.eorder.web.action.admin.role.RoleAction"</w:t>
      </w:r>
    </w:p>
    <w:p w14:paraId="0A0CEF36" w14:textId="77777777" w:rsidR="003D6362" w:rsidRDefault="003D6362" w:rsidP="003D6362">
      <w:pPr>
        <w:pStyle w:val="CodeText"/>
      </w:pPr>
      <w:r>
        <w:t xml:space="preserve">            method="remove"&gt;</w:t>
      </w:r>
    </w:p>
    <w:p w14:paraId="2D41A5AA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A7D235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DC12CAD" w14:textId="77777777" w:rsidR="003D6362" w:rsidRDefault="003D6362" w:rsidP="003D6362">
      <w:pPr>
        <w:pStyle w:val="CodeText"/>
      </w:pPr>
      <w:r>
        <w:t xml:space="preserve">        &lt;/action&gt;</w:t>
      </w:r>
    </w:p>
    <w:p w14:paraId="25F70090" w14:textId="600808B0" w:rsidR="003D6362" w:rsidRDefault="001773E8" w:rsidP="001773E8">
      <w:pPr>
        <w:pStyle w:val="CodeText"/>
      </w:pPr>
      <w:r>
        <w:t xml:space="preserve">    &lt;/package&gt;</w:t>
      </w:r>
    </w:p>
    <w:p w14:paraId="16721F2C" w14:textId="0FDD56C7" w:rsidR="003D6362" w:rsidRPr="0099324B" w:rsidRDefault="003D6362" w:rsidP="003D6362">
      <w:pPr>
        <w:pStyle w:val="CodeText"/>
        <w:jc w:val="both"/>
        <w:rPr>
          <w:i w:val="0"/>
        </w:rPr>
      </w:pPr>
      <w:r>
        <w:t xml:space="preserve">&lt;/struts&gt;    </w:t>
      </w:r>
    </w:p>
    <w:p w14:paraId="33229A00" w14:textId="77777777" w:rsidR="003D6362" w:rsidRDefault="003D6362" w:rsidP="003D6362">
      <w:pPr>
        <w:pStyle w:val="NoSpacing"/>
        <w:numPr>
          <w:ilvl w:val="0"/>
          <w:numId w:val="9"/>
        </w:numPr>
      </w:pPr>
      <w:r>
        <w:t>applicationContext-total.xml</w:t>
      </w:r>
    </w:p>
    <w:p w14:paraId="517AC29F" w14:textId="21846248" w:rsidR="003D6362" w:rsidRDefault="007A248F" w:rsidP="003D6362">
      <w:pPr>
        <w:pStyle w:val="CodeText"/>
      </w:pPr>
      <w:r w:rsidRPr="007A248F">
        <w:t xml:space="preserve">    &lt;bean id="roleDao" class="com.innovaee.eorder.module.dao.RoleDao" parent="baseDao" /&gt;</w:t>
      </w:r>
    </w:p>
    <w:p w14:paraId="29AA7854" w14:textId="77777777" w:rsidR="007A248F" w:rsidRDefault="007A248F" w:rsidP="007A248F">
      <w:pPr>
        <w:pStyle w:val="CodeText"/>
      </w:pPr>
      <w:r>
        <w:t xml:space="preserve">    &lt;bean id="roleService" class="com.innovaee.eorder.module.service.RoleService"</w:t>
      </w:r>
    </w:p>
    <w:p w14:paraId="44507322" w14:textId="0BD6F507" w:rsidR="003D6362" w:rsidRDefault="007A248F" w:rsidP="007A248F">
      <w:pPr>
        <w:pStyle w:val="CodeText"/>
      </w:pPr>
      <w:r>
        <w:t xml:space="preserve">        parent="baseService" /&gt;</w:t>
      </w:r>
    </w:p>
    <w:p w14:paraId="108F8096" w14:textId="42E5CFFB" w:rsidR="003D6362" w:rsidRDefault="003D6362" w:rsidP="007A248F">
      <w:pPr>
        <w:pStyle w:val="CodeText"/>
      </w:pPr>
      <w:r>
        <w:tab/>
      </w:r>
    </w:p>
    <w:p w14:paraId="6C44A952" w14:textId="77777777" w:rsidR="003D6362" w:rsidRPr="002469C5" w:rsidRDefault="003D6362" w:rsidP="003D6362">
      <w:pPr>
        <w:pStyle w:val="CodeText"/>
      </w:pPr>
    </w:p>
    <w:p w14:paraId="21209CC9" w14:textId="77777777" w:rsidR="003D6362" w:rsidRDefault="003D6362" w:rsidP="003D6362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A2C3445" w14:textId="4004BA8E" w:rsidR="00DE2971" w:rsidRDefault="00DE2971" w:rsidP="00DE2971">
      <w:r>
        <w:rPr>
          <w:rFonts w:hint="eastAsia"/>
        </w:rPr>
        <w:t>详细</w:t>
      </w:r>
      <w:r>
        <w:t>配置见</w:t>
      </w:r>
      <w:r>
        <w:t>Role.java</w:t>
      </w:r>
    </w:p>
    <w:p w14:paraId="58F0ECD4" w14:textId="77777777" w:rsidR="00DE2971" w:rsidRDefault="00DE2971" w:rsidP="00DE2971">
      <w:pPr>
        <w:pStyle w:val="CodeText"/>
      </w:pPr>
      <w:r>
        <w:t>@Entity</w:t>
      </w:r>
    </w:p>
    <w:p w14:paraId="2DBA7502" w14:textId="77777777" w:rsidR="00DE2971" w:rsidRDefault="00DE2971" w:rsidP="00DE2971">
      <w:pPr>
        <w:pStyle w:val="CodeText"/>
      </w:pPr>
      <w:r>
        <w:t>@Table(name = "t_role")</w:t>
      </w:r>
    </w:p>
    <w:p w14:paraId="65278818" w14:textId="77777777" w:rsidR="00DE2971" w:rsidRDefault="00DE2971" w:rsidP="00DE2971">
      <w:pPr>
        <w:pStyle w:val="CodeText"/>
      </w:pPr>
      <w:r>
        <w:t>public class Role extends BaseEntity {</w:t>
      </w:r>
    </w:p>
    <w:p w14:paraId="389CEDAA" w14:textId="77777777" w:rsidR="00DE2971" w:rsidRDefault="00DE2971" w:rsidP="00DE2971">
      <w:pPr>
        <w:pStyle w:val="CodeText"/>
      </w:pPr>
    </w:p>
    <w:p w14:paraId="5A1E05B0" w14:textId="775670A4" w:rsidR="007A248F" w:rsidRPr="00D22F8B" w:rsidRDefault="00DE2971" w:rsidP="00DE2971">
      <w:pPr>
        <w:pStyle w:val="CodeText"/>
      </w:pPr>
      <w:r>
        <w:t>}</w:t>
      </w:r>
    </w:p>
    <w:p w14:paraId="74468840" w14:textId="1F8EF908" w:rsidR="002B6D16" w:rsidRDefault="002B6D16" w:rsidP="002B6D16">
      <w:pPr>
        <w:pStyle w:val="Heading3"/>
      </w:pPr>
      <w:bookmarkStart w:id="146" w:name="_Toc413363626"/>
      <w:r>
        <w:rPr>
          <w:rFonts w:hint="eastAsia"/>
        </w:rPr>
        <w:lastRenderedPageBreak/>
        <w:t>数据库</w:t>
      </w:r>
      <w:r>
        <w:t>脚本</w:t>
      </w:r>
      <w:bookmarkEnd w:id="146"/>
    </w:p>
    <w:p w14:paraId="0FBB0C0F" w14:textId="77777777" w:rsidR="00865E21" w:rsidRDefault="00865E21" w:rsidP="00865E21">
      <w:pPr>
        <w:pStyle w:val="CodeText"/>
      </w:pPr>
      <w:r>
        <w:t>DROP TABLE IF EXISTS `t_role`;</w:t>
      </w:r>
    </w:p>
    <w:p w14:paraId="15CA4B68" w14:textId="77777777" w:rsidR="00865E21" w:rsidRDefault="00865E21" w:rsidP="00865E21">
      <w:pPr>
        <w:pStyle w:val="CodeText"/>
      </w:pPr>
      <w:r>
        <w:t>CREATE TABLE `t_role` (</w:t>
      </w:r>
    </w:p>
    <w:p w14:paraId="0CBB91DA" w14:textId="77777777" w:rsidR="00865E21" w:rsidRDefault="00865E21" w:rsidP="00865E21">
      <w:pPr>
        <w:pStyle w:val="CodeText"/>
      </w:pPr>
      <w:r>
        <w:t xml:space="preserve">  `id` int(32) NOT NULL AUTO_INCREMENT,</w:t>
      </w:r>
    </w:p>
    <w:p w14:paraId="12D70D19" w14:textId="77777777" w:rsidR="00865E21" w:rsidRDefault="00865E21" w:rsidP="00865E21">
      <w:pPr>
        <w:pStyle w:val="CodeText"/>
      </w:pPr>
      <w:r>
        <w:t xml:space="preserve">  `role_name` varchar(128) COLLATE utf8_bin DEFAULT NULL,</w:t>
      </w:r>
    </w:p>
    <w:p w14:paraId="5F1E34B3" w14:textId="77777777" w:rsidR="00865E21" w:rsidRDefault="00865E21" w:rsidP="00865E21">
      <w:pPr>
        <w:pStyle w:val="CodeText"/>
      </w:pPr>
      <w:r>
        <w:t xml:space="preserve">  `role_desc` varchar(128) COLLATE utf8_bin DEFAULT NULL,</w:t>
      </w:r>
    </w:p>
    <w:p w14:paraId="24D88ED8" w14:textId="77777777" w:rsidR="00865E21" w:rsidRDefault="00865E21" w:rsidP="00865E21">
      <w:pPr>
        <w:pStyle w:val="CodeText"/>
      </w:pPr>
      <w:r>
        <w:t xml:space="preserve">  `role_status` tinyint(1) DEFAULT '1',</w:t>
      </w:r>
    </w:p>
    <w:p w14:paraId="22ECC9D0" w14:textId="77777777" w:rsidR="00865E21" w:rsidRDefault="00865E21" w:rsidP="00865E21">
      <w:pPr>
        <w:pStyle w:val="CodeText"/>
      </w:pPr>
      <w:r>
        <w:t xml:space="preserve">  `create_at` datetime DEFAULT NULL,</w:t>
      </w:r>
    </w:p>
    <w:p w14:paraId="71070621" w14:textId="77777777" w:rsidR="00865E21" w:rsidRDefault="00865E21" w:rsidP="00865E21">
      <w:pPr>
        <w:pStyle w:val="CodeText"/>
      </w:pPr>
      <w:r>
        <w:t xml:space="preserve">  `update_at` datetime DEFAULT NULL,</w:t>
      </w:r>
    </w:p>
    <w:p w14:paraId="35830A76" w14:textId="77777777" w:rsidR="00865E21" w:rsidRDefault="00865E21" w:rsidP="00865E21">
      <w:pPr>
        <w:pStyle w:val="CodeText"/>
      </w:pPr>
      <w:r>
        <w:t xml:space="preserve">  PRIMARY KEY (`id`)</w:t>
      </w:r>
    </w:p>
    <w:p w14:paraId="1075A830" w14:textId="7F352F0C" w:rsidR="00865E21" w:rsidRDefault="00865E21" w:rsidP="00865E21">
      <w:pPr>
        <w:pStyle w:val="CodeText"/>
      </w:pPr>
      <w:r>
        <w:t>) ENGINE=InnoDB AUTO_INCREMENT=28 DEFAULT CHARSET=utf8 COLLATE=utf8_bin;</w:t>
      </w:r>
    </w:p>
    <w:p w14:paraId="01519562" w14:textId="77777777" w:rsidR="002671E7" w:rsidRDefault="002671E7" w:rsidP="00865E21">
      <w:pPr>
        <w:pStyle w:val="CodeText"/>
      </w:pPr>
    </w:p>
    <w:p w14:paraId="791C47E5" w14:textId="77777777" w:rsidR="002671E7" w:rsidRDefault="002671E7" w:rsidP="00865E21">
      <w:pPr>
        <w:pStyle w:val="CodeText"/>
      </w:pPr>
    </w:p>
    <w:p w14:paraId="4CFF0A43" w14:textId="1B343A7A" w:rsidR="002671E7" w:rsidRDefault="002671E7" w:rsidP="002671E7">
      <w:pPr>
        <w:pStyle w:val="Heading2"/>
      </w:pPr>
      <w:bookmarkStart w:id="147" w:name="_Toc41336362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编辑权限</w:t>
      </w:r>
      <w:bookmarkEnd w:id="147"/>
    </w:p>
    <w:p w14:paraId="0B9797CA" w14:textId="51A6D787" w:rsidR="003C1656" w:rsidRPr="00182542" w:rsidRDefault="00182542" w:rsidP="003C1656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系统用户，使用</w:t>
      </w:r>
      <w:r>
        <w:t>这个功能</w:t>
      </w:r>
      <w:r>
        <w:rPr>
          <w:rFonts w:hint="eastAsia"/>
        </w:rPr>
        <w:t>创建</w:t>
      </w:r>
      <w:r>
        <w:t>权限</w:t>
      </w:r>
      <w:r>
        <w:rPr>
          <w:rFonts w:hint="eastAsia"/>
        </w:rPr>
        <w:t>和对</w:t>
      </w:r>
      <w:r>
        <w:t>系统鲜有权限</w:t>
      </w:r>
      <w:r>
        <w:rPr>
          <w:rFonts w:hint="eastAsia"/>
        </w:rPr>
        <w:t>信息</w:t>
      </w:r>
      <w:r>
        <w:t>进行更新</w:t>
      </w:r>
      <w:r>
        <w:rPr>
          <w:rFonts w:hint="eastAsia"/>
        </w:rPr>
        <w:t>。</w:t>
      </w:r>
      <w:r>
        <w:t>详细需求说明参见需求</w:t>
      </w:r>
      <w:r>
        <w:rPr>
          <w:rFonts w:hint="eastAsia"/>
        </w:rPr>
        <w:t>规格</w:t>
      </w:r>
      <w:r>
        <w:t>说明书</w:t>
      </w:r>
      <w:r>
        <w:rPr>
          <w:rFonts w:hint="eastAsia"/>
        </w:rPr>
        <w:t>-</w:t>
      </w:r>
      <w:r w:rsidRPr="00182542">
        <w:rPr>
          <w:rFonts w:hint="eastAsia"/>
        </w:rPr>
        <w:t>UC_012_</w:t>
      </w:r>
      <w:r w:rsidRPr="00182542">
        <w:rPr>
          <w:rFonts w:hint="eastAsia"/>
        </w:rPr>
        <w:t>权限管理</w:t>
      </w:r>
      <w:r>
        <w:rPr>
          <w:rFonts w:hint="eastAsia"/>
        </w:rPr>
        <w:t>。</w:t>
      </w:r>
    </w:p>
    <w:p w14:paraId="3D837854" w14:textId="4DA7E7FD" w:rsidR="002671E7" w:rsidRDefault="00E83504" w:rsidP="00182542">
      <w:pPr>
        <w:pStyle w:val="Heading3"/>
      </w:pPr>
      <w:bookmarkStart w:id="148" w:name="_Toc413363628"/>
      <w:r>
        <w:rPr>
          <w:rFonts w:hint="eastAsia"/>
        </w:rPr>
        <w:t>功能</w:t>
      </w:r>
      <w:r>
        <w:t>IPO</w:t>
      </w:r>
      <w:r>
        <w:t>图</w:t>
      </w:r>
      <w:bookmarkEnd w:id="148"/>
    </w:p>
    <w:p w14:paraId="08A74A43" w14:textId="4C56B588" w:rsidR="003C1656" w:rsidRPr="003C1656" w:rsidRDefault="008F63C4" w:rsidP="003C1656">
      <w:r>
        <w:object w:dxaOrig="7261" w:dyaOrig="3705" w14:anchorId="70216619">
          <v:shape id="_x0000_i1035" type="#_x0000_t75" style="width:363.35pt;height:185.35pt" o:ole="">
            <v:imagedata r:id="rId96" o:title=""/>
          </v:shape>
          <o:OLEObject Type="Embed" ProgID="Visio.Drawing.15" ShapeID="_x0000_i1035" DrawAspect="Content" ObjectID="_1488226887" r:id="rId97"/>
        </w:object>
      </w:r>
    </w:p>
    <w:p w14:paraId="57E58765" w14:textId="4875E150" w:rsidR="00E83504" w:rsidRDefault="00E83504" w:rsidP="00182542">
      <w:pPr>
        <w:pStyle w:val="Heading3"/>
      </w:pPr>
      <w:bookmarkStart w:id="149" w:name="_Toc413363629"/>
      <w:r>
        <w:rPr>
          <w:rFonts w:hint="eastAsia"/>
        </w:rPr>
        <w:lastRenderedPageBreak/>
        <w:t>时序图</w:t>
      </w:r>
      <w:bookmarkEnd w:id="149"/>
    </w:p>
    <w:p w14:paraId="357F0457" w14:textId="2ED8396E" w:rsidR="008F63C4" w:rsidRPr="008F63C4" w:rsidRDefault="005D2202" w:rsidP="008F63C4">
      <w:r>
        <w:rPr>
          <w:noProof/>
        </w:rPr>
        <w:drawing>
          <wp:inline distT="0" distB="0" distL="0" distR="0" wp14:anchorId="38200615" wp14:editId="2D609AE4">
            <wp:extent cx="5514975" cy="2487295"/>
            <wp:effectExtent l="0" t="0" r="9525" b="825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2015-02-02_22090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F2E" w14:textId="6CEEBEBC" w:rsidR="00E83504" w:rsidRDefault="00E83504" w:rsidP="00182542">
      <w:pPr>
        <w:pStyle w:val="Heading3"/>
      </w:pPr>
      <w:bookmarkStart w:id="150" w:name="_Toc413363630"/>
      <w:r>
        <w:rPr>
          <w:rFonts w:hint="eastAsia"/>
        </w:rPr>
        <w:t>类图</w:t>
      </w:r>
      <w:bookmarkEnd w:id="150"/>
    </w:p>
    <w:p w14:paraId="6E22E98D" w14:textId="1DD71559" w:rsidR="005D2202" w:rsidRDefault="005D2202" w:rsidP="005D2202">
      <w:r>
        <w:rPr>
          <w:noProof/>
        </w:rPr>
        <w:drawing>
          <wp:inline distT="0" distB="0" distL="0" distR="0" wp14:anchorId="5F5AB153" wp14:editId="5E1C3BCC">
            <wp:extent cx="5514975" cy="4344035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2015-02-02_221457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919" w14:textId="77777777" w:rsidR="002C4404" w:rsidRPr="005D2202" w:rsidRDefault="002C4404" w:rsidP="005D2202"/>
    <w:p w14:paraId="1E182936" w14:textId="178448CE" w:rsidR="00E83504" w:rsidRDefault="00E83504" w:rsidP="00182542">
      <w:pPr>
        <w:pStyle w:val="Heading3"/>
      </w:pPr>
      <w:bookmarkStart w:id="151" w:name="_Toc413363631"/>
      <w:r>
        <w:rPr>
          <w:rFonts w:hint="eastAsia"/>
        </w:rPr>
        <w:lastRenderedPageBreak/>
        <w:t>代码</w:t>
      </w:r>
      <w:r>
        <w:t>构成</w:t>
      </w:r>
      <w:bookmarkEnd w:id="151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C4404" w14:paraId="145C1E98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140C28F3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18B9C3E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3F5B636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C4404" w14:paraId="25BEF0C2" w14:textId="77777777" w:rsidTr="000D1BC8">
        <w:tc>
          <w:tcPr>
            <w:tcW w:w="2610" w:type="dxa"/>
          </w:tcPr>
          <w:p w14:paraId="2D0E730E" w14:textId="4EE85F6D" w:rsidR="002C4404" w:rsidRDefault="004C1C11" w:rsidP="000D1BC8">
            <w:pPr>
              <w:pStyle w:val="NoSpacing"/>
            </w:pPr>
            <w:r>
              <w:t>Function</w:t>
            </w:r>
            <w:r w:rsidR="002C4404">
              <w:t>Service.java</w:t>
            </w:r>
          </w:p>
        </w:tc>
        <w:tc>
          <w:tcPr>
            <w:tcW w:w="3240" w:type="dxa"/>
          </w:tcPr>
          <w:p w14:paraId="1E609EA7" w14:textId="77777777" w:rsidR="002C4404" w:rsidRPr="00364B4A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7BB339D7" w14:textId="766F293B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提供权限</w:t>
            </w:r>
            <w:r w:rsidR="002C4404">
              <w:t>管理操作相关的服务，比如</w:t>
            </w: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创建</w:t>
            </w:r>
            <w:r w:rsidR="002C4404">
              <w:t>和编辑等</w:t>
            </w:r>
          </w:p>
        </w:tc>
      </w:tr>
      <w:tr w:rsidR="002C4404" w14:paraId="3041D85F" w14:textId="77777777" w:rsidTr="000D1BC8">
        <w:tc>
          <w:tcPr>
            <w:tcW w:w="2610" w:type="dxa"/>
          </w:tcPr>
          <w:p w14:paraId="2926FB80" w14:textId="1893E27F" w:rsidR="002C4404" w:rsidRDefault="004C1C11" w:rsidP="000D1BC8">
            <w:pPr>
              <w:pStyle w:val="NoSpacing"/>
            </w:pPr>
            <w:r>
              <w:t>Function</w:t>
            </w:r>
            <w:r w:rsidR="002C4404">
              <w:t>Dao.java</w:t>
            </w:r>
          </w:p>
        </w:tc>
        <w:tc>
          <w:tcPr>
            <w:tcW w:w="3240" w:type="dxa"/>
          </w:tcPr>
          <w:p w14:paraId="578B19BE" w14:textId="77777777" w:rsidR="002C4404" w:rsidRPr="00751FD6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E67695D" w14:textId="51601A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对象实体数据库访问类</w:t>
            </w:r>
          </w:p>
        </w:tc>
      </w:tr>
      <w:tr w:rsidR="002C4404" w14:paraId="0090A2BC" w14:textId="77777777" w:rsidTr="000D1BC8">
        <w:tc>
          <w:tcPr>
            <w:tcW w:w="2610" w:type="dxa"/>
          </w:tcPr>
          <w:p w14:paraId="69168834" w14:textId="430A9DB7" w:rsidR="002C4404" w:rsidRDefault="004C1C11" w:rsidP="000D1BC8">
            <w:pPr>
              <w:pStyle w:val="NoSpacing"/>
            </w:pPr>
            <w:r>
              <w:t>Function</w:t>
            </w:r>
            <w:r w:rsidR="002C4404">
              <w:t>Action.java</w:t>
            </w:r>
          </w:p>
        </w:tc>
        <w:tc>
          <w:tcPr>
            <w:tcW w:w="3240" w:type="dxa"/>
          </w:tcPr>
          <w:p w14:paraId="20742EF9" w14:textId="77777777" w:rsidR="002C4404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243AD881" w14:textId="10120790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</w:t>
            </w:r>
            <w:r w:rsidR="002C4404">
              <w:t>负责显示</w:t>
            </w:r>
            <w:r w:rsidR="002C4404">
              <w:rPr>
                <w:rFonts w:hint="eastAsia"/>
              </w:rPr>
              <w:t>角色</w:t>
            </w:r>
            <w:r w:rsidR="002C4404">
              <w:t>数据功能的</w:t>
            </w:r>
            <w:r w:rsidR="002C4404">
              <w:t>Action</w:t>
            </w:r>
          </w:p>
        </w:tc>
      </w:tr>
      <w:tr w:rsidR="002C4404" w14:paraId="7C6A094E" w14:textId="77777777" w:rsidTr="000D1BC8">
        <w:tc>
          <w:tcPr>
            <w:tcW w:w="2610" w:type="dxa"/>
          </w:tcPr>
          <w:p w14:paraId="47BFBFEB" w14:textId="11343941" w:rsidR="002C4404" w:rsidRDefault="004C1C11" w:rsidP="000D1BC8">
            <w:pPr>
              <w:pStyle w:val="NoSpacing"/>
            </w:pPr>
            <w:r>
              <w:t>Function</w:t>
            </w:r>
            <w:r w:rsidR="002C4404">
              <w:t>OpAction.java</w:t>
            </w:r>
          </w:p>
        </w:tc>
        <w:tc>
          <w:tcPr>
            <w:tcW w:w="3240" w:type="dxa"/>
          </w:tcPr>
          <w:p w14:paraId="22326800" w14:textId="77777777" w:rsidR="002C4404" w:rsidRPr="00364B4A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2CC8DD6" w14:textId="31B5357D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功能负责</w:t>
            </w:r>
            <w:r w:rsidR="002C4404">
              <w:t>用户</w:t>
            </w:r>
            <w:r w:rsidR="002C4404">
              <w:rPr>
                <w:rFonts w:hint="eastAsia"/>
              </w:rPr>
              <w:t>创建</w:t>
            </w:r>
            <w:r w:rsidR="002C4404">
              <w:rPr>
                <w:rFonts w:hint="eastAsia"/>
              </w:rPr>
              <w:t>/</w:t>
            </w:r>
            <w:r w:rsidR="002C4404">
              <w:rPr>
                <w:rFonts w:hint="eastAsia"/>
              </w:rPr>
              <w:t>编辑</w:t>
            </w:r>
            <w:r w:rsidR="002C4404">
              <w:t>功能的</w:t>
            </w:r>
            <w:r w:rsidR="002C4404">
              <w:t>Action</w:t>
            </w:r>
          </w:p>
        </w:tc>
      </w:tr>
      <w:tr w:rsidR="002C4404" w14:paraId="7CD94B59" w14:textId="77777777" w:rsidTr="000D1BC8">
        <w:tc>
          <w:tcPr>
            <w:tcW w:w="2610" w:type="dxa"/>
          </w:tcPr>
          <w:p w14:paraId="0AF3E8E2" w14:textId="77777777" w:rsidR="002C4404" w:rsidRDefault="002C4404" w:rsidP="000D1BC8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4A39CDBD" w14:textId="77777777" w:rsidR="002C4404" w:rsidRPr="003026EE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2696A8DF" w14:textId="7FDBA981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管理</w:t>
            </w:r>
            <w:r w:rsidR="002C4404">
              <w:t>相关功能</w:t>
            </w:r>
            <w:r w:rsidR="002C4404">
              <w:rPr>
                <w:rFonts w:hint="eastAsia"/>
              </w:rPr>
              <w:t>的</w:t>
            </w:r>
            <w:r w:rsidR="002C4404">
              <w:rPr>
                <w:rFonts w:hint="eastAsia"/>
              </w:rPr>
              <w:t>Action</w:t>
            </w:r>
            <w:r w:rsidR="002C4404">
              <w:t>配置文件</w:t>
            </w:r>
          </w:p>
        </w:tc>
      </w:tr>
      <w:tr w:rsidR="002C4404" w14:paraId="4BE3C313" w14:textId="77777777" w:rsidTr="000D1BC8">
        <w:tc>
          <w:tcPr>
            <w:tcW w:w="2610" w:type="dxa"/>
          </w:tcPr>
          <w:p w14:paraId="372C9B74" w14:textId="60353974" w:rsidR="002C4404" w:rsidRDefault="004C1C11" w:rsidP="000D1BC8">
            <w:pPr>
              <w:pStyle w:val="NoSpacing"/>
            </w:pPr>
            <w:r>
              <w:t>function</w:t>
            </w:r>
            <w:r w:rsidR="002C4404">
              <w:t>.jsp</w:t>
            </w:r>
          </w:p>
        </w:tc>
        <w:tc>
          <w:tcPr>
            <w:tcW w:w="3240" w:type="dxa"/>
          </w:tcPr>
          <w:p w14:paraId="45549060" w14:textId="77777777" w:rsidR="002C4404" w:rsidRPr="005344AF" w:rsidRDefault="002C4404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5833878B" w14:textId="697226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管理页面</w:t>
            </w:r>
          </w:p>
        </w:tc>
      </w:tr>
    </w:tbl>
    <w:p w14:paraId="7C2ED780" w14:textId="77777777" w:rsidR="005D2202" w:rsidRPr="005D2202" w:rsidRDefault="005D2202" w:rsidP="005D2202"/>
    <w:p w14:paraId="48E9C8D9" w14:textId="46F1247A" w:rsidR="00E83504" w:rsidRDefault="00E83504" w:rsidP="00182542">
      <w:pPr>
        <w:pStyle w:val="Heading3"/>
      </w:pPr>
      <w:bookmarkStart w:id="152" w:name="_Toc413363632"/>
      <w:r>
        <w:rPr>
          <w:rFonts w:hint="eastAsia"/>
        </w:rPr>
        <w:t>配置</w:t>
      </w:r>
      <w:r>
        <w:t>文件</w:t>
      </w:r>
      <w:bookmarkEnd w:id="152"/>
    </w:p>
    <w:p w14:paraId="6AFD1FE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struts.xml</w:t>
      </w:r>
    </w:p>
    <w:p w14:paraId="0CF18631" w14:textId="77777777" w:rsidR="00244B33" w:rsidRDefault="00244B33" w:rsidP="00244B33">
      <w:pPr>
        <w:pStyle w:val="CodeText"/>
      </w:pPr>
      <w:r>
        <w:t>&lt;?xml version="1.0" encoding="UTF-8" ?&gt;</w:t>
      </w:r>
    </w:p>
    <w:p w14:paraId="28B5CA70" w14:textId="77777777" w:rsidR="00244B33" w:rsidRDefault="00244B33" w:rsidP="00244B33">
      <w:pPr>
        <w:pStyle w:val="CodeText"/>
      </w:pPr>
      <w:r>
        <w:t>&lt;!DOCTYPE struts PUBLIC "-//Apache Software Foundation//DTD Struts Configuration 2.0//EN"</w:t>
      </w:r>
    </w:p>
    <w:p w14:paraId="6123ECD9" w14:textId="77777777" w:rsidR="00244B33" w:rsidRDefault="00244B33" w:rsidP="00244B33">
      <w:pPr>
        <w:pStyle w:val="CodeText"/>
      </w:pPr>
      <w:r>
        <w:t xml:space="preserve">                        "http://struts.apache.org/dtds/struts-2.0.dtd"&gt;</w:t>
      </w:r>
    </w:p>
    <w:p w14:paraId="3A422995" w14:textId="77777777" w:rsidR="00244B33" w:rsidRDefault="00244B33" w:rsidP="00244B33">
      <w:pPr>
        <w:pStyle w:val="CodeText"/>
      </w:pPr>
      <w:r>
        <w:t>&lt;struts&gt;</w:t>
      </w:r>
    </w:p>
    <w:p w14:paraId="1742106C" w14:textId="77777777" w:rsidR="00244B33" w:rsidRDefault="00244B33" w:rsidP="00244B33">
      <w:pPr>
        <w:pStyle w:val="CodeText"/>
      </w:pPr>
      <w:r>
        <w:t xml:space="preserve">    &lt;package name="com.innovaee.eorder.web.action.admin.function"</w:t>
      </w:r>
    </w:p>
    <w:p w14:paraId="5C7CCA29" w14:textId="77777777" w:rsidR="00244B33" w:rsidRDefault="00244B33" w:rsidP="00244B33">
      <w:pPr>
        <w:pStyle w:val="CodeText"/>
      </w:pPr>
      <w:r>
        <w:t xml:space="preserve">        namespace="/function" extends="struts-base"&gt;</w:t>
      </w:r>
    </w:p>
    <w:p w14:paraId="3A647950" w14:textId="77777777" w:rsidR="00244B33" w:rsidRDefault="00244B33" w:rsidP="00244B33">
      <w:pPr>
        <w:pStyle w:val="CodeText"/>
      </w:pPr>
      <w:r>
        <w:t xml:space="preserve">        &lt;action name="doFunction"</w:t>
      </w:r>
    </w:p>
    <w:p w14:paraId="3B8EB38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method="doFunction"&gt;</w:t>
      </w:r>
    </w:p>
    <w:p w14:paraId="6C8AF89E" w14:textId="77777777" w:rsidR="00244B33" w:rsidRDefault="00244B33" w:rsidP="00244B33">
      <w:pPr>
        <w:pStyle w:val="CodeText"/>
      </w:pPr>
      <w:r>
        <w:t xml:space="preserve">            &lt;result name="success"&gt;/pages/admin/function/function.jsp&lt;/result&gt;</w:t>
      </w:r>
    </w:p>
    <w:p w14:paraId="2A70C1C8" w14:textId="77777777" w:rsidR="00244B33" w:rsidRDefault="00244B33" w:rsidP="00244B33">
      <w:pPr>
        <w:pStyle w:val="CodeText"/>
      </w:pPr>
      <w:r>
        <w:t xml:space="preserve">        &lt;/action&gt;</w:t>
      </w:r>
    </w:p>
    <w:p w14:paraId="42C6DD37" w14:textId="77777777" w:rsidR="00244B33" w:rsidRDefault="00244B33" w:rsidP="00244B33">
      <w:pPr>
        <w:pStyle w:val="CodeText"/>
      </w:pPr>
      <w:r>
        <w:t xml:space="preserve">        &lt;action name="doEdit"</w:t>
      </w:r>
    </w:p>
    <w:p w14:paraId="62214C5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method="doLoad"&gt;</w:t>
      </w:r>
    </w:p>
    <w:p w14:paraId="327B6D45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441BAF9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752CA858" w14:textId="77777777" w:rsidR="00244B33" w:rsidRDefault="00244B33" w:rsidP="00244B33">
      <w:pPr>
        <w:pStyle w:val="CodeText"/>
      </w:pPr>
      <w:r>
        <w:t xml:space="preserve">        &lt;/action&gt;</w:t>
      </w:r>
    </w:p>
    <w:p w14:paraId="4D432C68" w14:textId="77777777" w:rsidR="00244B33" w:rsidRDefault="00244B33" w:rsidP="00244B33">
      <w:pPr>
        <w:pStyle w:val="CodeText"/>
      </w:pPr>
      <w:r>
        <w:t xml:space="preserve">        &lt;action name="save"</w:t>
      </w:r>
    </w:p>
    <w:p w14:paraId="250B761D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43BEF254" w14:textId="77777777" w:rsidR="00244B33" w:rsidRDefault="00244B33" w:rsidP="00244B33">
      <w:pPr>
        <w:pStyle w:val="CodeText"/>
      </w:pPr>
      <w:r>
        <w:t xml:space="preserve">            method="save"&gt;</w:t>
      </w:r>
    </w:p>
    <w:p w14:paraId="0F635869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71436A17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4249EC2A" w14:textId="77777777" w:rsidR="00244B33" w:rsidRDefault="00244B33" w:rsidP="00244B33">
      <w:pPr>
        <w:pStyle w:val="CodeText"/>
      </w:pPr>
      <w:r>
        <w:t xml:space="preserve">        &lt;/action&gt;</w:t>
      </w:r>
    </w:p>
    <w:p w14:paraId="28F5F22F" w14:textId="77777777" w:rsidR="00244B33" w:rsidRDefault="00244B33" w:rsidP="00244B33">
      <w:pPr>
        <w:pStyle w:val="CodeText"/>
      </w:pPr>
      <w:r>
        <w:t xml:space="preserve">        &lt;action name="update"</w:t>
      </w:r>
    </w:p>
    <w:p w14:paraId="7E58B044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2B6F0D93" w14:textId="77777777" w:rsidR="00244B33" w:rsidRDefault="00244B33" w:rsidP="00244B33">
      <w:pPr>
        <w:pStyle w:val="CodeText"/>
      </w:pPr>
      <w:r>
        <w:t xml:space="preserve">            method="update"&gt;</w:t>
      </w:r>
    </w:p>
    <w:p w14:paraId="5E689764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6D84D31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1BA3B5B6" w14:textId="77777777" w:rsidR="00244B33" w:rsidRDefault="00244B33" w:rsidP="00244B33">
      <w:pPr>
        <w:pStyle w:val="CodeText"/>
      </w:pPr>
      <w:r>
        <w:t xml:space="preserve">        &lt;/action&gt;</w:t>
      </w:r>
    </w:p>
    <w:p w14:paraId="727EC72E" w14:textId="77777777" w:rsidR="00244B33" w:rsidRDefault="00244B33" w:rsidP="00244B33">
      <w:pPr>
        <w:pStyle w:val="CodeText"/>
      </w:pPr>
      <w:r>
        <w:t xml:space="preserve">        &lt;action name="remove"</w:t>
      </w:r>
    </w:p>
    <w:p w14:paraId="04AC152B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method="remove"&gt;</w:t>
      </w:r>
    </w:p>
    <w:p w14:paraId="58B4C3FF" w14:textId="77777777" w:rsidR="00244B33" w:rsidRDefault="00244B33" w:rsidP="00244B33">
      <w:pPr>
        <w:pStyle w:val="CodeText"/>
      </w:pPr>
      <w:r>
        <w:lastRenderedPageBreak/>
        <w:t xml:space="preserve">            &lt;result name="input"&gt;/pages/admin/function/function.jsp&lt;/result&gt;</w:t>
      </w:r>
    </w:p>
    <w:p w14:paraId="29D00260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2BF7F691" w14:textId="77777777" w:rsidR="00244B33" w:rsidRDefault="00244B33" w:rsidP="00244B33">
      <w:pPr>
        <w:pStyle w:val="CodeText"/>
      </w:pPr>
      <w:r>
        <w:t xml:space="preserve">        &lt;/action&gt;</w:t>
      </w:r>
    </w:p>
    <w:p w14:paraId="35A689C7" w14:textId="78592511" w:rsidR="00244B33" w:rsidRDefault="00C5611E" w:rsidP="00C5611E">
      <w:pPr>
        <w:pStyle w:val="CodeText"/>
      </w:pPr>
      <w:r>
        <w:t xml:space="preserve">    &lt;/package&gt;</w:t>
      </w:r>
    </w:p>
    <w:p w14:paraId="7BD1DEFD" w14:textId="510064C5" w:rsidR="00244B33" w:rsidRPr="0099324B" w:rsidRDefault="00244B33" w:rsidP="00244B33">
      <w:pPr>
        <w:pStyle w:val="CodeText"/>
        <w:jc w:val="both"/>
        <w:rPr>
          <w:i w:val="0"/>
        </w:rPr>
      </w:pPr>
      <w:r>
        <w:t>&lt;/struts&gt;</w:t>
      </w:r>
    </w:p>
    <w:p w14:paraId="61E3EBD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applicationContext-total.xml</w:t>
      </w:r>
    </w:p>
    <w:p w14:paraId="72CFC53D" w14:textId="77777777" w:rsidR="00BE018A" w:rsidRDefault="00BE018A" w:rsidP="00BE018A">
      <w:pPr>
        <w:pStyle w:val="CodeText"/>
      </w:pPr>
      <w:r>
        <w:t xml:space="preserve">    &lt;bean id="functionDao" class="com.innovaee.eorder.module.dao.FunctionDao"</w:t>
      </w:r>
    </w:p>
    <w:p w14:paraId="27CE9A2A" w14:textId="77777777" w:rsidR="00BE018A" w:rsidRDefault="00BE018A" w:rsidP="00BE018A">
      <w:pPr>
        <w:pStyle w:val="CodeText"/>
      </w:pPr>
      <w:r>
        <w:t xml:space="preserve">        parent="baseDao" /&gt;    </w:t>
      </w:r>
    </w:p>
    <w:p w14:paraId="3BFD1167" w14:textId="77777777" w:rsidR="00BE018A" w:rsidRDefault="00BE018A" w:rsidP="00BE018A">
      <w:pPr>
        <w:pStyle w:val="CodeText"/>
      </w:pPr>
      <w:r>
        <w:t xml:space="preserve">    &lt;bean id="functionService" class="com.innovaee.eorder.module.service.FunctionService"</w:t>
      </w:r>
    </w:p>
    <w:p w14:paraId="0EF79B80" w14:textId="76917594" w:rsidR="00244B33" w:rsidRDefault="00BE018A" w:rsidP="00BE018A">
      <w:pPr>
        <w:pStyle w:val="CodeText"/>
      </w:pPr>
      <w:r>
        <w:t xml:space="preserve">        parent="baseService" /&gt;</w:t>
      </w:r>
      <w:r w:rsidR="00244B33">
        <w:tab/>
      </w:r>
    </w:p>
    <w:p w14:paraId="4C1542A9" w14:textId="77777777" w:rsidR="00244B33" w:rsidRPr="002469C5" w:rsidRDefault="00244B33" w:rsidP="00244B33">
      <w:pPr>
        <w:pStyle w:val="CodeText"/>
      </w:pPr>
    </w:p>
    <w:p w14:paraId="66AB19F8" w14:textId="77777777" w:rsidR="00244B33" w:rsidRDefault="00244B33" w:rsidP="00244B33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D10315C" w14:textId="3F8435FA" w:rsidR="00244B33" w:rsidRDefault="00244B33" w:rsidP="00244B33">
      <w:r>
        <w:rPr>
          <w:rFonts w:hint="eastAsia"/>
        </w:rPr>
        <w:t>详细</w:t>
      </w:r>
      <w:r>
        <w:t>配置见</w:t>
      </w:r>
      <w:r w:rsidR="00806E6B">
        <w:t>Function</w:t>
      </w:r>
      <w:r>
        <w:t>.java</w:t>
      </w:r>
    </w:p>
    <w:p w14:paraId="01427057" w14:textId="77777777" w:rsidR="00244B33" w:rsidRDefault="00244B33" w:rsidP="00244B33">
      <w:pPr>
        <w:pStyle w:val="CodeText"/>
      </w:pPr>
      <w:r>
        <w:t>@Entity</w:t>
      </w:r>
    </w:p>
    <w:p w14:paraId="6CDC6BE1" w14:textId="76E02D39" w:rsidR="00244B33" w:rsidRDefault="00806E6B" w:rsidP="00244B33">
      <w:pPr>
        <w:pStyle w:val="CodeText"/>
      </w:pPr>
      <w:r>
        <w:t>@Table(name = "t_function</w:t>
      </w:r>
      <w:r w:rsidR="00244B33">
        <w:t>")</w:t>
      </w:r>
    </w:p>
    <w:p w14:paraId="5F23925F" w14:textId="4EDF6D0D" w:rsidR="00244B33" w:rsidRDefault="00244B33" w:rsidP="00244B33">
      <w:pPr>
        <w:pStyle w:val="CodeText"/>
      </w:pPr>
      <w:r>
        <w:t xml:space="preserve">public class </w:t>
      </w:r>
      <w:r w:rsidR="00806E6B">
        <w:t>Function</w:t>
      </w:r>
      <w:r>
        <w:t xml:space="preserve"> extends BaseEntity {</w:t>
      </w:r>
    </w:p>
    <w:p w14:paraId="72B320A6" w14:textId="77777777" w:rsidR="00244B33" w:rsidRDefault="00244B33" w:rsidP="00244B33">
      <w:pPr>
        <w:pStyle w:val="CodeText"/>
      </w:pPr>
    </w:p>
    <w:p w14:paraId="5CF86DD9" w14:textId="77777777" w:rsidR="00244B33" w:rsidRPr="00D22F8B" w:rsidRDefault="00244B33" w:rsidP="00244B33">
      <w:pPr>
        <w:pStyle w:val="CodeText"/>
      </w:pPr>
      <w:r>
        <w:t>}</w:t>
      </w:r>
    </w:p>
    <w:p w14:paraId="6D718D1F" w14:textId="77777777" w:rsidR="00FE374E" w:rsidRPr="00FE374E" w:rsidRDefault="00FE374E" w:rsidP="00FE374E"/>
    <w:p w14:paraId="2C112680" w14:textId="526EE4EA" w:rsidR="00E83504" w:rsidRDefault="00E83504" w:rsidP="00182542">
      <w:pPr>
        <w:pStyle w:val="Heading3"/>
      </w:pPr>
      <w:bookmarkStart w:id="153" w:name="_Toc413363633"/>
      <w:r>
        <w:rPr>
          <w:rFonts w:hint="eastAsia"/>
        </w:rPr>
        <w:t>数据库</w:t>
      </w:r>
      <w:r>
        <w:t>脚本</w:t>
      </w:r>
      <w:bookmarkEnd w:id="153"/>
    </w:p>
    <w:p w14:paraId="21224E48" w14:textId="77777777" w:rsidR="00806E6B" w:rsidRDefault="00806E6B" w:rsidP="00806E6B">
      <w:pPr>
        <w:pStyle w:val="CodeText"/>
      </w:pPr>
      <w:r>
        <w:t>DROP TABLE IF EXISTS `t_function`;</w:t>
      </w:r>
    </w:p>
    <w:p w14:paraId="3C21EAB6" w14:textId="77777777" w:rsidR="00806E6B" w:rsidRDefault="00806E6B" w:rsidP="00806E6B">
      <w:pPr>
        <w:pStyle w:val="CodeText"/>
      </w:pPr>
      <w:r>
        <w:t>CREATE TABLE `t_function` (</w:t>
      </w:r>
    </w:p>
    <w:p w14:paraId="7C3617B0" w14:textId="77777777" w:rsidR="00806E6B" w:rsidRDefault="00806E6B" w:rsidP="00806E6B">
      <w:pPr>
        <w:pStyle w:val="CodeText"/>
      </w:pPr>
      <w:r>
        <w:t xml:space="preserve">  `id` int(32) NOT NULL AUTO_INCREMENT,</w:t>
      </w:r>
    </w:p>
    <w:p w14:paraId="4237B765" w14:textId="77777777" w:rsidR="00806E6B" w:rsidRDefault="00806E6B" w:rsidP="00806E6B">
      <w:pPr>
        <w:pStyle w:val="CodeText"/>
      </w:pPr>
      <w:r>
        <w:t xml:space="preserve">  `function_name` varchar(128) COLLATE utf8_bin DEFAULT NULL COMMENT 'the name of function',</w:t>
      </w:r>
    </w:p>
    <w:p w14:paraId="6E836C4A" w14:textId="77777777" w:rsidR="00806E6B" w:rsidRDefault="00806E6B" w:rsidP="00806E6B">
      <w:pPr>
        <w:pStyle w:val="CodeText"/>
      </w:pPr>
      <w:r>
        <w:t xml:space="preserve">  `function_desc` varchar(128) COLLATE utf8_bin DEFAULT NULL COMMENT 'detail information',</w:t>
      </w:r>
    </w:p>
    <w:p w14:paraId="42DE417A" w14:textId="77777777" w:rsidR="00806E6B" w:rsidRDefault="00806E6B" w:rsidP="00806E6B">
      <w:pPr>
        <w:pStyle w:val="CodeText"/>
      </w:pPr>
      <w:r>
        <w:t xml:space="preserve">  `function_path` varchar(128) COLLATE utf8_bin DEFAULT NULL COMMENT 'the access path to this function',</w:t>
      </w:r>
    </w:p>
    <w:p w14:paraId="6382C30E" w14:textId="77777777" w:rsidR="00806E6B" w:rsidRDefault="00806E6B" w:rsidP="00806E6B">
      <w:pPr>
        <w:pStyle w:val="CodeText"/>
      </w:pPr>
      <w:r>
        <w:t xml:space="preserve">  `function_parent` int(32) DEFAULT NULL COMMENT 'parent function',</w:t>
      </w:r>
    </w:p>
    <w:p w14:paraId="2A81D2D8" w14:textId="77777777" w:rsidR="00806E6B" w:rsidRDefault="00806E6B" w:rsidP="00806E6B">
      <w:pPr>
        <w:pStyle w:val="CodeText"/>
      </w:pPr>
      <w:r>
        <w:t xml:space="preserve">  `function_order` varchar(16) COLLATE utf8_bin DEFAULT NULL COMMENT 'use to organize menu in order\r\n            the top function should be a integer as such 100000, 140000\r\n            the first 2 bit is for top function',</w:t>
      </w:r>
    </w:p>
    <w:p w14:paraId="51826B61" w14:textId="77777777" w:rsidR="00806E6B" w:rsidRDefault="00806E6B" w:rsidP="00806E6B">
      <w:pPr>
        <w:pStyle w:val="CodeText"/>
      </w:pPr>
      <w:r>
        <w:t xml:space="preserve">  `function_status` tinyint(1) DEFAULT '1',</w:t>
      </w:r>
    </w:p>
    <w:p w14:paraId="135E49F3" w14:textId="77777777" w:rsidR="00806E6B" w:rsidRDefault="00806E6B" w:rsidP="00806E6B">
      <w:pPr>
        <w:pStyle w:val="CodeText"/>
      </w:pPr>
      <w:r>
        <w:t xml:space="preserve">  `create_at` datetime DEFAULT NULL,</w:t>
      </w:r>
    </w:p>
    <w:p w14:paraId="23479D5C" w14:textId="77777777" w:rsidR="00806E6B" w:rsidRDefault="00806E6B" w:rsidP="00806E6B">
      <w:pPr>
        <w:pStyle w:val="CodeText"/>
      </w:pPr>
      <w:r>
        <w:t xml:space="preserve">  `update_at` datetime DEFAULT NULL,</w:t>
      </w:r>
    </w:p>
    <w:p w14:paraId="0D6CA11A" w14:textId="77777777" w:rsidR="00806E6B" w:rsidRDefault="00806E6B" w:rsidP="00806E6B">
      <w:pPr>
        <w:pStyle w:val="CodeText"/>
      </w:pPr>
      <w:r>
        <w:t xml:space="preserve">  PRIMARY KEY (`id`)</w:t>
      </w:r>
    </w:p>
    <w:p w14:paraId="6C6771FF" w14:textId="1B6D0B49" w:rsidR="00806E6B" w:rsidRDefault="00806E6B" w:rsidP="00806E6B">
      <w:pPr>
        <w:pStyle w:val="CodeText"/>
      </w:pPr>
      <w:r>
        <w:t>) ENGINE=InnoDB AUTO_INCREMENT=49 DEFAULT CHARSET=utf8 COLLATE=utf8_bin COMMENT='define system functions &amp; path';</w:t>
      </w:r>
    </w:p>
    <w:p w14:paraId="267C8BB1" w14:textId="77777777" w:rsidR="002074D1" w:rsidRDefault="002074D1" w:rsidP="00806E6B">
      <w:pPr>
        <w:pStyle w:val="CodeText"/>
      </w:pPr>
    </w:p>
    <w:p w14:paraId="047CACB0" w14:textId="3EAC26A7" w:rsidR="002074D1" w:rsidRDefault="002074D1" w:rsidP="002074D1">
      <w:pPr>
        <w:pStyle w:val="Heading2"/>
      </w:pPr>
      <w:bookmarkStart w:id="154" w:name="_Toc413363634"/>
      <w:r>
        <w:rPr>
          <w:rFonts w:hint="eastAsia"/>
        </w:rPr>
        <w:lastRenderedPageBreak/>
        <w:t>角色</w:t>
      </w:r>
      <w:r>
        <w:t>权限分配</w:t>
      </w:r>
      <w:bookmarkEnd w:id="154"/>
    </w:p>
    <w:p w14:paraId="6D539A6C" w14:textId="526CFD8A" w:rsidR="002074D1" w:rsidRDefault="002074D1" w:rsidP="002074D1">
      <w:pPr>
        <w:pStyle w:val="Heading3"/>
      </w:pPr>
      <w:bookmarkStart w:id="155" w:name="_Toc413363635"/>
      <w:r>
        <w:rPr>
          <w:rFonts w:hint="eastAsia"/>
        </w:rPr>
        <w:t>功能</w:t>
      </w:r>
      <w:r>
        <w:t>IPO</w:t>
      </w:r>
      <w:r>
        <w:t>图</w:t>
      </w:r>
      <w:bookmarkEnd w:id="155"/>
    </w:p>
    <w:p w14:paraId="79368A6E" w14:textId="723C8BEE" w:rsidR="00032788" w:rsidRPr="00032788" w:rsidRDefault="00032788" w:rsidP="00032788">
      <w:r>
        <w:object w:dxaOrig="7261" w:dyaOrig="3705" w14:anchorId="7C08A205">
          <v:shape id="_x0000_i1036" type="#_x0000_t75" style="width:363.35pt;height:185.35pt" o:ole="">
            <v:imagedata r:id="rId100" o:title=""/>
          </v:shape>
          <o:OLEObject Type="Embed" ProgID="Visio.Drawing.15" ShapeID="_x0000_i1036" DrawAspect="Content" ObjectID="_1488226888" r:id="rId101"/>
        </w:object>
      </w:r>
    </w:p>
    <w:p w14:paraId="3A4771B9" w14:textId="61E290D5" w:rsidR="002074D1" w:rsidRDefault="002074D1" w:rsidP="002074D1">
      <w:pPr>
        <w:pStyle w:val="Heading3"/>
      </w:pPr>
      <w:bookmarkStart w:id="156" w:name="_Toc413363636"/>
      <w:r>
        <w:rPr>
          <w:rFonts w:hint="eastAsia"/>
        </w:rPr>
        <w:t>时序图</w:t>
      </w:r>
      <w:bookmarkEnd w:id="156"/>
    </w:p>
    <w:p w14:paraId="17D1276B" w14:textId="7D699FD9" w:rsidR="00032788" w:rsidRPr="00032788" w:rsidRDefault="002378D8" w:rsidP="00032788">
      <w:r>
        <w:rPr>
          <w:noProof/>
        </w:rPr>
        <w:drawing>
          <wp:inline distT="0" distB="0" distL="0" distR="0" wp14:anchorId="5826312E" wp14:editId="7D28C5E7">
            <wp:extent cx="5514975" cy="1870075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2015-02-02_234235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3849" w14:textId="340B1A7E" w:rsidR="002074D1" w:rsidRDefault="002074D1" w:rsidP="002074D1">
      <w:pPr>
        <w:pStyle w:val="Heading3"/>
      </w:pPr>
      <w:bookmarkStart w:id="157" w:name="_Toc413363637"/>
      <w:r>
        <w:rPr>
          <w:rFonts w:hint="eastAsia"/>
        </w:rPr>
        <w:lastRenderedPageBreak/>
        <w:t>类图</w:t>
      </w:r>
      <w:bookmarkEnd w:id="157"/>
    </w:p>
    <w:p w14:paraId="203D399D" w14:textId="634E37C6" w:rsidR="002378D8" w:rsidRPr="002378D8" w:rsidRDefault="002378D8" w:rsidP="002378D8">
      <w:r>
        <w:rPr>
          <w:noProof/>
        </w:rPr>
        <w:drawing>
          <wp:inline distT="0" distB="0" distL="0" distR="0" wp14:anchorId="4ABEA57C" wp14:editId="6EA6ED56">
            <wp:extent cx="5514975" cy="4150360"/>
            <wp:effectExtent l="0" t="0" r="9525" b="254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2015-02-02_234608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22AD" w14:textId="54C3E21B" w:rsidR="002074D1" w:rsidRDefault="002074D1" w:rsidP="002074D1">
      <w:pPr>
        <w:pStyle w:val="Heading3"/>
      </w:pPr>
      <w:bookmarkStart w:id="158" w:name="_Toc413363638"/>
      <w:r>
        <w:rPr>
          <w:rFonts w:hint="eastAsia"/>
        </w:rPr>
        <w:t>代码</w:t>
      </w:r>
      <w:r>
        <w:t>构成</w:t>
      </w:r>
      <w:bookmarkEnd w:id="15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378D8" w14:paraId="41A41AC5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6F610CE8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79391D55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F274C3A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378D8" w14:paraId="3AD78825" w14:textId="77777777" w:rsidTr="000D1BC8">
        <w:tc>
          <w:tcPr>
            <w:tcW w:w="2610" w:type="dxa"/>
          </w:tcPr>
          <w:p w14:paraId="4FA3DF44" w14:textId="71431CE4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Service.java</w:t>
            </w:r>
          </w:p>
        </w:tc>
        <w:tc>
          <w:tcPr>
            <w:tcW w:w="3240" w:type="dxa"/>
          </w:tcPr>
          <w:p w14:paraId="5CB91C87" w14:textId="77777777" w:rsidR="002378D8" w:rsidRPr="00364B4A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88454E" w14:textId="32CB683D" w:rsidR="002378D8" w:rsidRDefault="00431096" w:rsidP="00431096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关联关系操作相关的服务，比如</w:t>
            </w:r>
            <w:r>
              <w:rPr>
                <w:rFonts w:hint="eastAsia"/>
              </w:rPr>
              <w:t>角色</w:t>
            </w:r>
            <w:r w:rsidR="002378D8">
              <w:t>添加</w:t>
            </w:r>
            <w:r w:rsidR="002378D8">
              <w:rPr>
                <w:rFonts w:hint="eastAsia"/>
              </w:rPr>
              <w:t>/</w:t>
            </w:r>
            <w:r w:rsidR="002378D8">
              <w:rPr>
                <w:rFonts w:hint="eastAsia"/>
              </w:rPr>
              <w:t>删除</w:t>
            </w:r>
            <w:r>
              <w:rPr>
                <w:rFonts w:hint="eastAsia"/>
              </w:rPr>
              <w:t>权限</w:t>
            </w:r>
          </w:p>
        </w:tc>
      </w:tr>
      <w:tr w:rsidR="002378D8" w14:paraId="0A5649A9" w14:textId="77777777" w:rsidTr="000D1BC8">
        <w:tc>
          <w:tcPr>
            <w:tcW w:w="2610" w:type="dxa"/>
          </w:tcPr>
          <w:p w14:paraId="798EBFDD" w14:textId="7DA35FEA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Dao.java</w:t>
            </w:r>
          </w:p>
        </w:tc>
        <w:tc>
          <w:tcPr>
            <w:tcW w:w="3240" w:type="dxa"/>
          </w:tcPr>
          <w:p w14:paraId="74638BF9" w14:textId="77777777" w:rsidR="002378D8" w:rsidRPr="00751FD6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.dao</w:t>
            </w:r>
          </w:p>
        </w:tc>
        <w:tc>
          <w:tcPr>
            <w:tcW w:w="2943" w:type="dxa"/>
          </w:tcPr>
          <w:p w14:paraId="29FDD80E" w14:textId="32AD2104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关联关系数据库访问对象</w:t>
            </w:r>
          </w:p>
        </w:tc>
      </w:tr>
      <w:tr w:rsidR="002378D8" w14:paraId="63116D5A" w14:textId="77777777" w:rsidTr="000D1BC8">
        <w:tc>
          <w:tcPr>
            <w:tcW w:w="2610" w:type="dxa"/>
          </w:tcPr>
          <w:p w14:paraId="2B549131" w14:textId="3FB31C1E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.java</w:t>
            </w:r>
          </w:p>
        </w:tc>
        <w:tc>
          <w:tcPr>
            <w:tcW w:w="3240" w:type="dxa"/>
          </w:tcPr>
          <w:p w14:paraId="6652D280" w14:textId="77777777" w:rsidR="002378D8" w:rsidRDefault="002378D8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.module.entity</w:t>
            </w:r>
          </w:p>
        </w:tc>
        <w:tc>
          <w:tcPr>
            <w:tcW w:w="2943" w:type="dxa"/>
          </w:tcPr>
          <w:p w14:paraId="12626034" w14:textId="23CF732B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关联关系实体对象</w:t>
            </w:r>
          </w:p>
        </w:tc>
      </w:tr>
    </w:tbl>
    <w:p w14:paraId="14EBE78B" w14:textId="77777777" w:rsidR="002378D8" w:rsidRPr="002378D8" w:rsidRDefault="002378D8" w:rsidP="002378D8"/>
    <w:p w14:paraId="79C60A0F" w14:textId="7B1D5315" w:rsidR="002074D1" w:rsidRDefault="002074D1" w:rsidP="002074D1">
      <w:pPr>
        <w:pStyle w:val="Heading3"/>
      </w:pPr>
      <w:bookmarkStart w:id="159" w:name="_Toc413363639"/>
      <w:r>
        <w:rPr>
          <w:rFonts w:hint="eastAsia"/>
        </w:rPr>
        <w:t>配置</w:t>
      </w:r>
      <w:r>
        <w:t>文件</w:t>
      </w:r>
      <w:bookmarkEnd w:id="159"/>
    </w:p>
    <w:p w14:paraId="72C7F0E8" w14:textId="77777777" w:rsidR="007B4A96" w:rsidRDefault="007B4A96" w:rsidP="007B4A96">
      <w:pPr>
        <w:pStyle w:val="NoSpacing"/>
        <w:numPr>
          <w:ilvl w:val="0"/>
          <w:numId w:val="9"/>
        </w:numPr>
      </w:pPr>
      <w:r>
        <w:t>struts.xml</w:t>
      </w:r>
    </w:p>
    <w:p w14:paraId="44EC3AB0" w14:textId="08642AFB" w:rsidR="00BD585A" w:rsidRPr="0099324B" w:rsidRDefault="00BD585A" w:rsidP="00BD585A">
      <w:r>
        <w:rPr>
          <w:rFonts w:hint="eastAsia"/>
        </w:rPr>
        <w:t>使用</w:t>
      </w:r>
      <w:hyperlink w:anchor="_配置文件_2" w:history="1">
        <w:r w:rsidRPr="00BD585A">
          <w:rPr>
            <w:rStyle w:val="Hyperlink"/>
          </w:rPr>
          <w:t>5.4.5</w:t>
        </w:r>
      </w:hyperlink>
      <w:r>
        <w:t>中说明的配置文件，不再重复描述</w:t>
      </w:r>
    </w:p>
    <w:p w14:paraId="0AFCA2AE" w14:textId="6F1BE7D3" w:rsidR="007B4A96" w:rsidRDefault="007B4A96" w:rsidP="007B4A96"/>
    <w:p w14:paraId="1438BD93" w14:textId="77777777" w:rsidR="007B4A96" w:rsidRDefault="007B4A96" w:rsidP="007B4A96">
      <w:pPr>
        <w:pStyle w:val="NoSpacing"/>
        <w:numPr>
          <w:ilvl w:val="0"/>
          <w:numId w:val="9"/>
        </w:numPr>
      </w:pPr>
      <w:r>
        <w:t>applicationContext-total.xml</w:t>
      </w:r>
    </w:p>
    <w:p w14:paraId="2BE3CB2C" w14:textId="77777777" w:rsidR="00BD585A" w:rsidRDefault="00BD585A" w:rsidP="00BD585A">
      <w:pPr>
        <w:pStyle w:val="CodeText"/>
      </w:pPr>
      <w:r>
        <w:t xml:space="preserve">    &lt;bean id="roleFunctionDao" class="com.innovaee.eorder.module.dao.RoleFunctionDao"</w:t>
      </w:r>
    </w:p>
    <w:p w14:paraId="5CF615B3" w14:textId="77777777" w:rsidR="00BD585A" w:rsidRDefault="00BD585A" w:rsidP="00BD585A">
      <w:pPr>
        <w:pStyle w:val="CodeText"/>
      </w:pPr>
      <w:r>
        <w:t xml:space="preserve">        parent="baseDao" /&gt;</w:t>
      </w:r>
    </w:p>
    <w:p w14:paraId="67AB4F23" w14:textId="77777777" w:rsidR="00BD585A" w:rsidRDefault="00BD585A" w:rsidP="00BD585A">
      <w:pPr>
        <w:pStyle w:val="CodeText"/>
      </w:pPr>
      <w:r>
        <w:lastRenderedPageBreak/>
        <w:t xml:space="preserve">    &lt;bean id="roleFunctionService" class="com.innovaee.eorder.module.service.RoleFunctionService"</w:t>
      </w:r>
    </w:p>
    <w:p w14:paraId="4AD5CA7A" w14:textId="3207ED1F" w:rsidR="007B4A96" w:rsidRDefault="00BD585A" w:rsidP="00BD585A">
      <w:pPr>
        <w:pStyle w:val="CodeText"/>
      </w:pPr>
      <w:r>
        <w:t xml:space="preserve">        parent="baseService" /&gt;</w:t>
      </w:r>
      <w:r w:rsidR="007B4A96">
        <w:tab/>
      </w:r>
    </w:p>
    <w:p w14:paraId="06C59A0B" w14:textId="77777777" w:rsidR="007B4A96" w:rsidRPr="002469C5" w:rsidRDefault="007B4A96" w:rsidP="007B4A96">
      <w:pPr>
        <w:pStyle w:val="CodeText"/>
      </w:pPr>
    </w:p>
    <w:p w14:paraId="65B344CD" w14:textId="77777777" w:rsidR="007B4A96" w:rsidRDefault="007B4A96" w:rsidP="007B4A96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29635E24" w14:textId="36F26040" w:rsidR="007B4A96" w:rsidRDefault="007B4A96" w:rsidP="007B4A96">
      <w:r>
        <w:rPr>
          <w:rFonts w:hint="eastAsia"/>
        </w:rPr>
        <w:t>详细</w:t>
      </w:r>
      <w:r>
        <w:t>配置见</w:t>
      </w:r>
      <w:r w:rsidR="00437174">
        <w:rPr>
          <w:rFonts w:hint="eastAsia"/>
        </w:rPr>
        <w:t>Role</w:t>
      </w:r>
      <w:r>
        <w:t>Function.java</w:t>
      </w:r>
    </w:p>
    <w:p w14:paraId="71D20F4F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@Entity</w:t>
      </w:r>
    </w:p>
    <w:p w14:paraId="22A24868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@Table(name = "t_role_function")</w:t>
      </w:r>
    </w:p>
    <w:p w14:paraId="25631319" w14:textId="46C07740" w:rsidR="00D54DF3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public class RoleFunction extends BaseEntity {</w:t>
      </w:r>
    </w:p>
    <w:p w14:paraId="60ABB84D" w14:textId="5C85A119" w:rsidR="00BD585A" w:rsidRPr="00D54DF3" w:rsidRDefault="00BD585A" w:rsidP="00BD585A">
      <w:r>
        <w:rPr>
          <w:rFonts w:hint="eastAsia"/>
          <w:i/>
          <w:noProof/>
          <w:color w:val="C00000"/>
          <w:sz w:val="20"/>
        </w:rPr>
        <w:t>}</w:t>
      </w:r>
    </w:p>
    <w:p w14:paraId="2F0955E6" w14:textId="3D0E2DE2" w:rsidR="002074D1" w:rsidRPr="002074D1" w:rsidRDefault="002074D1" w:rsidP="002074D1">
      <w:pPr>
        <w:pStyle w:val="Heading3"/>
      </w:pPr>
      <w:bookmarkStart w:id="160" w:name="_Toc413363640"/>
      <w:r>
        <w:rPr>
          <w:rFonts w:hint="eastAsia"/>
        </w:rPr>
        <w:t>数据库</w:t>
      </w:r>
      <w:r>
        <w:t>脚本</w:t>
      </w:r>
      <w:bookmarkEnd w:id="160"/>
    </w:p>
    <w:p w14:paraId="007876A4" w14:textId="77777777" w:rsidR="00B53E67" w:rsidRDefault="00B53E67" w:rsidP="00B53E67">
      <w:pPr>
        <w:pStyle w:val="Heading1"/>
      </w:pPr>
      <w:bookmarkStart w:id="161" w:name="_Toc413363641"/>
      <w:r w:rsidRPr="00C9114B">
        <w:rPr>
          <w:rFonts w:hint="eastAsia"/>
        </w:rPr>
        <w:t>数据库</w:t>
      </w:r>
      <w:r w:rsidRPr="00C9114B">
        <w:t>设计</w:t>
      </w:r>
      <w:bookmarkEnd w:id="161"/>
    </w:p>
    <w:p w14:paraId="56860AE4" w14:textId="22A3CCE4" w:rsidR="00B53E67" w:rsidRPr="00163562" w:rsidRDefault="00B53E67" w:rsidP="0094671E">
      <w:pPr>
        <w:pStyle w:val="Heading2"/>
      </w:pPr>
      <w:bookmarkStart w:id="162" w:name="_Toc413363642"/>
      <w:r w:rsidRPr="00D058DB">
        <w:rPr>
          <w:rFonts w:hint="eastAsia"/>
        </w:rPr>
        <w:t>用户</w:t>
      </w:r>
      <w:r w:rsidRPr="00D058DB">
        <w:t>表</w:t>
      </w:r>
      <w:bookmarkEnd w:id="16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22E22803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63" w:name="_Toc413363643"/>
      <w:r w:rsidRPr="00D058DB">
        <w:rPr>
          <w:rFonts w:hint="eastAsia"/>
        </w:rPr>
        <w:t>角色</w:t>
      </w:r>
      <w:r w:rsidRPr="00D058DB">
        <w:t>表</w:t>
      </w:r>
      <w:bookmarkEnd w:id="16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5925AD24" w:rsidR="00B53E67" w:rsidRPr="006E3408" w:rsidRDefault="00B53E67" w:rsidP="00311E3F">
            <w:pPr>
              <w:pStyle w:val="NoSpacing"/>
            </w:pPr>
            <w:r w:rsidRPr="006E3408">
              <w:t>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64" w:name="_Toc413363644"/>
      <w:r w:rsidRPr="00D058DB">
        <w:rPr>
          <w:rFonts w:hint="eastAsia"/>
        </w:rPr>
        <w:t>功能</w:t>
      </w:r>
      <w:r w:rsidRPr="00D058DB">
        <w:t>表</w:t>
      </w:r>
      <w:bookmarkEnd w:id="164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157024CF" w:rsidR="00B53E67" w:rsidRPr="006E3408" w:rsidRDefault="00B53E67" w:rsidP="002D4C07">
            <w:pPr>
              <w:pStyle w:val="TableText"/>
            </w:pPr>
            <w:r w:rsidRPr="006E3408">
              <w:t>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65" w:name="_Toc413363645"/>
      <w:r w:rsidRPr="00D058DB">
        <w:rPr>
          <w:rFonts w:hint="eastAsia"/>
        </w:rPr>
        <w:t>用户</w:t>
      </w:r>
      <w:r w:rsidRPr="00D058DB">
        <w:t>角色关联表</w:t>
      </w:r>
      <w:bookmarkEnd w:id="16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69"/>
        <w:gridCol w:w="1368"/>
        <w:gridCol w:w="1167"/>
        <w:gridCol w:w="1331"/>
        <w:gridCol w:w="2809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0A40CDCD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66" w:name="_Toc413363646"/>
      <w:r w:rsidRPr="00D058DB">
        <w:rPr>
          <w:rFonts w:hint="eastAsia"/>
        </w:rPr>
        <w:t>角色</w:t>
      </w:r>
      <w:r w:rsidRPr="00D058DB">
        <w:t>功能关联表</w:t>
      </w:r>
      <w:bookmarkEnd w:id="16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62"/>
        <w:gridCol w:w="1744"/>
        <w:gridCol w:w="1134"/>
        <w:gridCol w:w="1273"/>
        <w:gridCol w:w="2631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323F894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67" w:name="_Toc413363647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67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46042E11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68" w:name="_Toc413363648"/>
      <w:r w:rsidRPr="00D058DB">
        <w:rPr>
          <w:rFonts w:hint="eastAsia"/>
        </w:rPr>
        <w:t>菜品</w:t>
      </w:r>
      <w:r w:rsidRPr="00D058DB">
        <w:t>表</w:t>
      </w:r>
      <w:bookmarkEnd w:id="16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29681606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69" w:name="_Toc413363649"/>
      <w:r w:rsidRPr="00D058DB">
        <w:rPr>
          <w:rFonts w:hint="eastAsia"/>
        </w:rPr>
        <w:t>订单</w:t>
      </w:r>
      <w:r w:rsidRPr="00D058DB">
        <w:t>表</w:t>
      </w:r>
      <w:bookmarkEnd w:id="16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1921A179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0C38334F" w:rsidR="00B53E67" w:rsidRDefault="00564A43" w:rsidP="002D4C07">
            <w:pPr>
              <w:pStyle w:val="TableText"/>
            </w:pPr>
            <w:r>
              <w:rPr>
                <w:rFonts w:hint="eastAsia"/>
              </w:rPr>
              <w:t>应收</w:t>
            </w:r>
            <w:r w:rsidR="00B53E67"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564A43" w14:paraId="5A60A7E3" w14:textId="77777777" w:rsidTr="009112F4">
        <w:tc>
          <w:tcPr>
            <w:tcW w:w="1593" w:type="dxa"/>
          </w:tcPr>
          <w:p w14:paraId="67B53A7D" w14:textId="38CB0DD5" w:rsidR="00564A43" w:rsidRDefault="00564A43" w:rsidP="002D4C07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2E91C8BE" w14:textId="60DE7C6B" w:rsidR="00564A43" w:rsidRDefault="00564A43" w:rsidP="002D4C07">
            <w:pPr>
              <w:pStyle w:val="TableText"/>
            </w:pPr>
            <w:r>
              <w:t>discount_price</w:t>
            </w:r>
          </w:p>
        </w:tc>
        <w:tc>
          <w:tcPr>
            <w:tcW w:w="1509" w:type="dxa"/>
          </w:tcPr>
          <w:p w14:paraId="29CEFA1D" w14:textId="5257FF1E" w:rsidR="00564A43" w:rsidRDefault="00564A43" w:rsidP="002D4C07">
            <w:pPr>
              <w:pStyle w:val="TableText"/>
              <w:rPr>
                <w:rFonts w:hint="eastAsia"/>
              </w:rPr>
            </w:pPr>
            <w:r>
              <w:t>double</w:t>
            </w:r>
          </w:p>
        </w:tc>
        <w:tc>
          <w:tcPr>
            <w:tcW w:w="1138" w:type="dxa"/>
          </w:tcPr>
          <w:p w14:paraId="045E0341" w14:textId="14E31178" w:rsidR="00564A43" w:rsidRDefault="00564A43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25AF8A7D" w14:textId="1140D803" w:rsidR="00564A43" w:rsidRDefault="00564A43" w:rsidP="002D4C07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精确</w:t>
            </w:r>
            <w:r>
              <w:t>小数点后一位</w:t>
            </w:r>
            <w:bookmarkStart w:id="170" w:name="_GoBack"/>
            <w:bookmarkEnd w:id="170"/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71" w:name="_Toc413363650"/>
      <w:r w:rsidRPr="00D058DB">
        <w:rPr>
          <w:rFonts w:hint="eastAsia"/>
        </w:rPr>
        <w:lastRenderedPageBreak/>
        <w:t>订单</w:t>
      </w:r>
      <w:r>
        <w:rPr>
          <w:rFonts w:hint="eastAsia"/>
        </w:rPr>
        <w:t>条目</w:t>
      </w:r>
      <w:r w:rsidRPr="00D058DB">
        <w:t>表</w:t>
      </w:r>
      <w:bookmarkEnd w:id="17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3A3C68C3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72" w:name="_Toc413363651"/>
      <w:r>
        <w:rPr>
          <w:rFonts w:hint="eastAsia"/>
        </w:rPr>
        <w:t>会员</w:t>
      </w:r>
      <w:r>
        <w:t>等级</w:t>
      </w:r>
      <w:r w:rsidRPr="00D058DB">
        <w:t>表</w:t>
      </w:r>
      <w:bookmarkEnd w:id="17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3A8BD775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73" w:name="_Toc413363652"/>
      <w:r>
        <w:t>Web-Service</w:t>
      </w:r>
      <w:r>
        <w:rPr>
          <w:rFonts w:hint="eastAsia"/>
        </w:rPr>
        <w:t>接口</w:t>
      </w:r>
      <w:r>
        <w:t>协议</w:t>
      </w:r>
      <w:bookmarkEnd w:id="173"/>
    </w:p>
    <w:p w14:paraId="7057C556" w14:textId="17BC1129" w:rsidR="00C378D4" w:rsidRDefault="00C378D4" w:rsidP="0094671E">
      <w:pPr>
        <w:pStyle w:val="Heading2"/>
      </w:pPr>
      <w:bookmarkStart w:id="174" w:name="_Toc408845562"/>
      <w:bookmarkStart w:id="175" w:name="_Toc408845620"/>
      <w:bookmarkStart w:id="176" w:name="_Toc410072112"/>
      <w:bookmarkStart w:id="177" w:name="_Toc410072183"/>
      <w:bookmarkStart w:id="178" w:name="_Toc410147316"/>
      <w:bookmarkStart w:id="179" w:name="_Toc407458596"/>
      <w:bookmarkStart w:id="180" w:name="_Toc408771900"/>
      <w:bookmarkStart w:id="181" w:name="_Toc413363653"/>
      <w:bookmarkStart w:id="182" w:name="_Toc405827637"/>
      <w:bookmarkEnd w:id="174"/>
      <w:bookmarkEnd w:id="175"/>
      <w:bookmarkEnd w:id="176"/>
      <w:bookmarkEnd w:id="177"/>
      <w:bookmarkEnd w:id="178"/>
      <w:r>
        <w:t>获取</w:t>
      </w:r>
      <w:r>
        <w:rPr>
          <w:rFonts w:hint="eastAsia"/>
        </w:rPr>
        <w:t>用户</w:t>
      </w:r>
      <w:r>
        <w:t>信息</w:t>
      </w:r>
      <w:bookmarkEnd w:id="179"/>
      <w:bookmarkEnd w:id="180"/>
      <w:bookmarkEnd w:id="181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F16E1F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F16E1F">
        <w:trPr>
          <w:trHeight w:val="285"/>
        </w:trPr>
        <w:tc>
          <w:tcPr>
            <w:tcW w:w="1406" w:type="dxa"/>
          </w:tcPr>
          <w:p w14:paraId="70925DCC" w14:textId="35887D36" w:rsidR="00C378D4" w:rsidRDefault="00373387" w:rsidP="00021A92">
            <w:pPr>
              <w:pStyle w:val="NoSpacing"/>
            </w:pPr>
            <w:r>
              <w:t>id</w:t>
            </w:r>
          </w:p>
        </w:tc>
        <w:tc>
          <w:tcPr>
            <w:tcW w:w="1495" w:type="dxa"/>
          </w:tcPr>
          <w:p w14:paraId="3A254C54" w14:textId="0171CD8B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F16E1F">
        <w:trPr>
          <w:trHeight w:val="285"/>
        </w:trPr>
        <w:tc>
          <w:tcPr>
            <w:tcW w:w="1406" w:type="dxa"/>
          </w:tcPr>
          <w:p w14:paraId="0835196B" w14:textId="3A8FC9A9" w:rsidR="00C378D4" w:rsidRDefault="003F0DC8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F16E1F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F16E1F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F16E1F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lastRenderedPageBreak/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5037ACE4" w:rsidR="00C378D4" w:rsidRDefault="00C378D4" w:rsidP="00DC3861">
      <w:pPr>
        <w:pStyle w:val="CodeText"/>
      </w:pPr>
      <w:r>
        <w:t xml:space="preserve">            "</w:t>
      </w:r>
      <w:r w:rsidR="00F15156">
        <w:t>id</w:t>
      </w:r>
      <w:r>
        <w:t>": 1,</w:t>
      </w:r>
    </w:p>
    <w:p w14:paraId="380FF87F" w14:textId="20AD159A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1E2736"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83" w:name="_Toc407458597"/>
      <w:bookmarkStart w:id="184" w:name="_Toc408771901"/>
      <w:bookmarkStart w:id="185" w:name="_Toc413363654"/>
      <w:r>
        <w:t>获取目前所有分类列表</w:t>
      </w:r>
      <w:bookmarkEnd w:id="182"/>
      <w:bookmarkEnd w:id="183"/>
      <w:bookmarkEnd w:id="184"/>
      <w:bookmarkEnd w:id="185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F16E1F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F16E1F">
        <w:trPr>
          <w:trHeight w:val="285"/>
        </w:trPr>
        <w:tc>
          <w:tcPr>
            <w:tcW w:w="1800" w:type="dxa"/>
          </w:tcPr>
          <w:p w14:paraId="6F62E46E" w14:textId="33E117AB" w:rsidR="00C378D4" w:rsidRDefault="00371B71" w:rsidP="00021A92">
            <w:pPr>
              <w:pStyle w:val="NoSpacing"/>
            </w:pPr>
            <w:r>
              <w:t>id</w:t>
            </w:r>
          </w:p>
        </w:tc>
        <w:tc>
          <w:tcPr>
            <w:tcW w:w="1260" w:type="dxa"/>
          </w:tcPr>
          <w:p w14:paraId="3FE2369D" w14:textId="5CB67572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F16E1F">
        <w:trPr>
          <w:trHeight w:val="285"/>
        </w:trPr>
        <w:tc>
          <w:tcPr>
            <w:tcW w:w="1800" w:type="dxa"/>
          </w:tcPr>
          <w:p w14:paraId="12F26691" w14:textId="7273882E" w:rsidR="00C378D4" w:rsidRDefault="00371B71" w:rsidP="00021A92">
            <w:pPr>
              <w:pStyle w:val="NoSpacing"/>
            </w:pPr>
            <w:r>
              <w:t>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F16E1F">
        <w:trPr>
          <w:trHeight w:val="365"/>
        </w:trPr>
        <w:tc>
          <w:tcPr>
            <w:tcW w:w="1800" w:type="dxa"/>
          </w:tcPr>
          <w:p w14:paraId="7405AA71" w14:textId="66FD8622" w:rsidR="00C378D4" w:rsidRDefault="00371B71" w:rsidP="00021A92">
            <w:pPr>
              <w:pStyle w:val="NoSpacing"/>
            </w:pPr>
            <w:r>
              <w:t>picPath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4FCCD655" w:rsidR="00C378D4" w:rsidRDefault="00C378D4" w:rsidP="00DC3861">
      <w:pPr>
        <w:pStyle w:val="CodeText"/>
      </w:pPr>
      <w:r>
        <w:t xml:space="preserve">            "</w:t>
      </w:r>
      <w:r w:rsidR="00371B71">
        <w:t>id</w:t>
      </w:r>
      <w:r>
        <w:t>": 1,</w:t>
      </w:r>
    </w:p>
    <w:p w14:paraId="3EE6E5B4" w14:textId="081A5A28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>
        <w:t>name</w:t>
      </w:r>
      <w:r>
        <w:rPr>
          <w:rFonts w:hint="eastAsia"/>
        </w:rPr>
        <w:t>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0623B687" w:rsidR="00C378D4" w:rsidRDefault="00C378D4" w:rsidP="00DC3861">
      <w:pPr>
        <w:pStyle w:val="CodeText"/>
      </w:pPr>
      <w:r>
        <w:t xml:space="preserve">            "</w:t>
      </w:r>
      <w:r w:rsidR="00371B71">
        <w:t>picPath</w:t>
      </w:r>
      <w:r>
        <w:t>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15ACFA0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2,</w:t>
      </w:r>
    </w:p>
    <w:p w14:paraId="6D35E154" w14:textId="7827FC3E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0A2626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428026CF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3,</w:t>
      </w:r>
    </w:p>
    <w:p w14:paraId="1242C28F" w14:textId="50695139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163A957D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86" w:name="_Toc405827638"/>
      <w:bookmarkStart w:id="187" w:name="_Toc407458598"/>
      <w:bookmarkStart w:id="188" w:name="_Toc408771902"/>
      <w:bookmarkStart w:id="189" w:name="_Toc413363655"/>
      <w:r>
        <w:t>获取某一个分类下面所有菜品列表</w:t>
      </w:r>
      <w:bookmarkEnd w:id="186"/>
      <w:bookmarkEnd w:id="187"/>
      <w:bookmarkEnd w:id="188"/>
      <w:bookmarkEnd w:id="189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F16E1F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lastRenderedPageBreak/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F16E1F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F16E1F">
        <w:trPr>
          <w:trHeight w:val="285"/>
        </w:trPr>
        <w:tc>
          <w:tcPr>
            <w:tcW w:w="1350" w:type="dxa"/>
          </w:tcPr>
          <w:p w14:paraId="39E42F12" w14:textId="68BE8704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295" w:type="dxa"/>
          </w:tcPr>
          <w:p w14:paraId="01EE87B4" w14:textId="30D62A0E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F16E1F">
        <w:trPr>
          <w:trHeight w:val="285"/>
        </w:trPr>
        <w:tc>
          <w:tcPr>
            <w:tcW w:w="1350" w:type="dxa"/>
          </w:tcPr>
          <w:p w14:paraId="3FCD1395" w14:textId="2B75DD0A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F16E1F">
        <w:trPr>
          <w:trHeight w:val="365"/>
        </w:trPr>
        <w:tc>
          <w:tcPr>
            <w:tcW w:w="1350" w:type="dxa"/>
          </w:tcPr>
          <w:p w14:paraId="1FC0C83B" w14:textId="401B661C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picPath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F16E1F">
        <w:trPr>
          <w:trHeight w:val="365"/>
        </w:trPr>
        <w:tc>
          <w:tcPr>
            <w:tcW w:w="1350" w:type="dxa"/>
          </w:tcPr>
          <w:p w14:paraId="5564F7FA" w14:textId="17549B7F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6F3038AA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30001</w:t>
      </w:r>
      <w:r>
        <w:t>＂，＂</w:t>
      </w:r>
      <w:r w:rsidR="001A3FD9">
        <w:rPr>
          <w:rFonts w:cs="宋体"/>
        </w:rPr>
        <w:t>name</w:t>
      </w:r>
      <w:r>
        <w:t>＂：＂麻婆豆腐＂，＂</w:t>
      </w:r>
      <w:r w:rsidR="001A3FD9">
        <w:rPr>
          <w:rFonts w:cs="宋体"/>
        </w:rPr>
        <w:t>price</w:t>
      </w:r>
      <w:r>
        <w:t>＂：＂</w:t>
      </w:r>
      <w:r>
        <w:t>18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http://www.google.com/2332333/31.jpg</w:t>
      </w:r>
      <w:r>
        <w:t>＂｝</w:t>
      </w:r>
    </w:p>
    <w:p w14:paraId="65CF027F" w14:textId="31F21966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30002</w:t>
      </w:r>
      <w:r>
        <w:t>＂，＂</w:t>
      </w:r>
      <w:r w:rsidR="001A3FD9">
        <w:rPr>
          <w:rFonts w:cs="宋体"/>
        </w:rPr>
        <w:t>name</w:t>
      </w:r>
      <w:r>
        <w:t>＂：＂豆花鱼＂，＂</w:t>
      </w:r>
      <w:r w:rsidR="001A3FD9">
        <w:rPr>
          <w:rFonts w:cs="宋体"/>
        </w:rPr>
        <w:t>price</w:t>
      </w:r>
      <w:r>
        <w:t>＂：＂</w:t>
      </w:r>
      <w:r>
        <w:t>38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http://www.google.com/2332333/32.jpg</w:t>
      </w:r>
      <w:r>
        <w:t>＂｝</w:t>
      </w:r>
    </w:p>
    <w:p w14:paraId="7496F2CA" w14:textId="39719B3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30003</w:t>
      </w:r>
      <w:r>
        <w:t>＂，＂</w:t>
      </w:r>
      <w:r w:rsidR="001A3FD9">
        <w:rPr>
          <w:rFonts w:cs="宋体"/>
        </w:rPr>
        <w:t>name</w:t>
      </w:r>
      <w:r>
        <w:t>＂：＂夫妻肺片＂，＂</w:t>
      </w:r>
      <w:r w:rsidR="001A3FD9">
        <w:rPr>
          <w:rFonts w:cs="宋体"/>
        </w:rPr>
        <w:t>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5FC91195" w14:textId="77777777" w:rsidR="00D823A3" w:rsidRDefault="00D823A3" w:rsidP="00D823A3">
      <w:bookmarkStart w:id="190" w:name="_Toc405827639"/>
      <w:bookmarkStart w:id="191" w:name="_Toc407458599"/>
      <w:bookmarkStart w:id="192" w:name="_Toc408771903"/>
    </w:p>
    <w:p w14:paraId="1F095E89" w14:textId="77777777" w:rsidR="00130832" w:rsidRPr="00D823A3" w:rsidRDefault="00130832" w:rsidP="00D823A3"/>
    <w:p w14:paraId="6B8D0A2C" w14:textId="77777777" w:rsidR="00C378D4" w:rsidRDefault="00C378D4" w:rsidP="0094671E">
      <w:pPr>
        <w:pStyle w:val="Heading2"/>
      </w:pPr>
      <w:bookmarkStart w:id="193" w:name="_Toc413363656"/>
      <w:r>
        <w:t>查询某个会员的历史订餐记录</w:t>
      </w:r>
      <w:bookmarkEnd w:id="190"/>
      <w:bookmarkEnd w:id="191"/>
      <w:bookmarkEnd w:id="192"/>
      <w:bookmarkEnd w:id="193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F16E1F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F16E1F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F16E1F">
        <w:trPr>
          <w:trHeight w:val="285"/>
        </w:trPr>
        <w:tc>
          <w:tcPr>
            <w:tcW w:w="1608" w:type="dxa"/>
          </w:tcPr>
          <w:p w14:paraId="2DEBCA01" w14:textId="05864437" w:rsidR="00C378D4" w:rsidRDefault="004C5912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495" w:type="dxa"/>
          </w:tcPr>
          <w:p w14:paraId="49B15DC8" w14:textId="6EC52708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F16E1F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F16E1F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41C8B809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29C03CE5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412BC7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94" w:name="_Toc405827640"/>
      <w:bookmarkStart w:id="195" w:name="_Toc407458600"/>
      <w:bookmarkStart w:id="196" w:name="_Toc408771904"/>
      <w:bookmarkStart w:id="197" w:name="_Toc413363657"/>
      <w:r>
        <w:t>查询某个订单详情</w:t>
      </w:r>
      <w:bookmarkEnd w:id="194"/>
      <w:bookmarkEnd w:id="195"/>
      <w:bookmarkEnd w:id="196"/>
      <w:bookmarkEnd w:id="197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F16E1F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F16E1F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2800C556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F16E1F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F16E1F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3A2FF10D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F16E1F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F16E1F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F16E1F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05F41422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F16E1F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74D582E" w14:textId="30EB8617" w:rsidR="006E0657" w:rsidRDefault="006E0657" w:rsidP="006E0657">
      <w:pPr>
        <w:pStyle w:val="Heading2"/>
      </w:pPr>
      <w:bookmarkStart w:id="198" w:name="_Toc413363658"/>
      <w:r>
        <w:rPr>
          <w:rFonts w:hint="eastAsia"/>
        </w:rPr>
        <w:t>订单</w:t>
      </w:r>
      <w:r>
        <w:t>下单</w:t>
      </w:r>
      <w:bookmarkEnd w:id="198"/>
    </w:p>
    <w:p w14:paraId="36BA76F9" w14:textId="276828C1" w:rsidR="006E0657" w:rsidRDefault="006E0657" w:rsidP="006E0657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s/rest/orders/</w:t>
      </w:r>
    </w:p>
    <w:p w14:paraId="2A72FD23" w14:textId="581F9B83" w:rsidR="006E0657" w:rsidRPr="000F4EC5" w:rsidRDefault="006E0657" w:rsidP="006E0657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POST</w:t>
      </w:r>
    </w:p>
    <w:p w14:paraId="1865DEF1" w14:textId="1C0989AB" w:rsidR="006E0657" w:rsidRDefault="00F16E1F" w:rsidP="006E0657">
      <w:pPr>
        <w:pStyle w:val="NoSpacing"/>
        <w:numPr>
          <w:ilvl w:val="0"/>
          <w:numId w:val="7"/>
        </w:numPr>
      </w:pPr>
      <w:r>
        <w:t>输入</w:t>
      </w:r>
      <w:r>
        <w:rPr>
          <w:rFonts w:hint="eastAsia"/>
        </w:rPr>
        <w:t>：</w:t>
      </w:r>
      <w:r>
        <w:t>参数说明见下表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260"/>
        <w:gridCol w:w="1833"/>
        <w:gridCol w:w="2937"/>
      </w:tblGrid>
      <w:tr w:rsidR="006E0657" w14:paraId="09F11BBE" w14:textId="77777777" w:rsidTr="00165046">
        <w:trPr>
          <w:trHeight w:val="270"/>
        </w:trPr>
        <w:tc>
          <w:tcPr>
            <w:tcW w:w="1890" w:type="dxa"/>
            <w:shd w:val="clear" w:color="auto" w:fill="BFBFBF" w:themeFill="background1" w:themeFillShade="BF"/>
          </w:tcPr>
          <w:p w14:paraId="555FC107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557D0EE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33" w:type="dxa"/>
            <w:shd w:val="clear" w:color="auto" w:fill="BFBFBF" w:themeFill="background1" w:themeFillShade="BF"/>
          </w:tcPr>
          <w:p w14:paraId="39B2445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06F541F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6E0657" w14:paraId="62EAEE48" w14:textId="77777777" w:rsidTr="00165046">
        <w:trPr>
          <w:trHeight w:val="285"/>
        </w:trPr>
        <w:tc>
          <w:tcPr>
            <w:tcW w:w="1890" w:type="dxa"/>
          </w:tcPr>
          <w:p w14:paraId="01C20E89" w14:textId="299C3DA3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table</w:t>
            </w:r>
            <w:r>
              <w:rPr>
                <w:rFonts w:cs="宋体" w:hint="eastAsia"/>
              </w:rPr>
              <w:t>Number</w:t>
            </w:r>
          </w:p>
        </w:tc>
        <w:tc>
          <w:tcPr>
            <w:tcW w:w="1260" w:type="dxa"/>
          </w:tcPr>
          <w:p w14:paraId="0CB44E54" w14:textId="15A079FD" w:rsidR="006E0657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7C2D949A" w14:textId="3161D282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桌号</w:t>
            </w:r>
          </w:p>
        </w:tc>
        <w:tc>
          <w:tcPr>
            <w:tcW w:w="2937" w:type="dxa"/>
          </w:tcPr>
          <w:p w14:paraId="7BAACF98" w14:textId="6E1EC287" w:rsidR="006E0657" w:rsidRDefault="006E065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</w:t>
            </w:r>
            <w:r w:rsidR="00F16E1F">
              <w:t>2</w:t>
            </w:r>
          </w:p>
        </w:tc>
      </w:tr>
      <w:tr w:rsidR="00F16E1F" w14:paraId="2C5BFE1A" w14:textId="77777777" w:rsidTr="00165046">
        <w:trPr>
          <w:trHeight w:val="285"/>
        </w:trPr>
        <w:tc>
          <w:tcPr>
            <w:tcW w:w="1890" w:type="dxa"/>
          </w:tcPr>
          <w:p w14:paraId="51B49EF9" w14:textId="4C49E24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attendeeNumber</w:t>
            </w:r>
          </w:p>
        </w:tc>
        <w:tc>
          <w:tcPr>
            <w:tcW w:w="1260" w:type="dxa"/>
          </w:tcPr>
          <w:p w14:paraId="194390AC" w14:textId="4D04B40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5011E4A2" w14:textId="61DF162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人数</w:t>
            </w:r>
          </w:p>
        </w:tc>
        <w:tc>
          <w:tcPr>
            <w:tcW w:w="2937" w:type="dxa"/>
          </w:tcPr>
          <w:p w14:paraId="597D05FF" w14:textId="5829F962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</w:t>
            </w:r>
          </w:p>
        </w:tc>
      </w:tr>
      <w:tr w:rsidR="00F16E1F" w14:paraId="6335D238" w14:textId="77777777" w:rsidTr="00165046">
        <w:trPr>
          <w:trHeight w:val="285"/>
        </w:trPr>
        <w:tc>
          <w:tcPr>
            <w:tcW w:w="1890" w:type="dxa"/>
          </w:tcPr>
          <w:p w14:paraId="2B852149" w14:textId="5D51135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serventId</w:t>
            </w:r>
          </w:p>
        </w:tc>
        <w:tc>
          <w:tcPr>
            <w:tcW w:w="1260" w:type="dxa"/>
          </w:tcPr>
          <w:p w14:paraId="2D5AC809" w14:textId="0A6002A5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0EB8C4EF" w14:textId="0AD8E462" w:rsidR="00F16E1F" w:rsidRDefault="00DC2397" w:rsidP="00DC2397">
            <w:pPr>
              <w:suppressAutoHyphens/>
              <w:kinsoku w:val="0"/>
              <w:overflowPunct w:val="0"/>
              <w:autoSpaceDE w:val="0"/>
              <w:ind w:firstLine="0"/>
              <w:rPr>
                <w:rFonts w:cs="宋体"/>
              </w:rPr>
            </w:pPr>
            <w:r>
              <w:rPr>
                <w:rFonts w:cs="宋体" w:hint="eastAsia"/>
              </w:rPr>
              <w:t>服务员</w:t>
            </w:r>
            <w:r>
              <w:rPr>
                <w:rFonts w:cs="宋体"/>
              </w:rPr>
              <w:t>工号</w:t>
            </w:r>
          </w:p>
        </w:tc>
        <w:tc>
          <w:tcPr>
            <w:tcW w:w="2937" w:type="dxa"/>
          </w:tcPr>
          <w:p w14:paraId="6167B91F" w14:textId="26319329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123</w:t>
            </w:r>
          </w:p>
        </w:tc>
      </w:tr>
      <w:tr w:rsidR="00F16E1F" w14:paraId="7CD8524C" w14:textId="77777777" w:rsidTr="00165046">
        <w:trPr>
          <w:trHeight w:val="285"/>
        </w:trPr>
        <w:tc>
          <w:tcPr>
            <w:tcW w:w="1890" w:type="dxa"/>
          </w:tcPr>
          <w:p w14:paraId="5A9D9934" w14:textId="05B554C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memberId</w:t>
            </w:r>
          </w:p>
        </w:tc>
        <w:tc>
          <w:tcPr>
            <w:tcW w:w="1260" w:type="dxa"/>
          </w:tcPr>
          <w:p w14:paraId="6B0B50A8" w14:textId="18829C6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2C222509" w14:textId="331AF0A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会员</w:t>
            </w:r>
            <w:r>
              <w:rPr>
                <w:rFonts w:cs="宋体" w:hint="eastAsia"/>
              </w:rPr>
              <w:t>ID</w:t>
            </w:r>
          </w:p>
        </w:tc>
        <w:tc>
          <w:tcPr>
            <w:tcW w:w="2937" w:type="dxa"/>
          </w:tcPr>
          <w:p w14:paraId="34F3823E" w14:textId="16E33040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456</w:t>
            </w:r>
          </w:p>
        </w:tc>
      </w:tr>
      <w:tr w:rsidR="00F16E1F" w14:paraId="0DA615BA" w14:textId="77777777" w:rsidTr="00165046">
        <w:trPr>
          <w:trHeight w:val="285"/>
        </w:trPr>
        <w:tc>
          <w:tcPr>
            <w:tcW w:w="1890" w:type="dxa"/>
          </w:tcPr>
          <w:p w14:paraId="2C581E2A" w14:textId="011055FF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items</w:t>
            </w:r>
          </w:p>
        </w:tc>
        <w:tc>
          <w:tcPr>
            <w:tcW w:w="1260" w:type="dxa"/>
          </w:tcPr>
          <w:p w14:paraId="4B89EB8D" w14:textId="6ABFBDEC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Array</w:t>
            </w:r>
          </w:p>
        </w:tc>
        <w:tc>
          <w:tcPr>
            <w:tcW w:w="1833" w:type="dxa"/>
          </w:tcPr>
          <w:p w14:paraId="051E6634" w14:textId="0A99AE5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点菜</w:t>
            </w:r>
            <w:r>
              <w:rPr>
                <w:rFonts w:cs="宋体"/>
              </w:rPr>
              <w:t>明细</w:t>
            </w:r>
          </w:p>
        </w:tc>
        <w:tc>
          <w:tcPr>
            <w:tcW w:w="2937" w:type="dxa"/>
          </w:tcPr>
          <w:p w14:paraId="7A439488" w14:textId="754304B3" w:rsidR="00F16E1F" w:rsidRDefault="00F16E1F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32D06DC8" w14:textId="77777777" w:rsidTr="00165046">
        <w:trPr>
          <w:trHeight w:val="285"/>
        </w:trPr>
        <w:tc>
          <w:tcPr>
            <w:tcW w:w="1890" w:type="dxa"/>
          </w:tcPr>
          <w:p w14:paraId="688771A9" w14:textId="67830A6C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60" w:type="dxa"/>
          </w:tcPr>
          <w:p w14:paraId="2F203FC8" w14:textId="2933C3E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33B97E7" w14:textId="6BEACF9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203F2DE5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71B45709" w14:textId="77777777" w:rsidTr="00165046">
        <w:trPr>
          <w:trHeight w:val="285"/>
        </w:trPr>
        <w:tc>
          <w:tcPr>
            <w:tcW w:w="1890" w:type="dxa"/>
          </w:tcPr>
          <w:p w14:paraId="5208F8B7" w14:textId="62E048FA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260" w:type="dxa"/>
          </w:tcPr>
          <w:p w14:paraId="3D3A59D3" w14:textId="515C912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294C939" w14:textId="2B8C50D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份数</w:t>
            </w:r>
          </w:p>
        </w:tc>
        <w:tc>
          <w:tcPr>
            <w:tcW w:w="2937" w:type="dxa"/>
          </w:tcPr>
          <w:p w14:paraId="20F853D2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</w:tbl>
    <w:p w14:paraId="15585D76" w14:textId="67D2C2C9" w:rsidR="006E0657" w:rsidRPr="006E0657" w:rsidRDefault="00F16E1F" w:rsidP="00F16E1F">
      <w:pPr>
        <w:pStyle w:val="NoSpacing"/>
        <w:numPr>
          <w:ilvl w:val="0"/>
          <w:numId w:val="8"/>
        </w:numPr>
      </w:pPr>
      <w:r>
        <w:t>举例：</w:t>
      </w:r>
    </w:p>
    <w:p w14:paraId="7302FFBA" w14:textId="77777777" w:rsidR="00042770" w:rsidRDefault="00042770" w:rsidP="00042770">
      <w:pPr>
        <w:pStyle w:val="CodeText"/>
      </w:pPr>
      <w:r>
        <w:t>{</w:t>
      </w:r>
    </w:p>
    <w:p w14:paraId="55197BCE" w14:textId="77777777" w:rsidR="00042770" w:rsidRDefault="00042770" w:rsidP="00042770">
      <w:pPr>
        <w:pStyle w:val="CodeText"/>
      </w:pPr>
      <w:r>
        <w:t xml:space="preserve">  "tableNumber": 2,</w:t>
      </w:r>
    </w:p>
    <w:p w14:paraId="4DAF63C7" w14:textId="77777777" w:rsidR="00042770" w:rsidRDefault="00042770" w:rsidP="00042770">
      <w:pPr>
        <w:pStyle w:val="CodeText"/>
      </w:pPr>
      <w:r>
        <w:t xml:space="preserve">  "attendeeNumber": 4,</w:t>
      </w:r>
    </w:p>
    <w:p w14:paraId="5C93B03E" w14:textId="77777777" w:rsidR="00042770" w:rsidRDefault="00042770" w:rsidP="00042770">
      <w:pPr>
        <w:pStyle w:val="CodeText"/>
      </w:pPr>
      <w:r>
        <w:t xml:space="preserve">  "serventId": 123,</w:t>
      </w:r>
    </w:p>
    <w:p w14:paraId="28DD2A65" w14:textId="77777777" w:rsidR="00042770" w:rsidRDefault="00042770" w:rsidP="00042770">
      <w:pPr>
        <w:pStyle w:val="CodeText"/>
      </w:pPr>
      <w:r>
        <w:t xml:space="preserve">  "memberId": 456,</w:t>
      </w:r>
    </w:p>
    <w:p w14:paraId="47B01F6F" w14:textId="77777777" w:rsidR="00042770" w:rsidRDefault="00042770" w:rsidP="00042770">
      <w:pPr>
        <w:pStyle w:val="CodeText"/>
      </w:pPr>
      <w:r>
        <w:t xml:space="preserve">  "items": [</w:t>
      </w:r>
    </w:p>
    <w:p w14:paraId="4AB2CEBF" w14:textId="77777777" w:rsidR="00042770" w:rsidRDefault="00042770" w:rsidP="00042770">
      <w:pPr>
        <w:pStyle w:val="CodeText"/>
      </w:pPr>
      <w:r>
        <w:t xml:space="preserve">    {</w:t>
      </w:r>
    </w:p>
    <w:p w14:paraId="48B26508" w14:textId="77777777" w:rsidR="00042770" w:rsidRDefault="00042770" w:rsidP="00042770">
      <w:pPr>
        <w:pStyle w:val="CodeText"/>
      </w:pPr>
      <w:r>
        <w:t xml:space="preserve">      "dishId": 123,</w:t>
      </w:r>
    </w:p>
    <w:p w14:paraId="7EDAB01B" w14:textId="77777777" w:rsidR="00042770" w:rsidRDefault="00042770" w:rsidP="00042770">
      <w:pPr>
        <w:pStyle w:val="CodeText"/>
      </w:pPr>
      <w:r>
        <w:t xml:space="preserve">      "dishAmount": 2</w:t>
      </w:r>
    </w:p>
    <w:p w14:paraId="26A2F199" w14:textId="77777777" w:rsidR="00042770" w:rsidRDefault="00042770" w:rsidP="00042770">
      <w:pPr>
        <w:pStyle w:val="CodeText"/>
      </w:pPr>
      <w:r>
        <w:t xml:space="preserve">    }</w:t>
      </w:r>
    </w:p>
    <w:p w14:paraId="541B42BD" w14:textId="77777777" w:rsidR="00042770" w:rsidRDefault="00042770" w:rsidP="00042770">
      <w:pPr>
        <w:pStyle w:val="CodeText"/>
      </w:pPr>
      <w:r>
        <w:t xml:space="preserve">  ]</w:t>
      </w:r>
    </w:p>
    <w:p w14:paraId="5683E464" w14:textId="26349C03" w:rsidR="006E0657" w:rsidRDefault="00042770" w:rsidP="00042770">
      <w:pPr>
        <w:pStyle w:val="CodeText"/>
        <w:jc w:val="both"/>
      </w:pPr>
      <w:r>
        <w:t>}</w:t>
      </w:r>
      <w:r w:rsidR="006E0657">
        <w:t>}</w:t>
      </w:r>
    </w:p>
    <w:p w14:paraId="49C8E03E" w14:textId="77777777" w:rsidR="00D002A2" w:rsidRDefault="00D002A2" w:rsidP="00042770">
      <w:pPr>
        <w:pStyle w:val="CodeText"/>
        <w:jc w:val="both"/>
      </w:pPr>
    </w:p>
    <w:p w14:paraId="3A4F900D" w14:textId="77777777" w:rsidR="00D002A2" w:rsidRDefault="00D002A2" w:rsidP="00042770">
      <w:pPr>
        <w:pStyle w:val="CodeText"/>
        <w:jc w:val="both"/>
      </w:pPr>
    </w:p>
    <w:p w14:paraId="19562149" w14:textId="77777777" w:rsidR="00D002A2" w:rsidRDefault="00D002A2" w:rsidP="00042770">
      <w:pPr>
        <w:pStyle w:val="CodeText"/>
        <w:jc w:val="both"/>
      </w:pPr>
    </w:p>
    <w:p w14:paraId="1847A9D7" w14:textId="77777777" w:rsidR="00D002A2" w:rsidRDefault="00D002A2" w:rsidP="00042770">
      <w:pPr>
        <w:pStyle w:val="CodeText"/>
        <w:jc w:val="both"/>
      </w:pPr>
    </w:p>
    <w:p w14:paraId="663E83E3" w14:textId="3F4FD631" w:rsidR="00D002A2" w:rsidRDefault="00D002A2" w:rsidP="00D002A2">
      <w:pPr>
        <w:pStyle w:val="NoSpacing"/>
        <w:numPr>
          <w:ilvl w:val="0"/>
          <w:numId w:val="8"/>
        </w:numPr>
      </w:pPr>
      <w:r>
        <w:t>输出：</w:t>
      </w:r>
      <w:r>
        <w:rPr>
          <w:rFonts w:hint="eastAsia"/>
        </w:rPr>
        <w:t>JSON</w:t>
      </w:r>
      <w:r>
        <w:rPr>
          <w:rFonts w:hint="eastAsia"/>
        </w:rPr>
        <w:t>格式</w:t>
      </w:r>
      <w:r>
        <w:t>的</w:t>
      </w:r>
      <w:r>
        <w:rPr>
          <w:rFonts w:hint="eastAsia"/>
        </w:rPr>
        <w:t>调用</w:t>
      </w:r>
      <w:r>
        <w:t>结果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260"/>
        <w:gridCol w:w="2340"/>
        <w:gridCol w:w="3150"/>
      </w:tblGrid>
      <w:tr w:rsidR="00D002A2" w14:paraId="54B245A2" w14:textId="77777777" w:rsidTr="00D002A2">
        <w:trPr>
          <w:trHeight w:val="270"/>
        </w:trPr>
        <w:tc>
          <w:tcPr>
            <w:tcW w:w="1170" w:type="dxa"/>
            <w:shd w:val="clear" w:color="auto" w:fill="BFBFBF" w:themeFill="background1" w:themeFillShade="BF"/>
          </w:tcPr>
          <w:p w14:paraId="09B4533E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65EA2B4B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638BB7CE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021758B2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D002A2" w14:paraId="65839EC4" w14:textId="77777777" w:rsidTr="00D002A2">
        <w:trPr>
          <w:trHeight w:val="285"/>
        </w:trPr>
        <w:tc>
          <w:tcPr>
            <w:tcW w:w="1170" w:type="dxa"/>
          </w:tcPr>
          <w:p w14:paraId="56262EB2" w14:textId="15460F05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result</w:t>
            </w:r>
          </w:p>
        </w:tc>
        <w:tc>
          <w:tcPr>
            <w:tcW w:w="1260" w:type="dxa"/>
          </w:tcPr>
          <w:p w14:paraId="11DA4127" w14:textId="51AF633E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jc w:val="left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40" w:type="dxa"/>
          </w:tcPr>
          <w:p w14:paraId="7D022A83" w14:textId="6FB5F850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调用成功</w:t>
            </w:r>
            <w:r>
              <w:rPr>
                <w:rFonts w:cs="宋体"/>
              </w:rPr>
              <w:t>或者失败</w:t>
            </w:r>
          </w:p>
        </w:tc>
        <w:tc>
          <w:tcPr>
            <w:tcW w:w="3150" w:type="dxa"/>
          </w:tcPr>
          <w:p w14:paraId="3E809EE7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成功</w:t>
            </w:r>
            <w:r>
              <w:rPr>
                <w:rFonts w:cs="宋体"/>
              </w:rPr>
              <w:t>返回</w:t>
            </w:r>
            <w:r>
              <w:rPr>
                <w:rFonts w:cs="宋体" w:hint="eastAsia"/>
              </w:rPr>
              <w:t>success</w:t>
            </w:r>
          </w:p>
          <w:p w14:paraId="5725F061" w14:textId="636649E2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失败</w:t>
            </w:r>
            <w:r>
              <w:rPr>
                <w:rFonts w:cs="宋体"/>
              </w:rPr>
              <w:t>返回</w:t>
            </w:r>
            <w:r>
              <w:rPr>
                <w:rFonts w:cs="宋体" w:hint="eastAsia"/>
              </w:rPr>
              <w:t>false</w:t>
            </w:r>
          </w:p>
        </w:tc>
      </w:tr>
      <w:tr w:rsidR="00D002A2" w14:paraId="22169F64" w14:textId="77777777" w:rsidTr="00D002A2">
        <w:trPr>
          <w:trHeight w:val="285"/>
        </w:trPr>
        <w:tc>
          <w:tcPr>
            <w:tcW w:w="1170" w:type="dxa"/>
          </w:tcPr>
          <w:p w14:paraId="056EA3C4" w14:textId="675CE71F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message</w:t>
            </w:r>
          </w:p>
        </w:tc>
        <w:tc>
          <w:tcPr>
            <w:tcW w:w="1260" w:type="dxa"/>
          </w:tcPr>
          <w:p w14:paraId="008D5286" w14:textId="5F762380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40" w:type="dxa"/>
          </w:tcPr>
          <w:p w14:paraId="48A39A9F" w14:textId="4D742423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ind w:left="0" w:firstLine="0"/>
              <w:rPr>
                <w:rFonts w:cs="宋体"/>
              </w:rPr>
            </w:pPr>
            <w:r>
              <w:rPr>
                <w:rFonts w:cs="宋体" w:hint="eastAsia"/>
              </w:rPr>
              <w:t>用来</w:t>
            </w:r>
            <w:r>
              <w:rPr>
                <w:rFonts w:cs="宋体"/>
              </w:rPr>
              <w:t>描述调用结果的字符串</w:t>
            </w:r>
          </w:p>
        </w:tc>
        <w:tc>
          <w:tcPr>
            <w:tcW w:w="3150" w:type="dxa"/>
          </w:tcPr>
          <w:p w14:paraId="476FAB97" w14:textId="2C9C42BD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</w:tbl>
    <w:p w14:paraId="4B51DA0F" w14:textId="729F0DFB" w:rsidR="00D002A2" w:rsidRDefault="00D002A2" w:rsidP="00D002A2">
      <w:pPr>
        <w:pStyle w:val="NoSpacing"/>
        <w:numPr>
          <w:ilvl w:val="0"/>
          <w:numId w:val="8"/>
        </w:numPr>
      </w:pPr>
      <w:r>
        <w:t>举例：</w:t>
      </w:r>
    </w:p>
    <w:p w14:paraId="5AE84D3E" w14:textId="649A2215" w:rsidR="00D002A2" w:rsidRDefault="004C429E" w:rsidP="00D002A2">
      <w:pPr>
        <w:pStyle w:val="CodeText"/>
      </w:pPr>
      <w:r>
        <w:t xml:space="preserve">    </w:t>
      </w:r>
      <w:r w:rsidR="00D002A2">
        <w:t>{"result":"success","message":"</w:t>
      </w:r>
      <w:r w:rsidR="00D002A2">
        <w:t>创建订单成功</w:t>
      </w:r>
      <w:r w:rsidR="00D002A2">
        <w:t>"}</w:t>
      </w:r>
    </w:p>
    <w:p w14:paraId="0D7B2D79" w14:textId="77777777" w:rsidR="00D002A2" w:rsidRPr="006E0657" w:rsidRDefault="00D002A2" w:rsidP="00042770">
      <w:pPr>
        <w:pStyle w:val="CodeText"/>
        <w:jc w:val="both"/>
      </w:pPr>
    </w:p>
    <w:p w14:paraId="38B1C30C" w14:textId="7F580899" w:rsidR="00ED3339" w:rsidRDefault="00ED3339" w:rsidP="00ED3339">
      <w:pPr>
        <w:pStyle w:val="Heading2"/>
      </w:pPr>
      <w:bookmarkStart w:id="199" w:name="_Toc413363659"/>
      <w:r>
        <w:rPr>
          <w:rFonts w:hint="eastAsia"/>
        </w:rPr>
        <w:t>接口</w:t>
      </w:r>
      <w:r>
        <w:t>调用异常</w:t>
      </w:r>
      <w:r>
        <w:rPr>
          <w:rFonts w:hint="eastAsia"/>
        </w:rPr>
        <w:t>信息</w:t>
      </w:r>
      <w:r>
        <w:t>返回</w:t>
      </w:r>
      <w:bookmarkEnd w:id="199"/>
    </w:p>
    <w:p w14:paraId="6F4EDA81" w14:textId="5F6036E8" w:rsidR="00ED3339" w:rsidRDefault="00ED3339" w:rsidP="00ED3339">
      <w:r>
        <w:rPr>
          <w:rFonts w:hint="eastAsia"/>
        </w:rPr>
        <w:t>接口</w:t>
      </w:r>
      <w:r>
        <w:t>使用过程中可能因为输入</w:t>
      </w:r>
      <w:r>
        <w:rPr>
          <w:rFonts w:hint="eastAsia"/>
        </w:rPr>
        <w:t>非法</w:t>
      </w:r>
      <w:r>
        <w:t>参数导致无法获取</w:t>
      </w:r>
      <w:r>
        <w:rPr>
          <w:rFonts w:hint="eastAsia"/>
        </w:rPr>
        <w:t>期望</w:t>
      </w:r>
      <w:r>
        <w:t>的数据结果</w:t>
      </w:r>
      <w:r>
        <w:rPr>
          <w:rFonts w:hint="eastAsia"/>
        </w:rPr>
        <w:t>，</w:t>
      </w:r>
      <w:r>
        <w:t>或者因为</w:t>
      </w:r>
      <w:r>
        <w:t>Web-Service</w:t>
      </w:r>
      <w:r>
        <w:t>端异常导致无法返回正确的结果</w:t>
      </w:r>
      <w:r>
        <w:rPr>
          <w:rFonts w:hint="eastAsia"/>
        </w:rPr>
        <w:t>时</w:t>
      </w:r>
      <w:r>
        <w:t>，接口将发还带有</w:t>
      </w:r>
      <w:r>
        <w:rPr>
          <w:rFonts w:hint="eastAsia"/>
        </w:rPr>
        <w:t>异常</w:t>
      </w:r>
      <w:r>
        <w:t>信息</w:t>
      </w:r>
      <w:r>
        <w:rPr>
          <w:rFonts w:hint="eastAsia"/>
        </w:rPr>
        <w:t>文本</w:t>
      </w:r>
      <w:r>
        <w:t>的</w:t>
      </w:r>
      <w:r>
        <w:t>JSON</w:t>
      </w:r>
      <w:r>
        <w:t>串</w:t>
      </w:r>
      <w:r>
        <w:rPr>
          <w:rFonts w:hint="eastAsia"/>
        </w:rPr>
        <w:t>。</w:t>
      </w:r>
    </w:p>
    <w:p w14:paraId="5A298F7C" w14:textId="77777777" w:rsidR="00ED3339" w:rsidRDefault="00ED3339" w:rsidP="00ED3339">
      <w:pPr>
        <w:pStyle w:val="NoSpacing"/>
        <w:numPr>
          <w:ilvl w:val="0"/>
          <w:numId w:val="8"/>
        </w:numPr>
      </w:pPr>
      <w:r>
        <w:t>举例：</w:t>
      </w:r>
    </w:p>
    <w:p w14:paraId="7FF371D9" w14:textId="078A1074" w:rsidR="00ED3339" w:rsidRDefault="00ED3339" w:rsidP="00ED3339">
      <w:pPr>
        <w:pStyle w:val="CodeText"/>
      </w:pPr>
      <w:r>
        <w:tab/>
      </w:r>
      <w:r>
        <w:t>｛</w:t>
      </w:r>
      <w:r>
        <w:tab/>
        <w:t>“exception”: “User Not Found – cellphone:123456789”</w:t>
      </w:r>
      <w:r>
        <w:rPr>
          <w:rFonts w:hint="eastAsia"/>
        </w:rPr>
        <w:t>｝</w:t>
      </w:r>
    </w:p>
    <w:p w14:paraId="09275B98" w14:textId="77777777" w:rsidR="00ED3339" w:rsidRPr="00ED3339" w:rsidRDefault="00ED3339" w:rsidP="00ED3339"/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200" w:name="_Toc413363660"/>
      <w:r w:rsidRPr="009642B3">
        <w:rPr>
          <w:rFonts w:hint="eastAsia"/>
        </w:rPr>
        <w:lastRenderedPageBreak/>
        <w:t>附录</w:t>
      </w:r>
      <w:bookmarkEnd w:id="200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D4E3FA" w14:textId="77777777" w:rsidR="00904FA5" w:rsidRDefault="00904FA5" w:rsidP="00CD1C50">
      <w:r>
        <w:separator/>
      </w:r>
    </w:p>
    <w:p w14:paraId="043AEA5B" w14:textId="77777777" w:rsidR="00904FA5" w:rsidRDefault="00904FA5" w:rsidP="00CD1C50"/>
  </w:endnote>
  <w:endnote w:type="continuationSeparator" w:id="0">
    <w:p w14:paraId="42D958AF" w14:textId="77777777" w:rsidR="00904FA5" w:rsidRDefault="00904FA5" w:rsidP="00CD1C50">
      <w:r>
        <w:continuationSeparator/>
      </w:r>
    </w:p>
    <w:p w14:paraId="272C0B91" w14:textId="77777777" w:rsidR="00904FA5" w:rsidRDefault="00904FA5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87283A" w:rsidRDefault="0087283A" w:rsidP="00CD1C50">
    <w:pPr>
      <w:pStyle w:val="Footer"/>
    </w:pPr>
  </w:p>
  <w:p w14:paraId="23FD368A" w14:textId="77777777" w:rsidR="0087283A" w:rsidRDefault="0087283A" w:rsidP="00CD1C50">
    <w:pPr>
      <w:pStyle w:val="Footer"/>
    </w:pPr>
  </w:p>
  <w:p w14:paraId="44220467" w14:textId="77777777" w:rsidR="0087283A" w:rsidRDefault="0087283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2323F" w14:textId="77777777" w:rsidR="00904FA5" w:rsidRDefault="00904FA5" w:rsidP="00CD1C50">
      <w:r>
        <w:separator/>
      </w:r>
    </w:p>
    <w:p w14:paraId="209E7A6C" w14:textId="77777777" w:rsidR="00904FA5" w:rsidRDefault="00904FA5" w:rsidP="00CD1C50"/>
  </w:footnote>
  <w:footnote w:type="continuationSeparator" w:id="0">
    <w:p w14:paraId="6418F49A" w14:textId="77777777" w:rsidR="00904FA5" w:rsidRDefault="00904FA5" w:rsidP="00CD1C50">
      <w:r>
        <w:continuationSeparator/>
      </w:r>
    </w:p>
    <w:p w14:paraId="2C6CA2B8" w14:textId="77777777" w:rsidR="00904FA5" w:rsidRDefault="00904FA5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87283A" w:rsidRDefault="0087283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87283A" w:rsidRDefault="0087283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87283A" w:rsidRDefault="0087283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87283A" w:rsidRDefault="0087283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564A43" w:rsidRPr="00564A43">
                            <w:rPr>
                              <w:noProof/>
                              <w:color w:val="FFFFFF" w:themeColor="background1"/>
                            </w:rPr>
                            <w:t>62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87283A" w:rsidRDefault="0087283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564A43" w:rsidRPr="00564A43">
                      <w:rPr>
                        <w:noProof/>
                        <w:color w:val="FFFFFF" w:themeColor="background1"/>
                      </w:rPr>
                      <w:t>62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87283A" w:rsidRDefault="0087283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93328B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3EBA"/>
    <w:rsid w:val="00004712"/>
    <w:rsid w:val="00021A92"/>
    <w:rsid w:val="00022179"/>
    <w:rsid w:val="00025696"/>
    <w:rsid w:val="0003212B"/>
    <w:rsid w:val="00032788"/>
    <w:rsid w:val="000335AF"/>
    <w:rsid w:val="00033981"/>
    <w:rsid w:val="00037C9B"/>
    <w:rsid w:val="00037F8B"/>
    <w:rsid w:val="0004107B"/>
    <w:rsid w:val="00042770"/>
    <w:rsid w:val="00042DA7"/>
    <w:rsid w:val="00043CED"/>
    <w:rsid w:val="00045F37"/>
    <w:rsid w:val="00051CA1"/>
    <w:rsid w:val="00051D39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94304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1BC8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0832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5046"/>
    <w:rsid w:val="0016794A"/>
    <w:rsid w:val="00173F03"/>
    <w:rsid w:val="001773E8"/>
    <w:rsid w:val="00180A10"/>
    <w:rsid w:val="00181662"/>
    <w:rsid w:val="00182542"/>
    <w:rsid w:val="00184E75"/>
    <w:rsid w:val="001864E2"/>
    <w:rsid w:val="0018662B"/>
    <w:rsid w:val="0019554A"/>
    <w:rsid w:val="00196AFB"/>
    <w:rsid w:val="001979C8"/>
    <w:rsid w:val="001A07DE"/>
    <w:rsid w:val="001A3107"/>
    <w:rsid w:val="001A3BA8"/>
    <w:rsid w:val="001A3FD9"/>
    <w:rsid w:val="001A5A8E"/>
    <w:rsid w:val="001B2A94"/>
    <w:rsid w:val="001B3539"/>
    <w:rsid w:val="001B3D57"/>
    <w:rsid w:val="001B5D6B"/>
    <w:rsid w:val="001B6E19"/>
    <w:rsid w:val="001C0009"/>
    <w:rsid w:val="001C0F84"/>
    <w:rsid w:val="001D008D"/>
    <w:rsid w:val="001D078E"/>
    <w:rsid w:val="001E18DA"/>
    <w:rsid w:val="001E2736"/>
    <w:rsid w:val="001E47BD"/>
    <w:rsid w:val="001E5107"/>
    <w:rsid w:val="001E5229"/>
    <w:rsid w:val="001E689A"/>
    <w:rsid w:val="001F0DE4"/>
    <w:rsid w:val="001F0E5E"/>
    <w:rsid w:val="001F18E9"/>
    <w:rsid w:val="001F2272"/>
    <w:rsid w:val="001F2D66"/>
    <w:rsid w:val="00206B52"/>
    <w:rsid w:val="002074D1"/>
    <w:rsid w:val="002103E3"/>
    <w:rsid w:val="00217999"/>
    <w:rsid w:val="00220DB9"/>
    <w:rsid w:val="0023455E"/>
    <w:rsid w:val="00234CCF"/>
    <w:rsid w:val="0023781E"/>
    <w:rsid w:val="002378D8"/>
    <w:rsid w:val="00244B33"/>
    <w:rsid w:val="002469C5"/>
    <w:rsid w:val="00251E5D"/>
    <w:rsid w:val="00255871"/>
    <w:rsid w:val="00256DA6"/>
    <w:rsid w:val="00256EF2"/>
    <w:rsid w:val="0026488C"/>
    <w:rsid w:val="002671E7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466"/>
    <w:rsid w:val="00297B1F"/>
    <w:rsid w:val="002A1B8F"/>
    <w:rsid w:val="002A1FC1"/>
    <w:rsid w:val="002A6636"/>
    <w:rsid w:val="002A73D0"/>
    <w:rsid w:val="002A7D15"/>
    <w:rsid w:val="002B1979"/>
    <w:rsid w:val="002B4771"/>
    <w:rsid w:val="002B49D1"/>
    <w:rsid w:val="002B6CE3"/>
    <w:rsid w:val="002B6D16"/>
    <w:rsid w:val="002C4404"/>
    <w:rsid w:val="002C6DEF"/>
    <w:rsid w:val="002C7FB4"/>
    <w:rsid w:val="002D4C07"/>
    <w:rsid w:val="002E2D18"/>
    <w:rsid w:val="002E453F"/>
    <w:rsid w:val="002F4C34"/>
    <w:rsid w:val="002F7351"/>
    <w:rsid w:val="00300BE8"/>
    <w:rsid w:val="003024D8"/>
    <w:rsid w:val="003026EE"/>
    <w:rsid w:val="00311E3F"/>
    <w:rsid w:val="0031246F"/>
    <w:rsid w:val="00313957"/>
    <w:rsid w:val="00314AB3"/>
    <w:rsid w:val="0032080C"/>
    <w:rsid w:val="003271F9"/>
    <w:rsid w:val="00337B4E"/>
    <w:rsid w:val="00344E65"/>
    <w:rsid w:val="00345029"/>
    <w:rsid w:val="003468A5"/>
    <w:rsid w:val="00353D34"/>
    <w:rsid w:val="00356E7E"/>
    <w:rsid w:val="00357731"/>
    <w:rsid w:val="003645EB"/>
    <w:rsid w:val="00364B4A"/>
    <w:rsid w:val="00371472"/>
    <w:rsid w:val="00371B71"/>
    <w:rsid w:val="00373387"/>
    <w:rsid w:val="003754EC"/>
    <w:rsid w:val="0037605A"/>
    <w:rsid w:val="0038045D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1656"/>
    <w:rsid w:val="003C26AC"/>
    <w:rsid w:val="003C30C0"/>
    <w:rsid w:val="003C4711"/>
    <w:rsid w:val="003C478E"/>
    <w:rsid w:val="003C4BC6"/>
    <w:rsid w:val="003C79EA"/>
    <w:rsid w:val="003D1273"/>
    <w:rsid w:val="003D1FD5"/>
    <w:rsid w:val="003D303D"/>
    <w:rsid w:val="003D3C26"/>
    <w:rsid w:val="003D515A"/>
    <w:rsid w:val="003D6362"/>
    <w:rsid w:val="003E2705"/>
    <w:rsid w:val="003E3C38"/>
    <w:rsid w:val="003E4F22"/>
    <w:rsid w:val="003E5ED1"/>
    <w:rsid w:val="003E68D9"/>
    <w:rsid w:val="003E69D8"/>
    <w:rsid w:val="003F0BA5"/>
    <w:rsid w:val="003F0DC8"/>
    <w:rsid w:val="003F137A"/>
    <w:rsid w:val="003F2893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0A4"/>
    <w:rsid w:val="00427835"/>
    <w:rsid w:val="0043084D"/>
    <w:rsid w:val="00431096"/>
    <w:rsid w:val="00437174"/>
    <w:rsid w:val="004377D5"/>
    <w:rsid w:val="00440DD5"/>
    <w:rsid w:val="004424DF"/>
    <w:rsid w:val="00442B48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087C"/>
    <w:rsid w:val="00472A3F"/>
    <w:rsid w:val="00476145"/>
    <w:rsid w:val="00476799"/>
    <w:rsid w:val="0047691E"/>
    <w:rsid w:val="00483C5B"/>
    <w:rsid w:val="004866BB"/>
    <w:rsid w:val="00487EB2"/>
    <w:rsid w:val="00494EBD"/>
    <w:rsid w:val="004954EA"/>
    <w:rsid w:val="004A1917"/>
    <w:rsid w:val="004A66BF"/>
    <w:rsid w:val="004C1C11"/>
    <w:rsid w:val="004C2152"/>
    <w:rsid w:val="004C429E"/>
    <w:rsid w:val="004C591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4AF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64A43"/>
    <w:rsid w:val="00572D0C"/>
    <w:rsid w:val="00572E0C"/>
    <w:rsid w:val="0058249C"/>
    <w:rsid w:val="00582D43"/>
    <w:rsid w:val="00593FB1"/>
    <w:rsid w:val="00595002"/>
    <w:rsid w:val="00597668"/>
    <w:rsid w:val="00597982"/>
    <w:rsid w:val="005A2993"/>
    <w:rsid w:val="005A5964"/>
    <w:rsid w:val="005B265C"/>
    <w:rsid w:val="005B378C"/>
    <w:rsid w:val="005B4489"/>
    <w:rsid w:val="005B4B0A"/>
    <w:rsid w:val="005B7242"/>
    <w:rsid w:val="005B78A4"/>
    <w:rsid w:val="005C0548"/>
    <w:rsid w:val="005C0733"/>
    <w:rsid w:val="005C0C25"/>
    <w:rsid w:val="005C1741"/>
    <w:rsid w:val="005C2C10"/>
    <w:rsid w:val="005C2F47"/>
    <w:rsid w:val="005C2F7A"/>
    <w:rsid w:val="005C3423"/>
    <w:rsid w:val="005C4089"/>
    <w:rsid w:val="005C47CD"/>
    <w:rsid w:val="005D0802"/>
    <w:rsid w:val="005D22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3616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535CF"/>
    <w:rsid w:val="00656C77"/>
    <w:rsid w:val="006664CC"/>
    <w:rsid w:val="00671704"/>
    <w:rsid w:val="00674748"/>
    <w:rsid w:val="00674BDD"/>
    <w:rsid w:val="00682C84"/>
    <w:rsid w:val="00683065"/>
    <w:rsid w:val="00696147"/>
    <w:rsid w:val="0069690B"/>
    <w:rsid w:val="006A0FD8"/>
    <w:rsid w:val="006A2D8F"/>
    <w:rsid w:val="006A3FDD"/>
    <w:rsid w:val="006B133A"/>
    <w:rsid w:val="006B2CF6"/>
    <w:rsid w:val="006B5FD6"/>
    <w:rsid w:val="006B7057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657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E7"/>
    <w:rsid w:val="00726CF1"/>
    <w:rsid w:val="00726E49"/>
    <w:rsid w:val="00727474"/>
    <w:rsid w:val="00733290"/>
    <w:rsid w:val="00734EB9"/>
    <w:rsid w:val="0073624F"/>
    <w:rsid w:val="007377D5"/>
    <w:rsid w:val="007406A0"/>
    <w:rsid w:val="00740CE8"/>
    <w:rsid w:val="00740E0B"/>
    <w:rsid w:val="007418DE"/>
    <w:rsid w:val="00741D69"/>
    <w:rsid w:val="0074331B"/>
    <w:rsid w:val="00745FA5"/>
    <w:rsid w:val="00750D26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248F"/>
    <w:rsid w:val="007A4645"/>
    <w:rsid w:val="007A645F"/>
    <w:rsid w:val="007A6CBB"/>
    <w:rsid w:val="007B18ED"/>
    <w:rsid w:val="007B440F"/>
    <w:rsid w:val="007B4A96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E7B9D"/>
    <w:rsid w:val="007F08A4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6E6B"/>
    <w:rsid w:val="0080796F"/>
    <w:rsid w:val="00810DA0"/>
    <w:rsid w:val="00812861"/>
    <w:rsid w:val="008145EF"/>
    <w:rsid w:val="00814DA6"/>
    <w:rsid w:val="00816B93"/>
    <w:rsid w:val="00816E40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5E21"/>
    <w:rsid w:val="008663C8"/>
    <w:rsid w:val="008703D2"/>
    <w:rsid w:val="0087283A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6B0"/>
    <w:rsid w:val="008A6955"/>
    <w:rsid w:val="008B1030"/>
    <w:rsid w:val="008B58E9"/>
    <w:rsid w:val="008B735D"/>
    <w:rsid w:val="008C15C6"/>
    <w:rsid w:val="008C39E5"/>
    <w:rsid w:val="008C40A1"/>
    <w:rsid w:val="008D3E36"/>
    <w:rsid w:val="008D4110"/>
    <w:rsid w:val="008D53B7"/>
    <w:rsid w:val="008D6F84"/>
    <w:rsid w:val="008E46D5"/>
    <w:rsid w:val="008E6426"/>
    <w:rsid w:val="008F5788"/>
    <w:rsid w:val="008F63C4"/>
    <w:rsid w:val="008F7309"/>
    <w:rsid w:val="008F7704"/>
    <w:rsid w:val="009019F5"/>
    <w:rsid w:val="00901E3A"/>
    <w:rsid w:val="00904FA5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2A54"/>
    <w:rsid w:val="00962DCA"/>
    <w:rsid w:val="00965201"/>
    <w:rsid w:val="00973FD9"/>
    <w:rsid w:val="00973FE5"/>
    <w:rsid w:val="009744DE"/>
    <w:rsid w:val="00974DC5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C536B"/>
    <w:rsid w:val="009C754D"/>
    <w:rsid w:val="009D2528"/>
    <w:rsid w:val="009D5621"/>
    <w:rsid w:val="009D7312"/>
    <w:rsid w:val="009E030E"/>
    <w:rsid w:val="009E0F4A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2618A"/>
    <w:rsid w:val="00A3555E"/>
    <w:rsid w:val="00A37E46"/>
    <w:rsid w:val="00A4044E"/>
    <w:rsid w:val="00A419B8"/>
    <w:rsid w:val="00A4408A"/>
    <w:rsid w:val="00A460C9"/>
    <w:rsid w:val="00A529ED"/>
    <w:rsid w:val="00A55DBF"/>
    <w:rsid w:val="00A567A7"/>
    <w:rsid w:val="00A605D5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0CD0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75"/>
    <w:rsid w:val="00B573DD"/>
    <w:rsid w:val="00B616BA"/>
    <w:rsid w:val="00B62D17"/>
    <w:rsid w:val="00B6544D"/>
    <w:rsid w:val="00B70034"/>
    <w:rsid w:val="00B71138"/>
    <w:rsid w:val="00B71904"/>
    <w:rsid w:val="00B72972"/>
    <w:rsid w:val="00B7575F"/>
    <w:rsid w:val="00B75B4C"/>
    <w:rsid w:val="00B8045E"/>
    <w:rsid w:val="00B82DCB"/>
    <w:rsid w:val="00B854D4"/>
    <w:rsid w:val="00B86A55"/>
    <w:rsid w:val="00B9097E"/>
    <w:rsid w:val="00B92F8B"/>
    <w:rsid w:val="00B93C85"/>
    <w:rsid w:val="00B94EB9"/>
    <w:rsid w:val="00BA2C22"/>
    <w:rsid w:val="00BA4418"/>
    <w:rsid w:val="00BA47B3"/>
    <w:rsid w:val="00BB05E0"/>
    <w:rsid w:val="00BC5137"/>
    <w:rsid w:val="00BD0FEA"/>
    <w:rsid w:val="00BD1F26"/>
    <w:rsid w:val="00BD244B"/>
    <w:rsid w:val="00BD3B71"/>
    <w:rsid w:val="00BD41F1"/>
    <w:rsid w:val="00BD50D4"/>
    <w:rsid w:val="00BD585A"/>
    <w:rsid w:val="00BD5C58"/>
    <w:rsid w:val="00BD7D95"/>
    <w:rsid w:val="00BE018A"/>
    <w:rsid w:val="00BE13B2"/>
    <w:rsid w:val="00BE1B6E"/>
    <w:rsid w:val="00BE3BAF"/>
    <w:rsid w:val="00BE65BE"/>
    <w:rsid w:val="00BE752A"/>
    <w:rsid w:val="00BF2AAF"/>
    <w:rsid w:val="00BF513B"/>
    <w:rsid w:val="00BF7C9A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5611E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94DBB"/>
    <w:rsid w:val="00CA3536"/>
    <w:rsid w:val="00CA6ECC"/>
    <w:rsid w:val="00CB09D9"/>
    <w:rsid w:val="00CB419C"/>
    <w:rsid w:val="00CB659E"/>
    <w:rsid w:val="00CC09D2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28F5"/>
    <w:rsid w:val="00CE3858"/>
    <w:rsid w:val="00CE44D9"/>
    <w:rsid w:val="00CE74E5"/>
    <w:rsid w:val="00CE7E67"/>
    <w:rsid w:val="00CF72CE"/>
    <w:rsid w:val="00CF768B"/>
    <w:rsid w:val="00D002A2"/>
    <w:rsid w:val="00D0272D"/>
    <w:rsid w:val="00D05F32"/>
    <w:rsid w:val="00D073C6"/>
    <w:rsid w:val="00D07FEF"/>
    <w:rsid w:val="00D10167"/>
    <w:rsid w:val="00D11B8E"/>
    <w:rsid w:val="00D16441"/>
    <w:rsid w:val="00D16A4F"/>
    <w:rsid w:val="00D2207E"/>
    <w:rsid w:val="00D22773"/>
    <w:rsid w:val="00D22F8B"/>
    <w:rsid w:val="00D23568"/>
    <w:rsid w:val="00D24621"/>
    <w:rsid w:val="00D319A0"/>
    <w:rsid w:val="00D31C30"/>
    <w:rsid w:val="00D32C2C"/>
    <w:rsid w:val="00D353D8"/>
    <w:rsid w:val="00D3650C"/>
    <w:rsid w:val="00D42794"/>
    <w:rsid w:val="00D43013"/>
    <w:rsid w:val="00D5045C"/>
    <w:rsid w:val="00D51551"/>
    <w:rsid w:val="00D527ED"/>
    <w:rsid w:val="00D53FA9"/>
    <w:rsid w:val="00D54DF3"/>
    <w:rsid w:val="00D60F94"/>
    <w:rsid w:val="00D617CB"/>
    <w:rsid w:val="00D63733"/>
    <w:rsid w:val="00D70385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45B0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2397"/>
    <w:rsid w:val="00DC3861"/>
    <w:rsid w:val="00DC4E77"/>
    <w:rsid w:val="00DC6647"/>
    <w:rsid w:val="00DC740F"/>
    <w:rsid w:val="00DD0622"/>
    <w:rsid w:val="00DD696C"/>
    <w:rsid w:val="00DD76C8"/>
    <w:rsid w:val="00DD7DB9"/>
    <w:rsid w:val="00DE1973"/>
    <w:rsid w:val="00DE2971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78D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381"/>
    <w:rsid w:val="00E574A7"/>
    <w:rsid w:val="00E625F4"/>
    <w:rsid w:val="00E62ED5"/>
    <w:rsid w:val="00E659A3"/>
    <w:rsid w:val="00E65B23"/>
    <w:rsid w:val="00E65B46"/>
    <w:rsid w:val="00E70AF2"/>
    <w:rsid w:val="00E741EF"/>
    <w:rsid w:val="00E74699"/>
    <w:rsid w:val="00E82672"/>
    <w:rsid w:val="00E83437"/>
    <w:rsid w:val="00E83504"/>
    <w:rsid w:val="00E84053"/>
    <w:rsid w:val="00E855E4"/>
    <w:rsid w:val="00E85618"/>
    <w:rsid w:val="00E929DF"/>
    <w:rsid w:val="00E92CCB"/>
    <w:rsid w:val="00E92D78"/>
    <w:rsid w:val="00E96BA1"/>
    <w:rsid w:val="00E96DD4"/>
    <w:rsid w:val="00EA05C5"/>
    <w:rsid w:val="00EA069F"/>
    <w:rsid w:val="00EA223A"/>
    <w:rsid w:val="00EB1BA8"/>
    <w:rsid w:val="00EB54D8"/>
    <w:rsid w:val="00EB72D7"/>
    <w:rsid w:val="00EB7368"/>
    <w:rsid w:val="00EB776A"/>
    <w:rsid w:val="00EB78B6"/>
    <w:rsid w:val="00EC5706"/>
    <w:rsid w:val="00EC60CE"/>
    <w:rsid w:val="00EC652A"/>
    <w:rsid w:val="00ED0D59"/>
    <w:rsid w:val="00ED3339"/>
    <w:rsid w:val="00ED37BE"/>
    <w:rsid w:val="00ED5720"/>
    <w:rsid w:val="00ED5834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5156"/>
    <w:rsid w:val="00F16E1F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0042"/>
    <w:rsid w:val="00F71F15"/>
    <w:rsid w:val="00F75BAA"/>
    <w:rsid w:val="00F75E18"/>
    <w:rsid w:val="00F80AAE"/>
    <w:rsid w:val="00F815E1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374E"/>
    <w:rsid w:val="00FE5BD6"/>
    <w:rsid w:val="00FE69B0"/>
    <w:rsid w:val="00FF381F"/>
    <w:rsid w:val="00FF4130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D5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1B3D57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6E0657"/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6E0657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  <w:style w:type="paragraph" w:customStyle="1" w:styleId="L3">
    <w:name w:val="L3"/>
    <w:basedOn w:val="ListParagraph"/>
    <w:rsid w:val="00BA4418"/>
    <w:pPr>
      <w:numPr>
        <w:ilvl w:val="1"/>
        <w:numId w:val="15"/>
      </w:numPr>
      <w:spacing w:after="160" w:line="259" w:lineRule="auto"/>
    </w:pPr>
  </w:style>
  <w:style w:type="paragraph" w:customStyle="1" w:styleId="311">
    <w:name w:val="3.1.1"/>
    <w:basedOn w:val="ListParagraph"/>
    <w:rsid w:val="00BA4418"/>
    <w:pPr>
      <w:numPr>
        <w:ilvl w:val="2"/>
        <w:numId w:val="15"/>
      </w:numPr>
      <w:spacing w:after="16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63" Type="http://schemas.openxmlformats.org/officeDocument/2006/relationships/package" Target="embeddings/Microsoft_Visio_Drawing2.vsdx"/><Relationship Id="rId68" Type="http://schemas.openxmlformats.org/officeDocument/2006/relationships/image" Target="media/image48.emf"/><Relationship Id="rId84" Type="http://schemas.openxmlformats.org/officeDocument/2006/relationships/image" Target="media/image60.emf"/><Relationship Id="rId89" Type="http://schemas.openxmlformats.org/officeDocument/2006/relationships/package" Target="embeddings/Microsoft_Visio_Drawing9.vsdx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image" Target="media/image6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6.png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87" Type="http://schemas.openxmlformats.org/officeDocument/2006/relationships/image" Target="media/image62.png"/><Relationship Id="rId102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emf"/><Relationship Id="rId69" Type="http://schemas.openxmlformats.org/officeDocument/2006/relationships/package" Target="embeddings/Microsoft_Visio_Drawing4.vsdx"/><Relationship Id="rId77" Type="http://schemas.openxmlformats.org/officeDocument/2006/relationships/package" Target="embeddings/Microsoft_Visio_Drawing6.vsdx"/><Relationship Id="rId100" Type="http://schemas.openxmlformats.org/officeDocument/2006/relationships/image" Target="media/image72.emf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51.emf"/><Relationship Id="rId80" Type="http://schemas.openxmlformats.org/officeDocument/2006/relationships/image" Target="media/image57.emf"/><Relationship Id="rId85" Type="http://schemas.openxmlformats.org/officeDocument/2006/relationships/package" Target="embeddings/Microsoft_Visio_Drawing8.vsdx"/><Relationship Id="rId93" Type="http://schemas.openxmlformats.org/officeDocument/2006/relationships/package" Target="embeddings/Microsoft_Visio_Drawing10.vsdx"/><Relationship Id="rId98" Type="http://schemas.openxmlformats.org/officeDocument/2006/relationships/image" Target="media/image7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image" Target="media/image47.png"/><Relationship Id="rId103" Type="http://schemas.openxmlformats.org/officeDocument/2006/relationships/image" Target="media/image74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emf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image" Target="media/image63.emf"/><Relationship Id="rId91" Type="http://schemas.openxmlformats.org/officeDocument/2006/relationships/image" Target="media/image65.png"/><Relationship Id="rId96" Type="http://schemas.openxmlformats.org/officeDocument/2006/relationships/image" Target="media/image6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package" Target="embeddings/Microsoft_Visio_Drawing3.vsdx"/><Relationship Id="rId73" Type="http://schemas.openxmlformats.org/officeDocument/2006/relationships/package" Target="embeddings/Microsoft_Visio_Drawing5.vsdx"/><Relationship Id="rId78" Type="http://schemas.openxmlformats.org/officeDocument/2006/relationships/image" Target="media/image55.png"/><Relationship Id="rId81" Type="http://schemas.openxmlformats.org/officeDocument/2006/relationships/package" Target="embeddings/Microsoft_Visio_Drawing7.vsdx"/><Relationship Id="rId86" Type="http://schemas.openxmlformats.org/officeDocument/2006/relationships/image" Target="media/image61.png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package" Target="embeddings/Microsoft_Visio_Drawing12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image" Target="media/image54.emf"/><Relationship Id="rId97" Type="http://schemas.openxmlformats.org/officeDocument/2006/relationships/package" Target="embeddings/Microsoft_Visio_Drawing11.vsdx"/><Relationship Id="rId10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53CF29-0BF8-40E2-874E-FAB585A5A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6598</TotalTime>
  <Pages>74</Pages>
  <Words>6876</Words>
  <Characters>39199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45984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797</cp:revision>
  <cp:lastPrinted>2014-12-02T12:48:00Z</cp:lastPrinted>
  <dcterms:created xsi:type="dcterms:W3CDTF">2014-11-19T12:34:00Z</dcterms:created>
  <dcterms:modified xsi:type="dcterms:W3CDTF">2015-03-18T15:35:00Z</dcterms:modified>
</cp:coreProperties>
</file>