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021A92" w:rsidRPr="00DE3E4B" w:rsidRDefault="00021A92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021A92" w:rsidRPr="00DE3E4B" w:rsidRDefault="00021A92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EndPr/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021A92" w:rsidRPr="00AF53B7" w:rsidRDefault="00021A92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1616C0" w14:textId="77777777" w:rsidR="00021A92" w:rsidRPr="00AF53B7" w:rsidRDefault="00021A92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73AEF8" w14:textId="777C011B" w:rsidR="00021A92" w:rsidRPr="00AF53B7" w:rsidRDefault="00021A92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021A92" w:rsidRPr="00AF53B7" w:rsidRDefault="00021A92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021A92" w:rsidRPr="00AF53B7" w:rsidRDefault="00021A92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 w:rsidR="00D10167"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2015-01-26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021A92" w:rsidRPr="00AF53B7" w:rsidRDefault="00021A92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01616C0" w14:textId="77777777" w:rsidR="00021A92" w:rsidRPr="00AF53B7" w:rsidRDefault="00021A92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73AEF8" w14:textId="777C011B" w:rsidR="00021A92" w:rsidRPr="00AF53B7" w:rsidRDefault="00021A92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021A92" w:rsidRPr="00AF53B7" w:rsidRDefault="00021A92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021A92" w:rsidRPr="00AF53B7" w:rsidRDefault="00021A92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 w:rsidR="00D10167">
                            <w:rPr>
                              <w:caps/>
                              <w:noProof/>
                              <w:szCs w:val="24"/>
                            </w:rPr>
                            <w:t>2015-01-26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</w:tbl>
    <w:p w14:paraId="13852621" w14:textId="77777777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bookmarkStart w:id="0" w:name="_Toc408845572" w:displacedByCustomXml="next"/>
    <w:sdt>
      <w:sdtPr>
        <w:rPr>
          <w:rFonts w:asciiTheme="minorHAnsi" w:eastAsiaTheme="minorEastAsia" w:hAnsiTheme="minorHAnsi" w:cstheme="minorBidi"/>
          <w:b w:val="0"/>
          <w:sz w:val="22"/>
          <w:szCs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noProof/>
          <w:sz w:val="24"/>
        </w:rPr>
      </w:sdtEndPr>
      <w:sdtContent>
        <w:p w14:paraId="1F6C7A41" w14:textId="77777777" w:rsidR="004448CA" w:rsidRDefault="00043CED" w:rsidP="00043CED">
          <w:pPr>
            <w:pStyle w:val="Heading1"/>
            <w:numPr>
              <w:ilvl w:val="0"/>
              <w:numId w:val="0"/>
            </w:numPr>
            <w:jc w:val="center"/>
            <w:rPr>
              <w:noProof/>
            </w:rPr>
          </w:pPr>
          <w:r w:rsidRPr="00043CED">
            <w:rPr>
              <w:rFonts w:ascii="楷体" w:hAnsi="楷体" w:cstheme="minorBidi" w:hint="eastAsia"/>
            </w:rPr>
            <w:t>目录</w:t>
          </w:r>
          <w:bookmarkEnd w:id="0"/>
          <w:r w:rsidR="00B53E67" w:rsidRPr="00DE3E4B">
            <w:rPr>
              <w:rFonts w:asciiTheme="majorEastAsia" w:eastAsiaTheme="majorEastAsia" w:hAnsiTheme="majorEastAsia" w:cs="Times New Roman"/>
              <w:lang w:eastAsia="en-US"/>
            </w:rPr>
            <w:fldChar w:fldCharType="begin"/>
          </w:r>
          <w:r w:rsidR="00B53E67" w:rsidRPr="00DE3E4B">
            <w:rPr>
              <w:rFonts w:asciiTheme="majorEastAsia" w:eastAsiaTheme="majorEastAsia" w:hAnsiTheme="majorEastAsia"/>
            </w:rPr>
            <w:instrText xml:space="preserve"> TOC \o "1-3" \h \z \u </w:instrText>
          </w:r>
          <w:r w:rsidR="00B53E67" w:rsidRPr="00DE3E4B">
            <w:rPr>
              <w:rFonts w:asciiTheme="majorEastAsia" w:eastAsiaTheme="majorEastAsia" w:hAnsiTheme="majorEastAsia" w:cs="Times New Roman"/>
              <w:lang w:eastAsia="en-US"/>
            </w:rPr>
            <w:fldChar w:fldCharType="separate"/>
          </w:r>
        </w:p>
        <w:p w14:paraId="1F9AC185" w14:textId="77777777" w:rsidR="004448CA" w:rsidRDefault="00FE69B0">
          <w:pPr>
            <w:pStyle w:val="TOC1"/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2" w:history="1">
            <w:r w:rsidR="004448CA" w:rsidRPr="008C4E03">
              <w:rPr>
                <w:rStyle w:val="Hyperlink"/>
                <w:rFonts w:ascii="楷体" w:hAnsi="楷体" w:hint="eastAsia"/>
                <w:noProof/>
              </w:rPr>
              <w:t>目录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_Toc408845572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0EFEBDBF" w14:textId="77777777" w:rsidR="004448CA" w:rsidRDefault="00FE69B0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3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文档介绍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_Toc408845573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1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5DC2053A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4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目的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_Toc408845574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1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774F6ECA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5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范围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_Toc408845575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1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3D5A2ABA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6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缩写词列表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_Toc408845576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1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4725F869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7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参考内容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_Toc408845577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1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16B7C1FE" w14:textId="77777777" w:rsidR="004448CA" w:rsidRDefault="00FE69B0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8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开发环境配置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_Toc408845578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2299EBB1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9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下载及安装</w:t>
            </w:r>
            <w:r w:rsidR="004448CA" w:rsidRPr="008C4E03">
              <w:rPr>
                <w:rStyle w:val="Hyperlink"/>
                <w:noProof/>
              </w:rPr>
              <w:t>JDK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_Toc408845579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05F3A48B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0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下载及安装</w:t>
            </w:r>
            <w:r w:rsidR="004448CA" w:rsidRPr="008C4E03">
              <w:rPr>
                <w:rStyle w:val="Hyperlink"/>
                <w:noProof/>
              </w:rPr>
              <w:t>Eclipse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_Toc408845580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4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6EFC27A8" w14:textId="77777777" w:rsidR="004448CA" w:rsidRDefault="00FE69B0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1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设置网络代理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_Toc408845581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5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5A8A5CF4" w14:textId="77777777" w:rsidR="004448CA" w:rsidRDefault="00FE69B0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2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使用空格缩进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_Toc408845582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5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091CDF7A" w14:textId="77777777" w:rsidR="004448CA" w:rsidRDefault="00FE69B0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3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打开代码行号和</w:t>
            </w:r>
            <w:r w:rsidR="004448CA" w:rsidRPr="008C4E03">
              <w:rPr>
                <w:rStyle w:val="Hyperlink"/>
                <w:noProof/>
              </w:rPr>
              <w:t>80</w:t>
            </w:r>
            <w:r w:rsidR="004448CA" w:rsidRPr="008C4E03">
              <w:rPr>
                <w:rStyle w:val="Hyperlink"/>
                <w:rFonts w:hint="eastAsia"/>
                <w:noProof/>
              </w:rPr>
              <w:t>字符标尺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_Toc408845583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7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33B5EED6" w14:textId="77777777" w:rsidR="004448CA" w:rsidRDefault="00FE69B0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4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关闭自动编译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_Toc408845584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9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65986553" w14:textId="77777777" w:rsidR="004448CA" w:rsidRDefault="00FE69B0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5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修改默认工作区编码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_Toc408845585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9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22741C56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6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下载及安装</w:t>
            </w:r>
            <w:r w:rsidR="004448CA" w:rsidRPr="008C4E03">
              <w:rPr>
                <w:rStyle w:val="Hyperlink"/>
                <w:noProof/>
              </w:rPr>
              <w:t>Maven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_Toc408845586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10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5B6FDA65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7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下载及安装</w:t>
            </w:r>
            <w:r w:rsidR="004448CA" w:rsidRPr="008C4E03">
              <w:rPr>
                <w:rStyle w:val="Hyperlink"/>
                <w:noProof/>
              </w:rPr>
              <w:t>MySQL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_Toc408845587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12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6D1A35A5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8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下载及安装</w:t>
            </w:r>
            <w:r w:rsidR="004448CA" w:rsidRPr="008C4E03">
              <w:rPr>
                <w:rStyle w:val="Hyperlink"/>
                <w:noProof/>
              </w:rPr>
              <w:t>Tomcat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_Toc408845588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18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2188FCCB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9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下载及安装</w:t>
            </w:r>
            <w:r w:rsidR="004448CA" w:rsidRPr="008C4E03">
              <w:rPr>
                <w:rStyle w:val="Hyperlink"/>
                <w:noProof/>
              </w:rPr>
              <w:t>Git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_Toc408845589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19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1F56C958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0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导入项目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_Toc408845590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20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5F770763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1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2.8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编译项目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_Toc408845591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20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746359AC" w14:textId="77777777" w:rsidR="004448CA" w:rsidRDefault="00FE69B0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2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项目目录结构说明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_Toc408845592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21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22740D3A" w14:textId="77777777" w:rsidR="004448CA" w:rsidRDefault="00FE69B0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3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权限管理模块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_Toc408845593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22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592C39B8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4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用户登录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_Toc408845594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22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10AF24E8" w14:textId="77777777" w:rsidR="004448CA" w:rsidRDefault="00FE69B0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5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时序图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_Toc408845595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22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2A27A2B0" w14:textId="77777777" w:rsidR="004448CA" w:rsidRDefault="00FE69B0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6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代码构成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_Toc408845596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22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4D98FB93" w14:textId="77777777" w:rsidR="004448CA" w:rsidRDefault="00FE69B0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7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类说明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_Toc408845597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23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00F814BE" w14:textId="77777777" w:rsidR="004448CA" w:rsidRDefault="00FE69B0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8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配置文件说明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_Toc408845598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27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48406470" w14:textId="77777777" w:rsidR="004448CA" w:rsidRDefault="00FE69B0">
          <w:pPr>
            <w:pStyle w:val="TOC2"/>
            <w:tabs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03" w:history="1">
            <w:r w:rsidR="004448CA" w:rsidRPr="008C4E0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_Toc408845603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27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6959E4FE" w14:textId="77777777" w:rsidR="004448CA" w:rsidRDefault="00FE69B0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07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数据库脚本说明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_Toc408845607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29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38B2D471" w14:textId="77777777" w:rsidR="004448CA" w:rsidRDefault="00FE69B0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08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数据库设计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_Toc408845608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30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3F8CC9AB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09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用户表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_Toc408845609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30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17217E10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0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角色表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_Toc408845610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30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7AEDF696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1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功能表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_Toc408845611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30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1619E356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2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用户角色关联表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_Toc408845612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31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7A33240B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3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角色功能关联表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_Toc408845613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31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16FAB6FB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4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菜品分类表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_Toc408845614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31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2B4A6DC3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5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菜品表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_Toc408845615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31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61619C9E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6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订单表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_Toc408845616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32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78C23DE0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7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订单条目表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_Toc408845617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32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4ECCAA78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8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会员等级表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_Toc408845618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33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1CB48D3F" w14:textId="77777777" w:rsidR="004448CA" w:rsidRDefault="00FE69B0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9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noProof/>
              </w:rPr>
              <w:t>Web-Service</w:t>
            </w:r>
            <w:r w:rsidR="004448CA" w:rsidRPr="008C4E03">
              <w:rPr>
                <w:rStyle w:val="Hyperlink"/>
                <w:rFonts w:hint="eastAsia"/>
                <w:noProof/>
              </w:rPr>
              <w:t>接口协议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_Toc408845619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33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559B6095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2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获取用户信息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_Toc408845622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33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44D524E5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3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获取目前所有分类列表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_Toc408845623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33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3FF54D31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4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_Toc408845624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34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409F2F23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5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_Toc408845625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35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35E01F7E" w14:textId="77777777" w:rsidR="004448CA" w:rsidRDefault="00FE69B0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6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查询某个订单详情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_Toc408845626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35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7224ED14" w14:textId="77777777" w:rsidR="004448CA" w:rsidRDefault="00FE69B0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7" w:history="1">
            <w:r w:rsidR="004448CA"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4448CA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4448CA" w:rsidRPr="008C4E03">
              <w:rPr>
                <w:rStyle w:val="Hyperlink"/>
                <w:rFonts w:hint="eastAsia"/>
                <w:noProof/>
              </w:rPr>
              <w:t>附录</w:t>
            </w:r>
            <w:r w:rsidR="004448CA">
              <w:rPr>
                <w:noProof/>
                <w:webHidden/>
              </w:rPr>
              <w:tab/>
            </w:r>
            <w:r w:rsidR="004448CA">
              <w:rPr>
                <w:noProof/>
                <w:webHidden/>
              </w:rPr>
              <w:fldChar w:fldCharType="begin"/>
            </w:r>
            <w:r w:rsidR="004448CA">
              <w:rPr>
                <w:noProof/>
                <w:webHidden/>
              </w:rPr>
              <w:instrText xml:space="preserve"> PAGEREF _Toc408845627 \h </w:instrText>
            </w:r>
            <w:r w:rsidR="004448CA">
              <w:rPr>
                <w:noProof/>
                <w:webHidden/>
              </w:rPr>
            </w:r>
            <w:r w:rsidR="004448CA">
              <w:rPr>
                <w:noProof/>
                <w:webHidden/>
              </w:rPr>
              <w:fldChar w:fldCharType="separate"/>
            </w:r>
            <w:r w:rsidR="004448CA">
              <w:rPr>
                <w:noProof/>
                <w:webHidden/>
              </w:rPr>
              <w:t>37</w:t>
            </w:r>
            <w:r w:rsidR="004448CA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1" w:name="_Toc408845573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1"/>
    </w:p>
    <w:p w14:paraId="4615AE76" w14:textId="77777777" w:rsidR="00B53E67" w:rsidRPr="006E3408" w:rsidRDefault="00B53E67" w:rsidP="00F5058E">
      <w:pPr>
        <w:pStyle w:val="Heading2"/>
        <w:numPr>
          <w:ilvl w:val="1"/>
          <w:numId w:val="7"/>
        </w:numPr>
      </w:pPr>
      <w:bookmarkStart w:id="2" w:name="_Toc408845574"/>
      <w:r w:rsidRPr="006E3408">
        <w:rPr>
          <w:rFonts w:hint="eastAsia"/>
        </w:rPr>
        <w:t>目的</w:t>
      </w:r>
      <w:bookmarkEnd w:id="2"/>
    </w:p>
    <w:p w14:paraId="48D2BFD4" w14:textId="77777777" w:rsidR="00B53E67" w:rsidRPr="00C9114B" w:rsidRDefault="00B53E67" w:rsidP="00F5058E">
      <w:pPr>
        <w:pStyle w:val="Heading2"/>
        <w:numPr>
          <w:ilvl w:val="1"/>
          <w:numId w:val="7"/>
        </w:numPr>
      </w:pPr>
      <w:bookmarkStart w:id="3" w:name="_Toc408845575"/>
      <w:r w:rsidRPr="00C9114B">
        <w:rPr>
          <w:rFonts w:hint="eastAsia"/>
        </w:rPr>
        <w:t>范围</w:t>
      </w:r>
      <w:bookmarkEnd w:id="3"/>
    </w:p>
    <w:p w14:paraId="5816157C" w14:textId="77777777" w:rsidR="00B53E67" w:rsidRPr="00C9114B" w:rsidRDefault="00B53E67" w:rsidP="00F5058E">
      <w:pPr>
        <w:pStyle w:val="Heading2"/>
        <w:numPr>
          <w:ilvl w:val="1"/>
          <w:numId w:val="7"/>
        </w:numPr>
      </w:pPr>
      <w:bookmarkStart w:id="4" w:name="_Toc408845576"/>
      <w:r w:rsidRPr="00C9114B">
        <w:rPr>
          <w:rFonts w:hint="eastAsia"/>
        </w:rPr>
        <w:t>缩写词列表</w:t>
      </w:r>
      <w:bookmarkEnd w:id="4"/>
    </w:p>
    <w:p w14:paraId="62431E58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5" w:name="_Toc408845577"/>
      <w:r w:rsidRPr="00C9114B">
        <w:rPr>
          <w:rFonts w:hint="eastAsia"/>
        </w:rPr>
        <w:t>参考内容</w:t>
      </w:r>
      <w:bookmarkEnd w:id="5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6" w:name="_Toc408845578"/>
      <w:r>
        <w:rPr>
          <w:rFonts w:hint="eastAsia"/>
        </w:rPr>
        <w:lastRenderedPageBreak/>
        <w:t>开发</w:t>
      </w:r>
      <w:r>
        <w:t>环境配置</w:t>
      </w:r>
      <w:bookmarkEnd w:id="6"/>
    </w:p>
    <w:p w14:paraId="7DB33E05" w14:textId="6CD9CAE0" w:rsidR="00C40EDE" w:rsidRPr="00C40EDE" w:rsidRDefault="00C40EDE" w:rsidP="009167AC">
      <w:r>
        <w:rPr>
          <w:rFonts w:hint="eastAsia"/>
        </w:rPr>
        <w:t>eOrder</w:t>
      </w:r>
      <w:r>
        <w:t>订餐系统使用</w:t>
      </w:r>
      <w:r>
        <w:t>Java/Android</w:t>
      </w:r>
      <w:r>
        <w:t>技术开发前后端应用，所以下面依次介绍在项目说使用到的开发环境和工具的安装配置。</w:t>
      </w:r>
    </w:p>
    <w:p w14:paraId="3EA1C6BE" w14:textId="5401F828" w:rsidR="009112F4" w:rsidRDefault="009112F4" w:rsidP="00F5058E">
      <w:pPr>
        <w:pStyle w:val="Heading2"/>
        <w:numPr>
          <w:ilvl w:val="1"/>
          <w:numId w:val="7"/>
        </w:numPr>
      </w:pPr>
      <w:bookmarkStart w:id="7" w:name="_Toc408845579"/>
      <w:r>
        <w:rPr>
          <w:rFonts w:hint="eastAsia"/>
        </w:rPr>
        <w:t>下载</w:t>
      </w:r>
      <w:r>
        <w:t>及安装</w:t>
      </w:r>
      <w:r>
        <w:t>JDK</w:t>
      </w:r>
      <w:bookmarkEnd w:id="7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F5058E">
      <w:pPr>
        <w:pStyle w:val="Heading2"/>
        <w:numPr>
          <w:ilvl w:val="1"/>
          <w:numId w:val="7"/>
        </w:numPr>
      </w:pPr>
      <w:bookmarkStart w:id="8" w:name="_Toc408845580"/>
      <w:r>
        <w:rPr>
          <w:rFonts w:hint="eastAsia"/>
        </w:rPr>
        <w:t>下载</w:t>
      </w:r>
      <w:r>
        <w:t>及安装</w:t>
      </w:r>
      <w:r>
        <w:t>Eclipse</w:t>
      </w:r>
      <w:bookmarkEnd w:id="8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001C45">
      <w:pPr>
        <w:pStyle w:val="Heading3"/>
        <w:numPr>
          <w:ilvl w:val="2"/>
          <w:numId w:val="7"/>
        </w:numPr>
        <w:jc w:val="both"/>
      </w:pPr>
      <w:bookmarkStart w:id="9" w:name="_Toc408845581"/>
      <w:r>
        <w:rPr>
          <w:rFonts w:hint="eastAsia"/>
        </w:rPr>
        <w:lastRenderedPageBreak/>
        <w:t>设置</w:t>
      </w:r>
      <w:r>
        <w:t>网络代理</w:t>
      </w:r>
      <w:bookmarkEnd w:id="9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001C45">
      <w:pPr>
        <w:pStyle w:val="Heading3"/>
        <w:numPr>
          <w:ilvl w:val="2"/>
          <w:numId w:val="7"/>
        </w:numPr>
        <w:jc w:val="both"/>
      </w:pPr>
      <w:bookmarkStart w:id="10" w:name="_Toc408845582"/>
      <w:r>
        <w:rPr>
          <w:rFonts w:hint="eastAsia"/>
        </w:rPr>
        <w:t>使用</w:t>
      </w:r>
      <w:r>
        <w:t>空格缩进</w:t>
      </w:r>
      <w:bookmarkEnd w:id="10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712B0E">
      <w:pPr>
        <w:pStyle w:val="Heading3"/>
        <w:numPr>
          <w:ilvl w:val="2"/>
          <w:numId w:val="7"/>
        </w:numPr>
        <w:jc w:val="both"/>
      </w:pPr>
      <w:bookmarkStart w:id="11" w:name="_Toc408845583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1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712B0E">
      <w:pPr>
        <w:pStyle w:val="Heading3"/>
        <w:numPr>
          <w:ilvl w:val="2"/>
          <w:numId w:val="7"/>
        </w:numPr>
        <w:jc w:val="both"/>
      </w:pPr>
      <w:bookmarkStart w:id="12" w:name="_Toc408845584"/>
      <w:r>
        <w:rPr>
          <w:rFonts w:hint="eastAsia"/>
        </w:rPr>
        <w:lastRenderedPageBreak/>
        <w:t>关闭</w:t>
      </w:r>
      <w:r>
        <w:t>自动编译</w:t>
      </w:r>
      <w:bookmarkEnd w:id="12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C4102F">
      <w:pPr>
        <w:pStyle w:val="Heading3"/>
        <w:numPr>
          <w:ilvl w:val="2"/>
          <w:numId w:val="7"/>
        </w:numPr>
        <w:jc w:val="both"/>
      </w:pPr>
      <w:bookmarkStart w:id="13" w:name="_Toc408845585"/>
      <w:r>
        <w:rPr>
          <w:rFonts w:hint="eastAsia"/>
        </w:rPr>
        <w:t>修改</w:t>
      </w:r>
      <w:r>
        <w:t>默认工作区编码</w:t>
      </w:r>
      <w:bookmarkEnd w:id="13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F5058E">
      <w:pPr>
        <w:pStyle w:val="Heading2"/>
        <w:numPr>
          <w:ilvl w:val="1"/>
          <w:numId w:val="7"/>
        </w:numPr>
      </w:pPr>
      <w:bookmarkStart w:id="14" w:name="_Toc408845586"/>
      <w:r>
        <w:rPr>
          <w:rFonts w:hint="eastAsia"/>
        </w:rPr>
        <w:t>下载</w:t>
      </w:r>
      <w:r>
        <w:t>及安装</w:t>
      </w:r>
      <w:r>
        <w:t>Maven</w:t>
      </w:r>
      <w:bookmarkEnd w:id="14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4A1917">
      <w:pPr>
        <w:pStyle w:val="NoSpacing"/>
        <w:numPr>
          <w:ilvl w:val="0"/>
          <w:numId w:val="16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F5058E">
      <w:pPr>
        <w:pStyle w:val="Heading2"/>
        <w:numPr>
          <w:ilvl w:val="1"/>
          <w:numId w:val="7"/>
        </w:numPr>
      </w:pPr>
      <w:bookmarkStart w:id="15" w:name="_Toc408845587"/>
      <w:r>
        <w:rPr>
          <w:rFonts w:hint="eastAsia"/>
        </w:rPr>
        <w:t>下载</w:t>
      </w:r>
      <w:r>
        <w:t>及安装</w:t>
      </w:r>
      <w:r>
        <w:t>MySQL</w:t>
      </w:r>
      <w:bookmarkEnd w:id="15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F5058E">
      <w:pPr>
        <w:pStyle w:val="Heading2"/>
        <w:numPr>
          <w:ilvl w:val="1"/>
          <w:numId w:val="7"/>
        </w:numPr>
      </w:pPr>
      <w:bookmarkStart w:id="16" w:name="_Toc408845588"/>
      <w:r>
        <w:rPr>
          <w:rFonts w:hint="eastAsia"/>
        </w:rPr>
        <w:t>下载</w:t>
      </w:r>
      <w:r>
        <w:t>及安装</w:t>
      </w:r>
      <w:r>
        <w:t>Tomcat</w:t>
      </w:r>
      <w:bookmarkEnd w:id="16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F5058E">
      <w:pPr>
        <w:pStyle w:val="Heading2"/>
        <w:numPr>
          <w:ilvl w:val="1"/>
          <w:numId w:val="7"/>
        </w:numPr>
      </w:pPr>
      <w:bookmarkStart w:id="17" w:name="_Toc408845589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7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02940389" w14:textId="36BA6761" w:rsidR="00597982" w:rsidRDefault="00597982" w:rsidP="00F5058E">
      <w:pPr>
        <w:pStyle w:val="Heading2"/>
        <w:numPr>
          <w:ilvl w:val="1"/>
          <w:numId w:val="7"/>
        </w:numPr>
      </w:pPr>
      <w:bookmarkStart w:id="18" w:name="_Toc408845590"/>
      <w:r>
        <w:rPr>
          <w:rFonts w:hint="eastAsia"/>
        </w:rPr>
        <w:t>导入</w:t>
      </w:r>
      <w:r>
        <w:t>项目</w:t>
      </w:r>
      <w:bookmarkEnd w:id="18"/>
    </w:p>
    <w:p w14:paraId="40269981" w14:textId="77777777" w:rsidR="00445BF5" w:rsidRPr="00445BF5" w:rsidRDefault="00445BF5" w:rsidP="00445BF5"/>
    <w:p w14:paraId="2C8F449D" w14:textId="5B5B66C9" w:rsidR="00597982" w:rsidRPr="00597982" w:rsidRDefault="00597982" w:rsidP="00F5058E">
      <w:pPr>
        <w:pStyle w:val="Heading2"/>
        <w:numPr>
          <w:ilvl w:val="1"/>
          <w:numId w:val="7"/>
        </w:numPr>
      </w:pPr>
      <w:bookmarkStart w:id="19" w:name="_Toc408845591"/>
      <w:r>
        <w:rPr>
          <w:rFonts w:hint="eastAsia"/>
        </w:rPr>
        <w:t>编译</w:t>
      </w:r>
      <w:r>
        <w:t>项目</w:t>
      </w:r>
      <w:bookmarkEnd w:id="19"/>
    </w:p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20" w:name="_Toc408845592"/>
      <w:r>
        <w:rPr>
          <w:rFonts w:hint="eastAsia"/>
        </w:rPr>
        <w:lastRenderedPageBreak/>
        <w:t>项目</w:t>
      </w:r>
      <w:r>
        <w:t>目录结构说明</w:t>
      </w:r>
      <w:bookmarkEnd w:id="20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77777777" w:rsidR="00C378D4" w:rsidRPr="00C378D4" w:rsidRDefault="00C378D4" w:rsidP="00C378D4"/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4FB53631" w14:textId="57E802ED" w:rsidR="009112F4" w:rsidRDefault="001551AB" w:rsidP="009112F4">
      <w:pPr>
        <w:pStyle w:val="Heading1"/>
      </w:pPr>
      <w:bookmarkStart w:id="21" w:name="_Toc408845593"/>
      <w:r>
        <w:rPr>
          <w:rFonts w:hint="eastAsia"/>
        </w:rPr>
        <w:lastRenderedPageBreak/>
        <w:t>权限</w:t>
      </w:r>
      <w:r w:rsidR="009112F4">
        <w:t>管理模块</w:t>
      </w:r>
      <w:bookmarkEnd w:id="21"/>
    </w:p>
    <w:p w14:paraId="7DB54DBA" w14:textId="75ECE092" w:rsidR="009112F4" w:rsidRDefault="009112F4" w:rsidP="00F5058E">
      <w:pPr>
        <w:pStyle w:val="Heading2"/>
        <w:numPr>
          <w:ilvl w:val="1"/>
          <w:numId w:val="7"/>
        </w:numPr>
      </w:pPr>
      <w:bookmarkStart w:id="22" w:name="_Toc408845594"/>
      <w:bookmarkStart w:id="23" w:name="_GoBack"/>
      <w:bookmarkEnd w:id="23"/>
      <w:r>
        <w:rPr>
          <w:rFonts w:hint="eastAsia"/>
        </w:rPr>
        <w:t>用户登录</w:t>
      </w:r>
      <w:bookmarkEnd w:id="22"/>
    </w:p>
    <w:p w14:paraId="72E83F87" w14:textId="72D236DC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09B366F8" w14:textId="77777777" w:rsidR="00D10167" w:rsidRPr="00D10167" w:rsidRDefault="00D10167" w:rsidP="00D1016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</w:p>
    <w:p w14:paraId="1072EC78" w14:textId="77777777" w:rsidR="00D10167" w:rsidRPr="00D10167" w:rsidRDefault="00D10167" w:rsidP="00D1016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</w:p>
    <w:p w14:paraId="59F11FD9" w14:textId="77777777" w:rsidR="00D10167" w:rsidRPr="00D10167" w:rsidRDefault="00D10167" w:rsidP="00D1016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</w:p>
    <w:p w14:paraId="7AE98838" w14:textId="77777777" w:rsidR="00D10167" w:rsidRPr="00D10167" w:rsidRDefault="00D10167" w:rsidP="00D1016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</w:p>
    <w:p w14:paraId="2788565C" w14:textId="77777777" w:rsidR="00D10167" w:rsidRPr="00D10167" w:rsidRDefault="00D10167" w:rsidP="00D10167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</w:p>
    <w:p w14:paraId="78AFD147" w14:textId="280D7683" w:rsidR="00906EA1" w:rsidRDefault="00906EA1" w:rsidP="00D10167">
      <w:pPr>
        <w:pStyle w:val="Heading3"/>
      </w:pPr>
      <w:r>
        <w:rPr>
          <w:rFonts w:hint="eastAsia"/>
        </w:rPr>
        <w:t>功能</w:t>
      </w:r>
      <w:r>
        <w:t>IPO</w:t>
      </w:r>
      <w:r>
        <w:t>图</w:t>
      </w:r>
    </w:p>
    <w:p w14:paraId="6137B893" w14:textId="7F6D8B0C" w:rsidR="00720C1D" w:rsidRPr="00720C1D" w:rsidRDefault="00957716" w:rsidP="00720C1D">
      <w:r>
        <w:object w:dxaOrig="6855" w:dyaOrig="3705" w14:anchorId="3F24BC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75pt;height:185.45pt" o:ole="">
            <v:imagedata r:id="rId54" o:title=""/>
          </v:shape>
          <o:OLEObject Type="Embed" ProgID="Visio.Drawing.15" ShapeID="_x0000_i1025" DrawAspect="Content" ObjectID="_1483808977" r:id="rId55"/>
        </w:object>
      </w:r>
    </w:p>
    <w:p w14:paraId="1FA18D55" w14:textId="7EF544CD" w:rsidR="004C7652" w:rsidRDefault="004C7652" w:rsidP="00D10167">
      <w:pPr>
        <w:pStyle w:val="Heading3"/>
      </w:pPr>
      <w:bookmarkStart w:id="24" w:name="_Toc408845595"/>
      <w:r>
        <w:rPr>
          <w:rFonts w:hint="eastAsia"/>
        </w:rPr>
        <w:t>时序图</w:t>
      </w:r>
      <w:bookmarkEnd w:id="24"/>
    </w:p>
    <w:p w14:paraId="61FFCFB0" w14:textId="4431FC10" w:rsidR="00DE1973" w:rsidRDefault="00957716" w:rsidP="004C7652">
      <w:pPr>
        <w:pStyle w:val="NoSpacing"/>
      </w:pPr>
      <w:r>
        <w:object w:dxaOrig="14445" w:dyaOrig="6525" w14:anchorId="0CE52050">
          <v:shape id="_x0000_i1026" type="#_x0000_t75" style="width:436.25pt;height:197.05pt" o:ole="">
            <v:imagedata r:id="rId56" o:title=""/>
          </v:shape>
          <o:OLEObject Type="Embed" ProgID="Visio.Drawing.15" ShapeID="_x0000_i1026" DrawAspect="Content" ObjectID="_1483808978" r:id="rId57"/>
        </w:object>
      </w:r>
    </w:p>
    <w:p w14:paraId="13B7CAA0" w14:textId="2DCF6FDA" w:rsidR="004C7652" w:rsidRDefault="00DE1973" w:rsidP="00D10167">
      <w:pPr>
        <w:pStyle w:val="Heading3"/>
      </w:pPr>
      <w:r>
        <w:rPr>
          <w:rFonts w:hint="eastAsia"/>
        </w:rPr>
        <w:t>算法</w:t>
      </w:r>
      <w:r>
        <w:t>描述</w:t>
      </w:r>
    </w:p>
    <w:p w14:paraId="4C9FBB64" w14:textId="77777777" w:rsidR="00957716" w:rsidRDefault="00957716" w:rsidP="00957716"/>
    <w:p w14:paraId="68ACDD42" w14:textId="77777777" w:rsidR="00D10167" w:rsidRDefault="00D10167" w:rsidP="00957716"/>
    <w:p w14:paraId="4AB122FD" w14:textId="77777777" w:rsidR="00D10167" w:rsidRPr="00957716" w:rsidRDefault="00D10167" w:rsidP="00957716"/>
    <w:p w14:paraId="4C0CC0F7" w14:textId="73A5EE8F" w:rsidR="007A4645" w:rsidRDefault="009112F4" w:rsidP="00D10167">
      <w:pPr>
        <w:pStyle w:val="Heading3"/>
      </w:pPr>
      <w:bookmarkStart w:id="25" w:name="_Toc408845596"/>
      <w:r>
        <w:rPr>
          <w:rFonts w:hint="eastAsia"/>
        </w:rPr>
        <w:lastRenderedPageBreak/>
        <w:t>代码</w:t>
      </w:r>
      <w:r>
        <w:t>构成</w:t>
      </w:r>
      <w:bookmarkEnd w:id="25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90"/>
        <w:gridCol w:w="4230"/>
        <w:gridCol w:w="2673"/>
      </w:tblGrid>
      <w:tr w:rsidR="00C4509E" w14:paraId="41C85058" w14:textId="77777777" w:rsidTr="00720C1D">
        <w:tc>
          <w:tcPr>
            <w:tcW w:w="189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F1D3881" w14:textId="7853A42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67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720C1D">
        <w:tc>
          <w:tcPr>
            <w:tcW w:w="189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4230" w:type="dxa"/>
          </w:tcPr>
          <w:p w14:paraId="07CA08D8" w14:textId="560B3C8E" w:rsid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6CC1FBE4" w14:textId="7966CFC0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  <w:r w:rsidR="00F63625">
              <w:rPr>
                <w:rFonts w:hint="eastAsia"/>
              </w:rPr>
              <w:t>源文件</w:t>
            </w:r>
          </w:p>
        </w:tc>
      </w:tr>
      <w:tr w:rsidR="000744F1" w14:paraId="7DA79263" w14:textId="77777777" w:rsidTr="00720C1D">
        <w:tc>
          <w:tcPr>
            <w:tcW w:w="189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4230" w:type="dxa"/>
          </w:tcPr>
          <w:p w14:paraId="341E04B6" w14:textId="07C97146" w:rsidR="000744F1" w:rsidRP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720C1D">
        <w:tc>
          <w:tcPr>
            <w:tcW w:w="189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4230" w:type="dxa"/>
          </w:tcPr>
          <w:p w14:paraId="13063B24" w14:textId="018F23EE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7117988F" w14:textId="091A906A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Pr="00E659A3">
              <w:rPr>
                <w:rFonts w:hint="eastAsia"/>
              </w:rPr>
              <w:t>基类</w:t>
            </w:r>
          </w:p>
        </w:tc>
      </w:tr>
      <w:tr w:rsidR="00DF5700" w14:paraId="76D552BF" w14:textId="77777777" w:rsidTr="00720C1D">
        <w:tc>
          <w:tcPr>
            <w:tcW w:w="189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4230" w:type="dxa"/>
          </w:tcPr>
          <w:p w14:paraId="28794152" w14:textId="56C0A898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720C1D">
        <w:tc>
          <w:tcPr>
            <w:tcW w:w="189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t>BaseService</w:t>
            </w:r>
            <w:r>
              <w:t>.java</w:t>
            </w:r>
          </w:p>
        </w:tc>
        <w:tc>
          <w:tcPr>
            <w:tcW w:w="4230" w:type="dxa"/>
          </w:tcPr>
          <w:p w14:paraId="125E43E2" w14:textId="77777777" w:rsidR="00E159A1" w:rsidRDefault="00E159A1" w:rsidP="00720C1D">
            <w:pPr>
              <w:pStyle w:val="NoSpacing"/>
            </w:pPr>
            <w:r w:rsidRPr="00751FD6">
              <w:t>\java\com\innovaee\eorder\module</w:t>
            </w:r>
          </w:p>
          <w:p w14:paraId="4F2B4E63" w14:textId="455F0101" w:rsidR="00E159A1" w:rsidRPr="00751FD6" w:rsidRDefault="00E159A1" w:rsidP="00720C1D">
            <w:pPr>
              <w:pStyle w:val="NoSpacing"/>
            </w:pPr>
            <w:r w:rsidRPr="00751FD6">
              <w:t>\service</w:t>
            </w:r>
          </w:p>
        </w:tc>
        <w:tc>
          <w:tcPr>
            <w:tcW w:w="2673" w:type="dxa"/>
          </w:tcPr>
          <w:p w14:paraId="4B6B03B5" w14:textId="5E2E54B2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751FD6" w14:paraId="625AF80B" w14:textId="77777777" w:rsidTr="00720C1D">
        <w:tc>
          <w:tcPr>
            <w:tcW w:w="189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119CFA15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F06B36C" w14:textId="4E32B9F1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720C1D">
        <w:tc>
          <w:tcPr>
            <w:tcW w:w="189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0B1422E1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58F77A3" w14:textId="1E8ABA6D" w:rsidR="00751FD6" w:rsidRPr="00751FD6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720C1D">
        <w:tc>
          <w:tcPr>
            <w:tcW w:w="189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4230" w:type="dxa"/>
          </w:tcPr>
          <w:p w14:paraId="4B1EB346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268DAD36" w14:textId="73D06FCD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720C1D">
        <w:tc>
          <w:tcPr>
            <w:tcW w:w="189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4230" w:type="dxa"/>
          </w:tcPr>
          <w:p w14:paraId="61FFB95D" w14:textId="3A03DF4C" w:rsidR="00B94EB9" w:rsidRPr="00364B4A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</w:p>
        </w:tc>
        <w:tc>
          <w:tcPr>
            <w:tcW w:w="2673" w:type="dxa"/>
          </w:tcPr>
          <w:p w14:paraId="2A7709CA" w14:textId="7D521C88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B94EB9" w14:paraId="2BD5529B" w14:textId="77777777" w:rsidTr="00720C1D">
        <w:tc>
          <w:tcPr>
            <w:tcW w:w="189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4230" w:type="dxa"/>
          </w:tcPr>
          <w:p w14:paraId="49EA724A" w14:textId="419A2DCB" w:rsidR="00B94EB9" w:rsidRPr="00F63625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  <w:r w:rsidR="006509CC">
              <w:br/>
            </w:r>
            <w:r w:rsidR="00B94EB9" w:rsidRPr="00F63625">
              <w:t>\</w:t>
            </w:r>
            <w:r w:rsidR="00B94EB9" w:rsidRPr="00364B4A">
              <w:t>login</w:t>
            </w:r>
          </w:p>
        </w:tc>
        <w:tc>
          <w:tcPr>
            <w:tcW w:w="267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720C1D">
        <w:tc>
          <w:tcPr>
            <w:tcW w:w="189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4230" w:type="dxa"/>
          </w:tcPr>
          <w:p w14:paraId="64A81A5C" w14:textId="7DA39649" w:rsidR="00B94EB9" w:rsidRPr="00F63625" w:rsidRDefault="00B94EB9" w:rsidP="00720C1D">
            <w:pPr>
              <w:pStyle w:val="NoSpacing"/>
            </w:pPr>
            <w:r w:rsidRPr="00364B4A">
              <w:t>com</w:t>
            </w:r>
            <w:r w:rsidRPr="00F63625">
              <w:t>\</w:t>
            </w:r>
            <w:r w:rsidRPr="00364B4A">
              <w:t>innovaee</w:t>
            </w:r>
            <w:r w:rsidRPr="00F63625">
              <w:t>\</w:t>
            </w:r>
            <w:r w:rsidRPr="00364B4A">
              <w:t>eorder</w:t>
            </w:r>
            <w:r w:rsidRPr="00F63625">
              <w:t>\</w:t>
            </w:r>
            <w:r w:rsidRPr="00364B4A">
              <w:t>web</w:t>
            </w:r>
            <w:r w:rsidRPr="00F63625">
              <w:t>\</w:t>
            </w:r>
            <w:r w:rsidRPr="00364B4A">
              <w:t>action</w:t>
            </w:r>
            <w:r w:rsidR="006509CC">
              <w:br/>
            </w:r>
            <w:r w:rsidRPr="00F63625">
              <w:t>\</w:t>
            </w:r>
            <w:r w:rsidRPr="00364B4A">
              <w:t>login</w:t>
            </w:r>
          </w:p>
        </w:tc>
        <w:tc>
          <w:tcPr>
            <w:tcW w:w="267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720C1D">
        <w:tc>
          <w:tcPr>
            <w:tcW w:w="189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423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67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D10167">
      <w:pPr>
        <w:pStyle w:val="Heading3"/>
      </w:pPr>
      <w:r>
        <w:rPr>
          <w:rFonts w:hint="eastAsia"/>
        </w:rPr>
        <w:t>类图</w:t>
      </w:r>
    </w:p>
    <w:p w14:paraId="6E1EEA65" w14:textId="36B56A5D" w:rsidR="0080796F" w:rsidRPr="00EC652A" w:rsidRDefault="0080796F" w:rsidP="00EC652A">
      <w:pPr>
        <w:ind w:firstLine="0"/>
      </w:pPr>
    </w:p>
    <w:p w14:paraId="0D541D06" w14:textId="776F09CF" w:rsidR="00FB26FE" w:rsidRDefault="00FB26FE" w:rsidP="00D10167">
      <w:pPr>
        <w:pStyle w:val="Heading3"/>
      </w:pPr>
      <w:bookmarkStart w:id="26" w:name="_Toc408845598"/>
      <w:r>
        <w:rPr>
          <w:rFonts w:hint="eastAsia"/>
        </w:rPr>
        <w:t>配置</w:t>
      </w:r>
      <w:r>
        <w:t>文件说明</w:t>
      </w:r>
      <w:bookmarkEnd w:id="26"/>
    </w:p>
    <w:p w14:paraId="22586969" w14:textId="77777777" w:rsidR="00D10167" w:rsidRDefault="00D10167" w:rsidP="00D10167">
      <w:pPr>
        <w:pStyle w:val="NoSpacing"/>
        <w:numPr>
          <w:ilvl w:val="0"/>
          <w:numId w:val="20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lastRenderedPageBreak/>
        <w:t>&lt;struts&gt;</w:t>
      </w:r>
    </w:p>
    <w:p w14:paraId="6248C71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&lt;package name="com.innovaee.eorder.web.action.login" namespace="/login"</w:t>
      </w:r>
    </w:p>
    <w:p w14:paraId="1D0A27B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extends="struts-base"&gt;</w:t>
      </w:r>
    </w:p>
    <w:p w14:paraId="29A1EB4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name="login" class="com.innovaee.eorder.web.action.login.LoginAction"</w:t>
      </w:r>
    </w:p>
    <w:p w14:paraId="43CBAFD3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method="login"&gt;</w:t>
      </w:r>
    </w:p>
    <w:p w14:paraId="782511D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name="success"&gt;/pages/login/login.jsp&lt;/result&gt;</w:t>
      </w:r>
    </w:p>
    <w:p w14:paraId="412B077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&lt;/action&gt;</w:t>
      </w:r>
    </w:p>
    <w:p w14:paraId="2AC9C19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name="doLogin" class="com.innovaee.eorder.web.action.login.LoginAction"</w:t>
      </w:r>
    </w:p>
    <w:p w14:paraId="1914662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method="doLogin"&gt;</w:t>
      </w:r>
    </w:p>
    <w:p w14:paraId="3EA04ED2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type="redirect"&gt;../user/doUser.action&lt;/result&gt;</w:t>
      </w:r>
    </w:p>
    <w:p w14:paraId="26FCA7E8" w14:textId="77777777" w:rsidR="00D10167" w:rsidRPr="007A4645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tab/>
      </w:r>
      <w:r>
        <w:rPr>
          <w:i w:val="0"/>
        </w:rPr>
        <w:tab/>
        <w:t>&lt;/action&gt;</w:t>
      </w:r>
    </w:p>
    <w:p w14:paraId="45C22C0C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&lt;/package&gt;</w:t>
      </w:r>
    </w:p>
    <w:p w14:paraId="4520AE1D" w14:textId="77777777" w:rsidR="00D10167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D10167">
      <w:pPr>
        <w:pStyle w:val="NoSpacing"/>
        <w:numPr>
          <w:ilvl w:val="0"/>
          <w:numId w:val="20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D10167">
      <w:pPr>
        <w:pStyle w:val="NoSpacing"/>
        <w:numPr>
          <w:ilvl w:val="0"/>
          <w:numId w:val="20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7876217C" w:rsidR="00D10167" w:rsidRPr="00D10167" w:rsidRDefault="00D10167" w:rsidP="00D10167">
      <w:pPr>
        <w:pStyle w:val="Heading3"/>
      </w:pPr>
      <w:r>
        <w:rPr>
          <w:rFonts w:hint="eastAsia"/>
        </w:rPr>
        <w:t>数据库</w:t>
      </w:r>
      <w:r>
        <w:t>脚本说明</w:t>
      </w:r>
    </w:p>
    <w:p w14:paraId="2FEE939B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7" w:name="_Toc407804569"/>
      <w:bookmarkStart w:id="28" w:name="_Toc408404982"/>
      <w:bookmarkStart w:id="29" w:name="_Toc408845541"/>
      <w:bookmarkStart w:id="30" w:name="_Toc408845599"/>
      <w:bookmarkEnd w:id="27"/>
      <w:bookmarkEnd w:id="28"/>
      <w:bookmarkEnd w:id="29"/>
      <w:bookmarkEnd w:id="30"/>
    </w:p>
    <w:p w14:paraId="44712D4E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1" w:name="_Toc407804570"/>
      <w:bookmarkStart w:id="32" w:name="_Toc408404983"/>
      <w:bookmarkStart w:id="33" w:name="_Toc408845542"/>
      <w:bookmarkStart w:id="34" w:name="_Toc408845600"/>
      <w:bookmarkEnd w:id="31"/>
      <w:bookmarkEnd w:id="32"/>
      <w:bookmarkEnd w:id="33"/>
      <w:bookmarkEnd w:id="34"/>
    </w:p>
    <w:p w14:paraId="73CE9B31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5" w:name="_Toc407804571"/>
      <w:bookmarkStart w:id="36" w:name="_Toc408404984"/>
      <w:bookmarkStart w:id="37" w:name="_Toc408845543"/>
      <w:bookmarkStart w:id="38" w:name="_Toc408845601"/>
      <w:bookmarkEnd w:id="35"/>
      <w:bookmarkEnd w:id="36"/>
      <w:bookmarkEnd w:id="37"/>
      <w:bookmarkEnd w:id="38"/>
    </w:p>
    <w:p w14:paraId="0FB1F3ED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9" w:name="_Toc407804572"/>
      <w:bookmarkStart w:id="40" w:name="_Toc408404985"/>
      <w:bookmarkStart w:id="41" w:name="_Toc408845544"/>
      <w:bookmarkStart w:id="42" w:name="_Toc408845602"/>
      <w:bookmarkEnd w:id="39"/>
      <w:bookmarkEnd w:id="40"/>
      <w:bookmarkEnd w:id="41"/>
      <w:bookmarkEnd w:id="42"/>
    </w:p>
    <w:p w14:paraId="52830926" w14:textId="77777777" w:rsidR="007A4645" w:rsidRPr="007A4645" w:rsidRDefault="007A4645" w:rsidP="007A4645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43" w:name="_Toc408845603"/>
      <w:bookmarkEnd w:id="43"/>
    </w:p>
    <w:p w14:paraId="2312D8A1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44" w:name="_Toc407804574"/>
      <w:bookmarkStart w:id="45" w:name="_Toc408404987"/>
      <w:bookmarkStart w:id="46" w:name="_Toc408845546"/>
      <w:bookmarkStart w:id="47" w:name="_Toc408845604"/>
      <w:bookmarkEnd w:id="44"/>
      <w:bookmarkEnd w:id="45"/>
      <w:bookmarkEnd w:id="46"/>
      <w:bookmarkEnd w:id="47"/>
    </w:p>
    <w:p w14:paraId="0A5BD214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48" w:name="_Toc407804575"/>
      <w:bookmarkStart w:id="49" w:name="_Toc408404988"/>
      <w:bookmarkStart w:id="50" w:name="_Toc408845547"/>
      <w:bookmarkStart w:id="51" w:name="_Toc408845605"/>
      <w:bookmarkEnd w:id="48"/>
      <w:bookmarkEnd w:id="49"/>
      <w:bookmarkEnd w:id="50"/>
      <w:bookmarkEnd w:id="51"/>
    </w:p>
    <w:p w14:paraId="5EBB5313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52" w:name="_Toc407804576"/>
      <w:bookmarkStart w:id="53" w:name="_Toc408404989"/>
      <w:bookmarkStart w:id="54" w:name="_Toc408845548"/>
      <w:bookmarkStart w:id="55" w:name="_Toc408845606"/>
      <w:bookmarkEnd w:id="52"/>
      <w:bookmarkEnd w:id="53"/>
      <w:bookmarkEnd w:id="54"/>
      <w:bookmarkEnd w:id="55"/>
    </w:p>
    <w:p w14:paraId="3821C0CA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 w:hint="eastAsia"/>
          <w:b/>
          <w:vanish/>
          <w:szCs w:val="24"/>
        </w:rPr>
      </w:pPr>
      <w:bookmarkStart w:id="56" w:name="_Toc408845607"/>
    </w:p>
    <w:p w14:paraId="1B6E9857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 w:hint="eastAsia"/>
          <w:b/>
          <w:vanish/>
          <w:szCs w:val="24"/>
        </w:rPr>
      </w:pPr>
    </w:p>
    <w:p w14:paraId="61A9BF95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 w:hint="eastAsia"/>
          <w:b/>
          <w:vanish/>
          <w:szCs w:val="24"/>
        </w:rPr>
      </w:pPr>
    </w:p>
    <w:bookmarkEnd w:id="56"/>
    <w:p w14:paraId="004E8B0A" w14:textId="0C2541D5" w:rsidR="004C7652" w:rsidRPr="004C7652" w:rsidRDefault="004C7652" w:rsidP="004C7652"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77777777" w:rsidR="00A3555E" w:rsidRPr="00220DB9" w:rsidRDefault="00A3555E" w:rsidP="00E354FE">
      <w:pPr>
        <w:pStyle w:val="CodeText"/>
      </w:pPr>
      <w:r w:rsidRPr="00220DB9">
        <w:t xml:space="preserve">  `user_id`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Pr="00220DB9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49184E8D" w14:textId="7EB923DB" w:rsidR="009112F4" w:rsidRPr="009112F4" w:rsidRDefault="009112F4" w:rsidP="0099324B">
      <w:pPr>
        <w:pStyle w:val="NoSpacing"/>
        <w:jc w:val="center"/>
      </w:pPr>
    </w:p>
    <w:p w14:paraId="11425AA2" w14:textId="77777777" w:rsidR="005A5964" w:rsidRDefault="005A596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07876A4" w14:textId="77777777" w:rsidR="00B53E67" w:rsidRDefault="00B53E67" w:rsidP="00B53E67">
      <w:pPr>
        <w:pStyle w:val="Heading1"/>
      </w:pPr>
      <w:bookmarkStart w:id="57" w:name="_Toc408845608"/>
      <w:r w:rsidRPr="00C9114B">
        <w:rPr>
          <w:rFonts w:hint="eastAsia"/>
        </w:rPr>
        <w:lastRenderedPageBreak/>
        <w:t>数据库</w:t>
      </w:r>
      <w:r w:rsidRPr="00C9114B">
        <w:t>设计</w:t>
      </w:r>
      <w:bookmarkEnd w:id="57"/>
    </w:p>
    <w:p w14:paraId="56860AE4" w14:textId="22A3CCE4" w:rsidR="00B53E67" w:rsidRPr="00163562" w:rsidRDefault="00B53E67" w:rsidP="00003992">
      <w:pPr>
        <w:pStyle w:val="Heading2"/>
        <w:numPr>
          <w:ilvl w:val="1"/>
          <w:numId w:val="7"/>
        </w:numPr>
      </w:pPr>
      <w:bookmarkStart w:id="58" w:name="_Toc408845609"/>
      <w:r w:rsidRPr="00D058DB">
        <w:rPr>
          <w:rFonts w:hint="eastAsia"/>
        </w:rPr>
        <w:t>用户</w:t>
      </w:r>
      <w:r w:rsidRPr="00D058DB">
        <w:t>表</w:t>
      </w:r>
      <w:bookmarkEnd w:id="5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59" w:name="_Toc408845610"/>
      <w:r w:rsidRPr="00D058DB">
        <w:rPr>
          <w:rFonts w:hint="eastAsia"/>
        </w:rPr>
        <w:t>角色</w:t>
      </w:r>
      <w:r w:rsidRPr="00D058DB">
        <w:t>表</w:t>
      </w:r>
      <w:bookmarkEnd w:id="5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77777777" w:rsidR="00B53E67" w:rsidRPr="006E3408" w:rsidRDefault="00B53E67" w:rsidP="00311E3F">
            <w:pPr>
              <w:pStyle w:val="NoSpacing"/>
            </w:pPr>
            <w:r w:rsidRPr="006E3408">
              <w:t>role_id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0" w:name="_Toc408845611"/>
      <w:r w:rsidRPr="00D058DB">
        <w:rPr>
          <w:rFonts w:hint="eastAsia"/>
        </w:rPr>
        <w:t>功能</w:t>
      </w:r>
      <w:r w:rsidRPr="00D058DB">
        <w:t>表</w:t>
      </w:r>
      <w:bookmarkEnd w:id="60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77777777" w:rsidR="00B53E67" w:rsidRPr="006E3408" w:rsidRDefault="00B53E67" w:rsidP="002D4C07">
            <w:pPr>
              <w:pStyle w:val="TableText"/>
            </w:pPr>
            <w:r w:rsidRPr="006E3408">
              <w:t>function_id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1" w:name="_Toc408845612"/>
      <w:r w:rsidRPr="00D058DB">
        <w:rPr>
          <w:rFonts w:hint="eastAsia"/>
        </w:rPr>
        <w:t>用户</w:t>
      </w:r>
      <w:r w:rsidRPr="00D058DB">
        <w:t>角色关联表</w:t>
      </w:r>
      <w:bookmarkEnd w:id="6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39"/>
        <w:gridCol w:w="1469"/>
        <w:gridCol w:w="1164"/>
        <w:gridCol w:w="1315"/>
        <w:gridCol w:w="2757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role_id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F5058E">
      <w:pPr>
        <w:pStyle w:val="Heading2"/>
        <w:numPr>
          <w:ilvl w:val="1"/>
          <w:numId w:val="7"/>
        </w:numPr>
      </w:pPr>
      <w:bookmarkStart w:id="62" w:name="_Toc408845613"/>
      <w:r w:rsidRPr="00D058DB">
        <w:rPr>
          <w:rFonts w:hint="eastAsia"/>
        </w:rPr>
        <w:t>角色</w:t>
      </w:r>
      <w:r w:rsidRPr="00D058DB">
        <w:t>功能关联表</w:t>
      </w:r>
      <w:bookmarkEnd w:id="6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10"/>
        <w:gridCol w:w="1896"/>
        <w:gridCol w:w="1130"/>
        <w:gridCol w:w="1255"/>
        <w:gridCol w:w="2553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7777777" w:rsidR="00B53E67" w:rsidRPr="00311E3F" w:rsidRDefault="00B53E67" w:rsidP="002D4C07">
            <w:pPr>
              <w:pStyle w:val="TableText"/>
            </w:pPr>
            <w:r w:rsidRPr="00311E3F">
              <w:t>Role_function_id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3" w:name="_Toc408845614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63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category</w:t>
            </w:r>
            <w:r w:rsidRPr="00311E3F">
              <w:t>_id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4" w:name="_Toc408845615"/>
      <w:r w:rsidRPr="00D058DB">
        <w:rPr>
          <w:rFonts w:hint="eastAsia"/>
        </w:rPr>
        <w:t>菜品</w:t>
      </w:r>
      <w:r w:rsidRPr="00D058DB">
        <w:t>表</w:t>
      </w:r>
      <w:bookmarkEnd w:id="64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77777777" w:rsidR="00B53E67" w:rsidRPr="00311E3F" w:rsidRDefault="00B53E67" w:rsidP="002D4C07">
            <w:pPr>
              <w:pStyle w:val="TableText"/>
            </w:pPr>
            <w:r w:rsidRPr="00311E3F">
              <w:t>dish_id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5" w:name="_Toc408845616"/>
      <w:r w:rsidRPr="00D058DB">
        <w:rPr>
          <w:rFonts w:hint="eastAsia"/>
        </w:rPr>
        <w:t>订单</w:t>
      </w:r>
      <w:r w:rsidRPr="00D058DB">
        <w:t>表</w:t>
      </w:r>
      <w:bookmarkEnd w:id="6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6" w:name="_Toc408845617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6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item_</w:t>
            </w: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7" w:name="_Toc408845618"/>
      <w:r>
        <w:rPr>
          <w:rFonts w:hint="eastAsia"/>
        </w:rPr>
        <w:lastRenderedPageBreak/>
        <w:t>会员</w:t>
      </w:r>
      <w:r>
        <w:t>等级</w:t>
      </w:r>
      <w:r w:rsidRPr="00D058DB">
        <w:t>表</w:t>
      </w:r>
      <w:bookmarkEnd w:id="6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77777777" w:rsidR="00B53E67" w:rsidRDefault="00B53E67" w:rsidP="002D4C07">
            <w:pPr>
              <w:pStyle w:val="TableText"/>
            </w:pPr>
            <w:r>
              <w:t>level_id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68" w:name="_Toc408845619"/>
      <w:r>
        <w:t>Web-Service</w:t>
      </w:r>
      <w:r>
        <w:rPr>
          <w:rFonts w:hint="eastAsia"/>
        </w:rPr>
        <w:t>接口</w:t>
      </w:r>
      <w:r>
        <w:t>协议</w:t>
      </w:r>
      <w:bookmarkEnd w:id="68"/>
    </w:p>
    <w:p w14:paraId="35304461" w14:textId="77777777" w:rsidR="00DC3861" w:rsidRPr="00DC3861" w:rsidRDefault="00DC3861" w:rsidP="00DC3861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69" w:name="_Toc408845562"/>
      <w:bookmarkStart w:id="70" w:name="_Toc408845620"/>
      <w:bookmarkStart w:id="71" w:name="_Toc407458596"/>
      <w:bookmarkStart w:id="72" w:name="_Toc408771900"/>
      <w:bookmarkStart w:id="73" w:name="_Toc405827637"/>
      <w:bookmarkEnd w:id="69"/>
      <w:bookmarkEnd w:id="70"/>
    </w:p>
    <w:p w14:paraId="24EB1628" w14:textId="77777777" w:rsidR="00DC3861" w:rsidRPr="00DC3861" w:rsidRDefault="00DC3861" w:rsidP="00DC3861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74" w:name="_Toc408845563"/>
      <w:bookmarkStart w:id="75" w:name="_Toc408845621"/>
      <w:bookmarkEnd w:id="74"/>
      <w:bookmarkEnd w:id="75"/>
    </w:p>
    <w:p w14:paraId="7057C556" w14:textId="17BC1129" w:rsidR="00C378D4" w:rsidRDefault="00C378D4" w:rsidP="00DC3861">
      <w:pPr>
        <w:pStyle w:val="Heading2"/>
      </w:pPr>
      <w:bookmarkStart w:id="76" w:name="_Toc408845622"/>
      <w:r>
        <w:t>获取</w:t>
      </w:r>
      <w:r>
        <w:rPr>
          <w:rFonts w:hint="eastAsia"/>
        </w:rPr>
        <w:t>用户</w:t>
      </w:r>
      <w:r>
        <w:t>信息</w:t>
      </w:r>
      <w:bookmarkEnd w:id="71"/>
      <w:bookmarkEnd w:id="72"/>
      <w:bookmarkEnd w:id="76"/>
    </w:p>
    <w:p w14:paraId="723A636F" w14:textId="77777777" w:rsidR="00C378D4" w:rsidRPr="002C5312" w:rsidRDefault="00C378D4" w:rsidP="00C378D4">
      <w:pPr>
        <w:pStyle w:val="NoSpacing"/>
        <w:numPr>
          <w:ilvl w:val="0"/>
          <w:numId w:val="18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.168.0.100:8080/eorder-ws/rest/users/myuser/13988888888</w:t>
      </w:r>
    </w:p>
    <w:p w14:paraId="45058871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77777777" w:rsidR="00C378D4" w:rsidRDefault="00C378D4" w:rsidP="00021A92">
            <w:pPr>
              <w:pStyle w:val="NoSpacing"/>
            </w:pPr>
            <w:r>
              <w:t>userId</w:t>
            </w:r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77777777" w:rsidR="00C378D4" w:rsidRDefault="00C378D4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77777777" w:rsidR="00C378D4" w:rsidRDefault="00C378D4" w:rsidP="00DC3861">
      <w:pPr>
        <w:pStyle w:val="CodeText"/>
      </w:pPr>
      <w:r>
        <w:t xml:space="preserve">            "userId": 1,</w:t>
      </w:r>
    </w:p>
    <w:p w14:paraId="380FF87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DC3861">
      <w:pPr>
        <w:pStyle w:val="Heading2"/>
      </w:pPr>
      <w:bookmarkStart w:id="77" w:name="_Toc407458597"/>
      <w:bookmarkStart w:id="78" w:name="_Toc408771901"/>
      <w:bookmarkStart w:id="79" w:name="_Toc408845623"/>
      <w:r>
        <w:t>获取目前所有分类列表</w:t>
      </w:r>
      <w:bookmarkEnd w:id="73"/>
      <w:bookmarkEnd w:id="77"/>
      <w:bookmarkEnd w:id="78"/>
      <w:bookmarkEnd w:id="79"/>
    </w:p>
    <w:p w14:paraId="44652125" w14:textId="77777777" w:rsidR="00C378D4" w:rsidRPr="00566FB0" w:rsidRDefault="00C378D4" w:rsidP="00C378D4">
      <w:pPr>
        <w:pStyle w:val="NoSpacing"/>
        <w:numPr>
          <w:ilvl w:val="0"/>
          <w:numId w:val="18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lastRenderedPageBreak/>
        <w:t>方法</w:t>
      </w:r>
      <w:r>
        <w:t>：</w:t>
      </w:r>
      <w:r>
        <w:t>GET</w:t>
      </w:r>
    </w:p>
    <w:p w14:paraId="2748F8AD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输入：无</w:t>
      </w:r>
    </w:p>
    <w:p w14:paraId="3578C5D0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77777777" w:rsidR="00C378D4" w:rsidRDefault="00C378D4" w:rsidP="00021A92">
            <w:pPr>
              <w:pStyle w:val="NoSpacing"/>
            </w:pPr>
            <w:r>
              <w:t>categoryId</w:t>
            </w:r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7777777" w:rsidR="00C378D4" w:rsidRDefault="00C378D4" w:rsidP="00021A92">
            <w:pPr>
              <w:pStyle w:val="NoSpacing"/>
            </w:pPr>
            <w:r>
              <w:t>categoryName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77777777" w:rsidR="00C378D4" w:rsidRDefault="00C378D4" w:rsidP="00021A92">
            <w:pPr>
              <w:pStyle w:val="NoSpacing"/>
            </w:pPr>
            <w:r>
              <w:t>categoryPicture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77777777" w:rsidR="00C378D4" w:rsidRDefault="00C378D4" w:rsidP="00DC3861">
      <w:pPr>
        <w:pStyle w:val="CodeText"/>
      </w:pPr>
      <w:r>
        <w:t xml:space="preserve">            "categoryId": 1,</w:t>
      </w:r>
    </w:p>
    <w:p w14:paraId="3EE6E5B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77777777" w:rsidR="00C378D4" w:rsidRDefault="00C378D4" w:rsidP="00DC3861">
      <w:pPr>
        <w:pStyle w:val="CodeText"/>
      </w:pPr>
      <w:r>
        <w:t xml:space="preserve">            "categoryId": 2,</w:t>
      </w:r>
    </w:p>
    <w:p w14:paraId="6D35E15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77777777" w:rsidR="00C378D4" w:rsidRDefault="00C378D4" w:rsidP="00DC3861">
      <w:pPr>
        <w:pStyle w:val="CodeText"/>
      </w:pPr>
      <w:r>
        <w:t xml:space="preserve">            "categoryId": 3,</w:t>
      </w:r>
    </w:p>
    <w:p w14:paraId="1242C28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DC3861">
      <w:pPr>
        <w:pStyle w:val="Heading2"/>
      </w:pPr>
      <w:bookmarkStart w:id="80" w:name="_Toc405827638"/>
      <w:bookmarkStart w:id="81" w:name="_Toc407458598"/>
      <w:bookmarkStart w:id="82" w:name="_Toc408771902"/>
      <w:bookmarkStart w:id="83" w:name="_Toc408845624"/>
      <w:r>
        <w:t>获取某一个分类下面所有菜品列表</w:t>
      </w:r>
      <w:bookmarkEnd w:id="80"/>
      <w:bookmarkEnd w:id="81"/>
      <w:bookmarkEnd w:id="82"/>
      <w:bookmarkEnd w:id="83"/>
    </w:p>
    <w:p w14:paraId="6670D8E5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t>：</w:t>
      </w:r>
      <w:r w:rsidRPr="00430561">
        <w:t>http://localhost:8080/eorder-ws/rest/dishes/mydishes/6</w:t>
      </w:r>
    </w:p>
    <w:p w14:paraId="123DC055" w14:textId="77777777" w:rsidR="00C378D4" w:rsidRPr="009D3600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95" w:type="dxa"/>
          </w:tcPr>
          <w:p w14:paraId="01EE87B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945" w:type="dxa"/>
          </w:tcPr>
          <w:p w14:paraId="36D8C6C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295" w:type="dxa"/>
          </w:tcPr>
          <w:p w14:paraId="397523C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295" w:type="dxa"/>
          </w:tcPr>
          <w:p w14:paraId="41CE3E1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295" w:type="dxa"/>
          </w:tcPr>
          <w:p w14:paraId="1D8A03A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C378D4">
      <w:pPr>
        <w:pStyle w:val="NoSpacing"/>
        <w:numPr>
          <w:ilvl w:val="0"/>
          <w:numId w:val="18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http://www.google.com/2332333/31.jpg</w:t>
      </w:r>
      <w:r>
        <w:t>＂｝</w:t>
      </w:r>
    </w:p>
    <w:p w14:paraId="65CF027F" w14:textId="77777777" w:rsidR="00C378D4" w:rsidRDefault="00C378D4" w:rsidP="00DC3861">
      <w:pPr>
        <w:pStyle w:val="CodeText"/>
      </w:pPr>
      <w:r>
        <w:lastRenderedPageBreak/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30002</w:t>
      </w:r>
      <w:r>
        <w:t>＂，＂</w:t>
      </w:r>
      <w:r>
        <w:rPr>
          <w:rFonts w:cs="宋体"/>
        </w:rPr>
        <w:t>dishName</w:t>
      </w:r>
      <w:r>
        <w:t>＂：＂豆花鱼＂，＂</w:t>
      </w:r>
      <w:r>
        <w:rPr>
          <w:rFonts w:cs="宋体"/>
        </w:rPr>
        <w:t>dishPrice</w:t>
      </w:r>
      <w:r>
        <w:t>＂：＂</w:t>
      </w:r>
      <w:r>
        <w:t>38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http://www.google.com/2332333/32.jpg</w:t>
      </w:r>
      <w:r>
        <w:t>＂｝</w:t>
      </w:r>
    </w:p>
    <w:p w14:paraId="7496F2CA" w14:textId="07F4EF9A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30003</w:t>
      </w:r>
      <w:r>
        <w:t>＂，＂</w:t>
      </w:r>
      <w:r>
        <w:rPr>
          <w:rFonts w:cs="宋体"/>
        </w:rPr>
        <w:t>dishName</w:t>
      </w:r>
      <w:r>
        <w:t>＂：＂夫妻肺片＂，＂</w:t>
      </w:r>
      <w:r>
        <w:rPr>
          <w:rFonts w:cs="宋体"/>
        </w:rPr>
        <w:t>dishPrice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6B8D0A2C" w14:textId="77777777" w:rsidR="00C378D4" w:rsidRDefault="00C378D4" w:rsidP="00DC3861">
      <w:pPr>
        <w:pStyle w:val="Heading2"/>
      </w:pPr>
      <w:bookmarkStart w:id="84" w:name="_Toc405827639"/>
      <w:bookmarkStart w:id="85" w:name="_Toc407458599"/>
      <w:bookmarkStart w:id="86" w:name="_Toc408771903"/>
      <w:bookmarkStart w:id="87" w:name="_Toc408845625"/>
      <w:r>
        <w:t>查询某个会员的历史订餐记录</w:t>
      </w:r>
      <w:bookmarkEnd w:id="84"/>
      <w:bookmarkEnd w:id="85"/>
      <w:bookmarkEnd w:id="86"/>
      <w:bookmarkEnd w:id="87"/>
    </w:p>
    <w:p w14:paraId="1CCC33D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t>：</w:t>
      </w:r>
      <w:r w:rsidRPr="00382BF3">
        <w:t>http://localhost:8080/eorder-ws/rest/orders/myorders/13912345673</w:t>
      </w:r>
    </w:p>
    <w:p w14:paraId="60ECC040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495" w:type="dxa"/>
          </w:tcPr>
          <w:p w14:paraId="49B15DC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880" w:type="dxa"/>
          </w:tcPr>
          <w:p w14:paraId="34679E3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C378D4">
      <w:pPr>
        <w:pStyle w:val="NoSpacing"/>
        <w:numPr>
          <w:ilvl w:val="0"/>
          <w:numId w:val="18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77777777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DC3861">
      <w:pPr>
        <w:pStyle w:val="Heading2"/>
      </w:pPr>
      <w:bookmarkStart w:id="88" w:name="_Toc405827640"/>
      <w:bookmarkStart w:id="89" w:name="_Toc407458600"/>
      <w:bookmarkStart w:id="90" w:name="_Toc408771904"/>
      <w:bookmarkStart w:id="91" w:name="_Toc408845626"/>
      <w:r>
        <w:t>查询某个订单详情</w:t>
      </w:r>
      <w:bookmarkEnd w:id="88"/>
      <w:bookmarkEnd w:id="89"/>
      <w:bookmarkEnd w:id="90"/>
      <w:bookmarkEnd w:id="91"/>
    </w:p>
    <w:p w14:paraId="6E19D7E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s/rest/orderitems/myorderitems/{</w:t>
      </w:r>
      <w:r w:rsidRPr="00A609F0">
        <w:t>orderId}</w:t>
      </w:r>
    </w:p>
    <w:p w14:paraId="707BF9D3" w14:textId="77777777" w:rsidR="00C378D4" w:rsidRPr="000F4EC5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42F446F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C378D4">
      <w:pPr>
        <w:pStyle w:val="NoSpacing"/>
        <w:numPr>
          <w:ilvl w:val="0"/>
          <w:numId w:val="19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3F6F9A5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259A40E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C378D4">
      <w:pPr>
        <w:pStyle w:val="NoSpacing"/>
        <w:numPr>
          <w:ilvl w:val="0"/>
          <w:numId w:val="19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lastRenderedPageBreak/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92" w:name="_Toc408845627"/>
      <w:r w:rsidRPr="009642B3">
        <w:rPr>
          <w:rFonts w:hint="eastAsia"/>
        </w:rPr>
        <w:lastRenderedPageBreak/>
        <w:t>附录</w:t>
      </w:r>
      <w:bookmarkEnd w:id="92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B89B49" w14:textId="77777777" w:rsidR="00FE69B0" w:rsidRDefault="00FE69B0" w:rsidP="00CD1C50">
      <w:r>
        <w:separator/>
      </w:r>
    </w:p>
    <w:p w14:paraId="5929FE15" w14:textId="77777777" w:rsidR="00FE69B0" w:rsidRDefault="00FE69B0" w:rsidP="00CD1C50"/>
  </w:endnote>
  <w:endnote w:type="continuationSeparator" w:id="0">
    <w:p w14:paraId="5820D1E8" w14:textId="77777777" w:rsidR="00FE69B0" w:rsidRDefault="00FE69B0" w:rsidP="00CD1C50">
      <w:r>
        <w:continuationSeparator/>
      </w:r>
    </w:p>
    <w:p w14:paraId="7E219096" w14:textId="77777777" w:rsidR="00FE69B0" w:rsidRDefault="00FE69B0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021A92" w:rsidRDefault="00021A92" w:rsidP="00CD1C50">
    <w:pPr>
      <w:pStyle w:val="Footer"/>
    </w:pPr>
  </w:p>
  <w:p w14:paraId="23FD368A" w14:textId="77777777" w:rsidR="00021A92" w:rsidRDefault="00021A92" w:rsidP="00CD1C50">
    <w:pPr>
      <w:pStyle w:val="Footer"/>
    </w:pPr>
  </w:p>
  <w:p w14:paraId="44220467" w14:textId="77777777" w:rsidR="00021A92" w:rsidRDefault="00021A92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F7DF78" w14:textId="77777777" w:rsidR="00FE69B0" w:rsidRDefault="00FE69B0" w:rsidP="00CD1C50">
      <w:r>
        <w:separator/>
      </w:r>
    </w:p>
    <w:p w14:paraId="7E44D2BC" w14:textId="77777777" w:rsidR="00FE69B0" w:rsidRDefault="00FE69B0" w:rsidP="00CD1C50"/>
  </w:footnote>
  <w:footnote w:type="continuationSeparator" w:id="0">
    <w:p w14:paraId="3695FF7D" w14:textId="77777777" w:rsidR="00FE69B0" w:rsidRDefault="00FE69B0" w:rsidP="00CD1C50">
      <w:r>
        <w:continuationSeparator/>
      </w:r>
    </w:p>
    <w:p w14:paraId="33771E1A" w14:textId="77777777" w:rsidR="00FE69B0" w:rsidRDefault="00FE69B0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021A92" w:rsidRDefault="00021A92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35B1131" w14:textId="0DD9E51D" w:rsidR="00021A92" w:rsidRDefault="00021A92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5824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035B1131" w14:textId="0DD9E51D" w:rsidR="00021A92" w:rsidRDefault="00021A92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021A92" w:rsidRDefault="00021A92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445BF5" w:rsidRPr="00445BF5">
                            <w:rPr>
                              <w:noProof/>
                              <w:color w:val="FFFFFF" w:themeColor="background1"/>
                            </w:rPr>
                            <w:t>12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021A92" w:rsidRDefault="00021A92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445BF5" w:rsidRPr="00445BF5">
                      <w:rPr>
                        <w:noProof/>
                        <w:color w:val="FFFFFF" w:themeColor="background1"/>
                      </w:rPr>
                      <w:t>12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021A92" w:rsidRDefault="00021A92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3C0B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DA75031"/>
    <w:multiLevelType w:val="multilevel"/>
    <w:tmpl w:val="E6A837D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5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673F34"/>
    <w:multiLevelType w:val="multilevel"/>
    <w:tmpl w:val="0560A87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37445BC3"/>
    <w:multiLevelType w:val="hybridMultilevel"/>
    <w:tmpl w:val="FD264140"/>
    <w:lvl w:ilvl="0" w:tplc="E0580D66">
      <w:numFmt w:val="bullet"/>
      <w:lvlText w:val="•"/>
      <w:lvlJc w:val="left"/>
      <w:pPr>
        <w:ind w:left="420" w:hanging="42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491199"/>
    <w:multiLevelType w:val="multilevel"/>
    <w:tmpl w:val="185CF2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4514AD"/>
    <w:multiLevelType w:val="hybridMultilevel"/>
    <w:tmpl w:val="BF2EDFAE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2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3E335EF"/>
    <w:multiLevelType w:val="hybridMultilevel"/>
    <w:tmpl w:val="BF2EDFAE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4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B80D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9D94A83"/>
    <w:multiLevelType w:val="multilevel"/>
    <w:tmpl w:val="027E0C0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num w:numId="1">
    <w:abstractNumId w:val="9"/>
  </w:num>
  <w:num w:numId="2">
    <w:abstractNumId w:val="12"/>
  </w:num>
  <w:num w:numId="3">
    <w:abstractNumId w:val="16"/>
  </w:num>
  <w:num w:numId="4">
    <w:abstractNumId w:val="4"/>
  </w:num>
  <w:num w:numId="5">
    <w:abstractNumId w:val="3"/>
  </w:num>
  <w:num w:numId="6">
    <w:abstractNumId w:val="15"/>
  </w:num>
  <w:num w:numId="7">
    <w:abstractNumId w:val="6"/>
  </w:num>
  <w:num w:numId="8">
    <w:abstractNumId w:val="7"/>
  </w:num>
  <w:num w:numId="9">
    <w:abstractNumId w:val="14"/>
  </w:num>
  <w:num w:numId="10">
    <w:abstractNumId w:val="13"/>
  </w:num>
  <w:num w:numId="11">
    <w:abstractNumId w:val="11"/>
  </w:num>
  <w:num w:numId="12">
    <w:abstractNumId w:val="9"/>
  </w:num>
  <w:num w:numId="13">
    <w:abstractNumId w:val="9"/>
  </w:num>
  <w:num w:numId="14">
    <w:abstractNumId w:val="9"/>
  </w:num>
  <w:num w:numId="15">
    <w:abstractNumId w:val="10"/>
  </w:num>
  <w:num w:numId="16">
    <w:abstractNumId w:val="8"/>
  </w:num>
  <w:num w:numId="17">
    <w:abstractNumId w:val="0"/>
  </w:num>
  <w:num w:numId="18">
    <w:abstractNumId w:val="5"/>
  </w:num>
  <w:num w:numId="19">
    <w:abstractNumId w:val="2"/>
  </w:num>
  <w:num w:numId="20">
    <w:abstractNumId w:val="1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 w:numId="30">
    <w:abstractNumId w:val="9"/>
  </w:num>
  <w:num w:numId="31">
    <w:abstractNumId w:val="9"/>
  </w:num>
  <w:num w:numId="32">
    <w:abstractNumId w:val="9"/>
  </w:num>
  <w:num w:numId="33">
    <w:abstractNumId w:val="9"/>
  </w:num>
  <w:num w:numId="34">
    <w:abstractNumId w:val="9"/>
  </w:num>
  <w:num w:numId="35">
    <w:abstractNumId w:val="9"/>
  </w:num>
  <w:num w:numId="36">
    <w:abstractNumId w:val="9"/>
  </w:num>
  <w:num w:numId="37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21A92"/>
    <w:rsid w:val="00022179"/>
    <w:rsid w:val="00025696"/>
    <w:rsid w:val="0003212B"/>
    <w:rsid w:val="000335AF"/>
    <w:rsid w:val="00037C9B"/>
    <w:rsid w:val="00042DA7"/>
    <w:rsid w:val="00043CED"/>
    <w:rsid w:val="00045F37"/>
    <w:rsid w:val="00054EA8"/>
    <w:rsid w:val="00057706"/>
    <w:rsid w:val="00061A6B"/>
    <w:rsid w:val="0006492E"/>
    <w:rsid w:val="00066186"/>
    <w:rsid w:val="000744F1"/>
    <w:rsid w:val="00076087"/>
    <w:rsid w:val="000771AF"/>
    <w:rsid w:val="00077C31"/>
    <w:rsid w:val="00080FEB"/>
    <w:rsid w:val="00081A69"/>
    <w:rsid w:val="00086E09"/>
    <w:rsid w:val="000A04C5"/>
    <w:rsid w:val="000A1A5B"/>
    <w:rsid w:val="000B08F3"/>
    <w:rsid w:val="000B2311"/>
    <w:rsid w:val="000B2BD1"/>
    <w:rsid w:val="000B6D9F"/>
    <w:rsid w:val="000C0324"/>
    <w:rsid w:val="000C38DD"/>
    <w:rsid w:val="000D0967"/>
    <w:rsid w:val="000D7D2B"/>
    <w:rsid w:val="000E1225"/>
    <w:rsid w:val="000E14CA"/>
    <w:rsid w:val="000E46B0"/>
    <w:rsid w:val="000F03F4"/>
    <w:rsid w:val="00104E7E"/>
    <w:rsid w:val="001103AB"/>
    <w:rsid w:val="00116054"/>
    <w:rsid w:val="001167A6"/>
    <w:rsid w:val="001174FB"/>
    <w:rsid w:val="0012623B"/>
    <w:rsid w:val="00130326"/>
    <w:rsid w:val="0013057B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80A10"/>
    <w:rsid w:val="00181662"/>
    <w:rsid w:val="00184E75"/>
    <w:rsid w:val="0018662B"/>
    <w:rsid w:val="0019554A"/>
    <w:rsid w:val="00196AFB"/>
    <w:rsid w:val="001979C8"/>
    <w:rsid w:val="001A07DE"/>
    <w:rsid w:val="001A3BA8"/>
    <w:rsid w:val="001A5A8E"/>
    <w:rsid w:val="001B2A94"/>
    <w:rsid w:val="001B6E19"/>
    <w:rsid w:val="001C0009"/>
    <w:rsid w:val="001C0F84"/>
    <w:rsid w:val="001D078E"/>
    <w:rsid w:val="001E18DA"/>
    <w:rsid w:val="001E47BD"/>
    <w:rsid w:val="001E5107"/>
    <w:rsid w:val="001E689A"/>
    <w:rsid w:val="001F0DE4"/>
    <w:rsid w:val="001F0E5E"/>
    <w:rsid w:val="001F18E9"/>
    <w:rsid w:val="00206B52"/>
    <w:rsid w:val="00217999"/>
    <w:rsid w:val="00220DB9"/>
    <w:rsid w:val="0023455E"/>
    <w:rsid w:val="0023781E"/>
    <w:rsid w:val="002469C5"/>
    <w:rsid w:val="00251E5D"/>
    <w:rsid w:val="00255871"/>
    <w:rsid w:val="00256DA6"/>
    <w:rsid w:val="00256EF2"/>
    <w:rsid w:val="0026488C"/>
    <w:rsid w:val="00274DDC"/>
    <w:rsid w:val="002764B2"/>
    <w:rsid w:val="002828E1"/>
    <w:rsid w:val="00285D22"/>
    <w:rsid w:val="00286191"/>
    <w:rsid w:val="00290756"/>
    <w:rsid w:val="002920E5"/>
    <w:rsid w:val="00293B36"/>
    <w:rsid w:val="0029461D"/>
    <w:rsid w:val="00297B1F"/>
    <w:rsid w:val="002A1B8F"/>
    <w:rsid w:val="002A1FC1"/>
    <w:rsid w:val="002A6636"/>
    <w:rsid w:val="002B1979"/>
    <w:rsid w:val="002B4771"/>
    <w:rsid w:val="002B49D1"/>
    <w:rsid w:val="002B6CE3"/>
    <w:rsid w:val="002C6DEF"/>
    <w:rsid w:val="002C7FB4"/>
    <w:rsid w:val="002D4C07"/>
    <w:rsid w:val="002E2D18"/>
    <w:rsid w:val="002E453F"/>
    <w:rsid w:val="002F4C34"/>
    <w:rsid w:val="002F7351"/>
    <w:rsid w:val="003024D8"/>
    <w:rsid w:val="00311E3F"/>
    <w:rsid w:val="0031246F"/>
    <w:rsid w:val="00314AB3"/>
    <w:rsid w:val="00337B4E"/>
    <w:rsid w:val="00344E65"/>
    <w:rsid w:val="003468A5"/>
    <w:rsid w:val="00357731"/>
    <w:rsid w:val="003645EB"/>
    <w:rsid w:val="00364B4A"/>
    <w:rsid w:val="0037605A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26AC"/>
    <w:rsid w:val="003C30C0"/>
    <w:rsid w:val="003C478E"/>
    <w:rsid w:val="003C4BC6"/>
    <w:rsid w:val="003C79EA"/>
    <w:rsid w:val="003D1273"/>
    <w:rsid w:val="003D1FD5"/>
    <w:rsid w:val="003D3C26"/>
    <w:rsid w:val="003D515A"/>
    <w:rsid w:val="003E2705"/>
    <w:rsid w:val="003E4F22"/>
    <w:rsid w:val="003E5ED1"/>
    <w:rsid w:val="003E69D8"/>
    <w:rsid w:val="003F0BA5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5293"/>
    <w:rsid w:val="00427835"/>
    <w:rsid w:val="0043084D"/>
    <w:rsid w:val="004377D5"/>
    <w:rsid w:val="00440DD5"/>
    <w:rsid w:val="004424DF"/>
    <w:rsid w:val="00443C6A"/>
    <w:rsid w:val="004448CA"/>
    <w:rsid w:val="00444E69"/>
    <w:rsid w:val="004450AB"/>
    <w:rsid w:val="00445BF5"/>
    <w:rsid w:val="00453343"/>
    <w:rsid w:val="00462D0A"/>
    <w:rsid w:val="00476799"/>
    <w:rsid w:val="0047691E"/>
    <w:rsid w:val="00483C5B"/>
    <w:rsid w:val="00487EB2"/>
    <w:rsid w:val="00494EBD"/>
    <w:rsid w:val="004954EA"/>
    <w:rsid w:val="004A1917"/>
    <w:rsid w:val="004A66BF"/>
    <w:rsid w:val="004C2152"/>
    <w:rsid w:val="004C7652"/>
    <w:rsid w:val="004D293E"/>
    <w:rsid w:val="004D2CEC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103B0"/>
    <w:rsid w:val="00511BE8"/>
    <w:rsid w:val="00511EF1"/>
    <w:rsid w:val="00515176"/>
    <w:rsid w:val="0051705D"/>
    <w:rsid w:val="005223DF"/>
    <w:rsid w:val="00527ADB"/>
    <w:rsid w:val="00534BCC"/>
    <w:rsid w:val="00536CFA"/>
    <w:rsid w:val="0054319D"/>
    <w:rsid w:val="005437C3"/>
    <w:rsid w:val="005442E7"/>
    <w:rsid w:val="00547F4B"/>
    <w:rsid w:val="005514EC"/>
    <w:rsid w:val="00553500"/>
    <w:rsid w:val="005577C1"/>
    <w:rsid w:val="00563A0B"/>
    <w:rsid w:val="00572E0C"/>
    <w:rsid w:val="0058249C"/>
    <w:rsid w:val="00597982"/>
    <w:rsid w:val="005A2993"/>
    <w:rsid w:val="005A5964"/>
    <w:rsid w:val="005B265C"/>
    <w:rsid w:val="005B378C"/>
    <w:rsid w:val="005B4489"/>
    <w:rsid w:val="005B7242"/>
    <w:rsid w:val="005C0733"/>
    <w:rsid w:val="005C0C25"/>
    <w:rsid w:val="005C2F47"/>
    <w:rsid w:val="005C2F7A"/>
    <w:rsid w:val="005C3423"/>
    <w:rsid w:val="005C4089"/>
    <w:rsid w:val="005C47CD"/>
    <w:rsid w:val="005D0802"/>
    <w:rsid w:val="005D779C"/>
    <w:rsid w:val="005E0D0D"/>
    <w:rsid w:val="005E22F4"/>
    <w:rsid w:val="005F22A3"/>
    <w:rsid w:val="006103C3"/>
    <w:rsid w:val="006106C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664CC"/>
    <w:rsid w:val="00671704"/>
    <w:rsid w:val="00674748"/>
    <w:rsid w:val="00682C84"/>
    <w:rsid w:val="00683065"/>
    <w:rsid w:val="0069690B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6DFD"/>
    <w:rsid w:val="006F02C3"/>
    <w:rsid w:val="006F252D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20C1D"/>
    <w:rsid w:val="00721A92"/>
    <w:rsid w:val="00721F01"/>
    <w:rsid w:val="007243D0"/>
    <w:rsid w:val="00726CF1"/>
    <w:rsid w:val="00726E49"/>
    <w:rsid w:val="00727474"/>
    <w:rsid w:val="00733290"/>
    <w:rsid w:val="00734EB9"/>
    <w:rsid w:val="007377D5"/>
    <w:rsid w:val="007406A0"/>
    <w:rsid w:val="00740CE8"/>
    <w:rsid w:val="00740E0B"/>
    <w:rsid w:val="00745FA5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4645"/>
    <w:rsid w:val="007A645F"/>
    <w:rsid w:val="007A6CBB"/>
    <w:rsid w:val="007B18ED"/>
    <w:rsid w:val="007C2744"/>
    <w:rsid w:val="007C4492"/>
    <w:rsid w:val="007D2517"/>
    <w:rsid w:val="007D2FB6"/>
    <w:rsid w:val="007D39B8"/>
    <w:rsid w:val="007D4FBF"/>
    <w:rsid w:val="007D756D"/>
    <w:rsid w:val="007E1036"/>
    <w:rsid w:val="007E5943"/>
    <w:rsid w:val="007E749F"/>
    <w:rsid w:val="007F2454"/>
    <w:rsid w:val="007F2E25"/>
    <w:rsid w:val="007F381E"/>
    <w:rsid w:val="007F48ED"/>
    <w:rsid w:val="007F5CE2"/>
    <w:rsid w:val="007F6346"/>
    <w:rsid w:val="007F783B"/>
    <w:rsid w:val="00801C4F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63C8"/>
    <w:rsid w:val="008703D2"/>
    <w:rsid w:val="00876B07"/>
    <w:rsid w:val="00887837"/>
    <w:rsid w:val="00890B8D"/>
    <w:rsid w:val="0089344E"/>
    <w:rsid w:val="00893CF9"/>
    <w:rsid w:val="00894AB9"/>
    <w:rsid w:val="008953FC"/>
    <w:rsid w:val="008A206F"/>
    <w:rsid w:val="008B1030"/>
    <w:rsid w:val="008B58E9"/>
    <w:rsid w:val="008B735D"/>
    <w:rsid w:val="008C40A1"/>
    <w:rsid w:val="008D3E36"/>
    <w:rsid w:val="008D4110"/>
    <w:rsid w:val="008D53B7"/>
    <w:rsid w:val="008D6F84"/>
    <w:rsid w:val="008E46D5"/>
    <w:rsid w:val="008E6426"/>
    <w:rsid w:val="008F5788"/>
    <w:rsid w:val="008F7309"/>
    <w:rsid w:val="008F7704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543FE"/>
    <w:rsid w:val="009555C5"/>
    <w:rsid w:val="00957716"/>
    <w:rsid w:val="00965201"/>
    <w:rsid w:val="00973FD9"/>
    <w:rsid w:val="00973FE5"/>
    <w:rsid w:val="009744DE"/>
    <w:rsid w:val="00984FEB"/>
    <w:rsid w:val="009920FF"/>
    <w:rsid w:val="0099324B"/>
    <w:rsid w:val="0099700B"/>
    <w:rsid w:val="009A1BA3"/>
    <w:rsid w:val="009B0B32"/>
    <w:rsid w:val="009B4295"/>
    <w:rsid w:val="009B6F60"/>
    <w:rsid w:val="009C07A8"/>
    <w:rsid w:val="009C4820"/>
    <w:rsid w:val="009D5621"/>
    <w:rsid w:val="009D7312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3555E"/>
    <w:rsid w:val="00A37E46"/>
    <w:rsid w:val="00A419B8"/>
    <w:rsid w:val="00A460C9"/>
    <w:rsid w:val="00A529ED"/>
    <w:rsid w:val="00A55DBF"/>
    <w:rsid w:val="00A60CD9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56BE"/>
    <w:rsid w:val="00B26F9C"/>
    <w:rsid w:val="00B35830"/>
    <w:rsid w:val="00B37FDA"/>
    <w:rsid w:val="00B40A8B"/>
    <w:rsid w:val="00B427DB"/>
    <w:rsid w:val="00B454E0"/>
    <w:rsid w:val="00B504A9"/>
    <w:rsid w:val="00B53E67"/>
    <w:rsid w:val="00B573DD"/>
    <w:rsid w:val="00B62D17"/>
    <w:rsid w:val="00B6544D"/>
    <w:rsid w:val="00B71138"/>
    <w:rsid w:val="00B71904"/>
    <w:rsid w:val="00B72972"/>
    <w:rsid w:val="00B8045E"/>
    <w:rsid w:val="00B86A55"/>
    <w:rsid w:val="00B9097E"/>
    <w:rsid w:val="00B92F8B"/>
    <w:rsid w:val="00B94EB9"/>
    <w:rsid w:val="00BA2C22"/>
    <w:rsid w:val="00BA47B3"/>
    <w:rsid w:val="00BB05E0"/>
    <w:rsid w:val="00BC5137"/>
    <w:rsid w:val="00BD0FEA"/>
    <w:rsid w:val="00BD1F26"/>
    <w:rsid w:val="00BD244B"/>
    <w:rsid w:val="00BD41F1"/>
    <w:rsid w:val="00BD50D4"/>
    <w:rsid w:val="00BD5C58"/>
    <w:rsid w:val="00BE1B6E"/>
    <w:rsid w:val="00BE3BAF"/>
    <w:rsid w:val="00BE65BE"/>
    <w:rsid w:val="00BE752A"/>
    <w:rsid w:val="00BF2AAF"/>
    <w:rsid w:val="00BF513B"/>
    <w:rsid w:val="00C10230"/>
    <w:rsid w:val="00C2156D"/>
    <w:rsid w:val="00C23F9F"/>
    <w:rsid w:val="00C256CB"/>
    <w:rsid w:val="00C34848"/>
    <w:rsid w:val="00C34E30"/>
    <w:rsid w:val="00C364CA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670C"/>
    <w:rsid w:val="00C90B1A"/>
    <w:rsid w:val="00CA3536"/>
    <w:rsid w:val="00CA6ECC"/>
    <w:rsid w:val="00CB09D9"/>
    <w:rsid w:val="00CB419C"/>
    <w:rsid w:val="00CB659E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3858"/>
    <w:rsid w:val="00CE44D9"/>
    <w:rsid w:val="00CE7E67"/>
    <w:rsid w:val="00CF72CE"/>
    <w:rsid w:val="00CF768B"/>
    <w:rsid w:val="00D05F32"/>
    <w:rsid w:val="00D073C6"/>
    <w:rsid w:val="00D10167"/>
    <w:rsid w:val="00D11B8E"/>
    <w:rsid w:val="00D16441"/>
    <w:rsid w:val="00D22773"/>
    <w:rsid w:val="00D24621"/>
    <w:rsid w:val="00D32C2C"/>
    <w:rsid w:val="00D353D8"/>
    <w:rsid w:val="00D3650C"/>
    <w:rsid w:val="00D42794"/>
    <w:rsid w:val="00D5045C"/>
    <w:rsid w:val="00D51551"/>
    <w:rsid w:val="00D527ED"/>
    <w:rsid w:val="00D53FA9"/>
    <w:rsid w:val="00D60F94"/>
    <w:rsid w:val="00D617CB"/>
    <w:rsid w:val="00D63733"/>
    <w:rsid w:val="00D71390"/>
    <w:rsid w:val="00D7162B"/>
    <w:rsid w:val="00D73723"/>
    <w:rsid w:val="00D73C68"/>
    <w:rsid w:val="00D769AA"/>
    <w:rsid w:val="00D769D0"/>
    <w:rsid w:val="00D7759E"/>
    <w:rsid w:val="00D838F2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C14F2"/>
    <w:rsid w:val="00DC2168"/>
    <w:rsid w:val="00DC3861"/>
    <w:rsid w:val="00DC6647"/>
    <w:rsid w:val="00DC740F"/>
    <w:rsid w:val="00DD696C"/>
    <w:rsid w:val="00DD76C8"/>
    <w:rsid w:val="00DE1973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6020"/>
    <w:rsid w:val="00E57300"/>
    <w:rsid w:val="00E574A7"/>
    <w:rsid w:val="00E62ED5"/>
    <w:rsid w:val="00E659A3"/>
    <w:rsid w:val="00E65B23"/>
    <w:rsid w:val="00E65B46"/>
    <w:rsid w:val="00E70AF2"/>
    <w:rsid w:val="00E74699"/>
    <w:rsid w:val="00E83437"/>
    <w:rsid w:val="00E84053"/>
    <w:rsid w:val="00E855E4"/>
    <w:rsid w:val="00E85618"/>
    <w:rsid w:val="00E929DF"/>
    <w:rsid w:val="00E92CCB"/>
    <w:rsid w:val="00E96DD4"/>
    <w:rsid w:val="00EA069F"/>
    <w:rsid w:val="00EA223A"/>
    <w:rsid w:val="00EB1BA8"/>
    <w:rsid w:val="00EB54D8"/>
    <w:rsid w:val="00EB7368"/>
    <w:rsid w:val="00EB776A"/>
    <w:rsid w:val="00EB78B6"/>
    <w:rsid w:val="00EC5706"/>
    <w:rsid w:val="00EC60CE"/>
    <w:rsid w:val="00EC652A"/>
    <w:rsid w:val="00ED0D59"/>
    <w:rsid w:val="00ED5720"/>
    <w:rsid w:val="00ED61DA"/>
    <w:rsid w:val="00EE130B"/>
    <w:rsid w:val="00EF37E4"/>
    <w:rsid w:val="00EF4613"/>
    <w:rsid w:val="00F02A82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1F15"/>
    <w:rsid w:val="00F80AAE"/>
    <w:rsid w:val="00F91A31"/>
    <w:rsid w:val="00F931EB"/>
    <w:rsid w:val="00FA0A4F"/>
    <w:rsid w:val="00FA0EF9"/>
    <w:rsid w:val="00FA21FD"/>
    <w:rsid w:val="00FA2BCC"/>
    <w:rsid w:val="00FB26FE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C07"/>
    <w:pPr>
      <w:spacing w:after="0" w:line="240" w:lineRule="auto"/>
      <w:ind w:firstLine="576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7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12F4"/>
    <w:pPr>
      <w:keepNext/>
      <w:keepLines/>
      <w:numPr>
        <w:ilvl w:val="1"/>
        <w:numId w:val="1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56DA6"/>
    <w:pPr>
      <w:keepNext/>
      <w:keepLines/>
      <w:numPr>
        <w:ilvl w:val="2"/>
        <w:numId w:val="1"/>
      </w:numPr>
      <w:spacing w:before="120" w:after="120"/>
      <w:outlineLvl w:val="2"/>
    </w:pPr>
    <w:rPr>
      <w:rFonts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2F4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256DA6"/>
    <w:rPr>
      <w:rFonts w:ascii="Times New Roman" w:eastAsia="楷体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  <w:jc w:val="both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  <w:jc w:val="both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  <w:jc w:val="both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  <w:jc w:val="both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  <w:jc w:val="both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  <w:jc w:val="both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package" Target="embeddings/Microsoft_Visio_Drawing1.vsdx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image" Target="media/image3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package" Target="embeddings/Microsoft_Visio_Drawing2.vsdx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8.emf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3D5608-2CE1-4DC5-986B-22796CD8C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1724</TotalTime>
  <Pages>1</Pages>
  <Words>3122</Words>
  <Characters>17801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20882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594</cp:revision>
  <cp:lastPrinted>2014-12-02T12:48:00Z</cp:lastPrinted>
  <dcterms:created xsi:type="dcterms:W3CDTF">2014-11-19T12:34:00Z</dcterms:created>
  <dcterms:modified xsi:type="dcterms:W3CDTF">2015-01-26T12:23:00Z</dcterms:modified>
</cp:coreProperties>
</file>