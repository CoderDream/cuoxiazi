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7A4645" w:rsidRPr="00DE3E4B" w:rsidRDefault="007A4645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7A4645" w:rsidRPr="00DE3E4B" w:rsidRDefault="007A4645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7A4645" w:rsidRPr="00AF53B7" w:rsidRDefault="007A4645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7A4645" w:rsidRPr="00AF53B7" w:rsidRDefault="007A4645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7A4645" w:rsidRPr="00AF53B7" w:rsidRDefault="007A4645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7A4645" w:rsidRPr="00AF53B7" w:rsidRDefault="007A4645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7A4645" w:rsidRPr="00AF53B7" w:rsidRDefault="007A4645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061A6B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2015-01-07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7A4645" w:rsidRPr="00AF53B7" w:rsidRDefault="007A4645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7A4645" w:rsidRPr="00AF53B7" w:rsidRDefault="007A4645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7A4645" w:rsidRPr="00AF53B7" w:rsidRDefault="007A4645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7A4645" w:rsidRPr="00AF53B7" w:rsidRDefault="007A4645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7A4645" w:rsidRPr="00AF53B7" w:rsidRDefault="007A4645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061A6B">
                            <w:rPr>
                              <w:caps/>
                              <w:noProof/>
                              <w:szCs w:val="24"/>
                            </w:rPr>
                            <w:t>2015-01-07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7C7902F0" w:rsidR="00B53E67" w:rsidRPr="00DE3E4B" w:rsidRDefault="001167A6" w:rsidP="00E0688B">
            <w:pPr>
              <w:pStyle w:val="TableText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  <w:rPr>
                <w:rFonts w:hint="eastAsia"/>
              </w:rPr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  <w:bookmarkStart w:id="0" w:name="_GoBack"/>
            <w:bookmarkEnd w:id="0"/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bookmarkStart w:id="1" w:name="_Toc408404955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noProof/>
          <w:sz w:val="24"/>
        </w:rPr>
      </w:sdtEndPr>
      <w:sdtContent>
        <w:p w14:paraId="29353675" w14:textId="77777777" w:rsidR="00181662" w:rsidRDefault="00043CED" w:rsidP="00043CED">
          <w:pPr>
            <w:pStyle w:val="Heading1"/>
            <w:numPr>
              <w:ilvl w:val="0"/>
              <w:numId w:val="0"/>
            </w:numPr>
            <w:jc w:val="center"/>
            <w:rPr>
              <w:noProof/>
            </w:rPr>
          </w:pPr>
          <w:r w:rsidRPr="00043CED">
            <w:rPr>
              <w:rFonts w:ascii="楷体" w:hAnsi="楷体" w:cstheme="minorBidi" w:hint="eastAsia"/>
            </w:rPr>
            <w:t>目录</w:t>
          </w:r>
          <w:bookmarkEnd w:id="1"/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begin"/>
          </w:r>
          <w:r w:rsidR="00B53E67" w:rsidRPr="00DE3E4B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separate"/>
          </w:r>
        </w:p>
        <w:p w14:paraId="7977024A" w14:textId="77777777" w:rsidR="00181662" w:rsidRDefault="00181662">
          <w:pPr>
            <w:pStyle w:val="TOC1"/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55" w:history="1">
            <w:r w:rsidRPr="00E37708">
              <w:rPr>
                <w:rStyle w:val="Hyperlink"/>
                <w:rFonts w:ascii="楷体" w:hAnsi="楷体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FBE47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5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文档介绍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8B20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5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D2297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5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DE2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5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AB21E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FF4BB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5684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2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E2B6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3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5B60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4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4413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5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使用空格缩进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4A58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打开代码行号和</w:t>
            </w:r>
            <w:r w:rsidRPr="00E37708">
              <w:rPr>
                <w:rStyle w:val="Hyperlink"/>
                <w:noProof/>
              </w:rPr>
              <w:t>80</w:t>
            </w:r>
            <w:r w:rsidRPr="00E37708">
              <w:rPr>
                <w:rStyle w:val="Hyperlink"/>
                <w:rFonts w:hint="eastAsia"/>
                <w:noProof/>
              </w:rPr>
              <w:t>字符标尺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E9B5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关闭自动编译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B97E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修改默认工作区编码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F077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6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C8F7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8D5C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F64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2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下载及安装</w:t>
            </w:r>
            <w:r w:rsidRPr="00E37708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3B2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3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7C8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4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E9746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5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036F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权限管理模块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C39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8763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C885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7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4AFF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8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类说明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C05A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8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FA84" w14:textId="77777777" w:rsidR="00181662" w:rsidRDefault="00181662">
          <w:pPr>
            <w:pStyle w:val="TOC2"/>
            <w:tabs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86" w:history="1">
            <w:r w:rsidRPr="00E37708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47D0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9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数据库脚本说明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B055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499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78871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功能模板设计说明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2F8B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2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AED3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3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D1DB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4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用户需求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0AC7A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5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B011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5DA9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5DBF0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类说明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3ADE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0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FE5C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F39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D2F2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2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角色表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3E64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3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5DE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4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用户角色关联表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CC5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5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角色功能关联表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2D3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菜品分类表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4B4FB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菜品表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A9AF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6C03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1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订单条目表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5918C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2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会员等级表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7542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2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8572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2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内部接口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DF91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2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外部接口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19A83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2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16F74" w14:textId="77777777" w:rsidR="00181662" w:rsidRDefault="00181662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调用方式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8325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系统认证安全设计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D94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2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访问控制设计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439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3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访问控制流程图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9E78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4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访问控制流程说明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1A51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5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系统性能设计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65C2A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6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A565B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7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noProof/>
              </w:rPr>
              <w:t>EnCache</w:t>
            </w:r>
            <w:r w:rsidRPr="00E37708">
              <w:rPr>
                <w:rStyle w:val="Hyperlink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FA326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8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系统出错处理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B29B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39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出错信息输出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E14B" w14:textId="77777777" w:rsidR="00181662" w:rsidRDefault="00181662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40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出错处理对策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ACD2" w14:textId="77777777" w:rsidR="00181662" w:rsidRDefault="00181662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405041" w:history="1">
            <w:r w:rsidRPr="00E3770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E37708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_Toc408405041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2" w:name="_Toc408404956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2"/>
    </w:p>
    <w:p w14:paraId="4615AE76" w14:textId="77777777" w:rsidR="00B53E67" w:rsidRPr="006E3408" w:rsidRDefault="00B53E67" w:rsidP="00F5058E">
      <w:pPr>
        <w:pStyle w:val="Heading2"/>
        <w:numPr>
          <w:ilvl w:val="1"/>
          <w:numId w:val="7"/>
        </w:numPr>
      </w:pPr>
      <w:bookmarkStart w:id="3" w:name="_Toc408404957"/>
      <w:r w:rsidRPr="006E3408">
        <w:rPr>
          <w:rFonts w:hint="eastAsia"/>
        </w:rPr>
        <w:t>目的</w:t>
      </w:r>
      <w:bookmarkEnd w:id="3"/>
    </w:p>
    <w:p w14:paraId="48D2BFD4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4" w:name="_Toc408404958"/>
      <w:r w:rsidRPr="00C9114B">
        <w:rPr>
          <w:rFonts w:hint="eastAsia"/>
        </w:rPr>
        <w:t>范围</w:t>
      </w:r>
      <w:bookmarkEnd w:id="4"/>
    </w:p>
    <w:p w14:paraId="5816157C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5" w:name="_Toc408404959"/>
      <w:r w:rsidRPr="00C9114B">
        <w:rPr>
          <w:rFonts w:hint="eastAsia"/>
        </w:rPr>
        <w:t>缩写词列表</w:t>
      </w:r>
      <w:bookmarkEnd w:id="5"/>
    </w:p>
    <w:p w14:paraId="62431E58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" w:name="_Toc408404960"/>
      <w:r w:rsidRPr="00C9114B">
        <w:rPr>
          <w:rFonts w:hint="eastAsia"/>
        </w:rPr>
        <w:t>参考内容</w:t>
      </w:r>
      <w:bookmarkEnd w:id="6"/>
    </w:p>
    <w:p w14:paraId="43F0102D" w14:textId="77777777" w:rsidR="00B53E67" w:rsidRDefault="00B53E67" w:rsidP="00B53E67">
      <w:r>
        <w:rPr>
          <w:rFonts w:hint="eastAsia"/>
        </w:rPr>
        <w:t>《</w:t>
      </w:r>
      <w:r w:rsidRPr="00476384">
        <w:rPr>
          <w:rFonts w:hint="eastAsia"/>
        </w:rPr>
        <w:t>餐厅订餐系统</w:t>
      </w:r>
      <w:r w:rsidRPr="00476384">
        <w:rPr>
          <w:rFonts w:hint="eastAsia"/>
        </w:rPr>
        <w:t>_</w:t>
      </w:r>
      <w:r w:rsidRPr="00476384">
        <w:rPr>
          <w:rFonts w:hint="eastAsia"/>
        </w:rPr>
        <w:t>系统需求文档</w:t>
      </w:r>
      <w:r w:rsidRPr="00476384">
        <w:rPr>
          <w:rFonts w:hint="eastAsia"/>
        </w:rPr>
        <w:t>.docx</w:t>
      </w:r>
      <w:r>
        <w:t>》</w:t>
      </w:r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7" w:name="_Toc408404961"/>
      <w:r>
        <w:rPr>
          <w:rFonts w:hint="eastAsia"/>
        </w:rPr>
        <w:lastRenderedPageBreak/>
        <w:t>开发</w:t>
      </w:r>
      <w:r>
        <w:t>环境配置</w:t>
      </w:r>
      <w:bookmarkEnd w:id="7"/>
    </w:p>
    <w:p w14:paraId="7DB33E05" w14:textId="6CD9CAE0" w:rsidR="00C40EDE" w:rsidRPr="00C40EDE" w:rsidRDefault="00C40EDE" w:rsidP="009167AC">
      <w:r>
        <w:rPr>
          <w:rFonts w:hint="eastAsia"/>
        </w:rPr>
        <w:t>eOrder</w:t>
      </w:r>
      <w:r>
        <w:t>订餐系统使用</w:t>
      </w:r>
      <w:r>
        <w:t>Java/Android</w:t>
      </w:r>
      <w:r>
        <w:t>技术开发前后端应用，所以下面依次介绍在项目说使用到的开发环境和工具的安装配置。</w:t>
      </w:r>
    </w:p>
    <w:p w14:paraId="3EA1C6BE" w14:textId="5401F828" w:rsidR="009112F4" w:rsidRDefault="009112F4" w:rsidP="00F5058E">
      <w:pPr>
        <w:pStyle w:val="Heading2"/>
        <w:numPr>
          <w:ilvl w:val="1"/>
          <w:numId w:val="7"/>
        </w:numPr>
      </w:pPr>
      <w:bookmarkStart w:id="8" w:name="_Toc408404962"/>
      <w:r>
        <w:rPr>
          <w:rFonts w:hint="eastAsia"/>
        </w:rPr>
        <w:t>下载</w:t>
      </w:r>
      <w:r>
        <w:t>及安装</w:t>
      </w:r>
      <w:r>
        <w:t>JDK</w:t>
      </w:r>
      <w:bookmarkEnd w:id="8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F5058E">
      <w:pPr>
        <w:pStyle w:val="Heading2"/>
        <w:numPr>
          <w:ilvl w:val="1"/>
          <w:numId w:val="7"/>
        </w:numPr>
      </w:pPr>
      <w:bookmarkStart w:id="9" w:name="_Toc408404963"/>
      <w:r>
        <w:rPr>
          <w:rFonts w:hint="eastAsia"/>
        </w:rPr>
        <w:t>下载</w:t>
      </w:r>
      <w:r>
        <w:t>及安装</w:t>
      </w:r>
      <w:r>
        <w:t>Eclipse</w:t>
      </w:r>
      <w:bookmarkEnd w:id="9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10" w:name="_Toc408404964"/>
      <w:r>
        <w:rPr>
          <w:rFonts w:hint="eastAsia"/>
        </w:rPr>
        <w:lastRenderedPageBreak/>
        <w:t>设置</w:t>
      </w:r>
      <w:r>
        <w:t>网络代理</w:t>
      </w:r>
      <w:bookmarkEnd w:id="10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11" w:name="_Toc408404965"/>
      <w:r>
        <w:rPr>
          <w:rFonts w:hint="eastAsia"/>
        </w:rPr>
        <w:t>使用</w:t>
      </w:r>
      <w:r>
        <w:t>空格缩进</w:t>
      </w:r>
      <w:bookmarkEnd w:id="11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2" w:name="_Toc408404966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2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3" w:name="_Toc408404967"/>
      <w:r>
        <w:rPr>
          <w:rFonts w:hint="eastAsia"/>
        </w:rPr>
        <w:lastRenderedPageBreak/>
        <w:t>关闭</w:t>
      </w:r>
      <w:r>
        <w:t>自动编译</w:t>
      </w:r>
      <w:bookmarkEnd w:id="13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C4102F">
      <w:pPr>
        <w:pStyle w:val="Heading3"/>
        <w:numPr>
          <w:ilvl w:val="2"/>
          <w:numId w:val="7"/>
        </w:numPr>
        <w:jc w:val="both"/>
      </w:pPr>
      <w:bookmarkStart w:id="14" w:name="_Toc408404968"/>
      <w:r>
        <w:rPr>
          <w:rFonts w:hint="eastAsia"/>
        </w:rPr>
        <w:t>修改</w:t>
      </w:r>
      <w:r>
        <w:t>默认工作区编码</w:t>
      </w:r>
      <w:bookmarkEnd w:id="14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F5058E">
      <w:pPr>
        <w:pStyle w:val="Heading2"/>
        <w:numPr>
          <w:ilvl w:val="1"/>
          <w:numId w:val="7"/>
        </w:numPr>
      </w:pPr>
      <w:bookmarkStart w:id="15" w:name="_Toc408404969"/>
      <w:r>
        <w:rPr>
          <w:rFonts w:hint="eastAsia"/>
        </w:rPr>
        <w:t>下载</w:t>
      </w:r>
      <w:r>
        <w:t>及安装</w:t>
      </w:r>
      <w:r>
        <w:t>Maven</w:t>
      </w:r>
      <w:bookmarkEnd w:id="15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4A1917">
      <w:pPr>
        <w:pStyle w:val="NoSpacing"/>
        <w:numPr>
          <w:ilvl w:val="0"/>
          <w:numId w:val="16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F5058E">
      <w:pPr>
        <w:pStyle w:val="Heading2"/>
        <w:numPr>
          <w:ilvl w:val="1"/>
          <w:numId w:val="7"/>
        </w:numPr>
      </w:pPr>
      <w:bookmarkStart w:id="16" w:name="_Toc408404970"/>
      <w:r>
        <w:rPr>
          <w:rFonts w:hint="eastAsia"/>
        </w:rPr>
        <w:t>下载</w:t>
      </w:r>
      <w:r>
        <w:t>及安装</w:t>
      </w:r>
      <w:r>
        <w:t>MySQL</w:t>
      </w:r>
      <w:bookmarkEnd w:id="16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F5058E">
      <w:pPr>
        <w:pStyle w:val="Heading2"/>
        <w:numPr>
          <w:ilvl w:val="1"/>
          <w:numId w:val="7"/>
        </w:numPr>
      </w:pPr>
      <w:bookmarkStart w:id="17" w:name="_Toc408404971"/>
      <w:r>
        <w:rPr>
          <w:rFonts w:hint="eastAsia"/>
        </w:rPr>
        <w:t>下载</w:t>
      </w:r>
      <w:r>
        <w:t>及安装</w:t>
      </w:r>
      <w:r>
        <w:t>Tomcat</w:t>
      </w:r>
      <w:bookmarkEnd w:id="17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F5058E">
      <w:pPr>
        <w:pStyle w:val="Heading2"/>
        <w:numPr>
          <w:ilvl w:val="1"/>
          <w:numId w:val="7"/>
        </w:numPr>
      </w:pPr>
      <w:bookmarkStart w:id="18" w:name="_Toc408404972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8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02940389" w14:textId="36BA6761" w:rsidR="00597982" w:rsidRDefault="00597982" w:rsidP="00F5058E">
      <w:pPr>
        <w:pStyle w:val="Heading2"/>
        <w:numPr>
          <w:ilvl w:val="1"/>
          <w:numId w:val="7"/>
        </w:numPr>
      </w:pPr>
      <w:bookmarkStart w:id="19" w:name="_Toc408404973"/>
      <w:r>
        <w:rPr>
          <w:rFonts w:hint="eastAsia"/>
        </w:rPr>
        <w:t>导入</w:t>
      </w:r>
      <w:r>
        <w:t>项目</w:t>
      </w:r>
      <w:bookmarkEnd w:id="19"/>
    </w:p>
    <w:p w14:paraId="2C8F449D" w14:textId="5B5B66C9" w:rsidR="00597982" w:rsidRPr="00597982" w:rsidRDefault="00597982" w:rsidP="00F5058E">
      <w:pPr>
        <w:pStyle w:val="Heading2"/>
        <w:numPr>
          <w:ilvl w:val="1"/>
          <w:numId w:val="7"/>
        </w:numPr>
      </w:pPr>
      <w:bookmarkStart w:id="20" w:name="_Toc408404974"/>
      <w:r>
        <w:rPr>
          <w:rFonts w:hint="eastAsia"/>
        </w:rPr>
        <w:t>编译</w:t>
      </w:r>
      <w:r>
        <w:t>项目</w:t>
      </w:r>
      <w:bookmarkEnd w:id="20"/>
    </w:p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Pr="009112F4" w:rsidRDefault="009112F4" w:rsidP="009112F4">
      <w:pPr>
        <w:pStyle w:val="Heading1"/>
      </w:pPr>
      <w:bookmarkStart w:id="21" w:name="_Toc408404975"/>
      <w:r>
        <w:rPr>
          <w:rFonts w:hint="eastAsia"/>
        </w:rPr>
        <w:lastRenderedPageBreak/>
        <w:t>项目</w:t>
      </w:r>
      <w:r>
        <w:t>目录结构说明</w:t>
      </w:r>
      <w:bookmarkEnd w:id="21"/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57E802ED" w:rsidR="009112F4" w:rsidRDefault="001551AB" w:rsidP="009112F4">
      <w:pPr>
        <w:pStyle w:val="Heading1"/>
      </w:pPr>
      <w:bookmarkStart w:id="22" w:name="_Toc408404976"/>
      <w:r>
        <w:rPr>
          <w:rFonts w:hint="eastAsia"/>
        </w:rPr>
        <w:lastRenderedPageBreak/>
        <w:t>权限</w:t>
      </w:r>
      <w:r w:rsidR="009112F4">
        <w:t>管理模块</w:t>
      </w:r>
      <w:bookmarkEnd w:id="22"/>
    </w:p>
    <w:p w14:paraId="7DB54DBA" w14:textId="75ECE092" w:rsidR="009112F4" w:rsidRDefault="009112F4" w:rsidP="00F5058E">
      <w:pPr>
        <w:pStyle w:val="Heading2"/>
        <w:numPr>
          <w:ilvl w:val="1"/>
          <w:numId w:val="7"/>
        </w:numPr>
      </w:pPr>
      <w:bookmarkStart w:id="23" w:name="_Toc408404977"/>
      <w:r>
        <w:rPr>
          <w:rFonts w:hint="eastAsia"/>
        </w:rPr>
        <w:t>用户登录</w:t>
      </w:r>
      <w:bookmarkEnd w:id="23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4AA0C6DC" w14:textId="5F6D5479" w:rsidR="004C7652" w:rsidRDefault="004C7652" w:rsidP="004C7652">
      <w:pPr>
        <w:pStyle w:val="Heading3"/>
        <w:numPr>
          <w:ilvl w:val="2"/>
          <w:numId w:val="7"/>
        </w:numPr>
        <w:adjustRightInd w:val="0"/>
      </w:pPr>
      <w:bookmarkStart w:id="24" w:name="_Toc408404978"/>
      <w:r>
        <w:rPr>
          <w:rFonts w:hint="eastAsia"/>
        </w:rPr>
        <w:t>时序图</w:t>
      </w:r>
      <w:bookmarkEnd w:id="24"/>
    </w:p>
    <w:p w14:paraId="1FA18D55" w14:textId="77777777" w:rsidR="004C7652" w:rsidRDefault="004C7652" w:rsidP="009112F4"/>
    <w:p w14:paraId="13B7CAA0" w14:textId="4D155BC7" w:rsidR="004C7652" w:rsidRDefault="004C7652" w:rsidP="004C7652">
      <w:pPr>
        <w:pStyle w:val="NoSpacing"/>
      </w:pPr>
      <w:r>
        <w:object w:dxaOrig="14445" w:dyaOrig="6525" w14:anchorId="0CE52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11pt" o:ole="">
            <v:imagedata r:id="rId53" o:title=""/>
          </v:shape>
          <o:OLEObject Type="Embed" ProgID="Visio.Drawing.15" ShapeID="_x0000_i1025" DrawAspect="Content" ObjectID="_1482146799" r:id="rId54"/>
        </w:object>
      </w:r>
    </w:p>
    <w:p w14:paraId="4C0CC0F7" w14:textId="73A5EE8F" w:rsidR="007A4645" w:rsidRDefault="009112F4" w:rsidP="007A4645">
      <w:pPr>
        <w:pStyle w:val="Heading3"/>
        <w:numPr>
          <w:ilvl w:val="2"/>
          <w:numId w:val="7"/>
        </w:numPr>
        <w:adjustRightInd w:val="0"/>
      </w:pPr>
      <w:bookmarkStart w:id="25" w:name="_Toc408404979"/>
      <w:r>
        <w:rPr>
          <w:rFonts w:hint="eastAsia"/>
        </w:rPr>
        <w:t>代码</w:t>
      </w:r>
      <w:r>
        <w:t>构成</w:t>
      </w:r>
      <w:bookmarkEnd w:id="2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10"/>
        <w:gridCol w:w="4175"/>
        <w:gridCol w:w="2008"/>
      </w:tblGrid>
      <w:tr w:rsidR="00C4509E" w14:paraId="41C85058" w14:textId="77777777" w:rsidTr="007A4645">
        <w:tc>
          <w:tcPr>
            <w:tcW w:w="2610" w:type="dxa"/>
            <w:shd w:val="clear" w:color="auto" w:fill="BFBFBF" w:themeFill="background1" w:themeFillShade="BF"/>
          </w:tcPr>
          <w:p w14:paraId="55B80178" w14:textId="2E01ED08" w:rsidR="00C4509E" w:rsidRDefault="00C4509E" w:rsidP="00C4509E">
            <w:pPr>
              <w:pStyle w:val="TableText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175" w:type="dxa"/>
            <w:shd w:val="clear" w:color="auto" w:fill="BFBFBF" w:themeFill="background1" w:themeFillShade="BF"/>
          </w:tcPr>
          <w:p w14:paraId="0F1D3881" w14:textId="7853A425" w:rsidR="00C4509E" w:rsidRDefault="00C4509E" w:rsidP="00C4509E">
            <w:pPr>
              <w:pStyle w:val="TableText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008" w:type="dxa"/>
            <w:shd w:val="clear" w:color="auto" w:fill="BFBFBF" w:themeFill="background1" w:themeFillShade="BF"/>
          </w:tcPr>
          <w:p w14:paraId="6F0D7385" w14:textId="43C5D6D5" w:rsidR="00C4509E" w:rsidRDefault="00C4509E" w:rsidP="00C4509E">
            <w:pPr>
              <w:pStyle w:val="TableText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A4645">
        <w:tc>
          <w:tcPr>
            <w:tcW w:w="2610" w:type="dxa"/>
          </w:tcPr>
          <w:p w14:paraId="3CBF0906" w14:textId="1CB4CFCA" w:rsidR="00C4509E" w:rsidRPr="00220DB9" w:rsidRDefault="00C4509E" w:rsidP="00462D0A">
            <w:pPr>
              <w:pStyle w:val="TableText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175" w:type="dxa"/>
          </w:tcPr>
          <w:p w14:paraId="07CA08D8" w14:textId="560B3C8E" w:rsidR="00C4509E" w:rsidRDefault="000744F1" w:rsidP="00462D0A">
            <w:pPr>
              <w:pStyle w:val="TableText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008" w:type="dxa"/>
          </w:tcPr>
          <w:p w14:paraId="6CC1FBE4" w14:textId="7966CFC0" w:rsidR="00C4509E" w:rsidRDefault="00C4509E" w:rsidP="00462D0A">
            <w:pPr>
              <w:pStyle w:val="TableText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A4645">
        <w:tc>
          <w:tcPr>
            <w:tcW w:w="2610" w:type="dxa"/>
          </w:tcPr>
          <w:p w14:paraId="60DA5C91" w14:textId="2FDB64F7" w:rsidR="000744F1" w:rsidRPr="00F63625" w:rsidRDefault="000744F1" w:rsidP="00462D0A">
            <w:pPr>
              <w:pStyle w:val="TableText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175" w:type="dxa"/>
          </w:tcPr>
          <w:p w14:paraId="341E04B6" w14:textId="07C97146" w:rsidR="000744F1" w:rsidRPr="00C4509E" w:rsidRDefault="000744F1" w:rsidP="00462D0A">
            <w:pPr>
              <w:pStyle w:val="TableText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008" w:type="dxa"/>
          </w:tcPr>
          <w:p w14:paraId="7EA79261" w14:textId="254799DD" w:rsidR="000744F1" w:rsidRPr="00A65081" w:rsidRDefault="00A65081" w:rsidP="00462D0A">
            <w:pPr>
              <w:pStyle w:val="TableText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A4645">
        <w:tc>
          <w:tcPr>
            <w:tcW w:w="2610" w:type="dxa"/>
          </w:tcPr>
          <w:p w14:paraId="6980F364" w14:textId="497D9CBB" w:rsidR="00DF5700" w:rsidRPr="00E159A1" w:rsidRDefault="00E659A3" w:rsidP="00462D0A">
            <w:pPr>
              <w:pStyle w:val="TableText"/>
            </w:pPr>
            <w:r w:rsidRPr="00E659A3">
              <w:t>BaseEntity</w:t>
            </w:r>
            <w:r>
              <w:t>.java</w:t>
            </w:r>
          </w:p>
        </w:tc>
        <w:tc>
          <w:tcPr>
            <w:tcW w:w="4175" w:type="dxa"/>
          </w:tcPr>
          <w:p w14:paraId="13063B24" w14:textId="018F23EE" w:rsidR="00DF5700" w:rsidRPr="00751FD6" w:rsidRDefault="00462D0A" w:rsidP="00462D0A">
            <w:pPr>
              <w:pStyle w:val="TableText"/>
            </w:pPr>
            <w:r w:rsidRPr="00462D0A">
              <w:t>\java\com\innovaee\eorder\module\entity</w:t>
            </w:r>
          </w:p>
        </w:tc>
        <w:tc>
          <w:tcPr>
            <w:tcW w:w="2008" w:type="dxa"/>
          </w:tcPr>
          <w:p w14:paraId="7117988F" w14:textId="091A906A" w:rsidR="00DF5700" w:rsidRDefault="00E659A3" w:rsidP="00462D0A">
            <w:pPr>
              <w:pStyle w:val="TableText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A4645">
        <w:tc>
          <w:tcPr>
            <w:tcW w:w="2610" w:type="dxa"/>
          </w:tcPr>
          <w:p w14:paraId="1DC1A23A" w14:textId="169F5E98" w:rsidR="00DF5700" w:rsidRPr="00E159A1" w:rsidRDefault="00E659A3" w:rsidP="00462D0A">
            <w:pPr>
              <w:pStyle w:val="TableText"/>
            </w:pPr>
            <w:r>
              <w:t>User.java</w:t>
            </w:r>
          </w:p>
        </w:tc>
        <w:tc>
          <w:tcPr>
            <w:tcW w:w="4175" w:type="dxa"/>
          </w:tcPr>
          <w:p w14:paraId="28794152" w14:textId="56C0A898" w:rsidR="00DF5700" w:rsidRPr="00751FD6" w:rsidRDefault="00462D0A" w:rsidP="00462D0A">
            <w:pPr>
              <w:pStyle w:val="TableText"/>
            </w:pPr>
            <w:r w:rsidRPr="00462D0A">
              <w:t>\java\com\innovaee\eorder\module\entity</w:t>
            </w:r>
          </w:p>
        </w:tc>
        <w:tc>
          <w:tcPr>
            <w:tcW w:w="2008" w:type="dxa"/>
          </w:tcPr>
          <w:p w14:paraId="4ECBADBF" w14:textId="63C5A6EB" w:rsidR="00DF5700" w:rsidRDefault="00E50216" w:rsidP="00462D0A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A4645">
        <w:tc>
          <w:tcPr>
            <w:tcW w:w="2610" w:type="dxa"/>
          </w:tcPr>
          <w:p w14:paraId="7BE9B0A9" w14:textId="1C884B57" w:rsidR="00E159A1" w:rsidRPr="00A1451B" w:rsidRDefault="00E159A1" w:rsidP="00462D0A">
            <w:pPr>
              <w:pStyle w:val="TableText"/>
            </w:pPr>
            <w:r w:rsidRPr="00E159A1">
              <w:lastRenderedPageBreak/>
              <w:t>BaseService</w:t>
            </w:r>
            <w:r>
              <w:t>.java</w:t>
            </w:r>
          </w:p>
        </w:tc>
        <w:tc>
          <w:tcPr>
            <w:tcW w:w="4175" w:type="dxa"/>
          </w:tcPr>
          <w:p w14:paraId="125E43E2" w14:textId="77777777" w:rsidR="00E159A1" w:rsidRDefault="00E159A1" w:rsidP="00462D0A">
            <w:pPr>
              <w:pStyle w:val="TableText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462D0A">
            <w:pPr>
              <w:pStyle w:val="TableText"/>
            </w:pPr>
            <w:r w:rsidRPr="00751FD6">
              <w:t>\service</w:t>
            </w:r>
          </w:p>
        </w:tc>
        <w:tc>
          <w:tcPr>
            <w:tcW w:w="2008" w:type="dxa"/>
          </w:tcPr>
          <w:p w14:paraId="4B6B03B5" w14:textId="5E2E54B2" w:rsidR="00E159A1" w:rsidRPr="008703D2" w:rsidRDefault="00E159A1" w:rsidP="00462D0A">
            <w:pPr>
              <w:pStyle w:val="TableText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A4645">
        <w:tc>
          <w:tcPr>
            <w:tcW w:w="2610" w:type="dxa"/>
          </w:tcPr>
          <w:p w14:paraId="0EBD3445" w14:textId="77777777" w:rsidR="00751FD6" w:rsidRDefault="00A1451B" w:rsidP="00462D0A">
            <w:pPr>
              <w:pStyle w:val="TableText"/>
            </w:pPr>
            <w:r w:rsidRPr="00A1451B">
              <w:t>AuthenticationService</w:t>
            </w:r>
          </w:p>
          <w:p w14:paraId="5DECC321" w14:textId="18AA8AC1" w:rsidR="00A1451B" w:rsidRDefault="00A1451B" w:rsidP="00462D0A">
            <w:pPr>
              <w:pStyle w:val="TableText"/>
            </w:pPr>
            <w:r>
              <w:t>.java</w:t>
            </w:r>
          </w:p>
        </w:tc>
        <w:tc>
          <w:tcPr>
            <w:tcW w:w="4175" w:type="dxa"/>
          </w:tcPr>
          <w:p w14:paraId="119CFA15" w14:textId="77777777" w:rsidR="00A1451B" w:rsidRDefault="00751FD6" w:rsidP="00462D0A">
            <w:pPr>
              <w:pStyle w:val="TableText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462D0A">
            <w:pPr>
              <w:pStyle w:val="TableText"/>
            </w:pPr>
            <w:r w:rsidRPr="00751FD6">
              <w:t>\service\security</w:t>
            </w:r>
          </w:p>
        </w:tc>
        <w:tc>
          <w:tcPr>
            <w:tcW w:w="2008" w:type="dxa"/>
          </w:tcPr>
          <w:p w14:paraId="1F1E2415" w14:textId="320AAA79" w:rsidR="00751FD6" w:rsidRDefault="00726CF1" w:rsidP="00462D0A">
            <w:pPr>
              <w:pStyle w:val="TableText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A4645">
        <w:tc>
          <w:tcPr>
            <w:tcW w:w="2610" w:type="dxa"/>
          </w:tcPr>
          <w:p w14:paraId="7D05FB16" w14:textId="77777777" w:rsidR="00751FD6" w:rsidRDefault="00A1451B" w:rsidP="00462D0A">
            <w:pPr>
              <w:pStyle w:val="TableText"/>
            </w:pPr>
            <w:r w:rsidRPr="00A1451B">
              <w:t>AuthorizationService</w:t>
            </w:r>
          </w:p>
          <w:p w14:paraId="00303C8C" w14:textId="71ED6678" w:rsidR="00A1451B" w:rsidRDefault="00A1451B" w:rsidP="00462D0A">
            <w:pPr>
              <w:pStyle w:val="TableText"/>
            </w:pPr>
            <w:r>
              <w:t>.java</w:t>
            </w:r>
          </w:p>
        </w:tc>
        <w:tc>
          <w:tcPr>
            <w:tcW w:w="4175" w:type="dxa"/>
          </w:tcPr>
          <w:p w14:paraId="0B1422E1" w14:textId="77777777" w:rsidR="00A1451B" w:rsidRDefault="00751FD6" w:rsidP="00462D0A">
            <w:pPr>
              <w:pStyle w:val="TableText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462D0A">
            <w:pPr>
              <w:pStyle w:val="TableText"/>
            </w:pPr>
            <w:r w:rsidRPr="00751FD6">
              <w:t>\service\security</w:t>
            </w:r>
          </w:p>
        </w:tc>
        <w:tc>
          <w:tcPr>
            <w:tcW w:w="2008" w:type="dxa"/>
          </w:tcPr>
          <w:p w14:paraId="7BED8B91" w14:textId="272F8104" w:rsidR="00751FD6" w:rsidRDefault="007F783B" w:rsidP="00462D0A">
            <w:pPr>
              <w:pStyle w:val="TableText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A4645">
        <w:tc>
          <w:tcPr>
            <w:tcW w:w="2610" w:type="dxa"/>
          </w:tcPr>
          <w:p w14:paraId="6CB63EA2" w14:textId="56B7894E" w:rsidR="00751FD6" w:rsidRDefault="00B573DD" w:rsidP="00462D0A">
            <w:pPr>
              <w:pStyle w:val="TableText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175" w:type="dxa"/>
          </w:tcPr>
          <w:p w14:paraId="4B1EB346" w14:textId="77777777" w:rsidR="00A1451B" w:rsidRDefault="00751FD6" w:rsidP="00462D0A">
            <w:pPr>
              <w:pStyle w:val="TableText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462D0A">
            <w:pPr>
              <w:pStyle w:val="TableText"/>
            </w:pPr>
            <w:r w:rsidRPr="00751FD6">
              <w:t>\service\security</w:t>
            </w:r>
          </w:p>
        </w:tc>
        <w:tc>
          <w:tcPr>
            <w:tcW w:w="2008" w:type="dxa"/>
          </w:tcPr>
          <w:p w14:paraId="243ABAE0" w14:textId="0E7C7550" w:rsidR="00751FD6" w:rsidRDefault="0063102E" w:rsidP="00462D0A">
            <w:pPr>
              <w:pStyle w:val="TableText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A4645">
        <w:tc>
          <w:tcPr>
            <w:tcW w:w="2610" w:type="dxa"/>
          </w:tcPr>
          <w:p w14:paraId="68716A16" w14:textId="658D9CF7" w:rsidR="00B94EB9" w:rsidRPr="0089344E" w:rsidRDefault="00B94EB9" w:rsidP="00462D0A">
            <w:pPr>
              <w:pStyle w:val="TableText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175" w:type="dxa"/>
          </w:tcPr>
          <w:p w14:paraId="61FFB95D" w14:textId="3A03DF4C" w:rsidR="00B94EB9" w:rsidRPr="00364B4A" w:rsidRDefault="00054EA8" w:rsidP="00462D0A">
            <w:pPr>
              <w:pStyle w:val="TableText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008" w:type="dxa"/>
          </w:tcPr>
          <w:p w14:paraId="2A7709CA" w14:textId="7D521C88" w:rsidR="00B94EB9" w:rsidRDefault="00B94EB9" w:rsidP="00462D0A">
            <w:pPr>
              <w:pStyle w:val="TableText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A4645">
        <w:tc>
          <w:tcPr>
            <w:tcW w:w="2610" w:type="dxa"/>
          </w:tcPr>
          <w:p w14:paraId="5216A5FB" w14:textId="614A7D12" w:rsidR="00B94EB9" w:rsidRDefault="00B94EB9" w:rsidP="00462D0A">
            <w:pPr>
              <w:pStyle w:val="TableText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175" w:type="dxa"/>
          </w:tcPr>
          <w:p w14:paraId="49EA724A" w14:textId="419A2DCB" w:rsidR="00B94EB9" w:rsidRPr="00F63625" w:rsidRDefault="00054EA8" w:rsidP="00462D0A">
            <w:pPr>
              <w:pStyle w:val="TableText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008" w:type="dxa"/>
          </w:tcPr>
          <w:p w14:paraId="422F4E22" w14:textId="415A7375" w:rsidR="00B94EB9" w:rsidRDefault="00B94EB9" w:rsidP="00462D0A">
            <w:pPr>
              <w:pStyle w:val="TableText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A4645">
        <w:tc>
          <w:tcPr>
            <w:tcW w:w="2610" w:type="dxa"/>
          </w:tcPr>
          <w:p w14:paraId="0974E5FF" w14:textId="1B32F7AB" w:rsidR="00B94EB9" w:rsidRDefault="00B94EB9" w:rsidP="00462D0A">
            <w:pPr>
              <w:pStyle w:val="TableText"/>
            </w:pPr>
            <w:r w:rsidRPr="00A77B3D">
              <w:t>struts.xml</w:t>
            </w:r>
          </w:p>
        </w:tc>
        <w:tc>
          <w:tcPr>
            <w:tcW w:w="4175" w:type="dxa"/>
          </w:tcPr>
          <w:p w14:paraId="64A81A5C" w14:textId="7DA39649" w:rsidR="00B94EB9" w:rsidRPr="00F63625" w:rsidRDefault="00B94EB9" w:rsidP="00462D0A">
            <w:pPr>
              <w:pStyle w:val="TableText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008" w:type="dxa"/>
          </w:tcPr>
          <w:p w14:paraId="20083A81" w14:textId="23145B6D" w:rsidR="00B94EB9" w:rsidRDefault="00B94EB9" w:rsidP="00462D0A">
            <w:pPr>
              <w:pStyle w:val="TableText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A4645">
        <w:tc>
          <w:tcPr>
            <w:tcW w:w="2610" w:type="dxa"/>
          </w:tcPr>
          <w:p w14:paraId="6509F33B" w14:textId="6CB11DF5" w:rsidR="00B94EB9" w:rsidRDefault="00B94EB9" w:rsidP="00462D0A">
            <w:pPr>
              <w:pStyle w:val="TableText"/>
            </w:pPr>
            <w:r>
              <w:t>login.jsp</w:t>
            </w:r>
          </w:p>
        </w:tc>
        <w:tc>
          <w:tcPr>
            <w:tcW w:w="4175" w:type="dxa"/>
          </w:tcPr>
          <w:p w14:paraId="49C51605" w14:textId="57E85DA7" w:rsidR="00B94EB9" w:rsidRPr="00F63625" w:rsidRDefault="00B94EB9" w:rsidP="00462D0A">
            <w:pPr>
              <w:pStyle w:val="TableText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008" w:type="dxa"/>
          </w:tcPr>
          <w:p w14:paraId="28EA93C3" w14:textId="177E5461" w:rsidR="00B94EB9" w:rsidRDefault="00B94EB9" w:rsidP="00462D0A">
            <w:pPr>
              <w:pStyle w:val="TableText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74818806" w14:textId="53152583" w:rsidR="00406477" w:rsidRPr="00973FE5" w:rsidRDefault="009112F4" w:rsidP="00973FE5">
      <w:pPr>
        <w:pStyle w:val="Heading3"/>
        <w:numPr>
          <w:ilvl w:val="2"/>
          <w:numId w:val="7"/>
        </w:numPr>
        <w:adjustRightInd w:val="0"/>
      </w:pPr>
      <w:bookmarkStart w:id="26" w:name="_Toc408404980"/>
      <w:r>
        <w:rPr>
          <w:rFonts w:hint="eastAsia"/>
        </w:rPr>
        <w:t>类</w:t>
      </w:r>
      <w:r>
        <w:t>说明</w:t>
      </w:r>
      <w:bookmarkEnd w:id="26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396A4E" w14:paraId="456ABC66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5D95B00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7E84BD9A" w14:textId="62AB4CCD" w:rsidR="00396A4E" w:rsidRPr="00D875EA" w:rsidRDefault="000335AF" w:rsidP="00D73723">
            <w:pPr>
              <w:pStyle w:val="TableText"/>
            </w:pPr>
            <w:r w:rsidRPr="000335AF">
              <w:t>com.innovaee.eorder.module.vo</w:t>
            </w:r>
          </w:p>
        </w:tc>
      </w:tr>
      <w:tr w:rsidR="00396A4E" w14:paraId="10A5E535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ACA6DD9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32E4DAAD" w14:textId="5BC2FC57" w:rsidR="00396A4E" w:rsidRPr="00D875EA" w:rsidRDefault="000335AF" w:rsidP="00D73723">
            <w:pPr>
              <w:pStyle w:val="TableText"/>
            </w:pPr>
            <w:r w:rsidRPr="000335AF">
              <w:t>BaseVo</w:t>
            </w:r>
          </w:p>
        </w:tc>
      </w:tr>
      <w:tr w:rsidR="000335AF" w14:paraId="33432252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4756EB3C" w14:textId="77777777" w:rsidR="000335AF" w:rsidRPr="00D875EA" w:rsidRDefault="000335AF" w:rsidP="000335AF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6C8B337D" w14:textId="281425F9" w:rsidR="000335AF" w:rsidRPr="00D875EA" w:rsidRDefault="000335AF" w:rsidP="000335AF">
            <w:pPr>
              <w:pStyle w:val="TableText"/>
            </w:pPr>
            <w:r>
              <w:t>n/a</w:t>
            </w:r>
          </w:p>
        </w:tc>
      </w:tr>
      <w:tr w:rsidR="00396A4E" w14:paraId="18742947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31886A73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59687C44" w14:textId="77777777" w:rsidR="00396A4E" w:rsidRPr="00D875EA" w:rsidRDefault="00396A4E" w:rsidP="00D24621">
            <w:pPr>
              <w:pStyle w:val="TableText"/>
            </w:pPr>
            <w:r>
              <w:t>n/a</w:t>
            </w:r>
          </w:p>
        </w:tc>
      </w:tr>
      <w:tr w:rsidR="00396A4E" w14:paraId="771747AC" w14:textId="77777777" w:rsidTr="00396A4E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3B6043D6" w14:textId="77777777" w:rsidR="00396A4E" w:rsidRPr="00D875EA" w:rsidRDefault="00396A4E" w:rsidP="00D24621">
            <w:pPr>
              <w:pStyle w:val="TableText"/>
            </w:pPr>
            <w:r w:rsidRPr="00D875EA">
              <w:t>成员变量</w:t>
            </w:r>
          </w:p>
        </w:tc>
      </w:tr>
      <w:tr w:rsidR="00396A4E" w14:paraId="6A81A637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3259701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641EF593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12BFFE0B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396A4E" w14:paraId="4F5EA6E7" w14:textId="77777777" w:rsidTr="00396A4E">
        <w:trPr>
          <w:jc w:val="center"/>
        </w:trPr>
        <w:tc>
          <w:tcPr>
            <w:tcW w:w="2245" w:type="dxa"/>
          </w:tcPr>
          <w:p w14:paraId="3A1CD50A" w14:textId="0E44B67E" w:rsidR="00396A4E" w:rsidRPr="00A52F83" w:rsidRDefault="00EC652A" w:rsidP="00D24621">
            <w:pPr>
              <w:pStyle w:val="TableText"/>
            </w:pPr>
            <w:r>
              <w:t>n/a</w:t>
            </w:r>
          </w:p>
        </w:tc>
        <w:tc>
          <w:tcPr>
            <w:tcW w:w="1710" w:type="dxa"/>
          </w:tcPr>
          <w:p w14:paraId="7F25B3A6" w14:textId="5E0FAF25" w:rsidR="00396A4E" w:rsidRPr="00D875EA" w:rsidRDefault="00396A4E" w:rsidP="00D24621">
            <w:pPr>
              <w:pStyle w:val="TableText"/>
            </w:pPr>
          </w:p>
        </w:tc>
        <w:tc>
          <w:tcPr>
            <w:tcW w:w="4675" w:type="dxa"/>
            <w:gridSpan w:val="2"/>
          </w:tcPr>
          <w:p w14:paraId="6469F165" w14:textId="7D19B3B2" w:rsidR="00396A4E" w:rsidRPr="00D875EA" w:rsidRDefault="00396A4E" w:rsidP="00D24621">
            <w:pPr>
              <w:pStyle w:val="TableText"/>
            </w:pPr>
          </w:p>
        </w:tc>
      </w:tr>
      <w:tr w:rsidR="00396A4E" w14:paraId="12E215CC" w14:textId="77777777" w:rsidTr="00396A4E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7D35C561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396A4E" w14:paraId="0BC40ECB" w14:textId="77777777" w:rsidTr="00396A4E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66AFAD2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5124F73F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122E0521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0A878348" w14:textId="77777777" w:rsidR="00396A4E" w:rsidRPr="00D875EA" w:rsidRDefault="00396A4E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3D1FD5" w14:paraId="48440E2B" w14:textId="77777777" w:rsidTr="00396A4E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B78269C" w14:textId="31D6EB1B" w:rsidR="003D1FD5" w:rsidRDefault="00B256BE" w:rsidP="00B256BE">
            <w:pPr>
              <w:pStyle w:val="TableText"/>
            </w:pPr>
            <w:r>
              <w:t>copy</w:t>
            </w:r>
          </w:p>
        </w:tc>
        <w:tc>
          <w:tcPr>
            <w:tcW w:w="1710" w:type="dxa"/>
            <w:shd w:val="clear" w:color="auto" w:fill="FFFFFF" w:themeFill="background1"/>
          </w:tcPr>
          <w:p w14:paraId="4B6E1699" w14:textId="35A107B0" w:rsidR="003D1FD5" w:rsidRPr="004B6C39" w:rsidRDefault="003D1FD5" w:rsidP="003D1FD5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5965C306" w14:textId="539506F6" w:rsidR="003D1FD5" w:rsidRPr="00D875EA" w:rsidRDefault="003C30C0" w:rsidP="003D1FD5">
            <w:pPr>
              <w:pStyle w:val="TableText"/>
            </w:pPr>
            <w:r w:rsidRPr="003C30C0">
              <w:t>Object orig</w:t>
            </w:r>
          </w:p>
        </w:tc>
        <w:tc>
          <w:tcPr>
            <w:tcW w:w="2875" w:type="dxa"/>
            <w:shd w:val="clear" w:color="auto" w:fill="FFFFFF" w:themeFill="background1"/>
          </w:tcPr>
          <w:p w14:paraId="2FF7960C" w14:textId="06AD4150" w:rsidR="003D1FD5" w:rsidRPr="00D875EA" w:rsidRDefault="0023455E" w:rsidP="003D1FD5">
            <w:pPr>
              <w:pStyle w:val="TableText"/>
            </w:pPr>
            <w:r>
              <w:rPr>
                <w:rFonts w:hint="eastAsia"/>
              </w:rPr>
              <w:t>将</w:t>
            </w:r>
            <w:r w:rsidR="0070200C">
              <w:rPr>
                <w:rFonts w:hint="eastAsia"/>
              </w:rPr>
              <w:t>传入</w:t>
            </w:r>
            <w:r>
              <w:t>对象</w:t>
            </w:r>
            <w:r w:rsidR="0070200C">
              <w:rPr>
                <w:rFonts w:hint="eastAsia"/>
              </w:rPr>
              <w:t>的</w:t>
            </w:r>
            <w:r w:rsidR="0070200C">
              <w:t>属性值复制到本对象</w:t>
            </w:r>
          </w:p>
        </w:tc>
      </w:tr>
      <w:tr w:rsidR="003D1FD5" w14:paraId="25867FC5" w14:textId="77777777" w:rsidTr="00396A4E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5E07038" w14:textId="1D062BEC" w:rsidR="003D1FD5" w:rsidRPr="004B6C39" w:rsidRDefault="003D1FD5" w:rsidP="00B256BE">
            <w:pPr>
              <w:pStyle w:val="TableText"/>
            </w:pPr>
            <w:r w:rsidRPr="00EC5B45">
              <w:t>equals</w:t>
            </w:r>
          </w:p>
        </w:tc>
        <w:tc>
          <w:tcPr>
            <w:tcW w:w="1710" w:type="dxa"/>
            <w:shd w:val="clear" w:color="auto" w:fill="FFFFFF" w:themeFill="background1"/>
          </w:tcPr>
          <w:p w14:paraId="3E3E0410" w14:textId="4E16C04D" w:rsidR="003D1FD5" w:rsidRPr="00D875EA" w:rsidRDefault="003D1FD5" w:rsidP="00462D0A">
            <w:pPr>
              <w:pStyle w:val="TableText"/>
            </w:pPr>
            <w:r>
              <w:t>boolean</w:t>
            </w:r>
          </w:p>
        </w:tc>
        <w:tc>
          <w:tcPr>
            <w:tcW w:w="1800" w:type="dxa"/>
            <w:shd w:val="clear" w:color="auto" w:fill="FFFFFF" w:themeFill="background1"/>
          </w:tcPr>
          <w:p w14:paraId="6C2EAD0E" w14:textId="3F5550B3" w:rsidR="003D1FD5" w:rsidRPr="00D875EA" w:rsidRDefault="003D1FD5" w:rsidP="00462D0A">
            <w:pPr>
              <w:pStyle w:val="TableText"/>
            </w:pPr>
            <w:r w:rsidRPr="003D1FD5">
              <w:t>Object obj</w:t>
            </w:r>
          </w:p>
        </w:tc>
        <w:tc>
          <w:tcPr>
            <w:tcW w:w="2875" w:type="dxa"/>
            <w:shd w:val="clear" w:color="auto" w:fill="FFFFFF" w:themeFill="background1"/>
          </w:tcPr>
          <w:p w14:paraId="55B1EAB8" w14:textId="4EAB56C8" w:rsidR="003D1FD5" w:rsidRPr="00D875EA" w:rsidRDefault="00D7162B" w:rsidP="00462D0A">
            <w:pPr>
              <w:pStyle w:val="TableText"/>
            </w:pPr>
            <w:r w:rsidRPr="00D7162B">
              <w:rPr>
                <w:rFonts w:hint="eastAsia"/>
              </w:rPr>
              <w:t>指示其他某个对象是否与</w:t>
            </w:r>
            <w:r w:rsidRPr="00D7162B">
              <w:rPr>
                <w:rFonts w:hint="eastAsia"/>
              </w:rPr>
              <w:lastRenderedPageBreak/>
              <w:t>此对象“相等”。</w:t>
            </w:r>
          </w:p>
        </w:tc>
      </w:tr>
      <w:tr w:rsidR="003D1FD5" w14:paraId="791E87C2" w14:textId="77777777" w:rsidTr="00396A4E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33E063C3" w14:textId="0F84814B" w:rsidR="003D1FD5" w:rsidRPr="004B6C39" w:rsidRDefault="003D1FD5" w:rsidP="00B256BE">
            <w:pPr>
              <w:pStyle w:val="TableText"/>
            </w:pPr>
            <w:r w:rsidRPr="00EC5B45">
              <w:lastRenderedPageBreak/>
              <w:t>hashCode</w:t>
            </w:r>
          </w:p>
        </w:tc>
        <w:tc>
          <w:tcPr>
            <w:tcW w:w="1710" w:type="dxa"/>
            <w:shd w:val="clear" w:color="auto" w:fill="FFFFFF" w:themeFill="background1"/>
          </w:tcPr>
          <w:p w14:paraId="425FF659" w14:textId="5B98F2E9" w:rsidR="003D1FD5" w:rsidRPr="00D875EA" w:rsidRDefault="003D1FD5" w:rsidP="00462D0A">
            <w:pPr>
              <w:pStyle w:val="TableText"/>
            </w:pPr>
            <w:r>
              <w:rPr>
                <w:rFonts w:hint="eastAsia"/>
              </w:rPr>
              <w:t>int</w:t>
            </w:r>
          </w:p>
        </w:tc>
        <w:tc>
          <w:tcPr>
            <w:tcW w:w="1800" w:type="dxa"/>
            <w:shd w:val="clear" w:color="auto" w:fill="FFFFFF" w:themeFill="background1"/>
          </w:tcPr>
          <w:p w14:paraId="767A8B3F" w14:textId="3ECA293F" w:rsidR="003D1FD5" w:rsidRPr="00D875EA" w:rsidRDefault="003D1FD5" w:rsidP="00462D0A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563CE4B3" w14:textId="0D166294" w:rsidR="003D1FD5" w:rsidRPr="00D875EA" w:rsidRDefault="00A37E46" w:rsidP="00462D0A">
            <w:pPr>
              <w:pStyle w:val="TableText"/>
            </w:pPr>
            <w:r>
              <w:t>返回该对象的哈希码值。</w:t>
            </w:r>
          </w:p>
        </w:tc>
      </w:tr>
      <w:tr w:rsidR="003D1FD5" w14:paraId="6578F653" w14:textId="77777777" w:rsidTr="00396A4E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234B0A6D" w14:textId="447B8474" w:rsidR="003D1FD5" w:rsidRPr="004B6C39" w:rsidRDefault="003D1FD5" w:rsidP="00B256BE">
            <w:pPr>
              <w:pStyle w:val="TableText"/>
            </w:pPr>
            <w:r w:rsidRPr="00EC5B45">
              <w:t>toString</w:t>
            </w:r>
          </w:p>
        </w:tc>
        <w:tc>
          <w:tcPr>
            <w:tcW w:w="1710" w:type="dxa"/>
            <w:shd w:val="clear" w:color="auto" w:fill="FFFFFF" w:themeFill="background1"/>
          </w:tcPr>
          <w:p w14:paraId="10DBAF46" w14:textId="761BDA2C" w:rsidR="003D1FD5" w:rsidRPr="00D875EA" w:rsidRDefault="003D1FD5" w:rsidP="00462D0A">
            <w:pPr>
              <w:pStyle w:val="TableText"/>
            </w:pPr>
            <w:r w:rsidRPr="005A2993">
              <w:t>String</w:t>
            </w:r>
          </w:p>
        </w:tc>
        <w:tc>
          <w:tcPr>
            <w:tcW w:w="1800" w:type="dxa"/>
            <w:shd w:val="clear" w:color="auto" w:fill="FFFFFF" w:themeFill="background1"/>
          </w:tcPr>
          <w:p w14:paraId="56DFC255" w14:textId="67170EE7" w:rsidR="003D1FD5" w:rsidRPr="00D875EA" w:rsidRDefault="003D1FD5" w:rsidP="00462D0A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612F0FAB" w14:textId="5FDF063A" w:rsidR="003D1FD5" w:rsidRPr="00D875EA" w:rsidRDefault="00FA2BCC" w:rsidP="00462D0A">
            <w:pPr>
              <w:pStyle w:val="TableText"/>
            </w:pPr>
            <w:r>
              <w:t>返回该对象的字符串表示。</w:t>
            </w:r>
          </w:p>
        </w:tc>
      </w:tr>
    </w:tbl>
    <w:p w14:paraId="589FEBCE" w14:textId="77777777" w:rsidR="00396A4E" w:rsidRDefault="00396A4E" w:rsidP="00406477">
      <w:pPr>
        <w:rPr>
          <w:color w:val="0070C0"/>
        </w:rPr>
      </w:pPr>
    </w:p>
    <w:p w14:paraId="73F9EEE9" w14:textId="77777777" w:rsidR="00D73723" w:rsidRDefault="00D73723" w:rsidP="00406477">
      <w:pPr>
        <w:rPr>
          <w:color w:val="0070C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697"/>
        <w:gridCol w:w="1813"/>
        <w:gridCol w:w="2875"/>
      </w:tblGrid>
      <w:tr w:rsidR="008953FC" w14:paraId="11F6948F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147B805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176B7F12" w14:textId="77777777" w:rsidR="008953FC" w:rsidRPr="00D875EA" w:rsidRDefault="008953FC" w:rsidP="00D73723">
            <w:pPr>
              <w:pStyle w:val="TableText"/>
            </w:pPr>
            <w:r w:rsidRPr="000335AF">
              <w:t>com.innovaee.eorder.module.vo</w:t>
            </w:r>
          </w:p>
        </w:tc>
      </w:tr>
      <w:tr w:rsidR="008953FC" w14:paraId="653D47E7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3BADDC36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17E5C82E" w14:textId="375D8A4E" w:rsidR="008953FC" w:rsidRPr="00D875EA" w:rsidRDefault="00D16441" w:rsidP="00D73723">
            <w:pPr>
              <w:pStyle w:val="TableText"/>
            </w:pPr>
            <w:r w:rsidRPr="00D16441">
              <w:t>RoleLinkVo</w:t>
            </w:r>
          </w:p>
        </w:tc>
      </w:tr>
      <w:tr w:rsidR="008953FC" w14:paraId="25C9416D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7AFC55C9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3D73FD4D" w14:textId="6946EE9E" w:rsidR="008953FC" w:rsidRPr="00D875EA" w:rsidRDefault="00255871" w:rsidP="00D73723">
            <w:pPr>
              <w:pStyle w:val="TableText"/>
            </w:pPr>
            <w:r w:rsidRPr="000335AF">
              <w:t>com.innovaee.eorder.module.vo</w:t>
            </w:r>
            <w:r>
              <w:t>.</w:t>
            </w:r>
            <w:r w:rsidRPr="000335AF">
              <w:t xml:space="preserve"> BaseVo</w:t>
            </w:r>
          </w:p>
        </w:tc>
      </w:tr>
      <w:tr w:rsidR="008953FC" w14:paraId="713E9CD7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34DFACE5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03F88CCF" w14:textId="77777777" w:rsidR="008953FC" w:rsidRPr="00D875EA" w:rsidRDefault="008953FC" w:rsidP="00D73723">
            <w:pPr>
              <w:pStyle w:val="TableText"/>
            </w:pPr>
            <w:r>
              <w:t>n/a</w:t>
            </w:r>
          </w:p>
        </w:tc>
      </w:tr>
      <w:tr w:rsidR="008953FC" w14:paraId="35C917DD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0A13D46D" w14:textId="77777777" w:rsidR="008953FC" w:rsidRPr="00D875EA" w:rsidRDefault="008953FC" w:rsidP="00D24621">
            <w:pPr>
              <w:pStyle w:val="TableText"/>
            </w:pPr>
            <w:r w:rsidRPr="00D875EA">
              <w:t>成员变量</w:t>
            </w:r>
          </w:p>
        </w:tc>
      </w:tr>
      <w:tr w:rsidR="008953FC" w14:paraId="1C16A538" w14:textId="77777777" w:rsidTr="00BD50D4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7EA550F3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271F680D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88" w:type="dxa"/>
            <w:gridSpan w:val="2"/>
            <w:shd w:val="clear" w:color="auto" w:fill="BFBFBF" w:themeFill="background1" w:themeFillShade="BF"/>
          </w:tcPr>
          <w:p w14:paraId="7AE7723E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682C84" w14:paraId="0E5440D3" w14:textId="77777777" w:rsidTr="00BD50D4">
        <w:trPr>
          <w:jc w:val="center"/>
        </w:trPr>
        <w:tc>
          <w:tcPr>
            <w:tcW w:w="2245" w:type="dxa"/>
          </w:tcPr>
          <w:p w14:paraId="2D7BDA3A" w14:textId="05BADE7A" w:rsidR="00682C84" w:rsidRDefault="00682C84" w:rsidP="00682C84">
            <w:pPr>
              <w:pStyle w:val="TableText"/>
            </w:pPr>
            <w:r>
              <w:t>order</w:t>
            </w:r>
          </w:p>
        </w:tc>
        <w:tc>
          <w:tcPr>
            <w:tcW w:w="1697" w:type="dxa"/>
          </w:tcPr>
          <w:p w14:paraId="036FA59C" w14:textId="54AF3050" w:rsidR="00682C84" w:rsidRPr="00D875EA" w:rsidRDefault="00682C84" w:rsidP="00682C84">
            <w:pPr>
              <w:pStyle w:val="TableText"/>
            </w:pPr>
            <w:r w:rsidRPr="00BB56A6">
              <w:t>String</w:t>
            </w:r>
          </w:p>
        </w:tc>
        <w:tc>
          <w:tcPr>
            <w:tcW w:w="4688" w:type="dxa"/>
            <w:gridSpan w:val="2"/>
          </w:tcPr>
          <w:p w14:paraId="6D311089" w14:textId="03E0E947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菜单项排序号</w:t>
            </w:r>
          </w:p>
        </w:tc>
      </w:tr>
      <w:tr w:rsidR="00682C84" w14:paraId="1CA9FB5F" w14:textId="77777777" w:rsidTr="00BD50D4">
        <w:trPr>
          <w:jc w:val="center"/>
        </w:trPr>
        <w:tc>
          <w:tcPr>
            <w:tcW w:w="2245" w:type="dxa"/>
          </w:tcPr>
          <w:p w14:paraId="5147853D" w14:textId="45F95583" w:rsidR="00682C84" w:rsidRDefault="00682C84" w:rsidP="00682C84">
            <w:pPr>
              <w:pStyle w:val="TableText"/>
            </w:pPr>
            <w:r>
              <w:t>id</w:t>
            </w:r>
          </w:p>
        </w:tc>
        <w:tc>
          <w:tcPr>
            <w:tcW w:w="1697" w:type="dxa"/>
          </w:tcPr>
          <w:p w14:paraId="3FCF63E8" w14:textId="52103DCC" w:rsidR="00682C84" w:rsidRPr="00D875EA" w:rsidRDefault="00682C84" w:rsidP="00682C84">
            <w:pPr>
              <w:pStyle w:val="TableText"/>
            </w:pPr>
            <w:r w:rsidRPr="00BB56A6">
              <w:t>Integer</w:t>
            </w:r>
          </w:p>
        </w:tc>
        <w:tc>
          <w:tcPr>
            <w:tcW w:w="4688" w:type="dxa"/>
            <w:gridSpan w:val="2"/>
          </w:tcPr>
          <w:p w14:paraId="12388098" w14:textId="68ED753A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菜单</w:t>
            </w:r>
            <w:r w:rsidRPr="005B378C">
              <w:rPr>
                <w:rFonts w:hint="eastAsia"/>
              </w:rPr>
              <w:t>ID</w:t>
            </w:r>
          </w:p>
        </w:tc>
      </w:tr>
      <w:tr w:rsidR="00682C84" w14:paraId="05DF2A58" w14:textId="77777777" w:rsidTr="00BD50D4">
        <w:trPr>
          <w:jc w:val="center"/>
        </w:trPr>
        <w:tc>
          <w:tcPr>
            <w:tcW w:w="2245" w:type="dxa"/>
          </w:tcPr>
          <w:p w14:paraId="401D2F2C" w14:textId="23C62591" w:rsidR="00682C84" w:rsidRDefault="00682C84" w:rsidP="00682C84">
            <w:pPr>
              <w:pStyle w:val="TableText"/>
            </w:pPr>
            <w:r>
              <w:t>name</w:t>
            </w:r>
          </w:p>
        </w:tc>
        <w:tc>
          <w:tcPr>
            <w:tcW w:w="1697" w:type="dxa"/>
          </w:tcPr>
          <w:p w14:paraId="3AA785A6" w14:textId="5F803647" w:rsidR="00682C84" w:rsidRPr="00D875EA" w:rsidRDefault="00682C84" w:rsidP="00682C84">
            <w:pPr>
              <w:pStyle w:val="TableText"/>
            </w:pPr>
            <w:r w:rsidRPr="00BB56A6">
              <w:t>String</w:t>
            </w:r>
          </w:p>
        </w:tc>
        <w:tc>
          <w:tcPr>
            <w:tcW w:w="4688" w:type="dxa"/>
            <w:gridSpan w:val="2"/>
          </w:tcPr>
          <w:p w14:paraId="47BF02E7" w14:textId="49E880CC" w:rsidR="00682C84" w:rsidRPr="00D875EA" w:rsidRDefault="005B378C" w:rsidP="00E354FE">
            <w:pPr>
              <w:pStyle w:val="CodeText"/>
            </w:pPr>
            <w:r w:rsidRPr="005B378C">
              <w:rPr>
                <w:rFonts w:hint="eastAsia"/>
              </w:rPr>
              <w:t>菜单名</w:t>
            </w:r>
          </w:p>
        </w:tc>
      </w:tr>
      <w:tr w:rsidR="00682C84" w14:paraId="719DB29F" w14:textId="77777777" w:rsidTr="00BD50D4">
        <w:trPr>
          <w:jc w:val="center"/>
        </w:trPr>
        <w:tc>
          <w:tcPr>
            <w:tcW w:w="2245" w:type="dxa"/>
          </w:tcPr>
          <w:p w14:paraId="5D681DF3" w14:textId="1033D12B" w:rsidR="00682C84" w:rsidRDefault="00682C84" w:rsidP="00682C84">
            <w:pPr>
              <w:pStyle w:val="TableText"/>
            </w:pPr>
            <w:r>
              <w:t>functionName</w:t>
            </w:r>
          </w:p>
        </w:tc>
        <w:tc>
          <w:tcPr>
            <w:tcW w:w="1697" w:type="dxa"/>
          </w:tcPr>
          <w:p w14:paraId="7E51E504" w14:textId="09B77E98" w:rsidR="00682C84" w:rsidRPr="00D875EA" w:rsidRDefault="00682C84" w:rsidP="00682C84">
            <w:pPr>
              <w:pStyle w:val="TableText"/>
            </w:pPr>
            <w:r w:rsidRPr="00BB56A6">
              <w:t>String</w:t>
            </w:r>
          </w:p>
        </w:tc>
        <w:tc>
          <w:tcPr>
            <w:tcW w:w="4688" w:type="dxa"/>
            <w:gridSpan w:val="2"/>
          </w:tcPr>
          <w:p w14:paraId="26CBC051" w14:textId="2E7A0868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功能名称</w:t>
            </w:r>
          </w:p>
        </w:tc>
      </w:tr>
      <w:tr w:rsidR="00682C84" w14:paraId="3E6837E0" w14:textId="77777777" w:rsidTr="00BD50D4">
        <w:trPr>
          <w:jc w:val="center"/>
        </w:trPr>
        <w:tc>
          <w:tcPr>
            <w:tcW w:w="2245" w:type="dxa"/>
          </w:tcPr>
          <w:p w14:paraId="06846228" w14:textId="317F1AC1" w:rsidR="00682C84" w:rsidRDefault="00682C84" w:rsidP="00682C84">
            <w:pPr>
              <w:pStyle w:val="TableText"/>
            </w:pPr>
            <w:r>
              <w:t>link</w:t>
            </w:r>
          </w:p>
        </w:tc>
        <w:tc>
          <w:tcPr>
            <w:tcW w:w="1697" w:type="dxa"/>
          </w:tcPr>
          <w:p w14:paraId="1FB65E38" w14:textId="6A94EC96" w:rsidR="00682C84" w:rsidRPr="00D875EA" w:rsidRDefault="00682C84" w:rsidP="00682C84">
            <w:pPr>
              <w:pStyle w:val="TableText"/>
            </w:pPr>
            <w:r w:rsidRPr="00BB56A6">
              <w:t>String</w:t>
            </w:r>
          </w:p>
        </w:tc>
        <w:tc>
          <w:tcPr>
            <w:tcW w:w="4688" w:type="dxa"/>
            <w:gridSpan w:val="2"/>
          </w:tcPr>
          <w:p w14:paraId="32493AF9" w14:textId="2980C3DB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链接地址</w:t>
            </w:r>
          </w:p>
        </w:tc>
      </w:tr>
      <w:tr w:rsidR="00682C84" w14:paraId="4C1E79F9" w14:textId="77777777" w:rsidTr="00BD50D4">
        <w:trPr>
          <w:jc w:val="center"/>
        </w:trPr>
        <w:tc>
          <w:tcPr>
            <w:tcW w:w="2245" w:type="dxa"/>
          </w:tcPr>
          <w:p w14:paraId="3F3468E9" w14:textId="45881E17" w:rsidR="00682C84" w:rsidRDefault="00682C84" w:rsidP="00682C84">
            <w:pPr>
              <w:pStyle w:val="TableText"/>
            </w:pPr>
            <w:r>
              <w:t>flag</w:t>
            </w:r>
          </w:p>
        </w:tc>
        <w:tc>
          <w:tcPr>
            <w:tcW w:w="1697" w:type="dxa"/>
          </w:tcPr>
          <w:p w14:paraId="58A998FF" w14:textId="02984DFE" w:rsidR="00682C84" w:rsidRPr="00D875EA" w:rsidRDefault="00682C84" w:rsidP="00682C84">
            <w:pPr>
              <w:pStyle w:val="TableText"/>
            </w:pPr>
            <w:r w:rsidRPr="00BB56A6">
              <w:t>String</w:t>
            </w:r>
          </w:p>
        </w:tc>
        <w:tc>
          <w:tcPr>
            <w:tcW w:w="4688" w:type="dxa"/>
            <w:gridSpan w:val="2"/>
          </w:tcPr>
          <w:p w14:paraId="7D5F4D1E" w14:textId="3CEF489D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菜单等级，</w:t>
            </w:r>
            <w:r w:rsidRPr="005B378C">
              <w:rPr>
                <w:rFonts w:hint="eastAsia"/>
              </w:rPr>
              <w:t>1</w:t>
            </w:r>
            <w:r w:rsidRPr="005B378C">
              <w:rPr>
                <w:rFonts w:hint="eastAsia"/>
              </w:rPr>
              <w:t>为父节点，</w:t>
            </w:r>
            <w:r w:rsidRPr="005B378C">
              <w:rPr>
                <w:rFonts w:hint="eastAsia"/>
              </w:rPr>
              <w:t>2</w:t>
            </w:r>
            <w:r w:rsidRPr="005B378C">
              <w:rPr>
                <w:rFonts w:hint="eastAsia"/>
              </w:rPr>
              <w:t>为子节点</w:t>
            </w:r>
          </w:p>
        </w:tc>
      </w:tr>
      <w:tr w:rsidR="00682C84" w14:paraId="5A903312" w14:textId="77777777" w:rsidTr="00BD50D4">
        <w:trPr>
          <w:jc w:val="center"/>
        </w:trPr>
        <w:tc>
          <w:tcPr>
            <w:tcW w:w="2245" w:type="dxa"/>
          </w:tcPr>
          <w:p w14:paraId="20536413" w14:textId="51311226" w:rsidR="00682C84" w:rsidRDefault="00682C84" w:rsidP="00682C84">
            <w:pPr>
              <w:pStyle w:val="TableText"/>
            </w:pPr>
            <w:r>
              <w:t>list</w:t>
            </w:r>
          </w:p>
        </w:tc>
        <w:tc>
          <w:tcPr>
            <w:tcW w:w="1697" w:type="dxa"/>
          </w:tcPr>
          <w:p w14:paraId="3A32F01D" w14:textId="36A439E5" w:rsidR="00682C84" w:rsidRPr="00D875EA" w:rsidRDefault="00682C84" w:rsidP="00682C84">
            <w:pPr>
              <w:pStyle w:val="TableText"/>
            </w:pPr>
            <w:r w:rsidRPr="00BB56A6">
              <w:t>List&lt;RoleLinkVo&gt;</w:t>
            </w:r>
          </w:p>
        </w:tc>
        <w:tc>
          <w:tcPr>
            <w:tcW w:w="4688" w:type="dxa"/>
            <w:gridSpan w:val="2"/>
          </w:tcPr>
          <w:p w14:paraId="4F325FC0" w14:textId="24E349FC" w:rsidR="00682C84" w:rsidRPr="00D875EA" w:rsidRDefault="005B378C" w:rsidP="00682C84">
            <w:pPr>
              <w:pStyle w:val="TableText"/>
            </w:pPr>
            <w:r w:rsidRPr="005B378C">
              <w:rPr>
                <w:rFonts w:hint="eastAsia"/>
              </w:rPr>
              <w:t>子节点菜单列表</w:t>
            </w:r>
          </w:p>
        </w:tc>
      </w:tr>
      <w:tr w:rsidR="008953FC" w14:paraId="6202D853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10D8A371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8953FC" w14:paraId="4C1C4C7B" w14:textId="77777777" w:rsidTr="00BD50D4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231E3C9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6EFC649E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13" w:type="dxa"/>
            <w:shd w:val="clear" w:color="auto" w:fill="BFBFBF" w:themeFill="background1" w:themeFillShade="BF"/>
          </w:tcPr>
          <w:p w14:paraId="63ACEFFE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7C7FC101" w14:textId="77777777" w:rsidR="008953FC" w:rsidRPr="00D875EA" w:rsidRDefault="008953FC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8953FC" w14:paraId="640D7A7F" w14:textId="77777777" w:rsidTr="00BD50D4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4AEF41B" w14:textId="6A7B423E" w:rsidR="008953FC" w:rsidRDefault="005B378C" w:rsidP="00D24621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697" w:type="dxa"/>
            <w:shd w:val="clear" w:color="auto" w:fill="FFFFFF" w:themeFill="background1"/>
          </w:tcPr>
          <w:p w14:paraId="76D79F73" w14:textId="2E1800BA" w:rsidR="008953FC" w:rsidRPr="004B6C39" w:rsidRDefault="008953FC" w:rsidP="00D24621">
            <w:pPr>
              <w:pStyle w:val="TableText"/>
            </w:pPr>
          </w:p>
        </w:tc>
        <w:tc>
          <w:tcPr>
            <w:tcW w:w="1813" w:type="dxa"/>
            <w:shd w:val="clear" w:color="auto" w:fill="FFFFFF" w:themeFill="background1"/>
          </w:tcPr>
          <w:p w14:paraId="490CF17E" w14:textId="38CD1128" w:rsidR="008953FC" w:rsidRPr="00D875EA" w:rsidRDefault="008953FC" w:rsidP="00D24621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10994C36" w14:textId="3E9A1965" w:rsidR="008953FC" w:rsidRPr="00D875EA" w:rsidRDefault="008953FC" w:rsidP="00D24621">
            <w:pPr>
              <w:pStyle w:val="TableText"/>
            </w:pPr>
          </w:p>
        </w:tc>
      </w:tr>
    </w:tbl>
    <w:p w14:paraId="48948C5B" w14:textId="77777777" w:rsidR="00396A4E" w:rsidRDefault="00396A4E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1F0DE4" w14:paraId="43295FE9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7AC5F9F8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18139AE1" w14:textId="13642EF9" w:rsidR="001F0DE4" w:rsidRPr="00D875EA" w:rsidRDefault="001F0DE4" w:rsidP="007A4645">
            <w:pPr>
              <w:pStyle w:val="TableText"/>
            </w:pPr>
            <w:r w:rsidRPr="001F0DE4">
              <w:t>com.innovaee.eorder.module.entity</w:t>
            </w:r>
          </w:p>
        </w:tc>
      </w:tr>
      <w:tr w:rsidR="001F0DE4" w14:paraId="55DF4CF9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5515400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3C103C1F" w14:textId="050E142D" w:rsidR="001F0DE4" w:rsidRPr="00D875EA" w:rsidRDefault="00037C9B" w:rsidP="007A4645">
            <w:pPr>
              <w:pStyle w:val="TableText"/>
            </w:pPr>
            <w:r w:rsidRPr="00037C9B">
              <w:t>BaseEntity</w:t>
            </w:r>
          </w:p>
        </w:tc>
      </w:tr>
      <w:tr w:rsidR="001F0DE4" w14:paraId="6717D853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7298D2E2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6BDF0D8D" w14:textId="77777777" w:rsidR="001F0DE4" w:rsidRPr="00D875EA" w:rsidRDefault="001F0DE4" w:rsidP="007A4645">
            <w:pPr>
              <w:pStyle w:val="TableText"/>
            </w:pPr>
            <w:r>
              <w:t>n/a</w:t>
            </w:r>
          </w:p>
        </w:tc>
      </w:tr>
      <w:tr w:rsidR="001F0DE4" w14:paraId="320E4BF2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8D2DCF8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6C73D063" w14:textId="76E7D094" w:rsidR="001F0DE4" w:rsidRPr="00D875EA" w:rsidRDefault="000A1A5B" w:rsidP="007A4645">
            <w:pPr>
              <w:pStyle w:val="TableText"/>
            </w:pPr>
            <w:r>
              <w:t>java.io.</w:t>
            </w:r>
            <w:r w:rsidRPr="000A1A5B">
              <w:t>Serializable</w:t>
            </w:r>
          </w:p>
        </w:tc>
      </w:tr>
      <w:tr w:rsidR="001F0DE4" w14:paraId="11639DC7" w14:textId="77777777" w:rsidTr="007A4645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69843EA1" w14:textId="77777777" w:rsidR="001F0DE4" w:rsidRPr="00D875EA" w:rsidRDefault="001F0DE4" w:rsidP="007A4645">
            <w:pPr>
              <w:pStyle w:val="TableText"/>
            </w:pPr>
            <w:r w:rsidRPr="00D875EA">
              <w:t>成员变量</w:t>
            </w:r>
          </w:p>
        </w:tc>
      </w:tr>
      <w:tr w:rsidR="001F0DE4" w14:paraId="1C9C7F4B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35A8955D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1F76E1DC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2EC37CEE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1F0DE4" w14:paraId="01B61FCE" w14:textId="77777777" w:rsidTr="007A4645">
        <w:trPr>
          <w:jc w:val="center"/>
        </w:trPr>
        <w:tc>
          <w:tcPr>
            <w:tcW w:w="2245" w:type="dxa"/>
          </w:tcPr>
          <w:p w14:paraId="3ACC2901" w14:textId="77777777" w:rsidR="001F0DE4" w:rsidRPr="00A52F83" w:rsidRDefault="001F0DE4" w:rsidP="007A4645">
            <w:pPr>
              <w:pStyle w:val="TableText"/>
            </w:pPr>
            <w:r>
              <w:t>n/a</w:t>
            </w:r>
          </w:p>
        </w:tc>
        <w:tc>
          <w:tcPr>
            <w:tcW w:w="1710" w:type="dxa"/>
          </w:tcPr>
          <w:p w14:paraId="454DCD26" w14:textId="77777777" w:rsidR="001F0DE4" w:rsidRPr="00D875EA" w:rsidRDefault="001F0DE4" w:rsidP="007A4645">
            <w:pPr>
              <w:pStyle w:val="TableText"/>
            </w:pPr>
          </w:p>
        </w:tc>
        <w:tc>
          <w:tcPr>
            <w:tcW w:w="4675" w:type="dxa"/>
            <w:gridSpan w:val="2"/>
          </w:tcPr>
          <w:p w14:paraId="54C41713" w14:textId="77777777" w:rsidR="001F0DE4" w:rsidRPr="00D875EA" w:rsidRDefault="001F0DE4" w:rsidP="007A4645">
            <w:pPr>
              <w:pStyle w:val="TableText"/>
            </w:pPr>
          </w:p>
        </w:tc>
      </w:tr>
      <w:tr w:rsidR="001F0DE4" w14:paraId="5CF64CB4" w14:textId="77777777" w:rsidTr="007A4645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42EEC487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1F0DE4" w14:paraId="040A4A82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FE9882E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6D1A310A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20D82EDE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208AB339" w14:textId="77777777" w:rsidR="001F0DE4" w:rsidRPr="00D875EA" w:rsidRDefault="001F0DE4" w:rsidP="007A4645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256BE" w14:paraId="0A2BCCC3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0F6C4012" w14:textId="74B32F39" w:rsidR="00B256BE" w:rsidRPr="00EC5B45" w:rsidRDefault="00B256BE" w:rsidP="007A4645">
            <w:pPr>
              <w:pStyle w:val="TableText"/>
            </w:pPr>
            <w:r w:rsidRPr="00B256BE">
              <w:t>getPK</w:t>
            </w:r>
          </w:p>
        </w:tc>
        <w:tc>
          <w:tcPr>
            <w:tcW w:w="1710" w:type="dxa"/>
            <w:shd w:val="clear" w:color="auto" w:fill="FFFFFF" w:themeFill="background1"/>
          </w:tcPr>
          <w:p w14:paraId="46E2B2FA" w14:textId="1927A3D5" w:rsidR="00B256BE" w:rsidRDefault="00B256BE" w:rsidP="007A4645">
            <w:pPr>
              <w:pStyle w:val="TableText"/>
            </w:pPr>
            <w:r w:rsidRPr="00B256BE">
              <w:t>Serializable</w:t>
            </w:r>
          </w:p>
        </w:tc>
        <w:tc>
          <w:tcPr>
            <w:tcW w:w="1800" w:type="dxa"/>
            <w:shd w:val="clear" w:color="auto" w:fill="FFFFFF" w:themeFill="background1"/>
          </w:tcPr>
          <w:p w14:paraId="01F902C1" w14:textId="611361D0" w:rsidR="00B256BE" w:rsidRPr="003C30C0" w:rsidRDefault="00893CF9" w:rsidP="007A4645">
            <w:pPr>
              <w:pStyle w:val="TableText"/>
            </w:pPr>
            <w: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48EB6919" w14:textId="204CF75B" w:rsidR="00B256BE" w:rsidRDefault="00405244" w:rsidP="007A4645">
            <w:pPr>
              <w:pStyle w:val="TableText"/>
            </w:pPr>
            <w:r>
              <w:rPr>
                <w:rFonts w:hint="eastAsia"/>
              </w:rPr>
              <w:t>返回</w:t>
            </w:r>
            <w:r>
              <w:t>主键的值</w:t>
            </w:r>
          </w:p>
        </w:tc>
      </w:tr>
      <w:tr w:rsidR="001F0DE4" w14:paraId="2EFB13E0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19D90491" w14:textId="3B1BFAEB" w:rsidR="001F0DE4" w:rsidRDefault="001F0DE4" w:rsidP="00B256BE">
            <w:pPr>
              <w:pStyle w:val="TableText"/>
            </w:pPr>
            <w:r w:rsidRPr="00EC5B45">
              <w:t>copy</w:t>
            </w:r>
          </w:p>
        </w:tc>
        <w:tc>
          <w:tcPr>
            <w:tcW w:w="1710" w:type="dxa"/>
            <w:shd w:val="clear" w:color="auto" w:fill="FFFFFF" w:themeFill="background1"/>
          </w:tcPr>
          <w:p w14:paraId="3590F004" w14:textId="77777777" w:rsidR="001F0DE4" w:rsidRPr="004B6C39" w:rsidRDefault="001F0DE4" w:rsidP="007A4645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14548BEB" w14:textId="77777777" w:rsidR="001F0DE4" w:rsidRPr="00D875EA" w:rsidRDefault="001F0DE4" w:rsidP="007A4645">
            <w:pPr>
              <w:pStyle w:val="TableText"/>
            </w:pPr>
            <w:r w:rsidRPr="003C30C0">
              <w:t>Object orig</w:t>
            </w:r>
          </w:p>
        </w:tc>
        <w:tc>
          <w:tcPr>
            <w:tcW w:w="2875" w:type="dxa"/>
            <w:shd w:val="clear" w:color="auto" w:fill="FFFFFF" w:themeFill="background1"/>
          </w:tcPr>
          <w:p w14:paraId="0A886E45" w14:textId="77777777" w:rsidR="001F0DE4" w:rsidRPr="00D875EA" w:rsidRDefault="001F0DE4" w:rsidP="007A4645">
            <w:pPr>
              <w:pStyle w:val="TableText"/>
            </w:pPr>
            <w:r>
              <w:rPr>
                <w:rFonts w:hint="eastAsia"/>
              </w:rPr>
              <w:t>将传入</w:t>
            </w:r>
            <w:r>
              <w:t>对象</w:t>
            </w:r>
            <w:r>
              <w:rPr>
                <w:rFonts w:hint="eastAsia"/>
              </w:rPr>
              <w:t>的</w:t>
            </w:r>
            <w:r>
              <w:t>属性值复制到本对象</w:t>
            </w:r>
          </w:p>
        </w:tc>
      </w:tr>
      <w:tr w:rsidR="001F0DE4" w14:paraId="3EF16171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13644CD" w14:textId="36100F7A" w:rsidR="001F0DE4" w:rsidRPr="004B6C39" w:rsidRDefault="001F0DE4" w:rsidP="00B256BE">
            <w:pPr>
              <w:pStyle w:val="TableText"/>
            </w:pPr>
            <w:r w:rsidRPr="00EC5B45">
              <w:t>equals</w:t>
            </w:r>
          </w:p>
        </w:tc>
        <w:tc>
          <w:tcPr>
            <w:tcW w:w="1710" w:type="dxa"/>
            <w:shd w:val="clear" w:color="auto" w:fill="FFFFFF" w:themeFill="background1"/>
          </w:tcPr>
          <w:p w14:paraId="49FA50CD" w14:textId="77777777" w:rsidR="001F0DE4" w:rsidRPr="00D875EA" w:rsidRDefault="001F0DE4" w:rsidP="007A4645">
            <w:pPr>
              <w:pStyle w:val="TableText"/>
            </w:pPr>
            <w:r>
              <w:t>boolean</w:t>
            </w:r>
          </w:p>
        </w:tc>
        <w:tc>
          <w:tcPr>
            <w:tcW w:w="1800" w:type="dxa"/>
            <w:shd w:val="clear" w:color="auto" w:fill="FFFFFF" w:themeFill="background1"/>
          </w:tcPr>
          <w:p w14:paraId="22FAAAB5" w14:textId="77777777" w:rsidR="001F0DE4" w:rsidRPr="00D875EA" w:rsidRDefault="001F0DE4" w:rsidP="007A4645">
            <w:pPr>
              <w:pStyle w:val="TableText"/>
            </w:pPr>
            <w:r w:rsidRPr="003D1FD5">
              <w:t>Object obj</w:t>
            </w:r>
          </w:p>
        </w:tc>
        <w:tc>
          <w:tcPr>
            <w:tcW w:w="2875" w:type="dxa"/>
            <w:shd w:val="clear" w:color="auto" w:fill="FFFFFF" w:themeFill="background1"/>
          </w:tcPr>
          <w:p w14:paraId="05739A41" w14:textId="77777777" w:rsidR="001F0DE4" w:rsidRPr="00D875EA" w:rsidRDefault="001F0DE4" w:rsidP="007A4645">
            <w:pPr>
              <w:pStyle w:val="TableText"/>
            </w:pPr>
            <w:r w:rsidRPr="00D7162B">
              <w:rPr>
                <w:rFonts w:hint="eastAsia"/>
              </w:rPr>
              <w:t>指示其他某个对象是否与此对象“相等”。</w:t>
            </w:r>
          </w:p>
        </w:tc>
      </w:tr>
      <w:tr w:rsidR="001F0DE4" w14:paraId="5F71D55B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4D33FDDF" w14:textId="133F9604" w:rsidR="001F0DE4" w:rsidRPr="004B6C39" w:rsidRDefault="001F0DE4" w:rsidP="00B256BE">
            <w:pPr>
              <w:pStyle w:val="TableText"/>
            </w:pPr>
            <w:r w:rsidRPr="00EC5B45">
              <w:t>hashCode</w:t>
            </w:r>
          </w:p>
        </w:tc>
        <w:tc>
          <w:tcPr>
            <w:tcW w:w="1710" w:type="dxa"/>
            <w:shd w:val="clear" w:color="auto" w:fill="FFFFFF" w:themeFill="background1"/>
          </w:tcPr>
          <w:p w14:paraId="5E9F3B56" w14:textId="77777777" w:rsidR="001F0DE4" w:rsidRPr="00D875EA" w:rsidRDefault="001F0DE4" w:rsidP="007A4645">
            <w:pPr>
              <w:pStyle w:val="TableText"/>
            </w:pPr>
            <w:r>
              <w:rPr>
                <w:rFonts w:hint="eastAsia"/>
              </w:rPr>
              <w:t>int</w:t>
            </w:r>
          </w:p>
        </w:tc>
        <w:tc>
          <w:tcPr>
            <w:tcW w:w="1800" w:type="dxa"/>
            <w:shd w:val="clear" w:color="auto" w:fill="FFFFFF" w:themeFill="background1"/>
          </w:tcPr>
          <w:p w14:paraId="1DB43E97" w14:textId="77777777" w:rsidR="001F0DE4" w:rsidRPr="00D875EA" w:rsidRDefault="001F0DE4" w:rsidP="007A4645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26D1F35C" w14:textId="77777777" w:rsidR="001F0DE4" w:rsidRPr="00D875EA" w:rsidRDefault="001F0DE4" w:rsidP="007A4645">
            <w:pPr>
              <w:pStyle w:val="TableText"/>
            </w:pPr>
            <w:r>
              <w:t>返回该对象的哈希码值。</w:t>
            </w:r>
          </w:p>
        </w:tc>
      </w:tr>
      <w:tr w:rsidR="001F0DE4" w14:paraId="36F21E23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2D12E218" w14:textId="64FCEFD5" w:rsidR="001F0DE4" w:rsidRPr="004B6C39" w:rsidRDefault="001F0DE4" w:rsidP="00B256BE">
            <w:pPr>
              <w:pStyle w:val="TableText"/>
            </w:pPr>
            <w:r w:rsidRPr="00EC5B45">
              <w:t>toString</w:t>
            </w:r>
          </w:p>
        </w:tc>
        <w:tc>
          <w:tcPr>
            <w:tcW w:w="1710" w:type="dxa"/>
            <w:shd w:val="clear" w:color="auto" w:fill="FFFFFF" w:themeFill="background1"/>
          </w:tcPr>
          <w:p w14:paraId="48788AFC" w14:textId="77777777" w:rsidR="001F0DE4" w:rsidRPr="00D875EA" w:rsidRDefault="001F0DE4" w:rsidP="007A4645">
            <w:pPr>
              <w:pStyle w:val="TableText"/>
            </w:pPr>
            <w:r w:rsidRPr="005A2993">
              <w:t>String</w:t>
            </w:r>
          </w:p>
        </w:tc>
        <w:tc>
          <w:tcPr>
            <w:tcW w:w="1800" w:type="dxa"/>
            <w:shd w:val="clear" w:color="auto" w:fill="FFFFFF" w:themeFill="background1"/>
          </w:tcPr>
          <w:p w14:paraId="5378BE56" w14:textId="77777777" w:rsidR="001F0DE4" w:rsidRPr="00D875EA" w:rsidRDefault="001F0DE4" w:rsidP="007A4645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5A2ACC72" w14:textId="77777777" w:rsidR="001F0DE4" w:rsidRPr="00D875EA" w:rsidRDefault="001F0DE4" w:rsidP="007A4645">
            <w:pPr>
              <w:pStyle w:val="TableText"/>
            </w:pPr>
            <w:r>
              <w:t>返回该对象的字符串表示。</w:t>
            </w:r>
          </w:p>
        </w:tc>
      </w:tr>
    </w:tbl>
    <w:p w14:paraId="2F8EA928" w14:textId="77777777" w:rsidR="001F0DE4" w:rsidRDefault="001F0DE4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5C0733" w14:paraId="0A82E3C9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1B08B36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0CD961A0" w14:textId="77777777" w:rsidR="005C0733" w:rsidRPr="00D875EA" w:rsidRDefault="005C0733" w:rsidP="007A4645">
            <w:pPr>
              <w:pStyle w:val="TableText"/>
            </w:pPr>
            <w:r w:rsidRPr="001F0DE4">
              <w:t>com.innovaee.eorder.module.entity</w:t>
            </w:r>
          </w:p>
        </w:tc>
      </w:tr>
      <w:tr w:rsidR="005C0733" w14:paraId="3AD19E28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A695362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15B0CDBE" w14:textId="7CD97132" w:rsidR="005C0733" w:rsidRPr="00D875EA" w:rsidRDefault="005C0733" w:rsidP="007A4645">
            <w:pPr>
              <w:pStyle w:val="TableText"/>
            </w:pPr>
            <w:r>
              <w:t>User</w:t>
            </w:r>
            <w:r w:rsidRPr="00037C9B">
              <w:t>Entity</w:t>
            </w:r>
          </w:p>
        </w:tc>
      </w:tr>
      <w:tr w:rsidR="005C0733" w14:paraId="6ADAC33A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6AD3DD9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0F2A7518" w14:textId="708D386E" w:rsidR="005C0733" w:rsidRPr="00D875EA" w:rsidRDefault="005C0733" w:rsidP="007A4645">
            <w:pPr>
              <w:pStyle w:val="TableText"/>
            </w:pPr>
            <w:r w:rsidRPr="001F0DE4">
              <w:t>com.innovaee.eorder.module.entity</w:t>
            </w:r>
            <w:r>
              <w:t>.</w:t>
            </w:r>
            <w:r w:rsidRPr="00037C9B">
              <w:t>BaseEntity</w:t>
            </w:r>
          </w:p>
        </w:tc>
      </w:tr>
      <w:tr w:rsidR="005C0733" w14:paraId="1E55827B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5807A09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0CD68FC0" w14:textId="69E08594" w:rsidR="005C0733" w:rsidRPr="00D875EA" w:rsidRDefault="005C0733" w:rsidP="007A4645">
            <w:pPr>
              <w:pStyle w:val="TableText"/>
            </w:pPr>
            <w:r>
              <w:t>n/a</w:t>
            </w:r>
          </w:p>
        </w:tc>
      </w:tr>
      <w:tr w:rsidR="005C0733" w14:paraId="08C431F2" w14:textId="77777777" w:rsidTr="007A4645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517B7855" w14:textId="77777777" w:rsidR="005C0733" w:rsidRPr="00D875EA" w:rsidRDefault="005C0733" w:rsidP="007A4645">
            <w:pPr>
              <w:pStyle w:val="TableText"/>
            </w:pPr>
            <w:r w:rsidRPr="00D875EA">
              <w:t>成员变量</w:t>
            </w:r>
          </w:p>
        </w:tc>
      </w:tr>
      <w:tr w:rsidR="005C0733" w14:paraId="474EA7C9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9BCB4F4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776DCA5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75FB5DE9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3B25D0" w14:paraId="28B8850F" w14:textId="77777777" w:rsidTr="007A4645">
        <w:trPr>
          <w:jc w:val="center"/>
        </w:trPr>
        <w:tc>
          <w:tcPr>
            <w:tcW w:w="2245" w:type="dxa"/>
          </w:tcPr>
          <w:p w14:paraId="046D6369" w14:textId="7FADE6AB" w:rsidR="003B25D0" w:rsidRDefault="003B25D0" w:rsidP="003B25D0">
            <w:pPr>
              <w:pStyle w:val="TableText"/>
            </w:pPr>
            <w:r>
              <w:t>userId</w:t>
            </w:r>
          </w:p>
        </w:tc>
        <w:tc>
          <w:tcPr>
            <w:tcW w:w="1710" w:type="dxa"/>
          </w:tcPr>
          <w:p w14:paraId="738B6246" w14:textId="3A11EA3B" w:rsidR="003B25D0" w:rsidRPr="00D875EA" w:rsidRDefault="003B25D0" w:rsidP="003B25D0">
            <w:pPr>
              <w:pStyle w:val="TableText"/>
            </w:pPr>
            <w:r w:rsidRPr="0035589F">
              <w:t>Integer</w:t>
            </w:r>
          </w:p>
        </w:tc>
        <w:tc>
          <w:tcPr>
            <w:tcW w:w="4675" w:type="dxa"/>
            <w:gridSpan w:val="2"/>
          </w:tcPr>
          <w:p w14:paraId="4545FAEF" w14:textId="26518CDD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 w:rsidR="003B25D0" w14:paraId="59B8B4D0" w14:textId="77777777" w:rsidTr="007A4645">
        <w:trPr>
          <w:jc w:val="center"/>
        </w:trPr>
        <w:tc>
          <w:tcPr>
            <w:tcW w:w="2245" w:type="dxa"/>
          </w:tcPr>
          <w:p w14:paraId="49D548F2" w14:textId="312C4E60" w:rsidR="003B25D0" w:rsidRDefault="003B25D0" w:rsidP="003B25D0">
            <w:pPr>
              <w:pStyle w:val="TableText"/>
            </w:pPr>
            <w:r>
              <w:t>username</w:t>
            </w:r>
          </w:p>
        </w:tc>
        <w:tc>
          <w:tcPr>
            <w:tcW w:w="1710" w:type="dxa"/>
          </w:tcPr>
          <w:p w14:paraId="165C441C" w14:textId="7E2652D7" w:rsidR="003B25D0" w:rsidRPr="00D875EA" w:rsidRDefault="003B25D0" w:rsidP="003B25D0">
            <w:pPr>
              <w:pStyle w:val="TableText"/>
            </w:pPr>
            <w:r w:rsidRPr="0035589F">
              <w:t>String</w:t>
            </w:r>
          </w:p>
        </w:tc>
        <w:tc>
          <w:tcPr>
            <w:tcW w:w="4675" w:type="dxa"/>
            <w:gridSpan w:val="2"/>
          </w:tcPr>
          <w:p w14:paraId="6CAD91A1" w14:textId="0B344119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名称</w:t>
            </w:r>
          </w:p>
        </w:tc>
      </w:tr>
      <w:tr w:rsidR="003B25D0" w14:paraId="4C4B74E6" w14:textId="77777777" w:rsidTr="007A4645">
        <w:trPr>
          <w:jc w:val="center"/>
        </w:trPr>
        <w:tc>
          <w:tcPr>
            <w:tcW w:w="2245" w:type="dxa"/>
          </w:tcPr>
          <w:p w14:paraId="1DFD7BFC" w14:textId="46A9D535" w:rsidR="003B25D0" w:rsidRDefault="003B25D0" w:rsidP="003B25D0">
            <w:pPr>
              <w:pStyle w:val="TableText"/>
            </w:pPr>
            <w:r>
              <w:t>password</w:t>
            </w:r>
          </w:p>
        </w:tc>
        <w:tc>
          <w:tcPr>
            <w:tcW w:w="1710" w:type="dxa"/>
          </w:tcPr>
          <w:p w14:paraId="208A4605" w14:textId="7E9B12CB" w:rsidR="003B25D0" w:rsidRPr="00D875EA" w:rsidRDefault="003B25D0" w:rsidP="003B25D0">
            <w:pPr>
              <w:pStyle w:val="TableText"/>
            </w:pPr>
            <w:r w:rsidRPr="0035589F">
              <w:t>String</w:t>
            </w:r>
          </w:p>
        </w:tc>
        <w:tc>
          <w:tcPr>
            <w:tcW w:w="4675" w:type="dxa"/>
            <w:gridSpan w:val="2"/>
          </w:tcPr>
          <w:p w14:paraId="73ACEEA0" w14:textId="6EB211BA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密码</w:t>
            </w:r>
          </w:p>
        </w:tc>
      </w:tr>
      <w:tr w:rsidR="003B25D0" w14:paraId="6CF020C8" w14:textId="77777777" w:rsidTr="007A4645">
        <w:trPr>
          <w:jc w:val="center"/>
        </w:trPr>
        <w:tc>
          <w:tcPr>
            <w:tcW w:w="2245" w:type="dxa"/>
          </w:tcPr>
          <w:p w14:paraId="05D0704D" w14:textId="5195982A" w:rsidR="003B25D0" w:rsidRDefault="003B25D0" w:rsidP="003B25D0">
            <w:pPr>
              <w:pStyle w:val="TableText"/>
            </w:pPr>
            <w:r>
              <w:t>cellphone</w:t>
            </w:r>
          </w:p>
        </w:tc>
        <w:tc>
          <w:tcPr>
            <w:tcW w:w="1710" w:type="dxa"/>
          </w:tcPr>
          <w:p w14:paraId="2870FE29" w14:textId="52C22F3D" w:rsidR="003B25D0" w:rsidRPr="00D875EA" w:rsidRDefault="003B25D0" w:rsidP="003B25D0">
            <w:pPr>
              <w:pStyle w:val="TableText"/>
            </w:pPr>
            <w:r w:rsidRPr="0035589F">
              <w:t>String</w:t>
            </w:r>
          </w:p>
        </w:tc>
        <w:tc>
          <w:tcPr>
            <w:tcW w:w="4675" w:type="dxa"/>
            <w:gridSpan w:val="2"/>
          </w:tcPr>
          <w:p w14:paraId="11D3299D" w14:textId="19CA560F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</w:tr>
      <w:tr w:rsidR="003B25D0" w14:paraId="190E7A32" w14:textId="77777777" w:rsidTr="007A4645">
        <w:trPr>
          <w:jc w:val="center"/>
        </w:trPr>
        <w:tc>
          <w:tcPr>
            <w:tcW w:w="2245" w:type="dxa"/>
          </w:tcPr>
          <w:p w14:paraId="7024C97A" w14:textId="529A7BBD" w:rsidR="003B25D0" w:rsidRDefault="003B25D0" w:rsidP="003B25D0">
            <w:pPr>
              <w:pStyle w:val="TableText"/>
            </w:pPr>
            <w:r>
              <w:t>levelId</w:t>
            </w:r>
          </w:p>
        </w:tc>
        <w:tc>
          <w:tcPr>
            <w:tcW w:w="1710" w:type="dxa"/>
          </w:tcPr>
          <w:p w14:paraId="4E5236BE" w14:textId="06EBEA24" w:rsidR="003B25D0" w:rsidRPr="00D875EA" w:rsidRDefault="003B25D0" w:rsidP="003B25D0">
            <w:pPr>
              <w:pStyle w:val="TableText"/>
            </w:pPr>
            <w:r w:rsidRPr="0035589F">
              <w:t>Integer</w:t>
            </w:r>
          </w:p>
        </w:tc>
        <w:tc>
          <w:tcPr>
            <w:tcW w:w="4675" w:type="dxa"/>
            <w:gridSpan w:val="2"/>
          </w:tcPr>
          <w:p w14:paraId="430B06BE" w14:textId="34B544E2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等级</w:t>
            </w:r>
            <w:r>
              <w:t>ID</w:t>
            </w:r>
          </w:p>
        </w:tc>
      </w:tr>
      <w:tr w:rsidR="003B25D0" w14:paraId="5F398E48" w14:textId="77777777" w:rsidTr="007A4645">
        <w:trPr>
          <w:jc w:val="center"/>
        </w:trPr>
        <w:tc>
          <w:tcPr>
            <w:tcW w:w="2245" w:type="dxa"/>
          </w:tcPr>
          <w:p w14:paraId="5B729B77" w14:textId="6AE537A8" w:rsidR="003B25D0" w:rsidRDefault="003B25D0" w:rsidP="003B25D0">
            <w:pPr>
              <w:pStyle w:val="TableText"/>
            </w:pPr>
            <w:r>
              <w:t>userStatus</w:t>
            </w:r>
          </w:p>
        </w:tc>
        <w:tc>
          <w:tcPr>
            <w:tcW w:w="1710" w:type="dxa"/>
          </w:tcPr>
          <w:p w14:paraId="56C31320" w14:textId="612EB7D3" w:rsidR="003B25D0" w:rsidRPr="00D875EA" w:rsidRDefault="003B25D0" w:rsidP="003B25D0">
            <w:pPr>
              <w:pStyle w:val="TableText"/>
            </w:pPr>
            <w:r w:rsidRPr="0035589F">
              <w:t>Boolean</w:t>
            </w:r>
          </w:p>
        </w:tc>
        <w:tc>
          <w:tcPr>
            <w:tcW w:w="4675" w:type="dxa"/>
            <w:gridSpan w:val="2"/>
          </w:tcPr>
          <w:p w14:paraId="14C185E0" w14:textId="74782AA9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用户状态</w:t>
            </w:r>
          </w:p>
        </w:tc>
      </w:tr>
      <w:tr w:rsidR="003B25D0" w14:paraId="1D029FEF" w14:textId="77777777" w:rsidTr="007A4645">
        <w:trPr>
          <w:jc w:val="center"/>
        </w:trPr>
        <w:tc>
          <w:tcPr>
            <w:tcW w:w="2245" w:type="dxa"/>
          </w:tcPr>
          <w:p w14:paraId="2F87927A" w14:textId="4C57301E" w:rsidR="003B25D0" w:rsidRPr="00A52F83" w:rsidRDefault="003B25D0" w:rsidP="003B25D0">
            <w:pPr>
              <w:pStyle w:val="TableText"/>
            </w:pPr>
            <w:r>
              <w:t>createAt</w:t>
            </w:r>
          </w:p>
        </w:tc>
        <w:tc>
          <w:tcPr>
            <w:tcW w:w="1710" w:type="dxa"/>
          </w:tcPr>
          <w:p w14:paraId="7F0B1E98" w14:textId="44EBEA64" w:rsidR="003B25D0" w:rsidRPr="00D875EA" w:rsidRDefault="003B25D0" w:rsidP="003B25D0">
            <w:pPr>
              <w:pStyle w:val="TableText"/>
            </w:pPr>
            <w:r w:rsidRPr="0035589F">
              <w:t>Timestamp</w:t>
            </w:r>
          </w:p>
        </w:tc>
        <w:tc>
          <w:tcPr>
            <w:tcW w:w="4675" w:type="dxa"/>
            <w:gridSpan w:val="2"/>
          </w:tcPr>
          <w:p w14:paraId="68A1A9F9" w14:textId="24D181F5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</w:tr>
      <w:tr w:rsidR="003B25D0" w14:paraId="065C82EA" w14:textId="77777777" w:rsidTr="007A4645">
        <w:trPr>
          <w:jc w:val="center"/>
        </w:trPr>
        <w:tc>
          <w:tcPr>
            <w:tcW w:w="2245" w:type="dxa"/>
          </w:tcPr>
          <w:p w14:paraId="6BD4EAE6" w14:textId="03DCD3C8" w:rsidR="003B25D0" w:rsidRDefault="003B25D0" w:rsidP="003B25D0">
            <w:pPr>
              <w:pStyle w:val="TableText"/>
            </w:pPr>
            <w:r>
              <w:t>updateAt</w:t>
            </w:r>
          </w:p>
        </w:tc>
        <w:tc>
          <w:tcPr>
            <w:tcW w:w="1710" w:type="dxa"/>
          </w:tcPr>
          <w:p w14:paraId="624465E6" w14:textId="298BCF07" w:rsidR="003B25D0" w:rsidRPr="00D875EA" w:rsidRDefault="003B25D0" w:rsidP="003B25D0">
            <w:pPr>
              <w:pStyle w:val="TableText"/>
            </w:pPr>
            <w:r w:rsidRPr="0035589F">
              <w:t>Timestamp</w:t>
            </w:r>
          </w:p>
        </w:tc>
        <w:tc>
          <w:tcPr>
            <w:tcW w:w="4675" w:type="dxa"/>
            <w:gridSpan w:val="2"/>
          </w:tcPr>
          <w:p w14:paraId="75061B91" w14:textId="22DAB358" w:rsidR="003B25D0" w:rsidRPr="00D875EA" w:rsidRDefault="00A23B98" w:rsidP="003B25D0">
            <w:pPr>
              <w:pStyle w:val="TableText"/>
            </w:pPr>
            <w:r>
              <w:rPr>
                <w:rFonts w:hint="eastAsia"/>
              </w:rPr>
              <w:t>更新时间</w:t>
            </w:r>
          </w:p>
        </w:tc>
      </w:tr>
      <w:tr w:rsidR="005C0733" w14:paraId="0765FF47" w14:textId="77777777" w:rsidTr="007A4645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08BE4B93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5C0733" w14:paraId="5D3CC175" w14:textId="77777777" w:rsidTr="007A4645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EFEF519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460DA3A9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144C73AC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53FE48D4" w14:textId="77777777" w:rsidR="005C0733" w:rsidRPr="00D875EA" w:rsidRDefault="005C0733" w:rsidP="007A4645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5C0733" w14:paraId="26067A61" w14:textId="77777777" w:rsidTr="007A4645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ED69A8A" w14:textId="69CD2576" w:rsidR="005C0733" w:rsidRPr="00EC5B45" w:rsidRDefault="002B1979" w:rsidP="007A4645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710" w:type="dxa"/>
            <w:shd w:val="clear" w:color="auto" w:fill="FFFFFF" w:themeFill="background1"/>
          </w:tcPr>
          <w:p w14:paraId="09F395B3" w14:textId="67CD5FBA" w:rsidR="005C0733" w:rsidRDefault="005C0733" w:rsidP="007A4645">
            <w:pPr>
              <w:pStyle w:val="TableText"/>
            </w:pPr>
          </w:p>
        </w:tc>
        <w:tc>
          <w:tcPr>
            <w:tcW w:w="1800" w:type="dxa"/>
            <w:shd w:val="clear" w:color="auto" w:fill="FFFFFF" w:themeFill="background1"/>
          </w:tcPr>
          <w:p w14:paraId="60C2A75A" w14:textId="034E2425" w:rsidR="005C0733" w:rsidRPr="003C30C0" w:rsidRDefault="005C0733" w:rsidP="007A4645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269B11CC" w14:textId="5E2D1A13" w:rsidR="005C0733" w:rsidRDefault="005C0733" w:rsidP="007A4645">
            <w:pPr>
              <w:pStyle w:val="TableText"/>
            </w:pPr>
          </w:p>
        </w:tc>
      </w:tr>
    </w:tbl>
    <w:p w14:paraId="0EFC2938" w14:textId="77777777" w:rsidR="001F0DE4" w:rsidRPr="008953FC" w:rsidRDefault="001F0DE4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697"/>
        <w:gridCol w:w="1813"/>
        <w:gridCol w:w="2875"/>
      </w:tblGrid>
      <w:tr w:rsidR="00630248" w14:paraId="13F0F5B3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537FFB2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20591114" w14:textId="5F97DE99" w:rsidR="00630248" w:rsidRPr="00D875EA" w:rsidRDefault="002B49D1" w:rsidP="00D24621">
            <w:pPr>
              <w:pStyle w:val="TableText"/>
            </w:pPr>
            <w:r w:rsidRPr="002B49D1">
              <w:t>com.innovaee.eorder.module.service</w:t>
            </w:r>
          </w:p>
        </w:tc>
      </w:tr>
      <w:tr w:rsidR="00630248" w14:paraId="009FD5BA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E0E87CE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2E7CB105" w14:textId="78125E6B" w:rsidR="00630248" w:rsidRPr="00D875EA" w:rsidRDefault="00511EF1" w:rsidP="00D24621">
            <w:pPr>
              <w:pStyle w:val="TableText"/>
            </w:pPr>
            <w:r w:rsidRPr="00511EF1">
              <w:t>BaseService</w:t>
            </w:r>
          </w:p>
        </w:tc>
      </w:tr>
      <w:tr w:rsidR="00630248" w14:paraId="58993A8E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ED6E9EF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65D9337D" w14:textId="77777777" w:rsidR="00630248" w:rsidRPr="00D875EA" w:rsidRDefault="00630248" w:rsidP="00D24621">
            <w:pPr>
              <w:pStyle w:val="TableText"/>
            </w:pPr>
            <w:r>
              <w:t>n/a</w:t>
            </w:r>
          </w:p>
        </w:tc>
      </w:tr>
      <w:tr w:rsidR="00630248" w14:paraId="36EE4DED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9685093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01E7DBF7" w14:textId="77777777" w:rsidR="00630248" w:rsidRPr="00D875EA" w:rsidRDefault="00630248" w:rsidP="00D24621">
            <w:pPr>
              <w:pStyle w:val="TableText"/>
            </w:pPr>
            <w:r>
              <w:t>n/a</w:t>
            </w:r>
          </w:p>
        </w:tc>
      </w:tr>
      <w:tr w:rsidR="00630248" w14:paraId="299E7F3B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6F30439B" w14:textId="77777777" w:rsidR="00630248" w:rsidRPr="00D875EA" w:rsidRDefault="00630248" w:rsidP="00D24621">
            <w:pPr>
              <w:pStyle w:val="TableText"/>
            </w:pPr>
            <w:r w:rsidRPr="00D875EA">
              <w:t>成员变量</w:t>
            </w:r>
          </w:p>
        </w:tc>
      </w:tr>
      <w:tr w:rsidR="00630248" w14:paraId="5333D9D0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4083BFE4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9657648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88" w:type="dxa"/>
            <w:gridSpan w:val="2"/>
            <w:shd w:val="clear" w:color="auto" w:fill="BFBFBF" w:themeFill="background1" w:themeFillShade="BF"/>
          </w:tcPr>
          <w:p w14:paraId="64776393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DC14F2" w14:paraId="1A4C4A1C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480BB23D" w14:textId="77777777" w:rsidR="00DC14F2" w:rsidRDefault="00DC14F2" w:rsidP="00D24621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697" w:type="dxa"/>
            <w:shd w:val="clear" w:color="auto" w:fill="FFFFFF" w:themeFill="background1"/>
          </w:tcPr>
          <w:p w14:paraId="03C1B052" w14:textId="77777777" w:rsidR="00DC14F2" w:rsidRPr="004B6C39" w:rsidRDefault="00DC14F2" w:rsidP="00D24621">
            <w:pPr>
              <w:pStyle w:val="TableText"/>
            </w:pPr>
          </w:p>
        </w:tc>
        <w:tc>
          <w:tcPr>
            <w:tcW w:w="1813" w:type="dxa"/>
            <w:shd w:val="clear" w:color="auto" w:fill="FFFFFF" w:themeFill="background1"/>
          </w:tcPr>
          <w:p w14:paraId="3895EB51" w14:textId="77777777" w:rsidR="00DC14F2" w:rsidRPr="00D875EA" w:rsidRDefault="00DC14F2" w:rsidP="00D24621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6A715EBC" w14:textId="77777777" w:rsidR="00DC14F2" w:rsidRPr="00D875EA" w:rsidRDefault="00DC14F2" w:rsidP="00D24621">
            <w:pPr>
              <w:pStyle w:val="TableText"/>
            </w:pPr>
          </w:p>
        </w:tc>
      </w:tr>
      <w:tr w:rsidR="00630248" w14:paraId="3B43575C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1CF69874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630248" w14:paraId="4AFCD21D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17B2743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0C9DE9B8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13" w:type="dxa"/>
            <w:shd w:val="clear" w:color="auto" w:fill="BFBFBF" w:themeFill="background1" w:themeFillShade="BF"/>
          </w:tcPr>
          <w:p w14:paraId="211BEA0C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46EE9CA9" w14:textId="77777777" w:rsidR="00630248" w:rsidRPr="00D875EA" w:rsidRDefault="00630248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630248" w14:paraId="7DCE4D70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601590C1" w14:textId="77777777" w:rsidR="00630248" w:rsidRDefault="00630248" w:rsidP="00D24621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697" w:type="dxa"/>
            <w:shd w:val="clear" w:color="auto" w:fill="FFFFFF" w:themeFill="background1"/>
          </w:tcPr>
          <w:p w14:paraId="365F1D5F" w14:textId="77777777" w:rsidR="00630248" w:rsidRPr="004B6C39" w:rsidRDefault="00630248" w:rsidP="00D24621">
            <w:pPr>
              <w:pStyle w:val="TableText"/>
            </w:pPr>
          </w:p>
        </w:tc>
        <w:tc>
          <w:tcPr>
            <w:tcW w:w="1813" w:type="dxa"/>
            <w:shd w:val="clear" w:color="auto" w:fill="FFFFFF" w:themeFill="background1"/>
          </w:tcPr>
          <w:p w14:paraId="79F69682" w14:textId="77777777" w:rsidR="00630248" w:rsidRPr="00D875EA" w:rsidRDefault="00630248" w:rsidP="00D24621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03F8E0A2" w14:textId="77777777" w:rsidR="00630248" w:rsidRPr="00D875EA" w:rsidRDefault="00630248" w:rsidP="00D24621">
            <w:pPr>
              <w:pStyle w:val="TableText"/>
            </w:pPr>
          </w:p>
        </w:tc>
      </w:tr>
    </w:tbl>
    <w:p w14:paraId="38198F3A" w14:textId="77777777" w:rsidR="008953FC" w:rsidRDefault="008953FC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933D35" w14:paraId="44379CF3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27A1153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2FF77B08" w14:textId="22B40414" w:rsidR="00933D35" w:rsidRPr="00D875EA" w:rsidRDefault="007D756D" w:rsidP="00D24621">
            <w:pPr>
              <w:pStyle w:val="TableText"/>
            </w:pPr>
            <w:r w:rsidRPr="007D756D">
              <w:t>com.innovaee.eorder.module.service.security</w:t>
            </w:r>
          </w:p>
        </w:tc>
      </w:tr>
      <w:tr w:rsidR="00933D35" w14:paraId="1CD95AFF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248CF537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4EA7F7C7" w14:textId="4D92ECA6" w:rsidR="00933D35" w:rsidRPr="00D875EA" w:rsidRDefault="0016316C" w:rsidP="00D24621">
            <w:pPr>
              <w:pStyle w:val="TableText"/>
            </w:pPr>
            <w:r w:rsidRPr="0016316C">
              <w:t>AuthenticationService</w:t>
            </w:r>
          </w:p>
        </w:tc>
      </w:tr>
      <w:tr w:rsidR="00933D35" w14:paraId="41BA0E6B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984A9F9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51799E48" w14:textId="276CD212" w:rsidR="00933D35" w:rsidRPr="00D875EA" w:rsidRDefault="0016316C" w:rsidP="00D24621">
            <w:pPr>
              <w:pStyle w:val="TableText"/>
            </w:pPr>
            <w:r w:rsidRPr="002B49D1">
              <w:t>com.innovaee.eorder.module.service</w:t>
            </w:r>
            <w:r>
              <w:t>.</w:t>
            </w:r>
            <w:r w:rsidRPr="00511EF1">
              <w:t xml:space="preserve"> BaseService</w:t>
            </w:r>
          </w:p>
        </w:tc>
      </w:tr>
      <w:tr w:rsidR="00933D35" w14:paraId="6A62218B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9C7E5AE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24C310A4" w14:textId="16CF5521" w:rsidR="00933D35" w:rsidRPr="00D875EA" w:rsidRDefault="0016316C" w:rsidP="00D24621">
            <w:pPr>
              <w:pStyle w:val="TableText"/>
            </w:pPr>
            <w:r w:rsidRPr="0016316C">
              <w:t>org.springframework.security.core.userdetails.UserDetailsService</w:t>
            </w:r>
          </w:p>
        </w:tc>
      </w:tr>
      <w:tr w:rsidR="00933D35" w14:paraId="0FD1E590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51ADB3A7" w14:textId="77777777" w:rsidR="00933D35" w:rsidRPr="00D875EA" w:rsidRDefault="00933D35" w:rsidP="00D24621">
            <w:pPr>
              <w:pStyle w:val="TableText"/>
            </w:pPr>
            <w:r w:rsidRPr="00D875EA">
              <w:t>成员变量</w:t>
            </w:r>
          </w:p>
        </w:tc>
      </w:tr>
      <w:tr w:rsidR="00933D35" w14:paraId="33C1D53E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2607B44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4A658AC9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348A2BDF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933D35" w14:paraId="3007FCB9" w14:textId="77777777" w:rsidTr="00D24621">
        <w:trPr>
          <w:jc w:val="center"/>
        </w:trPr>
        <w:tc>
          <w:tcPr>
            <w:tcW w:w="2245" w:type="dxa"/>
          </w:tcPr>
          <w:p w14:paraId="2E1E6D16" w14:textId="7628A1A6" w:rsidR="00933D35" w:rsidRPr="00A52F83" w:rsidRDefault="00733290" w:rsidP="00D24621">
            <w:pPr>
              <w:pStyle w:val="TableText"/>
            </w:pPr>
            <w:r>
              <w:t>u</w:t>
            </w:r>
            <w:r w:rsidRPr="00733290">
              <w:t>serDao</w:t>
            </w:r>
          </w:p>
        </w:tc>
        <w:tc>
          <w:tcPr>
            <w:tcW w:w="1710" w:type="dxa"/>
          </w:tcPr>
          <w:p w14:paraId="604BBC5B" w14:textId="1033DB2C" w:rsidR="00933D35" w:rsidRPr="00D875EA" w:rsidRDefault="00733290" w:rsidP="00D24621">
            <w:pPr>
              <w:pStyle w:val="TableText"/>
            </w:pPr>
            <w:r w:rsidRPr="00733290">
              <w:t>UserDao</w:t>
            </w:r>
          </w:p>
        </w:tc>
        <w:tc>
          <w:tcPr>
            <w:tcW w:w="4675" w:type="dxa"/>
            <w:gridSpan w:val="2"/>
          </w:tcPr>
          <w:p w14:paraId="5485E751" w14:textId="26471459" w:rsidR="00933D35" w:rsidRPr="00D875EA" w:rsidRDefault="00733290" w:rsidP="00D24621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数据访问对象</w:t>
            </w:r>
          </w:p>
        </w:tc>
      </w:tr>
      <w:tr w:rsidR="007631E7" w14:paraId="2F75966D" w14:textId="77777777" w:rsidTr="00D24621">
        <w:trPr>
          <w:jc w:val="center"/>
        </w:trPr>
        <w:tc>
          <w:tcPr>
            <w:tcW w:w="2245" w:type="dxa"/>
          </w:tcPr>
          <w:p w14:paraId="7EF9939C" w14:textId="0BCA3EFB" w:rsidR="007631E7" w:rsidRDefault="007631E7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1710" w:type="dxa"/>
          </w:tcPr>
          <w:p w14:paraId="47A0BAFD" w14:textId="415A55DE" w:rsidR="007631E7" w:rsidRPr="00733290" w:rsidRDefault="007631E7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4675" w:type="dxa"/>
            <w:gridSpan w:val="2"/>
          </w:tcPr>
          <w:p w14:paraId="7C32445D" w14:textId="258B83C8" w:rsidR="007631E7" w:rsidRDefault="00184E75" w:rsidP="00D24621">
            <w:pPr>
              <w:pStyle w:val="TableText"/>
            </w:pPr>
            <w:r w:rsidRPr="0063102E">
              <w:rPr>
                <w:rFonts w:hint="eastAsia"/>
              </w:rPr>
              <w:t>安全元数据源服务</w:t>
            </w:r>
            <w:r>
              <w:rPr>
                <w:rFonts w:hint="eastAsia"/>
              </w:rPr>
              <w:t>对象</w:t>
            </w:r>
          </w:p>
        </w:tc>
      </w:tr>
      <w:tr w:rsidR="00933D35" w14:paraId="1A570A6B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3D770712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lastRenderedPageBreak/>
              <w:t>成员</w:t>
            </w:r>
            <w:r w:rsidRPr="00D875EA">
              <w:t>函数</w:t>
            </w:r>
          </w:p>
        </w:tc>
      </w:tr>
      <w:tr w:rsidR="00933D35" w14:paraId="4CFA9F24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8376C49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2141F5F4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7A85456A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65C4E10D" w14:textId="77777777" w:rsidR="00933D35" w:rsidRPr="00D875EA" w:rsidRDefault="00933D35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7631E7" w14:paraId="773D88AA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6F37A3CA" w14:textId="0AD7CCBF" w:rsidR="007631E7" w:rsidRPr="004B6C39" w:rsidRDefault="007631E7" w:rsidP="007631E7">
            <w:pPr>
              <w:pStyle w:val="TableText"/>
            </w:pPr>
            <w:r w:rsidRPr="00CC0BB9">
              <w:t>getUserInfo(String)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44937012" w14:textId="40B729E0" w:rsidR="007631E7" w:rsidRPr="00D875EA" w:rsidRDefault="000A04C5" w:rsidP="007631E7">
            <w:pPr>
              <w:pStyle w:val="TableText"/>
            </w:pPr>
            <w:r w:rsidRPr="000A04C5"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673F4DC2" w14:textId="1E9FC63B" w:rsidR="007631E7" w:rsidRPr="00D875EA" w:rsidRDefault="000A04C5" w:rsidP="000A04C5">
            <w:pPr>
              <w:pStyle w:val="TableText"/>
            </w:pPr>
            <w:r>
              <w:t>String username</w:t>
            </w:r>
          </w:p>
        </w:tc>
        <w:tc>
          <w:tcPr>
            <w:tcW w:w="2875" w:type="dxa"/>
            <w:shd w:val="clear" w:color="auto" w:fill="FFFFFF" w:themeFill="background1"/>
          </w:tcPr>
          <w:p w14:paraId="029708E9" w14:textId="12C292B1" w:rsidR="007631E7" w:rsidRPr="00D875EA" w:rsidRDefault="00CD0534" w:rsidP="007631E7">
            <w:pPr>
              <w:pStyle w:val="TableText"/>
            </w:pPr>
            <w:r>
              <w:rPr>
                <w:rFonts w:hint="eastAsia"/>
              </w:rPr>
              <w:t>通过</w:t>
            </w:r>
            <w:r>
              <w:t>用户名查找用户对象</w:t>
            </w:r>
            <w:r w:rsidR="007631E7" w:rsidRPr="00D7162B">
              <w:rPr>
                <w:rFonts w:hint="eastAsia"/>
              </w:rPr>
              <w:t>。</w:t>
            </w:r>
          </w:p>
        </w:tc>
      </w:tr>
      <w:tr w:rsidR="007631E7" w14:paraId="0D4744FA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0EB0E08B" w14:textId="248A6468" w:rsidR="007631E7" w:rsidRPr="004B6C39" w:rsidRDefault="007631E7" w:rsidP="007631E7">
            <w:pPr>
              <w:pStyle w:val="TableText"/>
            </w:pPr>
            <w:r w:rsidRPr="00CC0BB9">
              <w:t>checkUserPassword(String, 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32A2E593" w14:textId="3F8D325B" w:rsidR="007631E7" w:rsidRPr="00D875EA" w:rsidRDefault="00BD5C58" w:rsidP="007631E7">
            <w:pPr>
              <w:pStyle w:val="TableText"/>
            </w:pPr>
            <w:r>
              <w:rPr>
                <w:rFonts w:hint="eastAsia"/>
              </w:rPr>
              <w:t>boolean</w:t>
            </w:r>
          </w:p>
        </w:tc>
        <w:tc>
          <w:tcPr>
            <w:tcW w:w="1800" w:type="dxa"/>
            <w:shd w:val="clear" w:color="auto" w:fill="FFFFFF" w:themeFill="background1"/>
          </w:tcPr>
          <w:p w14:paraId="2E4E1145" w14:textId="31FA05F4" w:rsidR="007631E7" w:rsidRPr="00D875EA" w:rsidRDefault="00BD5C58" w:rsidP="007631E7">
            <w:pPr>
              <w:pStyle w:val="TableText"/>
            </w:pPr>
            <w:r w:rsidRPr="00BD5C58">
              <w:t>String username, String password</w:t>
            </w:r>
          </w:p>
        </w:tc>
        <w:tc>
          <w:tcPr>
            <w:tcW w:w="2875" w:type="dxa"/>
            <w:shd w:val="clear" w:color="auto" w:fill="FFFFFF" w:themeFill="background1"/>
          </w:tcPr>
          <w:p w14:paraId="03F947E1" w14:textId="71E06D59" w:rsidR="007631E7" w:rsidRPr="00D875EA" w:rsidRDefault="0012623B" w:rsidP="007631E7">
            <w:pPr>
              <w:pStyle w:val="TableText"/>
            </w:pPr>
            <w:r>
              <w:rPr>
                <w:rFonts w:hint="eastAsia"/>
              </w:rPr>
              <w:t>校验</w:t>
            </w:r>
            <w:r>
              <w:t>用户名密码是否匹配</w:t>
            </w:r>
            <w:r w:rsidR="00835BCB">
              <w:rPr>
                <w:rFonts w:hint="eastAsia"/>
              </w:rPr>
              <w:t>，</w:t>
            </w:r>
            <w:r w:rsidR="00835BCB">
              <w:t>如果匹配成功，返回</w:t>
            </w:r>
            <w:r w:rsidR="00835BCB">
              <w:t>true</w:t>
            </w:r>
            <w:r w:rsidR="00835BCB">
              <w:t>，否则返回</w:t>
            </w:r>
            <w:r w:rsidR="00835BCB">
              <w:t>false</w:t>
            </w:r>
            <w:r w:rsidR="007631E7">
              <w:t>。</w:t>
            </w:r>
          </w:p>
        </w:tc>
      </w:tr>
      <w:tr w:rsidR="007E749F" w14:paraId="7E9F7EC9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022DF42E" w14:textId="23B4D05A" w:rsidR="007E749F" w:rsidRPr="004B6C39" w:rsidRDefault="007E749F" w:rsidP="007E749F">
            <w:pPr>
              <w:pStyle w:val="TableText"/>
            </w:pPr>
            <w:r w:rsidRPr="00CC0BB9">
              <w:t>loadUserByUsername(String)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37FD3585" w14:textId="3D9A2C51" w:rsidR="007E749F" w:rsidRPr="00D875EA" w:rsidRDefault="007E749F" w:rsidP="007E749F">
            <w:pPr>
              <w:pStyle w:val="TableText"/>
            </w:pPr>
            <w:r w:rsidRPr="007E749F">
              <w:t>UserDetails</w:t>
            </w:r>
          </w:p>
        </w:tc>
        <w:tc>
          <w:tcPr>
            <w:tcW w:w="1800" w:type="dxa"/>
            <w:shd w:val="clear" w:color="auto" w:fill="FFFFFF" w:themeFill="background1"/>
          </w:tcPr>
          <w:p w14:paraId="07FAFAA0" w14:textId="2ECCCA09" w:rsidR="007E749F" w:rsidRPr="00D875EA" w:rsidRDefault="007E749F" w:rsidP="007E749F">
            <w:pPr>
              <w:pStyle w:val="TableText"/>
            </w:pPr>
            <w:r>
              <w:t>String username</w:t>
            </w:r>
          </w:p>
        </w:tc>
        <w:tc>
          <w:tcPr>
            <w:tcW w:w="2875" w:type="dxa"/>
            <w:shd w:val="clear" w:color="auto" w:fill="FFFFFF" w:themeFill="background1"/>
          </w:tcPr>
          <w:p w14:paraId="426D854C" w14:textId="0DF67EC8" w:rsidR="007E749F" w:rsidRPr="00D875EA" w:rsidRDefault="007E749F" w:rsidP="007E749F">
            <w:pPr>
              <w:pStyle w:val="TableText"/>
            </w:pPr>
            <w:r>
              <w:rPr>
                <w:rFonts w:hint="eastAsia"/>
              </w:rPr>
              <w:t>通过</w:t>
            </w:r>
            <w:r>
              <w:t>用户名查找用户</w:t>
            </w:r>
            <w:r>
              <w:rPr>
                <w:rFonts w:hint="eastAsia"/>
              </w:rPr>
              <w:t>详细信息</w:t>
            </w:r>
            <w:r>
              <w:t>对象</w:t>
            </w:r>
            <w:r w:rsidRPr="00D7162B">
              <w:rPr>
                <w:rFonts w:hint="eastAsia"/>
              </w:rPr>
              <w:t>。</w:t>
            </w:r>
          </w:p>
        </w:tc>
      </w:tr>
    </w:tbl>
    <w:p w14:paraId="4798766B" w14:textId="77777777" w:rsidR="008953FC" w:rsidRPr="00933D35" w:rsidRDefault="008953FC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286191" w14:paraId="6901C2D9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14C9144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016DB692" w14:textId="77777777" w:rsidR="00286191" w:rsidRPr="00D875EA" w:rsidRDefault="00286191" w:rsidP="00D24621">
            <w:pPr>
              <w:pStyle w:val="TableText"/>
            </w:pPr>
            <w:r w:rsidRPr="007D756D">
              <w:t>com.innovaee.eorder.module.service.security</w:t>
            </w:r>
          </w:p>
        </w:tc>
      </w:tr>
      <w:tr w:rsidR="00286191" w14:paraId="5A2CF098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39CE770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35676225" w14:textId="30FDD333" w:rsidR="00286191" w:rsidRPr="00D875EA" w:rsidRDefault="00427835" w:rsidP="00D24621">
            <w:pPr>
              <w:pStyle w:val="TableText"/>
            </w:pPr>
            <w:r w:rsidRPr="00427835">
              <w:t>AuthorizationService</w:t>
            </w:r>
          </w:p>
        </w:tc>
      </w:tr>
      <w:tr w:rsidR="00286191" w14:paraId="02691045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916D82E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4C7011D6" w14:textId="77777777" w:rsidR="00286191" w:rsidRPr="00D875EA" w:rsidRDefault="00286191" w:rsidP="00D24621">
            <w:pPr>
              <w:pStyle w:val="TableText"/>
            </w:pPr>
            <w:r w:rsidRPr="002B49D1">
              <w:t>com.innovaee.eorder.module.service</w:t>
            </w:r>
            <w:r>
              <w:t>.</w:t>
            </w:r>
            <w:r w:rsidRPr="00511EF1">
              <w:t xml:space="preserve"> BaseService</w:t>
            </w:r>
          </w:p>
        </w:tc>
      </w:tr>
      <w:tr w:rsidR="00286191" w14:paraId="4E276F01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13A1CC29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4121F100" w14:textId="5F5E7EA8" w:rsidR="00286191" w:rsidRPr="00D875EA" w:rsidRDefault="00427835" w:rsidP="00D24621">
            <w:pPr>
              <w:pStyle w:val="TableText"/>
            </w:pPr>
            <w:r w:rsidRPr="00427835">
              <w:t>org.springframework.security.access.AccessDecisionManager</w:t>
            </w:r>
          </w:p>
        </w:tc>
      </w:tr>
      <w:tr w:rsidR="00286191" w14:paraId="2B151CC4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59DA69AE" w14:textId="77777777" w:rsidR="00286191" w:rsidRPr="00D875EA" w:rsidRDefault="00286191" w:rsidP="00D24621">
            <w:pPr>
              <w:pStyle w:val="TableText"/>
            </w:pPr>
            <w:r w:rsidRPr="00D875EA">
              <w:t>成员变量</w:t>
            </w:r>
          </w:p>
        </w:tc>
      </w:tr>
      <w:tr w:rsidR="00286191" w14:paraId="7AC39413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63FD5BE6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09BB7873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78088AD9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286191" w14:paraId="37CE7E23" w14:textId="77777777" w:rsidTr="00D24621">
        <w:trPr>
          <w:jc w:val="center"/>
        </w:trPr>
        <w:tc>
          <w:tcPr>
            <w:tcW w:w="2245" w:type="dxa"/>
          </w:tcPr>
          <w:p w14:paraId="3C1496D0" w14:textId="77777777" w:rsidR="00286191" w:rsidRPr="00A52F83" w:rsidRDefault="00286191" w:rsidP="00D24621">
            <w:pPr>
              <w:pStyle w:val="TableText"/>
            </w:pPr>
            <w:r>
              <w:t>u</w:t>
            </w:r>
            <w:r w:rsidRPr="00733290">
              <w:t>serDao</w:t>
            </w:r>
          </w:p>
        </w:tc>
        <w:tc>
          <w:tcPr>
            <w:tcW w:w="1710" w:type="dxa"/>
          </w:tcPr>
          <w:p w14:paraId="7CEA716A" w14:textId="77777777" w:rsidR="00286191" w:rsidRPr="00D875EA" w:rsidRDefault="00286191" w:rsidP="00D24621">
            <w:pPr>
              <w:pStyle w:val="TableText"/>
            </w:pPr>
            <w:r w:rsidRPr="00733290">
              <w:t>UserDao</w:t>
            </w:r>
          </w:p>
        </w:tc>
        <w:tc>
          <w:tcPr>
            <w:tcW w:w="4675" w:type="dxa"/>
            <w:gridSpan w:val="2"/>
          </w:tcPr>
          <w:p w14:paraId="490DF721" w14:textId="77777777" w:rsidR="00286191" w:rsidRPr="00D875EA" w:rsidRDefault="00286191" w:rsidP="00D24621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数据访问对象</w:t>
            </w:r>
          </w:p>
        </w:tc>
      </w:tr>
      <w:tr w:rsidR="00286191" w14:paraId="6BCE16F8" w14:textId="77777777" w:rsidTr="00D24621">
        <w:trPr>
          <w:jc w:val="center"/>
        </w:trPr>
        <w:tc>
          <w:tcPr>
            <w:tcW w:w="2245" w:type="dxa"/>
          </w:tcPr>
          <w:p w14:paraId="07C9D3B1" w14:textId="77777777" w:rsidR="00286191" w:rsidRDefault="00286191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1710" w:type="dxa"/>
          </w:tcPr>
          <w:p w14:paraId="64CAF202" w14:textId="77777777" w:rsidR="00286191" w:rsidRPr="00733290" w:rsidRDefault="00286191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4675" w:type="dxa"/>
            <w:gridSpan w:val="2"/>
          </w:tcPr>
          <w:p w14:paraId="58B32638" w14:textId="77777777" w:rsidR="00286191" w:rsidRDefault="00286191" w:rsidP="00D24621">
            <w:pPr>
              <w:pStyle w:val="TableText"/>
            </w:pPr>
            <w:r w:rsidRPr="0063102E">
              <w:rPr>
                <w:rFonts w:hint="eastAsia"/>
              </w:rPr>
              <w:t>安全元数据源服务</w:t>
            </w:r>
            <w:r>
              <w:rPr>
                <w:rFonts w:hint="eastAsia"/>
              </w:rPr>
              <w:t>对象</w:t>
            </w:r>
          </w:p>
        </w:tc>
      </w:tr>
      <w:tr w:rsidR="00286191" w14:paraId="2347612F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5C54261F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286191" w14:paraId="2FB77914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4680D76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26D922FD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73200372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2E312DD1" w14:textId="77777777" w:rsidR="00286191" w:rsidRPr="00D875EA" w:rsidRDefault="00286191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286191" w14:paraId="32A9090E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2CACB90D" w14:textId="0030DCE6" w:rsidR="00286191" w:rsidRPr="004B6C39" w:rsidRDefault="00B71138" w:rsidP="00D24621">
            <w:pPr>
              <w:pStyle w:val="TableText"/>
            </w:pPr>
            <w:r w:rsidRPr="00B71138">
              <w:t>decide</w:t>
            </w:r>
          </w:p>
        </w:tc>
        <w:tc>
          <w:tcPr>
            <w:tcW w:w="1710" w:type="dxa"/>
            <w:shd w:val="clear" w:color="auto" w:fill="FFFFFF" w:themeFill="background1"/>
          </w:tcPr>
          <w:p w14:paraId="7943F7D1" w14:textId="43842B17" w:rsidR="00286191" w:rsidRPr="00D875EA" w:rsidRDefault="005035A3" w:rsidP="00D24621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3F8713CC" w14:textId="757C21DF" w:rsidR="00286191" w:rsidRPr="00D875EA" w:rsidRDefault="005035A3" w:rsidP="00745FA5">
            <w:pPr>
              <w:pStyle w:val="TableText"/>
            </w:pPr>
            <w:r>
              <w:t>Authentication authentication, Object object,            Collection&lt;ConfigAttribute&gt; configAttributes</w:t>
            </w:r>
          </w:p>
        </w:tc>
        <w:tc>
          <w:tcPr>
            <w:tcW w:w="2875" w:type="dxa"/>
            <w:shd w:val="clear" w:color="auto" w:fill="FFFFFF" w:themeFill="background1"/>
          </w:tcPr>
          <w:p w14:paraId="56EF0863" w14:textId="1701E73E" w:rsidR="005035A3" w:rsidRDefault="005035A3" w:rsidP="005035A3">
            <w:pPr>
              <w:pStyle w:val="TableText"/>
            </w:pPr>
            <w:r>
              <w:rPr>
                <w:rFonts w:hint="eastAsia"/>
              </w:rPr>
              <w:t xml:space="preserve">AccessDecisionManager </w:t>
            </w:r>
            <w:r>
              <w:rPr>
                <w:rFonts w:hint="eastAsia"/>
              </w:rPr>
              <w:t>使用方法参数传递所有信息，在真实的安全方法期望调用的时候，传递安全</w:t>
            </w:r>
            <w:r>
              <w:rPr>
                <w:rFonts w:hint="eastAsia"/>
              </w:rPr>
              <w:t>Object</w:t>
            </w:r>
            <w:r>
              <w:rPr>
                <w:rFonts w:hint="eastAsia"/>
              </w:rPr>
              <w:t>启用那些参数。如果访问被拒绝，实现将抛</w:t>
            </w:r>
          </w:p>
          <w:p w14:paraId="3C0F5127" w14:textId="2B21AEF5" w:rsidR="00286191" w:rsidRPr="00D875EA" w:rsidRDefault="005035A3" w:rsidP="005035A3">
            <w:pPr>
              <w:pStyle w:val="TableText"/>
            </w:pPr>
            <w:r>
              <w:rPr>
                <w:rFonts w:hint="eastAsia"/>
              </w:rPr>
              <w:t>出一个</w:t>
            </w:r>
            <w:r>
              <w:rPr>
                <w:rFonts w:hint="eastAsia"/>
              </w:rPr>
              <w:t xml:space="preserve">AccessDeniedException </w:t>
            </w:r>
            <w:r>
              <w:rPr>
                <w:rFonts w:hint="eastAsia"/>
              </w:rPr>
              <w:t>异常。</w:t>
            </w:r>
          </w:p>
        </w:tc>
      </w:tr>
      <w:tr w:rsidR="00286191" w14:paraId="2F076E24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19CD274B" w14:textId="1F9A93CE" w:rsidR="00286191" w:rsidRPr="004B6C39" w:rsidRDefault="002E453F" w:rsidP="00D24621">
            <w:pPr>
              <w:pStyle w:val="TableText"/>
            </w:pPr>
            <w:r w:rsidRPr="002E453F">
              <w:t>supports</w:t>
            </w:r>
          </w:p>
        </w:tc>
        <w:tc>
          <w:tcPr>
            <w:tcW w:w="1710" w:type="dxa"/>
            <w:shd w:val="clear" w:color="auto" w:fill="FFFFFF" w:themeFill="background1"/>
          </w:tcPr>
          <w:p w14:paraId="6E692D7A" w14:textId="3C1A1D69" w:rsidR="00286191" w:rsidRPr="00D875EA" w:rsidRDefault="00483C5B" w:rsidP="00D24621">
            <w:pPr>
              <w:pStyle w:val="TableText"/>
            </w:pPr>
            <w:r>
              <w:rPr>
                <w:rFonts w:hint="eastAsia"/>
              </w:rPr>
              <w:t>boolean</w:t>
            </w:r>
          </w:p>
        </w:tc>
        <w:tc>
          <w:tcPr>
            <w:tcW w:w="1800" w:type="dxa"/>
            <w:shd w:val="clear" w:color="auto" w:fill="FFFFFF" w:themeFill="background1"/>
          </w:tcPr>
          <w:p w14:paraId="54029B3A" w14:textId="1C942EE5" w:rsidR="00286191" w:rsidRPr="00D875EA" w:rsidRDefault="002E453F" w:rsidP="00D24621">
            <w:pPr>
              <w:pStyle w:val="TableText"/>
            </w:pPr>
            <w:r w:rsidRPr="002E453F">
              <w:t>ConfigAttribute attribute</w:t>
            </w:r>
          </w:p>
        </w:tc>
        <w:tc>
          <w:tcPr>
            <w:tcW w:w="2875" w:type="dxa"/>
            <w:shd w:val="clear" w:color="auto" w:fill="FFFFFF" w:themeFill="background1"/>
          </w:tcPr>
          <w:p w14:paraId="0309EE4B" w14:textId="27C863F2" w:rsidR="00286191" w:rsidRPr="00D875EA" w:rsidRDefault="00BD0FEA" w:rsidP="00CC62FF">
            <w:pPr>
              <w:pStyle w:val="TableText"/>
            </w:pPr>
            <w:r>
              <w:rPr>
                <w:rFonts w:hint="eastAsia"/>
              </w:rPr>
              <w:t>在启动的时候被</w:t>
            </w:r>
            <w:r>
              <w:rPr>
                <w:rFonts w:hint="eastAsia"/>
              </w:rPr>
              <w:t>AbstractSecurityInterceptor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来决定</w:t>
            </w:r>
            <w:r>
              <w:rPr>
                <w:rFonts w:hint="eastAsia"/>
              </w:rPr>
              <w:t xml:space="preserve">AccessDecisionManager </w:t>
            </w:r>
            <w:r>
              <w:rPr>
                <w:rFonts w:hint="eastAsia"/>
              </w:rPr>
              <w:t>是否可以执行传递</w:t>
            </w:r>
            <w:r>
              <w:rPr>
                <w:rFonts w:hint="eastAsia"/>
              </w:rPr>
              <w:t xml:space="preserve">ConfigAttribute 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</w:tc>
      </w:tr>
      <w:tr w:rsidR="00286191" w14:paraId="1573F844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4B192C14" w14:textId="78BE6AF4" w:rsidR="00286191" w:rsidRPr="004B6C39" w:rsidRDefault="00483C5B" w:rsidP="00D24621">
            <w:pPr>
              <w:pStyle w:val="TableText"/>
            </w:pPr>
            <w:r w:rsidRPr="002E453F">
              <w:t>supports</w:t>
            </w:r>
          </w:p>
        </w:tc>
        <w:tc>
          <w:tcPr>
            <w:tcW w:w="1710" w:type="dxa"/>
            <w:shd w:val="clear" w:color="auto" w:fill="FFFFFF" w:themeFill="background1"/>
          </w:tcPr>
          <w:p w14:paraId="1FBCD34F" w14:textId="5A788668" w:rsidR="00286191" w:rsidRPr="00D875EA" w:rsidRDefault="00483C5B" w:rsidP="00D24621">
            <w:pPr>
              <w:pStyle w:val="TableText"/>
            </w:pPr>
            <w:r>
              <w:rPr>
                <w:rFonts w:hint="eastAsia"/>
              </w:rPr>
              <w:t>boolean</w:t>
            </w:r>
          </w:p>
        </w:tc>
        <w:tc>
          <w:tcPr>
            <w:tcW w:w="1800" w:type="dxa"/>
            <w:shd w:val="clear" w:color="auto" w:fill="FFFFFF" w:themeFill="background1"/>
          </w:tcPr>
          <w:p w14:paraId="2A034196" w14:textId="0AC98027" w:rsidR="00286191" w:rsidRPr="00D875EA" w:rsidRDefault="002E453F" w:rsidP="00D24621">
            <w:pPr>
              <w:pStyle w:val="TableText"/>
            </w:pPr>
            <w:r w:rsidRPr="002E453F">
              <w:t>Class&lt;?&gt; clazz</w:t>
            </w:r>
          </w:p>
        </w:tc>
        <w:tc>
          <w:tcPr>
            <w:tcW w:w="2875" w:type="dxa"/>
            <w:shd w:val="clear" w:color="auto" w:fill="FFFFFF" w:themeFill="background1"/>
          </w:tcPr>
          <w:p w14:paraId="59F7E0B2" w14:textId="1C00683D" w:rsidR="00286191" w:rsidRPr="00D875EA" w:rsidRDefault="00CA3536" w:rsidP="00D24621">
            <w:pPr>
              <w:pStyle w:val="TableText"/>
            </w:pPr>
            <w:r>
              <w:rPr>
                <w:rFonts w:hint="eastAsia"/>
              </w:rPr>
              <w:t>此</w:t>
            </w:r>
            <w:r w:rsidR="00CC62FF">
              <w:rPr>
                <w:rFonts w:hint="eastAsia"/>
              </w:rPr>
              <w:t>方法被安全拦截器实现调用，</w:t>
            </w:r>
            <w:r w:rsidR="00CC62FF">
              <w:rPr>
                <w:rFonts w:hint="eastAsia"/>
              </w:rPr>
              <w:t xml:space="preserve"> </w:t>
            </w:r>
            <w:r w:rsidR="00CC62FF">
              <w:rPr>
                <w:rFonts w:hint="eastAsia"/>
              </w:rPr>
              <w:t>包含安全拦截器将显示的</w:t>
            </w:r>
            <w:r w:rsidR="00CC62FF">
              <w:rPr>
                <w:rFonts w:hint="eastAsia"/>
              </w:rPr>
              <w:t xml:space="preserve">AccessDecisionManager </w:t>
            </w:r>
            <w:r w:rsidR="00CC62FF">
              <w:rPr>
                <w:rFonts w:hint="eastAsia"/>
              </w:rPr>
              <w:lastRenderedPageBreak/>
              <w:t>支持安全对象的类型。</w:t>
            </w:r>
          </w:p>
        </w:tc>
      </w:tr>
    </w:tbl>
    <w:p w14:paraId="3F03B240" w14:textId="77777777" w:rsidR="008953FC" w:rsidRPr="00427835" w:rsidRDefault="008953FC" w:rsidP="00EC652A">
      <w:pPr>
        <w:ind w:firstLine="0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705E25" w14:paraId="2E726F65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5E602AF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6401A70C" w14:textId="77777777" w:rsidR="00705E25" w:rsidRPr="00D875EA" w:rsidRDefault="00705E25" w:rsidP="00D24621">
            <w:pPr>
              <w:pStyle w:val="TableText"/>
            </w:pPr>
            <w:r w:rsidRPr="007D756D">
              <w:t>com.innovaee.eorder.module.service.security</w:t>
            </w:r>
          </w:p>
        </w:tc>
      </w:tr>
      <w:tr w:rsidR="00705E25" w14:paraId="1003EB50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77284F14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606EA6DA" w14:textId="6AEE937E" w:rsidR="00705E25" w:rsidRPr="00D875EA" w:rsidRDefault="00553500" w:rsidP="00D24621">
            <w:pPr>
              <w:pStyle w:val="TableText"/>
            </w:pPr>
            <w:r w:rsidRPr="00553500">
              <w:t>SecurityMetadataSourceService</w:t>
            </w:r>
          </w:p>
        </w:tc>
      </w:tr>
      <w:tr w:rsidR="00705E25" w14:paraId="2C1FE47A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167280B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6D77E883" w14:textId="77777777" w:rsidR="00705E25" w:rsidRPr="00D875EA" w:rsidRDefault="00705E25" w:rsidP="00D24621">
            <w:pPr>
              <w:pStyle w:val="TableText"/>
            </w:pPr>
            <w:r w:rsidRPr="002B49D1">
              <w:t>com.innovaee.eorder.module.service</w:t>
            </w:r>
            <w:r>
              <w:t>.</w:t>
            </w:r>
            <w:r w:rsidRPr="00511EF1">
              <w:t xml:space="preserve"> BaseService</w:t>
            </w:r>
          </w:p>
        </w:tc>
      </w:tr>
      <w:tr w:rsidR="00705E25" w14:paraId="43F5D955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5E8CD723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5C264A1B" w14:textId="67BD959A" w:rsidR="00705E25" w:rsidRPr="00D875EA" w:rsidRDefault="00A15D63" w:rsidP="00D24621">
            <w:pPr>
              <w:pStyle w:val="TableText"/>
            </w:pPr>
            <w:r w:rsidRPr="00A15D63">
              <w:t>org.springframework.security.web.access.intercept.FilterInvocationSecurityMetadataSource</w:t>
            </w:r>
          </w:p>
        </w:tc>
      </w:tr>
      <w:tr w:rsidR="00705E25" w14:paraId="01F77A69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499F5E75" w14:textId="77777777" w:rsidR="00705E25" w:rsidRPr="00D875EA" w:rsidRDefault="00705E25" w:rsidP="00D24621">
            <w:pPr>
              <w:pStyle w:val="TableText"/>
            </w:pPr>
            <w:r w:rsidRPr="00D875EA">
              <w:t>成员变量</w:t>
            </w:r>
          </w:p>
        </w:tc>
      </w:tr>
      <w:tr w:rsidR="00705E25" w14:paraId="7CDC0447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E1FC1B3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7356A24E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5D9D769B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705E25" w14:paraId="3A1DE105" w14:textId="77777777" w:rsidTr="00D24621">
        <w:trPr>
          <w:jc w:val="center"/>
        </w:trPr>
        <w:tc>
          <w:tcPr>
            <w:tcW w:w="2245" w:type="dxa"/>
          </w:tcPr>
          <w:p w14:paraId="1F9D0E2F" w14:textId="77777777" w:rsidR="00705E25" w:rsidRPr="00A52F83" w:rsidRDefault="00705E25" w:rsidP="00D24621">
            <w:pPr>
              <w:pStyle w:val="TableText"/>
            </w:pPr>
            <w:r>
              <w:t>u</w:t>
            </w:r>
            <w:r w:rsidRPr="00733290">
              <w:t>serDao</w:t>
            </w:r>
          </w:p>
        </w:tc>
        <w:tc>
          <w:tcPr>
            <w:tcW w:w="1710" w:type="dxa"/>
          </w:tcPr>
          <w:p w14:paraId="6735D440" w14:textId="77777777" w:rsidR="00705E25" w:rsidRPr="00D875EA" w:rsidRDefault="00705E25" w:rsidP="00D24621">
            <w:pPr>
              <w:pStyle w:val="TableText"/>
            </w:pPr>
            <w:r w:rsidRPr="00733290">
              <w:t>UserDao</w:t>
            </w:r>
          </w:p>
        </w:tc>
        <w:tc>
          <w:tcPr>
            <w:tcW w:w="4675" w:type="dxa"/>
            <w:gridSpan w:val="2"/>
          </w:tcPr>
          <w:p w14:paraId="171C776A" w14:textId="77777777" w:rsidR="00705E25" w:rsidRPr="00D875EA" w:rsidRDefault="00705E25" w:rsidP="00D24621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数据访问对象</w:t>
            </w:r>
          </w:p>
        </w:tc>
      </w:tr>
      <w:tr w:rsidR="00705E25" w14:paraId="59B55966" w14:textId="77777777" w:rsidTr="00D24621">
        <w:trPr>
          <w:jc w:val="center"/>
        </w:trPr>
        <w:tc>
          <w:tcPr>
            <w:tcW w:w="2245" w:type="dxa"/>
          </w:tcPr>
          <w:p w14:paraId="274E498B" w14:textId="77777777" w:rsidR="00705E25" w:rsidRDefault="00705E25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1710" w:type="dxa"/>
          </w:tcPr>
          <w:p w14:paraId="01683357" w14:textId="77777777" w:rsidR="00705E25" w:rsidRPr="00733290" w:rsidRDefault="00705E25" w:rsidP="00D24621">
            <w:pPr>
              <w:pStyle w:val="TableText"/>
            </w:pPr>
            <w:r w:rsidRPr="00CC0BB9">
              <w:t>SecurityMetadataSourceService</w:t>
            </w:r>
          </w:p>
        </w:tc>
        <w:tc>
          <w:tcPr>
            <w:tcW w:w="4675" w:type="dxa"/>
            <w:gridSpan w:val="2"/>
          </w:tcPr>
          <w:p w14:paraId="15863BEB" w14:textId="77777777" w:rsidR="00705E25" w:rsidRDefault="00705E25" w:rsidP="00D24621">
            <w:pPr>
              <w:pStyle w:val="TableText"/>
            </w:pPr>
            <w:r w:rsidRPr="0063102E">
              <w:rPr>
                <w:rFonts w:hint="eastAsia"/>
              </w:rPr>
              <w:t>安全元数据源服务</w:t>
            </w:r>
            <w:r>
              <w:rPr>
                <w:rFonts w:hint="eastAsia"/>
              </w:rPr>
              <w:t>对象</w:t>
            </w:r>
          </w:p>
        </w:tc>
      </w:tr>
      <w:tr w:rsidR="00453343" w14:paraId="7BA4A70C" w14:textId="77777777" w:rsidTr="00D24621">
        <w:trPr>
          <w:jc w:val="center"/>
        </w:trPr>
        <w:tc>
          <w:tcPr>
            <w:tcW w:w="2245" w:type="dxa"/>
          </w:tcPr>
          <w:p w14:paraId="0FE3E7A9" w14:textId="02BBEE47" w:rsidR="00453343" w:rsidRPr="00CC0BB9" w:rsidRDefault="00453343" w:rsidP="00453343">
            <w:pPr>
              <w:pStyle w:val="TableText"/>
            </w:pPr>
            <w:r>
              <w:t>functionDao</w:t>
            </w:r>
          </w:p>
        </w:tc>
        <w:tc>
          <w:tcPr>
            <w:tcW w:w="1710" w:type="dxa"/>
          </w:tcPr>
          <w:p w14:paraId="353AFED5" w14:textId="2B10A2D2" w:rsidR="00453343" w:rsidRPr="00CC0BB9" w:rsidRDefault="00453343" w:rsidP="00453343">
            <w:pPr>
              <w:pStyle w:val="TableText"/>
            </w:pPr>
            <w:r w:rsidRPr="00964F42">
              <w:t>FunctionDao</w:t>
            </w:r>
          </w:p>
        </w:tc>
        <w:tc>
          <w:tcPr>
            <w:tcW w:w="4675" w:type="dxa"/>
            <w:gridSpan w:val="2"/>
          </w:tcPr>
          <w:p w14:paraId="334F1350" w14:textId="64EF1552" w:rsidR="00453343" w:rsidRPr="0063102E" w:rsidRDefault="00B9097E" w:rsidP="00453343">
            <w:pPr>
              <w:pStyle w:val="TableText"/>
            </w:pPr>
            <w:r>
              <w:rPr>
                <w:rFonts w:hint="eastAsia"/>
              </w:rPr>
              <w:t>功能</w:t>
            </w:r>
            <w:r>
              <w:t>数据访问对象</w:t>
            </w:r>
          </w:p>
        </w:tc>
      </w:tr>
      <w:tr w:rsidR="00453343" w14:paraId="28E81F16" w14:textId="77777777" w:rsidTr="00D24621">
        <w:trPr>
          <w:jc w:val="center"/>
        </w:trPr>
        <w:tc>
          <w:tcPr>
            <w:tcW w:w="2245" w:type="dxa"/>
          </w:tcPr>
          <w:p w14:paraId="3B43FB82" w14:textId="5E29D50D" w:rsidR="00453343" w:rsidRPr="00CC0BB9" w:rsidRDefault="00453343" w:rsidP="00453343">
            <w:pPr>
              <w:pStyle w:val="TableText"/>
            </w:pPr>
            <w:r>
              <w:t>roleDao</w:t>
            </w:r>
          </w:p>
        </w:tc>
        <w:tc>
          <w:tcPr>
            <w:tcW w:w="1710" w:type="dxa"/>
          </w:tcPr>
          <w:p w14:paraId="3A146B7D" w14:textId="35B0FB6D" w:rsidR="00453343" w:rsidRPr="00CC0BB9" w:rsidRDefault="00453343" w:rsidP="00453343">
            <w:pPr>
              <w:pStyle w:val="TableText"/>
            </w:pPr>
            <w:r w:rsidRPr="00964F42">
              <w:t>RoleDao</w:t>
            </w:r>
          </w:p>
        </w:tc>
        <w:tc>
          <w:tcPr>
            <w:tcW w:w="4675" w:type="dxa"/>
            <w:gridSpan w:val="2"/>
          </w:tcPr>
          <w:p w14:paraId="3C6C7C44" w14:textId="3A0D7FF9" w:rsidR="00453343" w:rsidRPr="0063102E" w:rsidRDefault="00CE44D9" w:rsidP="00453343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数据访问对象</w:t>
            </w:r>
          </w:p>
        </w:tc>
      </w:tr>
      <w:tr w:rsidR="00453343" w14:paraId="7FED6AA6" w14:textId="77777777" w:rsidTr="00D24621">
        <w:trPr>
          <w:jc w:val="center"/>
        </w:trPr>
        <w:tc>
          <w:tcPr>
            <w:tcW w:w="2245" w:type="dxa"/>
          </w:tcPr>
          <w:p w14:paraId="2D14E32E" w14:textId="2E4268E6" w:rsidR="00453343" w:rsidRPr="00CC0BB9" w:rsidRDefault="00453343" w:rsidP="00453343">
            <w:pPr>
              <w:pStyle w:val="TableText"/>
            </w:pPr>
            <w:r>
              <w:t>userRoleDao</w:t>
            </w:r>
          </w:p>
        </w:tc>
        <w:tc>
          <w:tcPr>
            <w:tcW w:w="1710" w:type="dxa"/>
          </w:tcPr>
          <w:p w14:paraId="155C25BE" w14:textId="45A5D1A9" w:rsidR="00453343" w:rsidRPr="00CC0BB9" w:rsidRDefault="00453343" w:rsidP="00453343">
            <w:pPr>
              <w:pStyle w:val="TableText"/>
            </w:pPr>
            <w:r w:rsidRPr="00964F42">
              <w:t>UserRoleDao</w:t>
            </w:r>
          </w:p>
        </w:tc>
        <w:tc>
          <w:tcPr>
            <w:tcW w:w="4675" w:type="dxa"/>
            <w:gridSpan w:val="2"/>
          </w:tcPr>
          <w:p w14:paraId="0B20AF30" w14:textId="1D277A8E" w:rsidR="00453343" w:rsidRPr="0063102E" w:rsidRDefault="00CE44D9" w:rsidP="00453343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角色数据</w:t>
            </w:r>
            <w:r>
              <w:rPr>
                <w:rFonts w:hint="eastAsia"/>
              </w:rPr>
              <w:t>访问</w:t>
            </w:r>
            <w:r>
              <w:t>对象</w:t>
            </w:r>
          </w:p>
        </w:tc>
      </w:tr>
      <w:tr w:rsidR="00453343" w14:paraId="57C3DC50" w14:textId="77777777" w:rsidTr="00D24621">
        <w:trPr>
          <w:jc w:val="center"/>
        </w:trPr>
        <w:tc>
          <w:tcPr>
            <w:tcW w:w="2245" w:type="dxa"/>
          </w:tcPr>
          <w:p w14:paraId="52215492" w14:textId="1890999C" w:rsidR="00453343" w:rsidRPr="00CC0BB9" w:rsidRDefault="00453343" w:rsidP="00453343">
            <w:pPr>
              <w:pStyle w:val="TableText"/>
            </w:pPr>
            <w:r>
              <w:t>roleFunctionDao</w:t>
            </w:r>
          </w:p>
        </w:tc>
        <w:tc>
          <w:tcPr>
            <w:tcW w:w="1710" w:type="dxa"/>
          </w:tcPr>
          <w:p w14:paraId="63B63F07" w14:textId="5B9AF6D9" w:rsidR="00453343" w:rsidRPr="00CC0BB9" w:rsidRDefault="00453343" w:rsidP="00453343">
            <w:pPr>
              <w:pStyle w:val="TableText"/>
            </w:pPr>
            <w:r w:rsidRPr="00964F42">
              <w:t>RoleFunctionDao</w:t>
            </w:r>
          </w:p>
        </w:tc>
        <w:tc>
          <w:tcPr>
            <w:tcW w:w="4675" w:type="dxa"/>
            <w:gridSpan w:val="2"/>
          </w:tcPr>
          <w:p w14:paraId="619CCF26" w14:textId="5CAD023F" w:rsidR="00453343" w:rsidRPr="0063102E" w:rsidRDefault="00CE44D9" w:rsidP="00453343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功能数据访问对象</w:t>
            </w:r>
          </w:p>
        </w:tc>
      </w:tr>
      <w:tr w:rsidR="00453343" w14:paraId="79636B30" w14:textId="77777777" w:rsidTr="00D24621">
        <w:trPr>
          <w:jc w:val="center"/>
        </w:trPr>
        <w:tc>
          <w:tcPr>
            <w:tcW w:w="2245" w:type="dxa"/>
          </w:tcPr>
          <w:p w14:paraId="6BFD556C" w14:textId="5356476B" w:rsidR="00453343" w:rsidRPr="00CC0BB9" w:rsidRDefault="00453343" w:rsidP="00453343">
            <w:pPr>
              <w:pStyle w:val="TableText"/>
            </w:pPr>
            <w:r>
              <w:t xml:space="preserve">allConfigAttributes </w:t>
            </w:r>
          </w:p>
        </w:tc>
        <w:tc>
          <w:tcPr>
            <w:tcW w:w="1710" w:type="dxa"/>
          </w:tcPr>
          <w:p w14:paraId="70C3068B" w14:textId="103BCC55" w:rsidR="00453343" w:rsidRPr="00CC0BB9" w:rsidRDefault="00453343" w:rsidP="00453343">
            <w:pPr>
              <w:pStyle w:val="TableText"/>
            </w:pPr>
            <w:r w:rsidRPr="00964F42">
              <w:t>Collection&lt;ConfigAttribute&gt;</w:t>
            </w:r>
          </w:p>
        </w:tc>
        <w:tc>
          <w:tcPr>
            <w:tcW w:w="4675" w:type="dxa"/>
            <w:gridSpan w:val="2"/>
          </w:tcPr>
          <w:p w14:paraId="04DEFB82" w14:textId="262EE5DF" w:rsidR="00453343" w:rsidRPr="0063102E" w:rsidRDefault="00F80AAE" w:rsidP="00453343">
            <w:pPr>
              <w:pStyle w:val="TableText"/>
            </w:pPr>
            <w:r>
              <w:rPr>
                <w:rFonts w:hint="eastAsia"/>
              </w:rPr>
              <w:t>配置</w:t>
            </w:r>
            <w:r>
              <w:t>属性集合</w:t>
            </w:r>
          </w:p>
        </w:tc>
      </w:tr>
      <w:tr w:rsidR="00705E25" w14:paraId="5A870E05" w14:textId="77777777" w:rsidTr="00D24621">
        <w:trPr>
          <w:jc w:val="center"/>
        </w:trPr>
        <w:tc>
          <w:tcPr>
            <w:tcW w:w="8630" w:type="dxa"/>
            <w:gridSpan w:val="4"/>
            <w:shd w:val="clear" w:color="auto" w:fill="BFBFBF" w:themeFill="background1" w:themeFillShade="BF"/>
          </w:tcPr>
          <w:p w14:paraId="1D3377C9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705E25" w14:paraId="406A8BED" w14:textId="77777777" w:rsidTr="00D24621">
        <w:trPr>
          <w:jc w:val="center"/>
        </w:trPr>
        <w:tc>
          <w:tcPr>
            <w:tcW w:w="2245" w:type="dxa"/>
            <w:shd w:val="clear" w:color="auto" w:fill="BFBFBF" w:themeFill="background1" w:themeFillShade="BF"/>
          </w:tcPr>
          <w:p w14:paraId="0A31B1E8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2F82CDD3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481EE880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64CA4FF6" w14:textId="77777777" w:rsidR="00705E25" w:rsidRPr="00D875EA" w:rsidRDefault="00705E25" w:rsidP="00D24621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705E25" w14:paraId="654D38C7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5286CABA" w14:textId="206B6CB3" w:rsidR="00705E25" w:rsidRPr="00220DB9" w:rsidRDefault="00E70AF2" w:rsidP="00E354FE">
            <w:pPr>
              <w:pStyle w:val="TableText"/>
            </w:pPr>
            <w:r w:rsidRPr="00220DB9">
              <w:t>getAllFunctions</w:t>
            </w:r>
          </w:p>
        </w:tc>
        <w:tc>
          <w:tcPr>
            <w:tcW w:w="1710" w:type="dxa"/>
            <w:shd w:val="clear" w:color="auto" w:fill="FFFFFF" w:themeFill="background1"/>
          </w:tcPr>
          <w:p w14:paraId="181C344A" w14:textId="7D7EB168" w:rsidR="00705E25" w:rsidRPr="00220DB9" w:rsidRDefault="00E70AF2" w:rsidP="00E354FE">
            <w:pPr>
              <w:pStyle w:val="TableText"/>
            </w:pPr>
            <w:r w:rsidRPr="00220DB9">
              <w:t>List&lt;Function&gt;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07CAEB05" w14:textId="0367E7C9" w:rsidR="00705E25" w:rsidRPr="00220DB9" w:rsidRDefault="00E70AF2" w:rsidP="00E354FE">
            <w:pPr>
              <w:pStyle w:val="TableText"/>
            </w:pPr>
            <w:r w:rsidRPr="00220DB9"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027F3627" w14:textId="51708720" w:rsidR="00705E25" w:rsidRPr="00D875EA" w:rsidRDefault="0041383E" w:rsidP="00E354FE">
            <w:pPr>
              <w:pStyle w:val="TableText"/>
            </w:pPr>
            <w:r w:rsidRPr="0041383E">
              <w:rPr>
                <w:rFonts w:hint="eastAsia"/>
              </w:rPr>
              <w:t>返回所有功能列表</w:t>
            </w:r>
          </w:p>
        </w:tc>
      </w:tr>
      <w:tr w:rsidR="00705E25" w14:paraId="18BBA81D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5E88167D" w14:textId="4425FFA0" w:rsidR="00705E25" w:rsidRPr="00220DB9" w:rsidRDefault="003A664E" w:rsidP="00E354FE">
            <w:pPr>
              <w:pStyle w:val="TableText"/>
            </w:pPr>
            <w:r w:rsidRPr="00220DB9">
              <w:t>getUserRoles</w:t>
            </w:r>
          </w:p>
        </w:tc>
        <w:tc>
          <w:tcPr>
            <w:tcW w:w="1710" w:type="dxa"/>
            <w:shd w:val="clear" w:color="auto" w:fill="FFFFFF" w:themeFill="background1"/>
          </w:tcPr>
          <w:p w14:paraId="25D3B558" w14:textId="4C87DCEC" w:rsidR="00705E25" w:rsidRPr="00220DB9" w:rsidRDefault="003A664E" w:rsidP="00E354FE">
            <w:pPr>
              <w:pStyle w:val="TableText"/>
            </w:pPr>
            <w:r w:rsidRPr="00220DB9">
              <w:t>List&lt;UserRole&gt;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45E0B514" w14:textId="5DBE59E6" w:rsidR="00705E25" w:rsidRPr="00220DB9" w:rsidRDefault="003A664E" w:rsidP="00E354FE">
            <w:pPr>
              <w:pStyle w:val="TableText"/>
            </w:pPr>
            <w:r w:rsidRPr="00220DB9">
              <w:t>String username</w:t>
            </w:r>
          </w:p>
        </w:tc>
        <w:tc>
          <w:tcPr>
            <w:tcW w:w="2875" w:type="dxa"/>
            <w:shd w:val="clear" w:color="auto" w:fill="FFFFFF" w:themeFill="background1"/>
          </w:tcPr>
          <w:p w14:paraId="588F9E60" w14:textId="3666DB03" w:rsidR="00705E25" w:rsidRPr="00D875EA" w:rsidRDefault="008D6F84" w:rsidP="00E354FE">
            <w:pPr>
              <w:pStyle w:val="TableText"/>
            </w:pPr>
            <w:r w:rsidRPr="008D6F84">
              <w:rPr>
                <w:rFonts w:hint="eastAsia"/>
              </w:rPr>
              <w:t>根据用户名称返回用户角色列表</w:t>
            </w:r>
          </w:p>
        </w:tc>
      </w:tr>
      <w:tr w:rsidR="00705E25" w14:paraId="68FB3793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722D0ED7" w14:textId="60FAB9DC" w:rsidR="00705E25" w:rsidRPr="00220DB9" w:rsidRDefault="003D515A" w:rsidP="00E354FE">
            <w:pPr>
              <w:pStyle w:val="TableText"/>
            </w:pPr>
            <w:r w:rsidRPr="00220DB9">
              <w:t>findRoleFunctionsByRoleId</w:t>
            </w:r>
          </w:p>
        </w:tc>
        <w:tc>
          <w:tcPr>
            <w:tcW w:w="1710" w:type="dxa"/>
            <w:shd w:val="clear" w:color="auto" w:fill="FFFFFF" w:themeFill="background1"/>
          </w:tcPr>
          <w:p w14:paraId="459F31AF" w14:textId="470CBD7E" w:rsidR="00705E25" w:rsidRPr="00220DB9" w:rsidRDefault="003D515A" w:rsidP="00E354FE">
            <w:pPr>
              <w:pStyle w:val="TableText"/>
            </w:pPr>
            <w:r w:rsidRPr="00220DB9">
              <w:t>List&lt;RoleFunction&gt;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0741EFDA" w14:textId="0DBD23BD" w:rsidR="00705E25" w:rsidRPr="00220DB9" w:rsidRDefault="003D515A" w:rsidP="00E354FE">
            <w:pPr>
              <w:pStyle w:val="TableText"/>
            </w:pPr>
            <w:r w:rsidRPr="00220DB9">
              <w:t>Integer roleId</w:t>
            </w:r>
          </w:p>
        </w:tc>
        <w:tc>
          <w:tcPr>
            <w:tcW w:w="2875" w:type="dxa"/>
            <w:shd w:val="clear" w:color="auto" w:fill="FFFFFF" w:themeFill="background1"/>
          </w:tcPr>
          <w:p w14:paraId="079B398B" w14:textId="59B56036" w:rsidR="00705E25" w:rsidRPr="00D875EA" w:rsidRDefault="007A645F" w:rsidP="00E354FE">
            <w:pPr>
              <w:pStyle w:val="TableText"/>
            </w:pPr>
            <w:r w:rsidRPr="007A645F">
              <w:rPr>
                <w:rFonts w:hint="eastAsia"/>
              </w:rPr>
              <w:t>根据用户角色</w:t>
            </w:r>
            <w:r w:rsidRPr="007A645F">
              <w:rPr>
                <w:rFonts w:hint="eastAsia"/>
              </w:rPr>
              <w:t>ID</w:t>
            </w:r>
            <w:r w:rsidRPr="007A645F">
              <w:rPr>
                <w:rFonts w:hint="eastAsia"/>
              </w:rPr>
              <w:t>查找角色功能列表</w:t>
            </w:r>
          </w:p>
        </w:tc>
      </w:tr>
      <w:tr w:rsidR="00D24621" w14:paraId="533E5F7F" w14:textId="77777777" w:rsidTr="00D24621">
        <w:trPr>
          <w:jc w:val="center"/>
        </w:trPr>
        <w:tc>
          <w:tcPr>
            <w:tcW w:w="2245" w:type="dxa"/>
            <w:shd w:val="clear" w:color="auto" w:fill="FFFFFF" w:themeFill="background1"/>
          </w:tcPr>
          <w:p w14:paraId="2BC6C83C" w14:textId="3F4F83A7" w:rsidR="00D24621" w:rsidRPr="00220DB9" w:rsidRDefault="003D515A" w:rsidP="00E354FE">
            <w:pPr>
              <w:pStyle w:val="TableText"/>
            </w:pPr>
            <w:r w:rsidRPr="00220DB9">
              <w:t>getUserFunctions</w:t>
            </w:r>
          </w:p>
        </w:tc>
        <w:tc>
          <w:tcPr>
            <w:tcW w:w="1710" w:type="dxa"/>
            <w:shd w:val="clear" w:color="auto" w:fill="FFFFFF" w:themeFill="background1"/>
          </w:tcPr>
          <w:p w14:paraId="03FC6D0F" w14:textId="3C7F21B3" w:rsidR="00D24621" w:rsidRPr="00220DB9" w:rsidRDefault="003D515A" w:rsidP="00E354FE">
            <w:pPr>
              <w:pStyle w:val="TableText"/>
            </w:pPr>
            <w:r w:rsidRPr="00220DB9">
              <w:t>List&lt;UserFunctionVo&gt;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05F081F7" w14:textId="68FC8586" w:rsidR="00D24621" w:rsidRPr="00220DB9" w:rsidRDefault="003D515A" w:rsidP="00E354FE">
            <w:pPr>
              <w:pStyle w:val="TableText"/>
            </w:pPr>
            <w:r w:rsidRPr="00220DB9">
              <w:t>String username</w:t>
            </w:r>
          </w:p>
        </w:tc>
        <w:tc>
          <w:tcPr>
            <w:tcW w:w="2875" w:type="dxa"/>
            <w:shd w:val="clear" w:color="auto" w:fill="FFFFFF" w:themeFill="background1"/>
          </w:tcPr>
          <w:p w14:paraId="76B685F8" w14:textId="702F3AB8" w:rsidR="00D24621" w:rsidRDefault="00507244" w:rsidP="00E354FE">
            <w:pPr>
              <w:pStyle w:val="TableText"/>
            </w:pPr>
            <w:r w:rsidRPr="00507244">
              <w:rPr>
                <w:rFonts w:hint="eastAsia"/>
              </w:rPr>
              <w:t>根据用户名称查找用户功能值对象列表</w:t>
            </w:r>
          </w:p>
        </w:tc>
      </w:tr>
    </w:tbl>
    <w:p w14:paraId="68A811AD" w14:textId="77777777" w:rsidR="00286191" w:rsidRPr="00705E25" w:rsidRDefault="00286191" w:rsidP="00EC652A">
      <w:pPr>
        <w:ind w:firstLine="0"/>
      </w:pPr>
    </w:p>
    <w:p w14:paraId="1405F8C1" w14:textId="77777777" w:rsidR="00EC652A" w:rsidRDefault="00EC652A" w:rsidP="00EC652A">
      <w:pPr>
        <w:ind w:firstLine="0"/>
      </w:pPr>
    </w:p>
    <w:p w14:paraId="5A91F0E0" w14:textId="77777777" w:rsidR="00EC652A" w:rsidRPr="00EC652A" w:rsidRDefault="00EC652A" w:rsidP="00EC652A">
      <w:pPr>
        <w:ind w:firstLine="0"/>
      </w:pPr>
    </w:p>
    <w:p w14:paraId="0D541D06" w14:textId="776F09CF" w:rsidR="00FB26FE" w:rsidRDefault="00FB26FE" w:rsidP="00F5058E">
      <w:pPr>
        <w:pStyle w:val="Heading3"/>
        <w:numPr>
          <w:ilvl w:val="2"/>
          <w:numId w:val="7"/>
        </w:numPr>
        <w:adjustRightInd w:val="0"/>
      </w:pPr>
      <w:bookmarkStart w:id="27" w:name="_Toc408404981"/>
      <w:r>
        <w:rPr>
          <w:rFonts w:hint="eastAsia"/>
        </w:rPr>
        <w:t>配置</w:t>
      </w:r>
      <w:r>
        <w:t>文件说明</w:t>
      </w:r>
      <w:bookmarkEnd w:id="27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8" w:name="_Toc407804569"/>
      <w:bookmarkStart w:id="29" w:name="_Toc408404982"/>
      <w:bookmarkEnd w:id="28"/>
      <w:bookmarkEnd w:id="29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0" w:name="_Toc407804570"/>
      <w:bookmarkStart w:id="31" w:name="_Toc408404983"/>
      <w:bookmarkEnd w:id="30"/>
      <w:bookmarkEnd w:id="31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07804571"/>
      <w:bookmarkStart w:id="33" w:name="_Toc408404984"/>
      <w:bookmarkEnd w:id="32"/>
      <w:bookmarkEnd w:id="33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4" w:name="_Toc407804572"/>
      <w:bookmarkStart w:id="35" w:name="_Toc408404985"/>
      <w:bookmarkEnd w:id="34"/>
      <w:bookmarkEnd w:id="35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6" w:name="_Toc408404986"/>
      <w:bookmarkEnd w:id="36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37" w:name="_Toc407804574"/>
      <w:bookmarkStart w:id="38" w:name="_Toc408404987"/>
      <w:bookmarkEnd w:id="37"/>
      <w:bookmarkEnd w:id="38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39" w:name="_Toc407804575"/>
      <w:bookmarkStart w:id="40" w:name="_Toc408404988"/>
      <w:bookmarkEnd w:id="39"/>
      <w:bookmarkEnd w:id="40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41" w:name="_Toc407804576"/>
      <w:bookmarkStart w:id="42" w:name="_Toc408404989"/>
      <w:bookmarkEnd w:id="41"/>
      <w:bookmarkEnd w:id="42"/>
    </w:p>
    <w:p w14:paraId="450B1270" w14:textId="7F96FED6" w:rsidR="00E354FE" w:rsidRDefault="00E354FE" w:rsidP="007A4645">
      <w:pPr>
        <w:pStyle w:val="Heading4"/>
      </w:pPr>
      <w:r>
        <w:t>struts.xml</w:t>
      </w:r>
    </w:p>
    <w:p w14:paraId="62AB8698" w14:textId="39567C0E" w:rsidR="0099324B" w:rsidRPr="0099324B" w:rsidRDefault="0099324B" w:rsidP="0099324B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54CF29E7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2A876D3E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2876B3B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6CD89B2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CC487FF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2AA22C4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2A88CC06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lastRenderedPageBreak/>
        <w:tab/>
      </w:r>
      <w:r w:rsidRPr="007A4645">
        <w:rPr>
          <w:i w:val="0"/>
        </w:rPr>
        <w:tab/>
        <w:t>&lt;/action&gt;</w:t>
      </w:r>
    </w:p>
    <w:p w14:paraId="5D07D92C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1234268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10B745F5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3C84F9C2" w14:textId="1408463B" w:rsidR="00E354FE" w:rsidRPr="007A4645" w:rsidRDefault="0099324B" w:rsidP="0099324B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07EE610E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5E00AAC4" w14:textId="77777777" w:rsidR="0099324B" w:rsidRDefault="0099324B" w:rsidP="0099324B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77F109F5" w14:textId="5AA40DA0" w:rsidR="00E354FE" w:rsidRPr="0099324B" w:rsidRDefault="00E354FE" w:rsidP="0099324B">
      <w:pPr>
        <w:pStyle w:val="CodeText"/>
        <w:jc w:val="both"/>
        <w:rPr>
          <w:i w:val="0"/>
        </w:rPr>
      </w:pPr>
      <w:r>
        <w:t xml:space="preserve">    </w:t>
      </w:r>
    </w:p>
    <w:p w14:paraId="33029CB6" w14:textId="60A3B667" w:rsidR="00E354FE" w:rsidRDefault="007C4492" w:rsidP="0099324B">
      <w:pPr>
        <w:pStyle w:val="Heading4"/>
      </w:pPr>
      <w:r>
        <w:t>applicationContext-total.xml</w:t>
      </w:r>
    </w:p>
    <w:p w14:paraId="0642BB07" w14:textId="77777777" w:rsidR="00E354FE" w:rsidRDefault="00E354FE" w:rsidP="00E354FE">
      <w:pPr>
        <w:pStyle w:val="CodeText"/>
      </w:pPr>
    </w:p>
    <w:p w14:paraId="209CB87A" w14:textId="51F97A37" w:rsidR="007C4492" w:rsidRDefault="0099324B" w:rsidP="0099324B">
      <w:r>
        <w:rPr>
          <w:rFonts w:hint="eastAsia"/>
        </w:rPr>
        <w:t>在</w:t>
      </w:r>
      <w:r w:rsidR="007C4492"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375DEBD9" w14:textId="77777777" w:rsidR="007C4492" w:rsidRDefault="007C4492" w:rsidP="00E354FE">
      <w:pPr>
        <w:pStyle w:val="CodeText"/>
      </w:pPr>
    </w:p>
    <w:p w14:paraId="4D9815EA" w14:textId="77777777" w:rsidR="00E354FE" w:rsidRDefault="00E354FE" w:rsidP="00E354FE">
      <w:pPr>
        <w:pStyle w:val="CodeText"/>
      </w:pPr>
      <w:r>
        <w:tab/>
        <w:t>&lt;bean id="baseDAO" class="com.innovaee.eorder.module.dao.BaseDao"</w:t>
      </w:r>
    </w:p>
    <w:p w14:paraId="5E8D876D" w14:textId="77777777" w:rsidR="00E354FE" w:rsidRDefault="00E354FE" w:rsidP="00E354FE">
      <w:pPr>
        <w:pStyle w:val="CodeText"/>
      </w:pPr>
      <w:r>
        <w:tab/>
      </w:r>
      <w:r>
        <w:tab/>
        <w:t>abstract="true"&gt;</w:t>
      </w:r>
    </w:p>
    <w:p w14:paraId="76913D22" w14:textId="77777777" w:rsidR="00E354FE" w:rsidRDefault="00E354FE" w:rsidP="00E354FE">
      <w:pPr>
        <w:pStyle w:val="CodeText"/>
      </w:pPr>
      <w:r>
        <w:tab/>
      </w:r>
      <w:r>
        <w:tab/>
        <w:t>&lt;property name="sessionFactory" ref="sessionFactory" /&gt;</w:t>
      </w:r>
    </w:p>
    <w:p w14:paraId="3CE327B4" w14:textId="77777777" w:rsidR="00E354FE" w:rsidRDefault="00E354FE" w:rsidP="00E354FE">
      <w:pPr>
        <w:pStyle w:val="CodeText"/>
      </w:pPr>
      <w:r>
        <w:tab/>
        <w:t>&lt;/bean&gt;</w:t>
      </w:r>
    </w:p>
    <w:p w14:paraId="71770306" w14:textId="77777777" w:rsidR="00E354FE" w:rsidRDefault="00E354FE" w:rsidP="00E354FE">
      <w:pPr>
        <w:pStyle w:val="CodeText"/>
      </w:pPr>
    </w:p>
    <w:p w14:paraId="7DBBE6D3" w14:textId="77777777" w:rsidR="00E354FE" w:rsidRDefault="00E354FE" w:rsidP="00E354FE">
      <w:pPr>
        <w:pStyle w:val="CodeText"/>
      </w:pPr>
      <w:r>
        <w:tab/>
        <w:t>&lt;bean id="roleFunctionDao" class="com.innovaee.eorder.module.dao.RoleFunctionDao"</w:t>
      </w:r>
    </w:p>
    <w:p w14:paraId="2C93315A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6AD26506" w14:textId="77777777" w:rsidR="0099324B" w:rsidRDefault="0099324B" w:rsidP="00E354FE">
      <w:pPr>
        <w:pStyle w:val="CodeText"/>
      </w:pPr>
    </w:p>
    <w:p w14:paraId="25D9178C" w14:textId="77777777" w:rsidR="00E354FE" w:rsidRDefault="00E354FE" w:rsidP="00E354FE">
      <w:pPr>
        <w:pStyle w:val="CodeText"/>
      </w:pPr>
      <w:r>
        <w:tab/>
        <w:t>&lt;bean id="functionDao" class="com.innovaee.eorder.module.dao.FunctionDao"</w:t>
      </w:r>
    </w:p>
    <w:p w14:paraId="14692523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247A773D" w14:textId="77777777" w:rsidR="0099324B" w:rsidRDefault="0099324B" w:rsidP="00E354FE">
      <w:pPr>
        <w:pStyle w:val="CodeText"/>
      </w:pPr>
    </w:p>
    <w:p w14:paraId="20C269F0" w14:textId="77777777" w:rsidR="00E354FE" w:rsidRDefault="00E354FE" w:rsidP="00E354FE">
      <w:pPr>
        <w:pStyle w:val="CodeText"/>
      </w:pPr>
      <w:r>
        <w:tab/>
        <w:t>&lt;bean id="roleDao" class="com.innovaee.eorder.module.dao.RoleDao" parent="baseDAO" /&gt;</w:t>
      </w:r>
    </w:p>
    <w:p w14:paraId="093D33E8" w14:textId="77777777" w:rsidR="0099324B" w:rsidRDefault="0099324B" w:rsidP="00E354FE">
      <w:pPr>
        <w:pStyle w:val="CodeText"/>
      </w:pPr>
    </w:p>
    <w:p w14:paraId="5D66D4D5" w14:textId="77777777" w:rsidR="00E354FE" w:rsidRDefault="00E354FE" w:rsidP="00E354FE">
      <w:pPr>
        <w:pStyle w:val="CodeText"/>
      </w:pPr>
      <w:r>
        <w:tab/>
        <w:t>&lt;bean id="userDao" class="com.innovaee.eorder.module.dao.UserDao" parent="baseDAO" /&gt;</w:t>
      </w:r>
    </w:p>
    <w:p w14:paraId="0BFD0F78" w14:textId="77777777" w:rsidR="0099324B" w:rsidRDefault="0099324B" w:rsidP="00E354FE">
      <w:pPr>
        <w:pStyle w:val="CodeText"/>
      </w:pPr>
    </w:p>
    <w:p w14:paraId="4CFFD581" w14:textId="77777777" w:rsidR="00E354FE" w:rsidRDefault="00E354FE" w:rsidP="00E354FE">
      <w:pPr>
        <w:pStyle w:val="CodeText"/>
      </w:pPr>
      <w:r>
        <w:tab/>
        <w:t>&lt;bean id="userRoleDao" class="com.innovaee.eorder.module.dao.UserRoleDao"</w:t>
      </w:r>
    </w:p>
    <w:p w14:paraId="0DAEA5CF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06472D50" w14:textId="77777777" w:rsidR="0099324B" w:rsidRDefault="0099324B" w:rsidP="00E354FE">
      <w:pPr>
        <w:pStyle w:val="CodeText"/>
      </w:pPr>
    </w:p>
    <w:p w14:paraId="001BB7EA" w14:textId="77777777" w:rsidR="00E354FE" w:rsidRDefault="00E354FE" w:rsidP="00E354FE">
      <w:pPr>
        <w:pStyle w:val="CodeText"/>
      </w:pPr>
      <w:r>
        <w:tab/>
        <w:t>&lt;bean id="userLevelDao" class="com.innovaee.eorder.module.dao.UserLevelDao"</w:t>
      </w:r>
    </w:p>
    <w:p w14:paraId="426B4AF3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292715EF" w14:textId="77777777" w:rsidR="00E354FE" w:rsidRDefault="00E354FE" w:rsidP="00E354FE">
      <w:pPr>
        <w:pStyle w:val="CodeText"/>
      </w:pPr>
    </w:p>
    <w:p w14:paraId="5B8148E4" w14:textId="77777777" w:rsidR="00E354FE" w:rsidRDefault="00E354FE" w:rsidP="00E354FE">
      <w:pPr>
        <w:pStyle w:val="CodeText"/>
      </w:pPr>
      <w:r>
        <w:tab/>
        <w:t>&lt;bean id="baseService" class="com.innovaee.eorder.module.service.BaseService"</w:t>
      </w:r>
    </w:p>
    <w:p w14:paraId="09D62F38" w14:textId="77777777" w:rsidR="00E354FE" w:rsidRDefault="00E354FE" w:rsidP="00E354FE">
      <w:pPr>
        <w:pStyle w:val="CodeText"/>
      </w:pPr>
      <w:r>
        <w:tab/>
      </w:r>
      <w:r>
        <w:tab/>
        <w:t>abstract="true" /&gt;</w:t>
      </w:r>
    </w:p>
    <w:p w14:paraId="78DE2965" w14:textId="77777777" w:rsidR="00E354FE" w:rsidRDefault="00E354FE" w:rsidP="00E354FE">
      <w:pPr>
        <w:pStyle w:val="CodeText"/>
      </w:pPr>
    </w:p>
    <w:p w14:paraId="7DE6EE6A" w14:textId="77777777" w:rsidR="00E354FE" w:rsidRDefault="00E354FE" w:rsidP="00E354FE">
      <w:pPr>
        <w:pStyle w:val="CodeText"/>
      </w:pPr>
      <w:r>
        <w:tab/>
        <w:t>&lt;bean id="authorizationService"</w:t>
      </w:r>
    </w:p>
    <w:p w14:paraId="1F5559E9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class="com.innovaee.eorder.module.service.security.AuthorizationService"</w:t>
      </w:r>
    </w:p>
    <w:p w14:paraId="28670DCC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73A20ACF" w14:textId="77777777" w:rsidR="0099324B" w:rsidRDefault="0099324B" w:rsidP="00E354FE">
      <w:pPr>
        <w:pStyle w:val="CodeText"/>
      </w:pPr>
    </w:p>
    <w:p w14:paraId="14890FE6" w14:textId="77777777" w:rsidR="00E354FE" w:rsidRDefault="00E354FE" w:rsidP="00E354FE">
      <w:pPr>
        <w:pStyle w:val="CodeText"/>
      </w:pPr>
      <w:r>
        <w:tab/>
        <w:t>&lt;bean id="authenticationService"</w:t>
      </w:r>
    </w:p>
    <w:p w14:paraId="6933944A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class="com.innovaee.eorder.module.service.security.AuthenticationService"</w:t>
      </w:r>
    </w:p>
    <w:p w14:paraId="7ACCBB63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2A85A29C" w14:textId="77777777" w:rsidR="0099324B" w:rsidRDefault="0099324B" w:rsidP="00E354FE">
      <w:pPr>
        <w:pStyle w:val="CodeText"/>
      </w:pPr>
    </w:p>
    <w:p w14:paraId="1B3DC35F" w14:textId="77777777" w:rsidR="00E354FE" w:rsidRDefault="00E354FE" w:rsidP="00E354FE">
      <w:pPr>
        <w:pStyle w:val="CodeText"/>
      </w:pPr>
      <w:r>
        <w:tab/>
        <w:t>&lt;bean id="securityMetadataSourceService"</w:t>
      </w:r>
    </w:p>
    <w:p w14:paraId="2B7CD779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630D21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45FB9277" w14:textId="77777777" w:rsidR="00E354FE" w:rsidRDefault="00E354FE" w:rsidP="00E354FE">
      <w:pPr>
        <w:pStyle w:val="CodeText"/>
      </w:pPr>
    </w:p>
    <w:p w14:paraId="5F2EB339" w14:textId="77777777" w:rsidR="00E354FE" w:rsidRDefault="00E354FE" w:rsidP="00E354FE">
      <w:pPr>
        <w:pStyle w:val="CodeText"/>
      </w:pPr>
      <w:r>
        <w:tab/>
        <w:t>&lt;bean id="userService" class="com.innovaee.eorder.module.service.UserService"</w:t>
      </w:r>
    </w:p>
    <w:p w14:paraId="1D9E834D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15F303CA" w14:textId="77777777" w:rsidR="0026488C" w:rsidRPr="002469C5" w:rsidRDefault="0026488C" w:rsidP="00E354FE">
      <w:pPr>
        <w:pStyle w:val="CodeText"/>
      </w:pPr>
    </w:p>
    <w:p w14:paraId="26E50A64" w14:textId="3995F179" w:rsidR="0026488C" w:rsidRDefault="00851D56" w:rsidP="0099324B">
      <w:pPr>
        <w:pStyle w:val="Heading4"/>
      </w:pPr>
      <w:r>
        <w:lastRenderedPageBreak/>
        <w:t xml:space="preserve">Hibernate </w:t>
      </w:r>
      <w:r>
        <w:rPr>
          <w:rFonts w:hint="eastAsia"/>
        </w:rPr>
        <w:t>配置</w:t>
      </w:r>
    </w:p>
    <w:p w14:paraId="109255DD" w14:textId="14316D01" w:rsidR="00851D56" w:rsidRDefault="0099324B" w:rsidP="0099324B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20212E6F" w14:textId="77777777" w:rsidR="00CD3400" w:rsidRDefault="00CD3400" w:rsidP="00CD3400">
      <w:pPr>
        <w:pStyle w:val="CodeText"/>
      </w:pPr>
      <w:r>
        <w:t>@Entity</w:t>
      </w:r>
    </w:p>
    <w:p w14:paraId="33FF10BF" w14:textId="77777777" w:rsidR="00CD3400" w:rsidRDefault="00CD3400" w:rsidP="00CD3400">
      <w:pPr>
        <w:pStyle w:val="CodeText"/>
      </w:pPr>
      <w:r>
        <w:t>@Table(name = "t_user")</w:t>
      </w:r>
    </w:p>
    <w:p w14:paraId="5B32409C" w14:textId="77777777" w:rsidR="00CD3400" w:rsidRDefault="00CD3400" w:rsidP="00CD3400">
      <w:pPr>
        <w:pStyle w:val="CodeText"/>
      </w:pPr>
      <w:r>
        <w:t>public class User extends BaseEntity {</w:t>
      </w:r>
    </w:p>
    <w:p w14:paraId="31E5769E" w14:textId="77777777" w:rsidR="00CD3400" w:rsidRDefault="00CD3400" w:rsidP="00CD3400">
      <w:pPr>
        <w:pStyle w:val="CodeText"/>
      </w:pPr>
    </w:p>
    <w:p w14:paraId="6A2F4C87" w14:textId="77777777" w:rsidR="00CD3400" w:rsidRDefault="00CD3400" w:rsidP="00CD3400">
      <w:pPr>
        <w:pStyle w:val="CodeText"/>
      </w:pPr>
      <w:r>
        <w:t xml:space="preserve">    @Id</w:t>
      </w:r>
    </w:p>
    <w:p w14:paraId="3397B408" w14:textId="77777777" w:rsidR="00CD3400" w:rsidRDefault="00CD3400" w:rsidP="00CD3400">
      <w:pPr>
        <w:pStyle w:val="CodeText"/>
      </w:pPr>
      <w:r>
        <w:t xml:space="preserve">    @Column(name = "USER_ID", unique = true, nullable = false)</w:t>
      </w:r>
    </w:p>
    <w:p w14:paraId="5DE25A57" w14:textId="77777777" w:rsidR="00CD3400" w:rsidRDefault="00CD3400" w:rsidP="00CD3400">
      <w:pPr>
        <w:pStyle w:val="CodeText"/>
      </w:pPr>
      <w:r>
        <w:t xml:space="preserve">    @GeneratedValue(strategy = GenerationType.AUTO)</w:t>
      </w:r>
    </w:p>
    <w:p w14:paraId="2241D3E7" w14:textId="29E6E956" w:rsidR="00CD3400" w:rsidRDefault="00CD3400" w:rsidP="00C41761">
      <w:pPr>
        <w:pStyle w:val="CodeText"/>
        <w:ind w:firstLine="195"/>
      </w:pPr>
      <w:r>
        <w:t>private Integer userId;</w:t>
      </w:r>
    </w:p>
    <w:p w14:paraId="4EE242BC" w14:textId="77777777" w:rsidR="00C41761" w:rsidRDefault="00C41761" w:rsidP="00C41761">
      <w:pPr>
        <w:pStyle w:val="CodeText"/>
        <w:ind w:firstLine="195"/>
      </w:pPr>
    </w:p>
    <w:p w14:paraId="5926FF3C" w14:textId="77777777" w:rsidR="00C41761" w:rsidRDefault="00C41761" w:rsidP="00C41761">
      <w:pPr>
        <w:pStyle w:val="CodeText"/>
        <w:ind w:firstLine="195"/>
      </w:pPr>
      <w:r>
        <w:t>@Column(name = "USERNAME")</w:t>
      </w:r>
    </w:p>
    <w:p w14:paraId="481A91F0" w14:textId="77777777" w:rsidR="00C41761" w:rsidRDefault="00C41761" w:rsidP="00C41761">
      <w:pPr>
        <w:pStyle w:val="CodeText"/>
        <w:ind w:firstLine="195"/>
      </w:pPr>
      <w:r>
        <w:t>private String username;</w:t>
      </w:r>
    </w:p>
    <w:p w14:paraId="3E5D88AB" w14:textId="77777777" w:rsidR="00C41761" w:rsidRDefault="00C41761" w:rsidP="00C41761">
      <w:pPr>
        <w:pStyle w:val="CodeText"/>
        <w:ind w:firstLine="195"/>
      </w:pPr>
    </w:p>
    <w:p w14:paraId="2550D1DA" w14:textId="77777777" w:rsidR="00C41761" w:rsidRDefault="00C41761" w:rsidP="00C41761">
      <w:pPr>
        <w:pStyle w:val="CodeText"/>
        <w:ind w:firstLine="195"/>
      </w:pPr>
      <w:r>
        <w:t>@Column(name = "PASSWORD")</w:t>
      </w:r>
    </w:p>
    <w:p w14:paraId="288F67D9" w14:textId="77777777" w:rsidR="00C41761" w:rsidRDefault="00C41761" w:rsidP="00C41761">
      <w:pPr>
        <w:pStyle w:val="CodeText"/>
        <w:ind w:firstLine="195"/>
      </w:pPr>
      <w:r>
        <w:t>private String password;</w:t>
      </w:r>
    </w:p>
    <w:p w14:paraId="208FA688" w14:textId="77777777" w:rsidR="00C41761" w:rsidRDefault="00C41761" w:rsidP="00C41761">
      <w:pPr>
        <w:pStyle w:val="CodeText"/>
        <w:ind w:firstLine="195"/>
      </w:pPr>
    </w:p>
    <w:p w14:paraId="41F479CF" w14:textId="77777777" w:rsidR="00C41761" w:rsidRDefault="00C41761" w:rsidP="00C41761">
      <w:pPr>
        <w:pStyle w:val="CodeText"/>
        <w:ind w:firstLine="195"/>
      </w:pPr>
      <w:r>
        <w:t>@Column(name = "CELLPHONE")</w:t>
      </w:r>
    </w:p>
    <w:p w14:paraId="5AF1E233" w14:textId="77777777" w:rsidR="00C41761" w:rsidRDefault="00C41761" w:rsidP="00C41761">
      <w:pPr>
        <w:pStyle w:val="CodeText"/>
        <w:ind w:firstLine="195"/>
      </w:pPr>
      <w:r>
        <w:t>private String cellphone;</w:t>
      </w:r>
    </w:p>
    <w:p w14:paraId="0C7F9CDE" w14:textId="77777777" w:rsidR="00C41761" w:rsidRDefault="00C41761" w:rsidP="00C41761">
      <w:pPr>
        <w:pStyle w:val="CodeText"/>
        <w:ind w:firstLine="195"/>
      </w:pPr>
    </w:p>
    <w:p w14:paraId="16B19810" w14:textId="77777777" w:rsidR="00C41761" w:rsidRDefault="00C41761" w:rsidP="00C41761">
      <w:pPr>
        <w:pStyle w:val="CodeText"/>
        <w:ind w:firstLine="195"/>
      </w:pPr>
      <w:r>
        <w:t>@Column(name = "LEVEL_ID")</w:t>
      </w:r>
    </w:p>
    <w:p w14:paraId="3623661F" w14:textId="77777777" w:rsidR="00C41761" w:rsidRDefault="00C41761" w:rsidP="00C41761">
      <w:pPr>
        <w:pStyle w:val="CodeText"/>
        <w:ind w:firstLine="195"/>
      </w:pPr>
      <w:r>
        <w:t>private Integer levelId;</w:t>
      </w:r>
    </w:p>
    <w:p w14:paraId="0711719B" w14:textId="77777777" w:rsidR="00C41761" w:rsidRDefault="00C41761" w:rsidP="00C41761">
      <w:pPr>
        <w:pStyle w:val="CodeText"/>
        <w:ind w:firstLine="195"/>
      </w:pPr>
    </w:p>
    <w:p w14:paraId="433FFF94" w14:textId="77777777" w:rsidR="00C41761" w:rsidRDefault="00C41761" w:rsidP="00C41761">
      <w:pPr>
        <w:pStyle w:val="CodeText"/>
        <w:ind w:firstLine="195"/>
      </w:pPr>
      <w:r>
        <w:t>@Column(name = "USER_STATUS")</w:t>
      </w:r>
    </w:p>
    <w:p w14:paraId="1A924191" w14:textId="093CBA6B" w:rsidR="00C41761" w:rsidRDefault="00C41761" w:rsidP="00C41761">
      <w:pPr>
        <w:pStyle w:val="CodeText"/>
        <w:ind w:firstLine="195"/>
      </w:pPr>
      <w:r>
        <w:t>private Boolean userStatus;</w:t>
      </w:r>
    </w:p>
    <w:p w14:paraId="3C9C9836" w14:textId="77777777" w:rsidR="00851D56" w:rsidRPr="00B00E90" w:rsidRDefault="00851D56" w:rsidP="00E354FE">
      <w:pPr>
        <w:pStyle w:val="CodeText"/>
      </w:pPr>
    </w:p>
    <w:p w14:paraId="7E7A5558" w14:textId="0F3342EB" w:rsidR="00FB26FE" w:rsidRDefault="00FB26FE" w:rsidP="00F5058E">
      <w:pPr>
        <w:pStyle w:val="Heading3"/>
        <w:numPr>
          <w:ilvl w:val="2"/>
          <w:numId w:val="7"/>
        </w:numPr>
        <w:adjustRightInd w:val="0"/>
      </w:pPr>
      <w:bookmarkStart w:id="43" w:name="_Toc408404990"/>
      <w:r>
        <w:rPr>
          <w:rFonts w:hint="eastAsia"/>
        </w:rPr>
        <w:t>数据库</w:t>
      </w:r>
      <w:r>
        <w:t>脚本说明</w:t>
      </w:r>
      <w:bookmarkEnd w:id="43"/>
    </w:p>
    <w:p w14:paraId="004E8B0A" w14:textId="0C2541D5" w:rsidR="004C7652" w:rsidRPr="004C7652" w:rsidRDefault="004C7652" w:rsidP="004C7652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BA97200" w14:textId="2AAEDC33" w:rsidR="00B53E67" w:rsidRPr="00DE3E4B" w:rsidRDefault="00B53E67" w:rsidP="009112F4">
      <w:pPr>
        <w:pStyle w:val="Heading1"/>
      </w:pPr>
      <w:bookmarkStart w:id="44" w:name="_Toc408404991"/>
      <w:r>
        <w:rPr>
          <w:rFonts w:hint="eastAsia"/>
        </w:rPr>
        <w:lastRenderedPageBreak/>
        <w:t>模块</w:t>
      </w:r>
      <w:r>
        <w:t>设计</w:t>
      </w:r>
      <w:bookmarkEnd w:id="44"/>
    </w:p>
    <w:p w14:paraId="5E875A2B" w14:textId="77777777" w:rsidR="00B53E67" w:rsidRPr="00DE3E4B" w:rsidRDefault="00B53E67" w:rsidP="00F5058E">
      <w:pPr>
        <w:numPr>
          <w:ilvl w:val="0"/>
          <w:numId w:val="2"/>
        </w:numPr>
        <w:rPr>
          <w:rFonts w:asciiTheme="majorEastAsia" w:eastAsiaTheme="majorEastAsia" w:hAnsiTheme="majorEastAsia"/>
          <w:vanish/>
        </w:rPr>
      </w:pPr>
    </w:p>
    <w:p w14:paraId="099AFA51" w14:textId="77777777" w:rsidR="00B53E67" w:rsidRPr="00DE3E4B" w:rsidRDefault="00B53E67" w:rsidP="00F5058E">
      <w:pPr>
        <w:numPr>
          <w:ilvl w:val="0"/>
          <w:numId w:val="2"/>
        </w:numPr>
        <w:rPr>
          <w:rFonts w:asciiTheme="majorEastAsia" w:eastAsiaTheme="majorEastAsia" w:hAnsiTheme="majorEastAsia"/>
          <w:vanish/>
        </w:rPr>
      </w:pPr>
    </w:p>
    <w:p w14:paraId="1981AEF9" w14:textId="77777777" w:rsidR="00B53E67" w:rsidRPr="00DE3E4B" w:rsidRDefault="00B53E67" w:rsidP="00F5058E">
      <w:pPr>
        <w:numPr>
          <w:ilvl w:val="0"/>
          <w:numId w:val="2"/>
        </w:numPr>
        <w:rPr>
          <w:rFonts w:asciiTheme="majorEastAsia" w:eastAsiaTheme="majorEastAsia" w:hAnsiTheme="majorEastAsia"/>
          <w:vanish/>
        </w:rPr>
      </w:pPr>
    </w:p>
    <w:p w14:paraId="1F224D1E" w14:textId="77777777" w:rsidR="00B53E67" w:rsidRPr="00DE3E4B" w:rsidRDefault="00B53E67" w:rsidP="00F5058E">
      <w:pPr>
        <w:keepNext/>
        <w:keepLines/>
        <w:numPr>
          <w:ilvl w:val="0"/>
          <w:numId w:val="4"/>
        </w:numPr>
        <w:spacing w:before="40"/>
        <w:outlineLvl w:val="2"/>
        <w:rPr>
          <w:rFonts w:asciiTheme="majorEastAsia" w:eastAsiaTheme="majorEastAsia" w:hAnsiTheme="majorEastAsia" w:cstheme="majorBidi"/>
          <w:vanish/>
          <w:szCs w:val="24"/>
        </w:rPr>
      </w:pPr>
      <w:bookmarkStart w:id="45" w:name="_Toc404089748"/>
      <w:bookmarkStart w:id="46" w:name="_Toc404089800"/>
      <w:bookmarkStart w:id="47" w:name="_Toc404090600"/>
      <w:bookmarkStart w:id="48" w:name="_Toc404091202"/>
      <w:bookmarkStart w:id="49" w:name="_Toc404091528"/>
      <w:bookmarkStart w:id="50" w:name="_Toc404195871"/>
      <w:bookmarkStart w:id="51" w:name="_Toc404196251"/>
      <w:bookmarkStart w:id="52" w:name="_Toc404503301"/>
      <w:bookmarkStart w:id="53" w:name="_Toc404504756"/>
      <w:bookmarkStart w:id="54" w:name="_Toc404508365"/>
      <w:bookmarkStart w:id="55" w:name="_Toc404512198"/>
      <w:bookmarkStart w:id="56" w:name="_Toc404522044"/>
      <w:bookmarkStart w:id="57" w:name="_Toc405578736"/>
      <w:bookmarkStart w:id="58" w:name="_Toc405826259"/>
      <w:bookmarkStart w:id="59" w:name="_Toc405830803"/>
      <w:bookmarkStart w:id="60" w:name="_Toc407360344"/>
      <w:bookmarkStart w:id="61" w:name="_Toc407360401"/>
      <w:bookmarkStart w:id="62" w:name="_Toc407371552"/>
      <w:bookmarkStart w:id="63" w:name="_Toc407372869"/>
      <w:bookmarkStart w:id="64" w:name="_Toc407373182"/>
      <w:bookmarkStart w:id="65" w:name="_Toc407740703"/>
      <w:bookmarkStart w:id="66" w:name="_Toc407804579"/>
      <w:bookmarkStart w:id="67" w:name="_Toc408404992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01F53665" w14:textId="77777777" w:rsidR="00B53E67" w:rsidRPr="00DE3E4B" w:rsidRDefault="00B53E67" w:rsidP="00F5058E">
      <w:pPr>
        <w:keepNext/>
        <w:keepLines/>
        <w:numPr>
          <w:ilvl w:val="0"/>
          <w:numId w:val="4"/>
        </w:numPr>
        <w:spacing w:before="40"/>
        <w:outlineLvl w:val="2"/>
        <w:rPr>
          <w:rFonts w:asciiTheme="majorEastAsia" w:eastAsiaTheme="majorEastAsia" w:hAnsiTheme="majorEastAsia" w:cstheme="majorBidi"/>
          <w:vanish/>
          <w:szCs w:val="24"/>
        </w:rPr>
      </w:pPr>
      <w:bookmarkStart w:id="68" w:name="_Toc404089749"/>
      <w:bookmarkStart w:id="69" w:name="_Toc404089801"/>
      <w:bookmarkStart w:id="70" w:name="_Toc404090601"/>
      <w:bookmarkStart w:id="71" w:name="_Toc404091203"/>
      <w:bookmarkStart w:id="72" w:name="_Toc404091529"/>
      <w:bookmarkStart w:id="73" w:name="_Toc404195872"/>
      <w:bookmarkStart w:id="74" w:name="_Toc404196252"/>
      <w:bookmarkStart w:id="75" w:name="_Toc404503302"/>
      <w:bookmarkStart w:id="76" w:name="_Toc404504757"/>
      <w:bookmarkStart w:id="77" w:name="_Toc404508366"/>
      <w:bookmarkStart w:id="78" w:name="_Toc404512199"/>
      <w:bookmarkStart w:id="79" w:name="_Toc404522045"/>
      <w:bookmarkStart w:id="80" w:name="_Toc405578737"/>
      <w:bookmarkStart w:id="81" w:name="_Toc405826260"/>
      <w:bookmarkStart w:id="82" w:name="_Toc405830804"/>
      <w:bookmarkStart w:id="83" w:name="_Toc407360345"/>
      <w:bookmarkStart w:id="84" w:name="_Toc407360402"/>
      <w:bookmarkStart w:id="85" w:name="_Toc407371553"/>
      <w:bookmarkStart w:id="86" w:name="_Toc407372870"/>
      <w:bookmarkStart w:id="87" w:name="_Toc407373183"/>
      <w:bookmarkStart w:id="88" w:name="_Toc407740704"/>
      <w:bookmarkStart w:id="89" w:name="_Toc407804580"/>
      <w:bookmarkStart w:id="90" w:name="_Toc40840499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37346089" w14:textId="77777777" w:rsidR="00B53E67" w:rsidRPr="00DE3E4B" w:rsidRDefault="00B53E67" w:rsidP="00F5058E">
      <w:pPr>
        <w:keepNext/>
        <w:keepLines/>
        <w:numPr>
          <w:ilvl w:val="0"/>
          <w:numId w:val="4"/>
        </w:numPr>
        <w:spacing w:before="40"/>
        <w:outlineLvl w:val="2"/>
        <w:rPr>
          <w:rFonts w:asciiTheme="majorEastAsia" w:eastAsiaTheme="majorEastAsia" w:hAnsiTheme="majorEastAsia" w:cstheme="majorBidi"/>
          <w:vanish/>
          <w:szCs w:val="24"/>
        </w:rPr>
      </w:pPr>
      <w:bookmarkStart w:id="91" w:name="_Toc404089750"/>
      <w:bookmarkStart w:id="92" w:name="_Toc404089802"/>
      <w:bookmarkStart w:id="93" w:name="_Toc404090602"/>
      <w:bookmarkStart w:id="94" w:name="_Toc404091204"/>
      <w:bookmarkStart w:id="95" w:name="_Toc404091530"/>
      <w:bookmarkStart w:id="96" w:name="_Toc404195873"/>
      <w:bookmarkStart w:id="97" w:name="_Toc404196253"/>
      <w:bookmarkStart w:id="98" w:name="_Toc404503303"/>
      <w:bookmarkStart w:id="99" w:name="_Toc404504758"/>
      <w:bookmarkStart w:id="100" w:name="_Toc404508367"/>
      <w:bookmarkStart w:id="101" w:name="_Toc404512200"/>
      <w:bookmarkStart w:id="102" w:name="_Toc404522046"/>
      <w:bookmarkStart w:id="103" w:name="_Toc405578738"/>
      <w:bookmarkStart w:id="104" w:name="_Toc405826261"/>
      <w:bookmarkStart w:id="105" w:name="_Toc405830805"/>
      <w:bookmarkStart w:id="106" w:name="_Toc407360346"/>
      <w:bookmarkStart w:id="107" w:name="_Toc407360403"/>
      <w:bookmarkStart w:id="108" w:name="_Toc407371554"/>
      <w:bookmarkStart w:id="109" w:name="_Toc407372871"/>
      <w:bookmarkStart w:id="110" w:name="_Toc407373184"/>
      <w:bookmarkStart w:id="111" w:name="_Toc407740705"/>
      <w:bookmarkStart w:id="112" w:name="_Toc407804581"/>
      <w:bookmarkStart w:id="113" w:name="_Toc408404994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6F68492D" w14:textId="77777777" w:rsidR="00B53E67" w:rsidRPr="00DF7041" w:rsidRDefault="00B53E67" w:rsidP="00F5058E">
      <w:pPr>
        <w:keepNext/>
        <w:keepLines/>
        <w:numPr>
          <w:ilvl w:val="0"/>
          <w:numId w:val="3"/>
        </w:numPr>
        <w:spacing w:before="40"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114" w:name="_Toc404091205"/>
      <w:bookmarkStart w:id="115" w:name="_Toc404091531"/>
      <w:bookmarkStart w:id="116" w:name="_Toc404195874"/>
      <w:bookmarkStart w:id="117" w:name="_Toc404196254"/>
      <w:bookmarkStart w:id="118" w:name="_Toc404503304"/>
      <w:bookmarkStart w:id="119" w:name="_Toc404504759"/>
      <w:bookmarkStart w:id="120" w:name="_Toc404508368"/>
      <w:bookmarkStart w:id="121" w:name="_Toc404512201"/>
      <w:bookmarkStart w:id="122" w:name="_Toc404522047"/>
      <w:bookmarkStart w:id="123" w:name="_Toc405578739"/>
      <w:bookmarkStart w:id="124" w:name="_Toc405826262"/>
      <w:bookmarkStart w:id="125" w:name="_Toc405830806"/>
      <w:bookmarkStart w:id="126" w:name="_Toc407360347"/>
      <w:bookmarkStart w:id="127" w:name="_Toc407360404"/>
      <w:bookmarkStart w:id="128" w:name="_Toc407371555"/>
      <w:bookmarkStart w:id="129" w:name="_Toc407372872"/>
      <w:bookmarkStart w:id="130" w:name="_Toc407373185"/>
      <w:bookmarkStart w:id="131" w:name="_Toc407740706"/>
      <w:bookmarkStart w:id="132" w:name="_Toc407804582"/>
      <w:bookmarkStart w:id="133" w:name="_Toc408404995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0ECC394A" w14:textId="77777777" w:rsidR="00B53E67" w:rsidRPr="00DF7041" w:rsidRDefault="00B53E67" w:rsidP="00F5058E">
      <w:pPr>
        <w:keepNext/>
        <w:keepLines/>
        <w:numPr>
          <w:ilvl w:val="0"/>
          <w:numId w:val="3"/>
        </w:numPr>
        <w:spacing w:before="40"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134" w:name="_Toc404091206"/>
      <w:bookmarkStart w:id="135" w:name="_Toc404091532"/>
      <w:bookmarkStart w:id="136" w:name="_Toc404195875"/>
      <w:bookmarkStart w:id="137" w:name="_Toc404196255"/>
      <w:bookmarkStart w:id="138" w:name="_Toc404503305"/>
      <w:bookmarkStart w:id="139" w:name="_Toc404504760"/>
      <w:bookmarkStart w:id="140" w:name="_Toc404508369"/>
      <w:bookmarkStart w:id="141" w:name="_Toc404512202"/>
      <w:bookmarkStart w:id="142" w:name="_Toc404522048"/>
      <w:bookmarkStart w:id="143" w:name="_Toc405578740"/>
      <w:bookmarkStart w:id="144" w:name="_Toc405826263"/>
      <w:bookmarkStart w:id="145" w:name="_Toc405830807"/>
      <w:bookmarkStart w:id="146" w:name="_Toc407360348"/>
      <w:bookmarkStart w:id="147" w:name="_Toc407360405"/>
      <w:bookmarkStart w:id="148" w:name="_Toc407371556"/>
      <w:bookmarkStart w:id="149" w:name="_Toc407372873"/>
      <w:bookmarkStart w:id="150" w:name="_Toc407373186"/>
      <w:bookmarkStart w:id="151" w:name="_Toc407740707"/>
      <w:bookmarkStart w:id="152" w:name="_Toc407804583"/>
      <w:bookmarkStart w:id="153" w:name="_Toc408404996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4BBE7BC3" w14:textId="77777777" w:rsidR="00B53E67" w:rsidRPr="00DF7041" w:rsidRDefault="00B53E67" w:rsidP="00F5058E">
      <w:pPr>
        <w:keepNext/>
        <w:keepLines/>
        <w:numPr>
          <w:ilvl w:val="0"/>
          <w:numId w:val="3"/>
        </w:numPr>
        <w:spacing w:before="40"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154" w:name="_Toc404091207"/>
      <w:bookmarkStart w:id="155" w:name="_Toc404091533"/>
      <w:bookmarkStart w:id="156" w:name="_Toc404195876"/>
      <w:bookmarkStart w:id="157" w:name="_Toc404196256"/>
      <w:bookmarkStart w:id="158" w:name="_Toc404503306"/>
      <w:bookmarkStart w:id="159" w:name="_Toc404504761"/>
      <w:bookmarkStart w:id="160" w:name="_Toc404508370"/>
      <w:bookmarkStart w:id="161" w:name="_Toc404512203"/>
      <w:bookmarkStart w:id="162" w:name="_Toc404522049"/>
      <w:bookmarkStart w:id="163" w:name="_Toc405578741"/>
      <w:bookmarkStart w:id="164" w:name="_Toc405826264"/>
      <w:bookmarkStart w:id="165" w:name="_Toc405830808"/>
      <w:bookmarkStart w:id="166" w:name="_Toc407360349"/>
      <w:bookmarkStart w:id="167" w:name="_Toc407360406"/>
      <w:bookmarkStart w:id="168" w:name="_Toc407371557"/>
      <w:bookmarkStart w:id="169" w:name="_Toc407372874"/>
      <w:bookmarkStart w:id="170" w:name="_Toc407373187"/>
      <w:bookmarkStart w:id="171" w:name="_Toc407740708"/>
      <w:bookmarkStart w:id="172" w:name="_Toc407804584"/>
      <w:bookmarkStart w:id="173" w:name="_Toc408404997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14:paraId="659EC44D" w14:textId="77777777" w:rsidR="00B53E67" w:rsidRPr="00C9114B" w:rsidRDefault="00B53E67" w:rsidP="00F5058E">
      <w:pPr>
        <w:keepNext/>
        <w:keepLines/>
        <w:numPr>
          <w:ilvl w:val="0"/>
          <w:numId w:val="6"/>
        </w:numPr>
        <w:spacing w:before="100" w:beforeAutospacing="1"/>
        <w:mirrorIndents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174" w:name="_Toc404196257"/>
      <w:bookmarkStart w:id="175" w:name="_Toc404503307"/>
      <w:bookmarkStart w:id="176" w:name="_Toc404504762"/>
      <w:bookmarkStart w:id="177" w:name="_Toc404508371"/>
      <w:bookmarkStart w:id="178" w:name="_Toc404512204"/>
      <w:bookmarkStart w:id="179" w:name="_Toc404522050"/>
      <w:bookmarkStart w:id="180" w:name="_Toc405578742"/>
      <w:bookmarkStart w:id="181" w:name="_Toc405826265"/>
      <w:bookmarkStart w:id="182" w:name="_Toc405830809"/>
      <w:bookmarkStart w:id="183" w:name="_Toc407360350"/>
      <w:bookmarkStart w:id="184" w:name="_Toc407360407"/>
      <w:bookmarkStart w:id="185" w:name="_Toc407371558"/>
      <w:bookmarkStart w:id="186" w:name="_Toc407372875"/>
      <w:bookmarkStart w:id="187" w:name="_Toc407373188"/>
      <w:bookmarkStart w:id="188" w:name="_Toc407740709"/>
      <w:bookmarkStart w:id="189" w:name="_Toc407804585"/>
      <w:bookmarkStart w:id="190" w:name="_Toc408404998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14:paraId="16DD9D5C" w14:textId="77777777" w:rsidR="00B53E67" w:rsidRPr="00C9114B" w:rsidRDefault="00B53E67" w:rsidP="00F5058E">
      <w:pPr>
        <w:keepNext/>
        <w:keepLines/>
        <w:numPr>
          <w:ilvl w:val="0"/>
          <w:numId w:val="6"/>
        </w:numPr>
        <w:spacing w:before="100" w:beforeAutospacing="1"/>
        <w:mirrorIndents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191" w:name="_Toc404196258"/>
      <w:bookmarkStart w:id="192" w:name="_Toc404503308"/>
      <w:bookmarkStart w:id="193" w:name="_Toc404504763"/>
      <w:bookmarkStart w:id="194" w:name="_Toc404508372"/>
      <w:bookmarkStart w:id="195" w:name="_Toc404512205"/>
      <w:bookmarkStart w:id="196" w:name="_Toc404522051"/>
      <w:bookmarkStart w:id="197" w:name="_Toc405578743"/>
      <w:bookmarkStart w:id="198" w:name="_Toc405826266"/>
      <w:bookmarkStart w:id="199" w:name="_Toc405830810"/>
      <w:bookmarkStart w:id="200" w:name="_Toc407360351"/>
      <w:bookmarkStart w:id="201" w:name="_Toc407360408"/>
      <w:bookmarkStart w:id="202" w:name="_Toc407371559"/>
      <w:bookmarkStart w:id="203" w:name="_Toc407372876"/>
      <w:bookmarkStart w:id="204" w:name="_Toc407373189"/>
      <w:bookmarkStart w:id="205" w:name="_Toc407740710"/>
      <w:bookmarkStart w:id="206" w:name="_Toc407804586"/>
      <w:bookmarkStart w:id="207" w:name="_Toc408404999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14:paraId="4EEA8EAA" w14:textId="77777777" w:rsidR="00B53E67" w:rsidRPr="00C9114B" w:rsidRDefault="00B53E67" w:rsidP="00F5058E">
      <w:pPr>
        <w:keepNext/>
        <w:keepLines/>
        <w:numPr>
          <w:ilvl w:val="0"/>
          <w:numId w:val="6"/>
        </w:numPr>
        <w:spacing w:before="100" w:beforeAutospacing="1"/>
        <w:mirrorIndents/>
        <w:outlineLvl w:val="1"/>
        <w:rPr>
          <w:rFonts w:asciiTheme="majorEastAsia" w:eastAsiaTheme="majorEastAsia" w:hAnsiTheme="majorEastAsia" w:cstheme="majorBidi"/>
          <w:vanish/>
          <w:sz w:val="26"/>
          <w:szCs w:val="26"/>
        </w:rPr>
      </w:pPr>
      <w:bookmarkStart w:id="208" w:name="_Toc404196259"/>
      <w:bookmarkStart w:id="209" w:name="_Toc404503309"/>
      <w:bookmarkStart w:id="210" w:name="_Toc404504764"/>
      <w:bookmarkStart w:id="211" w:name="_Toc404508373"/>
      <w:bookmarkStart w:id="212" w:name="_Toc404512206"/>
      <w:bookmarkStart w:id="213" w:name="_Toc404522052"/>
      <w:bookmarkStart w:id="214" w:name="_Toc405578744"/>
      <w:bookmarkStart w:id="215" w:name="_Toc405826267"/>
      <w:bookmarkStart w:id="216" w:name="_Toc405830811"/>
      <w:bookmarkStart w:id="217" w:name="_Toc407360352"/>
      <w:bookmarkStart w:id="218" w:name="_Toc407360409"/>
      <w:bookmarkStart w:id="219" w:name="_Toc407371560"/>
      <w:bookmarkStart w:id="220" w:name="_Toc407372877"/>
      <w:bookmarkStart w:id="221" w:name="_Toc407373190"/>
      <w:bookmarkStart w:id="222" w:name="_Toc407740711"/>
      <w:bookmarkStart w:id="223" w:name="_Toc407804587"/>
      <w:bookmarkStart w:id="224" w:name="_Toc408405000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14:paraId="176FEB19" w14:textId="77777777" w:rsidR="00B53E67" w:rsidRPr="009642B3" w:rsidRDefault="00B53E67" w:rsidP="00F5058E">
      <w:pPr>
        <w:pStyle w:val="Heading2"/>
        <w:numPr>
          <w:ilvl w:val="1"/>
          <w:numId w:val="7"/>
        </w:numPr>
      </w:pPr>
      <w:bookmarkStart w:id="225" w:name="_Toc408405001"/>
      <w:r w:rsidRPr="009642B3">
        <w:rPr>
          <w:rFonts w:hint="eastAsia"/>
        </w:rPr>
        <w:t>功能模板设计说明</w:t>
      </w:r>
      <w:bookmarkEnd w:id="225"/>
    </w:p>
    <w:p w14:paraId="3B9AE1AB" w14:textId="77777777" w:rsidR="00B53E67" w:rsidRPr="009642B3" w:rsidRDefault="00B53E67" w:rsidP="00F5058E">
      <w:pPr>
        <w:pStyle w:val="Heading2"/>
        <w:numPr>
          <w:ilvl w:val="1"/>
          <w:numId w:val="7"/>
        </w:numPr>
      </w:pPr>
      <w:bookmarkStart w:id="226" w:name="_Toc408405002"/>
      <w:r w:rsidRPr="00A22E25">
        <w:rPr>
          <w:rFonts w:hint="eastAsia"/>
        </w:rPr>
        <w:t>用户管理</w:t>
      </w:r>
      <w:bookmarkEnd w:id="226"/>
    </w:p>
    <w:p w14:paraId="3FD030D1" w14:textId="77777777" w:rsidR="00B53E67" w:rsidRPr="006E3408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27" w:name="_Toc408405003"/>
      <w:r w:rsidRPr="006E3408">
        <w:rPr>
          <w:rFonts w:hint="eastAsia"/>
        </w:rPr>
        <w:t>目标</w:t>
      </w:r>
      <w:bookmarkEnd w:id="227"/>
    </w:p>
    <w:p w14:paraId="30ED97A5" w14:textId="77777777" w:rsidR="00B53E67" w:rsidRPr="006E3408" w:rsidRDefault="00B53E67" w:rsidP="00B53E67">
      <w:r w:rsidRPr="006E3408">
        <w:rPr>
          <w:rFonts w:hint="eastAsia"/>
        </w:rPr>
        <w:t>管理员</w:t>
      </w:r>
      <w:r w:rsidRPr="006E3408">
        <w:t>通过用户管理模块，对用户进行增删改查操作。</w:t>
      </w:r>
    </w:p>
    <w:p w14:paraId="25DF66FD" w14:textId="77777777" w:rsidR="00B53E67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28" w:name="_Toc408405004"/>
      <w:r>
        <w:rPr>
          <w:rFonts w:hint="eastAsia"/>
        </w:rPr>
        <w:t>用户</w:t>
      </w:r>
      <w:r>
        <w:t>需求</w:t>
      </w:r>
      <w:bookmarkEnd w:id="2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88"/>
      </w:tblGrid>
      <w:tr w:rsidR="00B53E67" w:rsidRPr="00606011" w14:paraId="79EE106A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67ECDC8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14:paraId="49A92B47" w14:textId="77777777" w:rsidR="00B53E67" w:rsidRPr="00606011" w:rsidRDefault="00B53E67" w:rsidP="002D4C0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B53E67" w:rsidRPr="00606011" w14:paraId="56242995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3CF8B99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14:paraId="2CF535F8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B53E67" w:rsidRPr="00606011" w14:paraId="2BEBF243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445C25B3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14:paraId="1E1F2570" w14:textId="77777777" w:rsidR="00B53E67" w:rsidRPr="00606011" w:rsidRDefault="00B53E67" w:rsidP="002D4C07">
            <w:pPr>
              <w:pStyle w:val="TableText"/>
            </w:pPr>
            <w:r w:rsidRPr="00606011">
              <w:t>UR_0</w:t>
            </w:r>
            <w:r>
              <w:t>10</w:t>
            </w:r>
          </w:p>
        </w:tc>
      </w:tr>
      <w:tr w:rsidR="00B53E67" w:rsidRPr="00606011" w14:paraId="54F4FB35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5B9AD23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14:paraId="0F33E56B" w14:textId="77777777" w:rsidR="00B53E67" w:rsidRPr="00606011" w:rsidRDefault="00B53E67" w:rsidP="002D4C0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B53E67" w:rsidRPr="00606011" w14:paraId="06E45BDB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55560914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14:paraId="60A72286" w14:textId="77777777" w:rsidR="00B53E67" w:rsidRPr="00606011" w:rsidRDefault="00B53E67" w:rsidP="002D4C07">
            <w:pPr>
              <w:pStyle w:val="TableText"/>
            </w:pPr>
            <w:r>
              <w:object w:dxaOrig="9840" w:dyaOrig="7500" w14:anchorId="3EC3DF9B">
                <v:shape id="_x0000_i1026" type="#_x0000_t75" style="width:333.7pt;height:309.3pt" o:ole="">
                  <v:imagedata r:id="rId55" o:title=""/>
                </v:shape>
                <o:OLEObject Type="Embed" ProgID="PBrush" ShapeID="_x0000_i1026" DrawAspect="Content" ObjectID="_1482146800" r:id="rId56"/>
              </w:object>
            </w:r>
          </w:p>
        </w:tc>
      </w:tr>
      <w:tr w:rsidR="00B53E67" w:rsidRPr="00606011" w14:paraId="25D26284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1A486A0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14:paraId="1FCD6618" w14:textId="77777777" w:rsidR="00B53E67" w:rsidRPr="00606011" w:rsidRDefault="00B53E67" w:rsidP="002D4C07">
            <w:pPr>
              <w:pStyle w:val="TableText"/>
            </w:pPr>
            <w:r w:rsidRPr="00B20C64">
              <w:object w:dxaOrig="7230" w:dyaOrig="4350" w14:anchorId="7B661918">
                <v:shape id="_x0000_i1027" type="#_x0000_t75" style="width:303.05pt;height:182.2pt" o:ole="">
                  <v:imagedata r:id="rId57" o:title=""/>
                </v:shape>
                <o:OLEObject Type="Embed" ProgID="Visio.Drawing.15" ShapeID="_x0000_i1027" DrawAspect="Content" ObjectID="_1482146801" r:id="rId58"/>
              </w:object>
            </w:r>
          </w:p>
        </w:tc>
      </w:tr>
      <w:tr w:rsidR="00B53E67" w:rsidRPr="00606011" w14:paraId="2645534D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31A1EFC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14:paraId="6C236E24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B53E67" w:rsidRPr="00606011" w14:paraId="675A853F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4C9988B7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14:paraId="391EA2DB" w14:textId="77777777" w:rsidR="00B53E67" w:rsidRPr="00606011" w:rsidRDefault="00B53E67" w:rsidP="002D4C07">
            <w:pPr>
              <w:pStyle w:val="TableText"/>
            </w:pPr>
            <w:r>
              <w:t>UC_005</w:t>
            </w:r>
          </w:p>
        </w:tc>
      </w:tr>
      <w:tr w:rsidR="00B53E67" w:rsidRPr="00606011" w14:paraId="47A2E630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6B6ABFD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14:paraId="78F0C42D" w14:textId="77777777" w:rsidR="00B53E67" w:rsidRPr="00606011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4C6E42AE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4F659262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14:paraId="06AD965E" w14:textId="77777777" w:rsidR="00B53E67" w:rsidRPr="00A056A8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2B7CF458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3D00DF55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14:paraId="65849CB7" w14:textId="77777777" w:rsidR="00B53E67" w:rsidRPr="003750FB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37907CAD" w14:textId="77777777" w:rsidTr="009112F4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14:paraId="73B6A1F7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14:paraId="4070844E" w14:textId="77777777" w:rsidR="00B53E67" w:rsidRPr="00225E9A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27B3966D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3D0BD89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14:paraId="0A819165" w14:textId="77777777" w:rsidR="00B53E67" w:rsidRPr="00606011" w:rsidRDefault="00B53E67" w:rsidP="002D4C07">
            <w:pPr>
              <w:pStyle w:val="TableText"/>
            </w:pPr>
            <w:r>
              <w:t>UC_007,UC_008</w:t>
            </w:r>
          </w:p>
        </w:tc>
      </w:tr>
      <w:tr w:rsidR="00B53E67" w:rsidRPr="00606011" w14:paraId="4B35E78D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2F9E990F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14:paraId="72629689" w14:textId="77777777" w:rsidR="00B53E67" w:rsidRPr="00A056A8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4E601908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E00E7B5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14:paraId="33C602A4" w14:textId="77777777" w:rsidR="00B53E67" w:rsidRPr="00717B5D" w:rsidRDefault="00B53E67" w:rsidP="002D4C07">
            <w:pPr>
              <w:pStyle w:val="TableText"/>
            </w:pPr>
            <w:r>
              <w:t>n/a</w:t>
            </w:r>
          </w:p>
        </w:tc>
      </w:tr>
    </w:tbl>
    <w:p w14:paraId="57AD1E5F" w14:textId="77777777" w:rsidR="00B53E67" w:rsidRPr="00C5581D" w:rsidRDefault="00B53E67" w:rsidP="00B53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53E67" w:rsidRPr="00606011" w14:paraId="7EEF0334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277313E1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用例</w:t>
            </w:r>
            <w:r w:rsidRPr="00E50DD9">
              <w:t>编号</w:t>
            </w:r>
          </w:p>
        </w:tc>
        <w:tc>
          <w:tcPr>
            <w:tcW w:w="6835" w:type="dxa"/>
          </w:tcPr>
          <w:p w14:paraId="04CE71C3" w14:textId="77777777" w:rsidR="00B53E67" w:rsidRPr="00E50DD9" w:rsidRDefault="00B53E67" w:rsidP="002D4C07">
            <w:pPr>
              <w:pStyle w:val="TableText"/>
            </w:pPr>
            <w:r w:rsidRPr="00E50DD9">
              <w:t>UC_007</w:t>
            </w:r>
          </w:p>
        </w:tc>
      </w:tr>
      <w:tr w:rsidR="00B53E67" w:rsidRPr="00606011" w14:paraId="00C17CB1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325AD907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用例</w:t>
            </w:r>
            <w:r w:rsidRPr="00E50DD9">
              <w:t>描述</w:t>
            </w:r>
          </w:p>
        </w:tc>
        <w:tc>
          <w:tcPr>
            <w:tcW w:w="6835" w:type="dxa"/>
          </w:tcPr>
          <w:p w14:paraId="6244B430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用户管理</w:t>
            </w:r>
            <w:r w:rsidRPr="00E50DD9">
              <w:rPr>
                <w:rFonts w:hint="eastAsia"/>
              </w:rPr>
              <w:t>-</w:t>
            </w:r>
            <w:r w:rsidRPr="00E50DD9">
              <w:rPr>
                <w:rFonts w:hint="eastAsia"/>
              </w:rPr>
              <w:t>创建</w:t>
            </w:r>
            <w:r w:rsidRPr="00E50DD9">
              <w:t>用户</w:t>
            </w:r>
          </w:p>
        </w:tc>
      </w:tr>
      <w:tr w:rsidR="00B53E67" w:rsidRPr="00606011" w14:paraId="52C4FFC8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9D95151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用例</w:t>
            </w:r>
            <w:r w:rsidRPr="00E50DD9">
              <w:t>来源</w:t>
            </w:r>
          </w:p>
        </w:tc>
        <w:tc>
          <w:tcPr>
            <w:tcW w:w="6835" w:type="dxa"/>
          </w:tcPr>
          <w:p w14:paraId="4111610D" w14:textId="77777777" w:rsidR="00B53E67" w:rsidRPr="00E50DD9" w:rsidRDefault="00B53E67" w:rsidP="002D4C07">
            <w:pPr>
              <w:pStyle w:val="TableText"/>
            </w:pPr>
            <w:r w:rsidRPr="00E50DD9">
              <w:t>UR_010</w:t>
            </w:r>
          </w:p>
        </w:tc>
      </w:tr>
      <w:tr w:rsidR="00B53E67" w:rsidRPr="00606011" w14:paraId="4DEB3DE5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A958BE6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用例</w:t>
            </w:r>
            <w:r w:rsidRPr="00E50DD9">
              <w:t>用户</w:t>
            </w:r>
          </w:p>
        </w:tc>
        <w:tc>
          <w:tcPr>
            <w:tcW w:w="6835" w:type="dxa"/>
          </w:tcPr>
          <w:p w14:paraId="0624D425" w14:textId="77777777" w:rsidR="00B53E67" w:rsidRPr="00E50DD9" w:rsidRDefault="00B53E67" w:rsidP="002D4C07">
            <w:pPr>
              <w:pStyle w:val="TableText"/>
            </w:pPr>
            <w:r w:rsidRPr="00E50DD9">
              <w:t>USR_05 –</w:t>
            </w:r>
            <w:r w:rsidRPr="00E50DD9">
              <w:t>系统</w:t>
            </w:r>
            <w:r w:rsidRPr="00E50DD9">
              <w:rPr>
                <w:rFonts w:hint="eastAsia"/>
              </w:rPr>
              <w:t>管理员</w:t>
            </w:r>
          </w:p>
        </w:tc>
      </w:tr>
      <w:tr w:rsidR="00B53E67" w:rsidRPr="00606011" w14:paraId="76C5249A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54B26BB5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14:paraId="5BDADFB6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n/a</w:t>
            </w:r>
          </w:p>
        </w:tc>
      </w:tr>
      <w:tr w:rsidR="00B53E67" w:rsidRPr="00606011" w14:paraId="3FD436D9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41A1FD6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用例</w:t>
            </w:r>
            <w:r w:rsidRPr="00E50DD9">
              <w:t>图</w:t>
            </w:r>
          </w:p>
        </w:tc>
        <w:tc>
          <w:tcPr>
            <w:tcW w:w="6835" w:type="dxa"/>
          </w:tcPr>
          <w:p w14:paraId="7943F9D4" w14:textId="77777777" w:rsidR="00B53E67" w:rsidRPr="00606011" w:rsidRDefault="00B53E67" w:rsidP="002D4C07">
            <w:pPr>
              <w:pStyle w:val="TableText"/>
            </w:pPr>
            <w:r w:rsidRPr="00B20C64">
              <w:object w:dxaOrig="7230" w:dyaOrig="4350" w14:anchorId="16DD9B1E">
                <v:shape id="_x0000_i1028" type="#_x0000_t75" style="width:303.05pt;height:182.2pt" o:ole="">
                  <v:imagedata r:id="rId59" o:title=""/>
                </v:shape>
                <o:OLEObject Type="Embed" ProgID="Visio.Drawing.15" ShapeID="_x0000_i1028" DrawAspect="Content" ObjectID="_1482146802" r:id="rId60"/>
              </w:object>
            </w:r>
          </w:p>
        </w:tc>
      </w:tr>
      <w:tr w:rsidR="00B53E67" w:rsidRPr="00606011" w14:paraId="4718D95A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4B48EDFC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触发</w:t>
            </w:r>
            <w:r w:rsidRPr="00E50DD9">
              <w:t>条件</w:t>
            </w:r>
          </w:p>
        </w:tc>
        <w:tc>
          <w:tcPr>
            <w:tcW w:w="6835" w:type="dxa"/>
          </w:tcPr>
          <w:p w14:paraId="47DEBD81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B53E67" w:rsidRPr="00606011" w14:paraId="2418F694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F572338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前置</w:t>
            </w:r>
            <w:r w:rsidRPr="00E50DD9">
              <w:t>条件</w:t>
            </w:r>
          </w:p>
        </w:tc>
        <w:tc>
          <w:tcPr>
            <w:tcW w:w="6835" w:type="dxa"/>
          </w:tcPr>
          <w:p w14:paraId="6CEEE6CB" w14:textId="77777777" w:rsidR="00B53E67" w:rsidRPr="00606011" w:rsidRDefault="00B53E67" w:rsidP="002D4C07">
            <w:pPr>
              <w:pStyle w:val="TableText"/>
            </w:pPr>
            <w:r>
              <w:t>UC_005</w:t>
            </w:r>
          </w:p>
        </w:tc>
      </w:tr>
      <w:tr w:rsidR="00B53E67" w:rsidRPr="00606011" w14:paraId="3D5BB027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CB856EB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lastRenderedPageBreak/>
              <w:t>后置</w:t>
            </w:r>
            <w:r w:rsidRPr="00E50DD9">
              <w:t>条件</w:t>
            </w:r>
          </w:p>
        </w:tc>
        <w:tc>
          <w:tcPr>
            <w:tcW w:w="6835" w:type="dxa"/>
          </w:tcPr>
          <w:p w14:paraId="76EB5653" w14:textId="77777777" w:rsidR="00B53E67" w:rsidRPr="00606011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6AEC7547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181A7B5" w14:textId="77777777" w:rsidR="00B53E67" w:rsidRPr="00E50DD9" w:rsidRDefault="00B53E67" w:rsidP="002D4C07">
            <w:pPr>
              <w:pStyle w:val="TableText"/>
            </w:pPr>
            <w:r w:rsidRPr="00E50DD9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14:paraId="660B6E9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14:paraId="5F9DAA2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14:paraId="3E94D08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输入用户</w:t>
            </w:r>
            <w:r>
              <w:t>信息</w:t>
            </w:r>
          </w:p>
          <w:p w14:paraId="6E101C9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增加创建</w:t>
            </w:r>
            <w:r>
              <w:t>新用户按钮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Msg701</w:t>
            </w:r>
          </w:p>
          <w:p w14:paraId="7B258F04" w14:textId="77777777" w:rsidR="00B53E67" w:rsidRPr="00784F16" w:rsidRDefault="00B53E67" w:rsidP="002D4C0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B53E67" w:rsidRPr="00606011" w14:paraId="1E96FAD3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C5C0322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14:paraId="40F0D6D7" w14:textId="77777777" w:rsidR="00B53E67" w:rsidRPr="003750FB" w:rsidRDefault="00B53E67" w:rsidP="002D4C0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>
              <w:t>没输入所有的</w:t>
            </w:r>
            <w:r>
              <w:rPr>
                <w:rFonts w:hint="eastAsia"/>
              </w:rPr>
              <w:t>用户</w:t>
            </w:r>
            <w:r w:rsidRPr="003750FB">
              <w:t>信息，系统提示</w:t>
            </w:r>
            <w:r>
              <w:t>Msg702</w:t>
            </w:r>
          </w:p>
          <w:p w14:paraId="726EC560" w14:textId="77777777" w:rsidR="00B53E67" w:rsidRPr="003750FB" w:rsidRDefault="00B53E67" w:rsidP="002D4C0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B53E67" w:rsidRPr="00606011" w14:paraId="1A1DA671" w14:textId="77777777" w:rsidTr="009112F4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14:paraId="21212960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14:paraId="103D0E9C" w14:textId="77777777" w:rsidR="00B53E67" w:rsidRPr="00B10DC7" w:rsidRDefault="00B53E67" w:rsidP="002D4C0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>
              <w:t>7</w:t>
            </w:r>
            <w:r w:rsidRPr="00B10DC7">
              <w:t>03</w:t>
            </w:r>
          </w:p>
          <w:p w14:paraId="11663C22" w14:textId="77777777" w:rsidR="00B53E67" w:rsidRPr="00CD693A" w:rsidRDefault="00B53E67" w:rsidP="002D4C0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Msg704</w:t>
            </w:r>
          </w:p>
        </w:tc>
      </w:tr>
      <w:tr w:rsidR="00B53E67" w:rsidRPr="00606011" w14:paraId="0E3BEA49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7E86F877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14:paraId="1AF6EF02" w14:textId="77777777" w:rsidR="00B53E67" w:rsidRPr="00606011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56057A11" w14:textId="77777777" w:rsidTr="009112F4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14:paraId="2B979BB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14:paraId="723E2B06" w14:textId="77777777" w:rsidR="00B53E67" w:rsidRPr="00DC2336" w:rsidRDefault="00B53E67" w:rsidP="002D4C0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>
              <w:rPr>
                <w:rFonts w:hint="eastAsia"/>
              </w:rPr>
              <w:t>字母</w:t>
            </w:r>
            <w:r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B53E67" w:rsidRPr="00606011" w14:paraId="6A4017E5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2B28C5CE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14:paraId="56392B54" w14:textId="77777777" w:rsidR="00B53E67" w:rsidRPr="00717B5D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音，忽略</w:t>
            </w:r>
            <w:r>
              <w:t>大小写</w:t>
            </w:r>
            <w:r>
              <w:rPr>
                <w:rFonts w:hint="eastAsia"/>
              </w:rPr>
              <w:t>，</w:t>
            </w:r>
            <w:r>
              <w:t>相同用户的加数字</w:t>
            </w:r>
            <w:r>
              <w:rPr>
                <w:rFonts w:hint="eastAsia"/>
              </w:rPr>
              <w:t>区分</w:t>
            </w:r>
            <w:r>
              <w:t>）</w:t>
            </w:r>
            <w:r>
              <w:rPr>
                <w:rFonts w:hint="eastAsia"/>
              </w:rPr>
              <w:t>，员工号（为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位</w:t>
            </w:r>
            <w:r>
              <w:t>数字），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，确认</w:t>
            </w:r>
            <w:r>
              <w:t>密码，用户状态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14:paraId="37E198FD" w14:textId="77777777" w:rsidR="00B53E67" w:rsidRPr="00E50DD9" w:rsidRDefault="00B53E67" w:rsidP="00B53E67"/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53E67" w:rsidRPr="00606011" w14:paraId="394E5D0F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4B6F1D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14:paraId="5969577E" w14:textId="77777777" w:rsidR="00B53E67" w:rsidRPr="00606011" w:rsidRDefault="00B53E67" w:rsidP="002D4C0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B53E67" w:rsidRPr="00606011" w14:paraId="0369861C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E54CB97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14:paraId="661309BD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B53E67" w:rsidRPr="00606011" w14:paraId="5F629ADD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24A899C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14:paraId="008DEA4F" w14:textId="77777777" w:rsidR="00B53E67" w:rsidRPr="00606011" w:rsidRDefault="00B53E67" w:rsidP="002D4C07">
            <w:pPr>
              <w:pStyle w:val="TableText"/>
            </w:pPr>
            <w:r w:rsidRPr="00606011">
              <w:t>UR_0</w:t>
            </w:r>
            <w:r>
              <w:t>10</w:t>
            </w:r>
          </w:p>
        </w:tc>
      </w:tr>
      <w:tr w:rsidR="00B53E67" w:rsidRPr="00606011" w14:paraId="11F5C7DA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4DBE9A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14:paraId="63A0269A" w14:textId="77777777" w:rsidR="00B53E67" w:rsidRPr="00606011" w:rsidRDefault="00B53E67" w:rsidP="002D4C0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B53E67" w:rsidRPr="00606011" w14:paraId="70585F2B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D00AADF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14:paraId="3DA7FB16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B53E67" w:rsidRPr="00606011" w14:paraId="38DF87BE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0947EF35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14:paraId="27B07E07" w14:textId="77777777" w:rsidR="00B53E67" w:rsidRPr="00606011" w:rsidRDefault="00B53E67" w:rsidP="002D4C07">
            <w:pPr>
              <w:pStyle w:val="TableText"/>
            </w:pPr>
            <w:r w:rsidRPr="00B20C64">
              <w:object w:dxaOrig="7230" w:dyaOrig="4350" w14:anchorId="4E9488DE">
                <v:shape id="_x0000_i1029" type="#_x0000_t75" style="width:303.05pt;height:182.2pt" o:ole="">
                  <v:imagedata r:id="rId61" o:title=""/>
                </v:shape>
                <o:OLEObject Type="Embed" ProgID="Visio.Drawing.15" ShapeID="_x0000_i1029" DrawAspect="Content" ObjectID="_1482146803" r:id="rId62"/>
              </w:object>
            </w:r>
          </w:p>
        </w:tc>
      </w:tr>
      <w:tr w:rsidR="00B53E67" w:rsidRPr="00606011" w14:paraId="1138F65D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72675C83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14:paraId="0254FB4A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B53E67" w:rsidRPr="00606011" w14:paraId="0573EA96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51501545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14:paraId="084CCD7D" w14:textId="77777777" w:rsidR="00B53E67" w:rsidRPr="00606011" w:rsidRDefault="00B53E67" w:rsidP="002D4C07">
            <w:pPr>
              <w:pStyle w:val="TableText"/>
            </w:pPr>
            <w:r>
              <w:t>UC_005</w:t>
            </w:r>
          </w:p>
        </w:tc>
      </w:tr>
      <w:tr w:rsidR="00B53E67" w:rsidRPr="00606011" w14:paraId="396E6256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4AFB3C7B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14:paraId="234C192C" w14:textId="77777777" w:rsidR="00B53E67" w:rsidRPr="00606011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1896B45E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5ABF3D4E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14:paraId="759FBE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14:paraId="0C6722FA" w14:textId="77777777" w:rsidR="00B53E67" w:rsidRPr="00606011" w:rsidRDefault="00B53E67" w:rsidP="002D4C0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14:paraId="6BB5915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14:paraId="2F9552C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14:paraId="0E958186" w14:textId="77777777" w:rsidR="00B53E67" w:rsidRPr="00784F16" w:rsidRDefault="00B53E67" w:rsidP="002D4C0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B53E67" w:rsidRPr="00606011" w14:paraId="14B49B8B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89246F3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14:paraId="4EB8B916" w14:textId="77777777" w:rsidR="00B53E67" w:rsidRPr="00CD693A" w:rsidRDefault="00B53E67" w:rsidP="002D4C0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14:paraId="1FA14E8C" w14:textId="77777777" w:rsidR="00B53E67" w:rsidRPr="00CD693A" w:rsidRDefault="00B53E67" w:rsidP="002D4C0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14:paraId="0A4F0444" w14:textId="77777777" w:rsidR="00B53E67" w:rsidRPr="002B56F8" w:rsidRDefault="00B53E67" w:rsidP="002D4C0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14:paraId="1463490C" w14:textId="77777777" w:rsidR="00B53E67" w:rsidRDefault="00B53E67" w:rsidP="002D4C0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14:paraId="3FF60882" w14:textId="77777777" w:rsidR="00B53E67" w:rsidRPr="002B56F8" w:rsidRDefault="00B53E67" w:rsidP="002D4C0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14:paraId="5CB13113" w14:textId="77777777" w:rsidR="00B53E67" w:rsidRPr="002B56F8" w:rsidRDefault="00B53E67" w:rsidP="002D4C0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B53E67" w:rsidRPr="00606011" w14:paraId="3AB2658A" w14:textId="77777777" w:rsidTr="009112F4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14:paraId="6FBFDDB6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14:paraId="2EA9947E" w14:textId="77777777" w:rsidR="00B53E67" w:rsidRPr="00225E9A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7E065B1A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68EE28B6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14:paraId="139CB632" w14:textId="77777777" w:rsidR="00B53E67" w:rsidRPr="00606011" w:rsidRDefault="00B53E67" w:rsidP="002D4C07">
            <w:pPr>
              <w:pStyle w:val="TableText"/>
            </w:pPr>
            <w:r>
              <w:t>n/a</w:t>
            </w:r>
          </w:p>
        </w:tc>
      </w:tr>
      <w:tr w:rsidR="00B53E67" w:rsidRPr="00606011" w14:paraId="074FB8B3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54E1E476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14:paraId="790671FC" w14:textId="77777777" w:rsidR="00B53E67" w:rsidRPr="0097111D" w:rsidRDefault="00B53E67" w:rsidP="002D4C0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B53E67" w:rsidRPr="00606011" w14:paraId="1DEE920C" w14:textId="77777777" w:rsidTr="009112F4">
        <w:tc>
          <w:tcPr>
            <w:tcW w:w="1795" w:type="dxa"/>
            <w:shd w:val="clear" w:color="auto" w:fill="BFBFBF" w:themeFill="background1" w:themeFillShade="BF"/>
          </w:tcPr>
          <w:p w14:paraId="186D7117" w14:textId="77777777" w:rsidR="00B53E67" w:rsidRPr="00606011" w:rsidRDefault="00B53E67" w:rsidP="002D4C0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14:paraId="39982C77" w14:textId="77777777" w:rsidR="00B53E67" w:rsidRPr="00717B5D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14:paraId="64658E67" w14:textId="77777777" w:rsidR="00B53E67" w:rsidRPr="00194005" w:rsidRDefault="00B53E67" w:rsidP="00B53E67"/>
    <w:p w14:paraId="27150087" w14:textId="77777777" w:rsidR="00B53E67" w:rsidRDefault="00B53E67" w:rsidP="00B53E67"/>
    <w:p w14:paraId="6BC1FF3A" w14:textId="77777777" w:rsidR="00B53E67" w:rsidRPr="006E3408" w:rsidRDefault="00B53E67" w:rsidP="00B53E67"/>
    <w:p w14:paraId="0C693927" w14:textId="77777777" w:rsidR="00B53E67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29" w:name="_Toc408405005"/>
      <w:r>
        <w:rPr>
          <w:rFonts w:hint="eastAsia"/>
        </w:rPr>
        <w:t>类图</w:t>
      </w:r>
      <w:bookmarkEnd w:id="229"/>
    </w:p>
    <w:p w14:paraId="3BC241FE" w14:textId="77777777" w:rsidR="00B53E67" w:rsidRPr="00600B88" w:rsidRDefault="00B53E67" w:rsidP="00B53E67">
      <w:r>
        <w:rPr>
          <w:noProof/>
        </w:rPr>
        <w:drawing>
          <wp:inline distT="0" distB="0" distL="0" distR="0" wp14:anchorId="069330F5" wp14:editId="57C9E3FF">
            <wp:extent cx="4685714" cy="303809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94A" w14:textId="77777777" w:rsidR="00B53E67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30" w:name="_Toc408405006"/>
      <w:r>
        <w:rPr>
          <w:rFonts w:hint="eastAsia"/>
        </w:rPr>
        <w:t>时序图</w:t>
      </w:r>
      <w:bookmarkEnd w:id="230"/>
    </w:p>
    <w:p w14:paraId="1DF8D4EE" w14:textId="77777777" w:rsidR="00636DD2" w:rsidRDefault="00636DD2" w:rsidP="00B53E67">
      <w:pPr>
        <w:rPr>
          <w:noProof/>
          <w:lang w:bidi="ml-IN"/>
        </w:rPr>
      </w:pPr>
    </w:p>
    <w:p w14:paraId="14703145" w14:textId="4FE8AF05" w:rsidR="00636DD2" w:rsidRDefault="00636DD2" w:rsidP="00B53E67">
      <w:pPr>
        <w:rPr>
          <w:noProof/>
          <w:lang w:bidi="ml-IN"/>
        </w:rPr>
      </w:pPr>
      <w:r>
        <w:rPr>
          <w:rFonts w:hint="eastAsia"/>
          <w:noProof/>
          <w:lang w:bidi="ml-IN"/>
        </w:rPr>
        <w:lastRenderedPageBreak/>
        <w:t>1</w:t>
      </w:r>
      <w:r>
        <w:rPr>
          <w:rFonts w:hint="eastAsia"/>
          <w:noProof/>
          <w:lang w:bidi="ml-IN"/>
        </w:rPr>
        <w:t>、查找</w:t>
      </w:r>
      <w:r>
        <w:rPr>
          <w:noProof/>
          <w:lang w:bidi="ml-IN"/>
        </w:rPr>
        <w:t>用户</w:t>
      </w:r>
    </w:p>
    <w:p w14:paraId="60219174" w14:textId="08B9B4FD" w:rsidR="00B53E67" w:rsidRDefault="00636DD2" w:rsidP="00B53E67">
      <w:r>
        <w:rPr>
          <w:noProof/>
        </w:rPr>
        <w:drawing>
          <wp:inline distT="0" distB="0" distL="0" distR="0" wp14:anchorId="57610A87" wp14:editId="40DDB4DC">
            <wp:extent cx="5323809" cy="363809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3B83" w14:textId="77777777" w:rsidR="00B53E67" w:rsidRDefault="00B53E67" w:rsidP="00B53E67"/>
    <w:p w14:paraId="2C8F3C04" w14:textId="77777777" w:rsidR="00636DD2" w:rsidRDefault="00636DD2" w:rsidP="00B53E67"/>
    <w:p w14:paraId="62709472" w14:textId="4997EB00" w:rsidR="00636DD2" w:rsidRDefault="00636DD2" w:rsidP="00B53E67">
      <w:r>
        <w:rPr>
          <w:rFonts w:hint="eastAsia"/>
        </w:rPr>
        <w:t>2</w:t>
      </w:r>
      <w:r>
        <w:rPr>
          <w:rFonts w:hint="eastAsia"/>
        </w:rPr>
        <w:t>、新增</w:t>
      </w:r>
      <w:r>
        <w:t>用户</w:t>
      </w:r>
    </w:p>
    <w:p w14:paraId="641F3E88" w14:textId="1DAED7F3" w:rsidR="00636DD2" w:rsidRDefault="00636DD2" w:rsidP="00B53E67">
      <w:r>
        <w:rPr>
          <w:noProof/>
        </w:rPr>
        <w:drawing>
          <wp:inline distT="0" distB="0" distL="0" distR="0" wp14:anchorId="579F585F" wp14:editId="170E1F36">
            <wp:extent cx="5038095" cy="25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2746" w14:textId="77777777" w:rsidR="00636DD2" w:rsidRDefault="00636DD2" w:rsidP="00B53E67"/>
    <w:p w14:paraId="44F62446" w14:textId="380D7D97" w:rsidR="00636DD2" w:rsidRDefault="00636DD2" w:rsidP="00B53E67">
      <w:r>
        <w:rPr>
          <w:rFonts w:hint="eastAsia"/>
        </w:rPr>
        <w:t>3</w:t>
      </w:r>
      <w:r>
        <w:rPr>
          <w:rFonts w:hint="eastAsia"/>
        </w:rPr>
        <w:t>、</w:t>
      </w:r>
      <w:r>
        <w:t>修改用户</w:t>
      </w:r>
    </w:p>
    <w:p w14:paraId="7897D621" w14:textId="4205ABAF" w:rsidR="00636DD2" w:rsidRDefault="00636DD2" w:rsidP="00B53E67">
      <w:r>
        <w:rPr>
          <w:noProof/>
        </w:rPr>
        <w:lastRenderedPageBreak/>
        <w:drawing>
          <wp:inline distT="0" distB="0" distL="0" distR="0" wp14:anchorId="6E982B71" wp14:editId="5EC78A35">
            <wp:extent cx="5095238" cy="26571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08D5" w14:textId="77777777" w:rsidR="00636DD2" w:rsidRDefault="00636DD2" w:rsidP="00B53E67"/>
    <w:p w14:paraId="73FEACBE" w14:textId="4371E4D2" w:rsidR="00636DD2" w:rsidRDefault="00636DD2" w:rsidP="00B53E67">
      <w:r>
        <w:rPr>
          <w:rFonts w:hint="eastAsia"/>
        </w:rPr>
        <w:t>4</w:t>
      </w:r>
      <w:r>
        <w:rPr>
          <w:rFonts w:hint="eastAsia"/>
        </w:rPr>
        <w:t>、</w:t>
      </w:r>
      <w:r>
        <w:t>删除用户</w:t>
      </w:r>
    </w:p>
    <w:p w14:paraId="3F36E6AE" w14:textId="13FBD293" w:rsidR="00B53E67" w:rsidRDefault="00B53E67" w:rsidP="00B53E67">
      <w:r>
        <w:rPr>
          <w:noProof/>
        </w:rPr>
        <w:drawing>
          <wp:inline distT="0" distB="0" distL="0" distR="0" wp14:anchorId="4B12C92E" wp14:editId="2ABCCE0B">
            <wp:extent cx="5038095" cy="26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5BC1" w14:textId="77777777" w:rsidR="00B53E67" w:rsidRPr="00B674CC" w:rsidRDefault="00B53E67" w:rsidP="00B53E67"/>
    <w:p w14:paraId="02D60A7A" w14:textId="77777777" w:rsidR="00B53E67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31" w:name="_Toc408405007"/>
      <w:r>
        <w:rPr>
          <w:rFonts w:hint="eastAsia"/>
        </w:rPr>
        <w:t>组件</w:t>
      </w:r>
      <w:bookmarkEnd w:id="231"/>
    </w:p>
    <w:p w14:paraId="685C9D0B" w14:textId="77777777" w:rsidR="00B53E67" w:rsidRDefault="00B53E67" w:rsidP="00F5058E">
      <w:pPr>
        <w:numPr>
          <w:ilvl w:val="0"/>
          <w:numId w:val="8"/>
        </w:numPr>
      </w:pPr>
      <w:r>
        <w:rPr>
          <w:rFonts w:hint="eastAsia"/>
        </w:rPr>
        <w:t>Entity</w:t>
      </w:r>
      <w:r>
        <w:rPr>
          <w:rFonts w:hint="eastAsia"/>
        </w:rPr>
        <w:t>层实现对数据表及关联关系进行封装</w:t>
      </w:r>
      <w:r>
        <w:rPr>
          <w:rFonts w:hint="eastAsia"/>
        </w:rPr>
        <w:t xml:space="preserve"> ,</w:t>
      </w:r>
      <w:r>
        <w:rPr>
          <w:rFonts w:hint="eastAsia"/>
        </w:rPr>
        <w:t>命名就是数据库表的名字，遵循</w:t>
      </w:r>
      <w:r>
        <w:rPr>
          <w:rFonts w:hint="eastAsia"/>
        </w:rPr>
        <w:t>Java</w:t>
      </w:r>
      <w:r>
        <w:rPr>
          <w:rFonts w:hint="eastAsia"/>
        </w:rPr>
        <w:t>的编码规范；</w:t>
      </w:r>
    </w:p>
    <w:p w14:paraId="4401AE14" w14:textId="77777777" w:rsidR="00B53E67" w:rsidRDefault="00B53E67" w:rsidP="00F5058E">
      <w:pPr>
        <w:numPr>
          <w:ilvl w:val="0"/>
          <w:numId w:val="8"/>
        </w:numPr>
      </w:pPr>
      <w:r>
        <w:rPr>
          <w:rFonts w:hint="eastAsia"/>
        </w:rPr>
        <w:t>Dao</w:t>
      </w:r>
      <w:r>
        <w:rPr>
          <w:rFonts w:hint="eastAsia"/>
        </w:rPr>
        <w:t>接口层实现对数据访问层封装；</w:t>
      </w:r>
    </w:p>
    <w:p w14:paraId="0F800225" w14:textId="77777777" w:rsidR="00B53E67" w:rsidRDefault="00B53E67" w:rsidP="00F5058E">
      <w:pPr>
        <w:numPr>
          <w:ilvl w:val="0"/>
          <w:numId w:val="8"/>
        </w:numPr>
      </w:pPr>
      <w:r>
        <w:rPr>
          <w:rFonts w:hint="eastAsia"/>
        </w:rPr>
        <w:t>Sevice</w:t>
      </w:r>
      <w:r>
        <w:rPr>
          <w:rFonts w:hint="eastAsia"/>
        </w:rPr>
        <w:t>接口层实现对业务逻辑封装；</w:t>
      </w:r>
      <w:r>
        <w:rPr>
          <w:rFonts w:hint="eastAsia"/>
        </w:rPr>
        <w:t xml:space="preserve"> </w:t>
      </w:r>
    </w:p>
    <w:p w14:paraId="3CDF06DB" w14:textId="77777777" w:rsidR="00B53E67" w:rsidRDefault="00B53E67" w:rsidP="00F5058E">
      <w:pPr>
        <w:numPr>
          <w:ilvl w:val="0"/>
          <w:numId w:val="8"/>
        </w:numPr>
      </w:pPr>
      <w:r>
        <w:t>Action</w:t>
      </w:r>
      <w:r>
        <w:rPr>
          <w:rFonts w:hint="eastAsia"/>
        </w:rPr>
        <w:t>层实现对业务事件的封装。</w:t>
      </w:r>
    </w:p>
    <w:p w14:paraId="5316C8FD" w14:textId="77777777" w:rsidR="00B53E67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32" w:name="_Toc408405008"/>
      <w:r>
        <w:rPr>
          <w:rFonts w:hint="eastAsia"/>
        </w:rPr>
        <w:t>类</w:t>
      </w:r>
      <w:r>
        <w:t>说明</w:t>
      </w:r>
      <w:bookmarkEnd w:id="23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B53E67" w14:paraId="74408E2F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2C296C0D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4C22F5E7" w14:textId="77777777" w:rsidR="00B53E67" w:rsidRPr="00D875EA" w:rsidRDefault="00B53E67" w:rsidP="00E354FE">
            <w:pPr>
              <w:pStyle w:val="CodeText"/>
            </w:pPr>
            <w:r w:rsidRPr="00D875EA">
              <w:t>com.innovaee.eorder.</w:t>
            </w:r>
            <w:r>
              <w:t>module.entity</w:t>
            </w:r>
          </w:p>
        </w:tc>
      </w:tr>
      <w:tr w:rsidR="00B53E67" w14:paraId="48EEC175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B9B9729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4B02E3EC" w14:textId="77777777" w:rsidR="00B53E67" w:rsidRPr="00D875EA" w:rsidRDefault="00B53E67" w:rsidP="00E354FE">
            <w:pPr>
              <w:pStyle w:val="CodeText"/>
            </w:pPr>
            <w:r w:rsidRPr="00D875EA">
              <w:t>User</w:t>
            </w:r>
          </w:p>
        </w:tc>
      </w:tr>
      <w:tr w:rsidR="00B53E67" w14:paraId="41816F92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0A806E7D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7C1B61BC" w14:textId="369130B4" w:rsidR="00B53E67" w:rsidRPr="00D875EA" w:rsidRDefault="00B53E67" w:rsidP="00E354FE">
            <w:pPr>
              <w:pStyle w:val="CodeText"/>
            </w:pPr>
            <w:r w:rsidRPr="00D875EA">
              <w:t>com.innovaee.eorder.</w:t>
            </w:r>
            <w:r>
              <w:t>module.entity</w:t>
            </w:r>
            <w:r w:rsidRPr="00D875EA">
              <w:t>.</w:t>
            </w:r>
            <w:r>
              <w:t>BaseEntity</w:t>
            </w:r>
          </w:p>
        </w:tc>
      </w:tr>
      <w:tr w:rsidR="00B53E67" w14:paraId="37C5AB86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1DA1FAB3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lastRenderedPageBreak/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6A1B6384" w14:textId="77777777" w:rsidR="00B53E67" w:rsidRPr="00D875EA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8FFCBEE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35521516" w14:textId="77777777" w:rsidR="00B53E67" w:rsidRPr="00D875EA" w:rsidRDefault="00B53E67" w:rsidP="002D4C07">
            <w:pPr>
              <w:pStyle w:val="TableText"/>
            </w:pPr>
            <w:r w:rsidRPr="00D875EA">
              <w:t>成员变量</w:t>
            </w:r>
          </w:p>
        </w:tc>
      </w:tr>
      <w:tr w:rsidR="00B53E67" w14:paraId="02016A8F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783F2241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29120BAE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3456D3A0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363CF1D3" w14:textId="77777777" w:rsidTr="009112F4">
        <w:tc>
          <w:tcPr>
            <w:tcW w:w="2245" w:type="dxa"/>
          </w:tcPr>
          <w:p w14:paraId="0B61A3BA" w14:textId="77777777" w:rsidR="00B53E67" w:rsidRPr="00A52F83" w:rsidRDefault="00B53E67" w:rsidP="00E354FE">
            <w:pPr>
              <w:pStyle w:val="CodeText"/>
            </w:pPr>
            <w:r>
              <w:t>userId</w:t>
            </w:r>
          </w:p>
        </w:tc>
        <w:tc>
          <w:tcPr>
            <w:tcW w:w="1710" w:type="dxa"/>
          </w:tcPr>
          <w:p w14:paraId="3BD2DDC1" w14:textId="77777777" w:rsidR="00B53E67" w:rsidRPr="00D875EA" w:rsidRDefault="00B53E67" w:rsidP="002D4C07">
            <w:pPr>
              <w:pStyle w:val="TableText"/>
            </w:pPr>
            <w:r w:rsidRPr="00A52F83">
              <w:t>Integer</w:t>
            </w:r>
          </w:p>
        </w:tc>
        <w:tc>
          <w:tcPr>
            <w:tcW w:w="4675" w:type="dxa"/>
            <w:gridSpan w:val="2"/>
          </w:tcPr>
          <w:p w14:paraId="23921504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B53E67" w14:paraId="49390F31" w14:textId="77777777" w:rsidTr="009112F4">
        <w:tc>
          <w:tcPr>
            <w:tcW w:w="2245" w:type="dxa"/>
          </w:tcPr>
          <w:p w14:paraId="5B160E68" w14:textId="77777777" w:rsidR="00B53E67" w:rsidRPr="00A52F83" w:rsidRDefault="00B53E67" w:rsidP="00E354FE">
            <w:pPr>
              <w:pStyle w:val="CodeText"/>
            </w:pPr>
            <w:r w:rsidRPr="00A52F83">
              <w:t xml:space="preserve">username  </w:t>
            </w:r>
          </w:p>
        </w:tc>
        <w:tc>
          <w:tcPr>
            <w:tcW w:w="1710" w:type="dxa"/>
          </w:tcPr>
          <w:p w14:paraId="7833950D" w14:textId="77777777" w:rsidR="00B53E67" w:rsidRPr="00D875EA" w:rsidRDefault="00B53E67" w:rsidP="002D4C07">
            <w:pPr>
              <w:pStyle w:val="TableText"/>
            </w:pPr>
            <w:r w:rsidRPr="00A52F83">
              <w:t>String</w:t>
            </w:r>
          </w:p>
        </w:tc>
        <w:tc>
          <w:tcPr>
            <w:tcW w:w="4675" w:type="dxa"/>
            <w:gridSpan w:val="2"/>
          </w:tcPr>
          <w:p w14:paraId="6DEA1BCA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用户名</w:t>
            </w:r>
          </w:p>
        </w:tc>
      </w:tr>
      <w:tr w:rsidR="00B53E67" w14:paraId="730634CB" w14:textId="77777777" w:rsidTr="009112F4">
        <w:tc>
          <w:tcPr>
            <w:tcW w:w="2245" w:type="dxa"/>
          </w:tcPr>
          <w:p w14:paraId="2D08998D" w14:textId="77777777" w:rsidR="00B53E67" w:rsidRPr="00A52F83" w:rsidRDefault="00B53E67" w:rsidP="00E354FE">
            <w:pPr>
              <w:pStyle w:val="CodeText"/>
            </w:pPr>
            <w:r>
              <w:t xml:space="preserve">password </w:t>
            </w:r>
            <w:r w:rsidRPr="00A52F83">
              <w:t xml:space="preserve"> </w:t>
            </w:r>
          </w:p>
        </w:tc>
        <w:tc>
          <w:tcPr>
            <w:tcW w:w="1710" w:type="dxa"/>
          </w:tcPr>
          <w:p w14:paraId="3DF78C64" w14:textId="77777777" w:rsidR="00B53E67" w:rsidRPr="00D875EA" w:rsidRDefault="00B53E67" w:rsidP="002D4C07">
            <w:pPr>
              <w:pStyle w:val="TableText"/>
            </w:pPr>
            <w:r w:rsidRPr="00A52F83">
              <w:t>String</w:t>
            </w:r>
          </w:p>
        </w:tc>
        <w:tc>
          <w:tcPr>
            <w:tcW w:w="4675" w:type="dxa"/>
            <w:gridSpan w:val="2"/>
          </w:tcPr>
          <w:p w14:paraId="5CD1ADD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密码</w:t>
            </w:r>
          </w:p>
        </w:tc>
      </w:tr>
      <w:tr w:rsidR="00B53E67" w14:paraId="55AABC21" w14:textId="77777777" w:rsidTr="009112F4">
        <w:tc>
          <w:tcPr>
            <w:tcW w:w="2245" w:type="dxa"/>
          </w:tcPr>
          <w:p w14:paraId="502431FA" w14:textId="77777777" w:rsidR="00B53E67" w:rsidRPr="00A52F83" w:rsidRDefault="00B53E67" w:rsidP="00E354FE">
            <w:pPr>
              <w:pStyle w:val="CodeText"/>
            </w:pPr>
            <w:r w:rsidRPr="00A52F83">
              <w:t xml:space="preserve">cellphone </w:t>
            </w:r>
          </w:p>
        </w:tc>
        <w:tc>
          <w:tcPr>
            <w:tcW w:w="1710" w:type="dxa"/>
          </w:tcPr>
          <w:p w14:paraId="179E22C2" w14:textId="77777777" w:rsidR="00B53E67" w:rsidRPr="00D875EA" w:rsidRDefault="00B53E67" w:rsidP="002D4C07">
            <w:pPr>
              <w:pStyle w:val="TableText"/>
            </w:pPr>
            <w:r w:rsidRPr="00A52F83">
              <w:t>String</w:t>
            </w:r>
          </w:p>
        </w:tc>
        <w:tc>
          <w:tcPr>
            <w:tcW w:w="4675" w:type="dxa"/>
            <w:gridSpan w:val="2"/>
          </w:tcPr>
          <w:p w14:paraId="28A82546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</w:tr>
      <w:tr w:rsidR="00B53E67" w14:paraId="38AD4841" w14:textId="77777777" w:rsidTr="009112F4">
        <w:tc>
          <w:tcPr>
            <w:tcW w:w="2245" w:type="dxa"/>
          </w:tcPr>
          <w:p w14:paraId="120025B1" w14:textId="77777777" w:rsidR="00B53E67" w:rsidRPr="00A52F83" w:rsidRDefault="00B53E67" w:rsidP="00E354FE">
            <w:pPr>
              <w:pStyle w:val="CodeText"/>
            </w:pPr>
            <w:r w:rsidRPr="00A52F83">
              <w:t>levelId</w:t>
            </w:r>
          </w:p>
        </w:tc>
        <w:tc>
          <w:tcPr>
            <w:tcW w:w="1710" w:type="dxa"/>
          </w:tcPr>
          <w:p w14:paraId="2AB2B9C4" w14:textId="77777777" w:rsidR="00B53E67" w:rsidRPr="00D875EA" w:rsidRDefault="00B53E67" w:rsidP="002D4C07">
            <w:pPr>
              <w:pStyle w:val="TableText"/>
            </w:pPr>
            <w:r w:rsidRPr="00A52F83">
              <w:t>Integer</w:t>
            </w:r>
          </w:p>
        </w:tc>
        <w:tc>
          <w:tcPr>
            <w:tcW w:w="4675" w:type="dxa"/>
            <w:gridSpan w:val="2"/>
          </w:tcPr>
          <w:p w14:paraId="258D4C1A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等级</w:t>
            </w:r>
          </w:p>
        </w:tc>
      </w:tr>
      <w:tr w:rsidR="00B53E67" w14:paraId="77A084B8" w14:textId="77777777" w:rsidTr="009112F4">
        <w:tc>
          <w:tcPr>
            <w:tcW w:w="2245" w:type="dxa"/>
          </w:tcPr>
          <w:p w14:paraId="6AB9B20A" w14:textId="77777777" w:rsidR="00B53E67" w:rsidRPr="00A52F83" w:rsidRDefault="00B53E67" w:rsidP="00E354FE">
            <w:pPr>
              <w:pStyle w:val="CodeText"/>
            </w:pPr>
            <w:r>
              <w:t>userStatus</w:t>
            </w:r>
          </w:p>
        </w:tc>
        <w:tc>
          <w:tcPr>
            <w:tcW w:w="1710" w:type="dxa"/>
          </w:tcPr>
          <w:p w14:paraId="70F00DF6" w14:textId="77777777" w:rsidR="00B53E67" w:rsidRPr="00D875EA" w:rsidRDefault="00B53E67" w:rsidP="002D4C07">
            <w:pPr>
              <w:pStyle w:val="TableText"/>
            </w:pPr>
            <w:r w:rsidRPr="00A52F83">
              <w:t>Boolean</w:t>
            </w:r>
          </w:p>
        </w:tc>
        <w:tc>
          <w:tcPr>
            <w:tcW w:w="4675" w:type="dxa"/>
            <w:gridSpan w:val="2"/>
          </w:tcPr>
          <w:p w14:paraId="44547886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状态</w:t>
            </w:r>
          </w:p>
        </w:tc>
      </w:tr>
      <w:tr w:rsidR="00B53E67" w14:paraId="291A4735" w14:textId="77777777" w:rsidTr="009112F4">
        <w:tc>
          <w:tcPr>
            <w:tcW w:w="2245" w:type="dxa"/>
          </w:tcPr>
          <w:p w14:paraId="64107117" w14:textId="77777777" w:rsidR="00B53E67" w:rsidRPr="00A52F83" w:rsidRDefault="00B53E67" w:rsidP="00E354FE">
            <w:pPr>
              <w:pStyle w:val="CodeText"/>
            </w:pPr>
            <w:r w:rsidRPr="00A52F83">
              <w:t xml:space="preserve">createAt </w:t>
            </w:r>
          </w:p>
        </w:tc>
        <w:tc>
          <w:tcPr>
            <w:tcW w:w="1710" w:type="dxa"/>
          </w:tcPr>
          <w:p w14:paraId="65CF6F12" w14:textId="77777777" w:rsidR="00B53E67" w:rsidRPr="00D875EA" w:rsidRDefault="00B53E67" w:rsidP="002D4C07">
            <w:pPr>
              <w:pStyle w:val="TableText"/>
            </w:pPr>
            <w:r w:rsidRPr="00A52F83">
              <w:t>Timestamp</w:t>
            </w:r>
          </w:p>
        </w:tc>
        <w:tc>
          <w:tcPr>
            <w:tcW w:w="4675" w:type="dxa"/>
            <w:gridSpan w:val="2"/>
          </w:tcPr>
          <w:p w14:paraId="61E4FF1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</w:tr>
      <w:tr w:rsidR="00B53E67" w14:paraId="28336B1A" w14:textId="77777777" w:rsidTr="009112F4">
        <w:tc>
          <w:tcPr>
            <w:tcW w:w="2245" w:type="dxa"/>
          </w:tcPr>
          <w:p w14:paraId="702A84C8" w14:textId="77777777" w:rsidR="00B53E67" w:rsidRPr="00A52F83" w:rsidRDefault="00B53E67" w:rsidP="00E354FE">
            <w:pPr>
              <w:pStyle w:val="CodeText"/>
            </w:pPr>
            <w:r w:rsidRPr="00A52F83">
              <w:t xml:space="preserve">updateAt </w:t>
            </w:r>
          </w:p>
        </w:tc>
        <w:tc>
          <w:tcPr>
            <w:tcW w:w="1710" w:type="dxa"/>
          </w:tcPr>
          <w:p w14:paraId="2A34E644" w14:textId="77777777" w:rsidR="00B53E67" w:rsidRPr="00D875EA" w:rsidRDefault="00B53E67" w:rsidP="002D4C07">
            <w:pPr>
              <w:pStyle w:val="TableText"/>
            </w:pPr>
            <w:r w:rsidRPr="00A52F83">
              <w:t>Timestamp</w:t>
            </w:r>
          </w:p>
        </w:tc>
        <w:tc>
          <w:tcPr>
            <w:tcW w:w="4675" w:type="dxa"/>
            <w:gridSpan w:val="2"/>
          </w:tcPr>
          <w:p w14:paraId="4A72910D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时间</w:t>
            </w:r>
          </w:p>
        </w:tc>
      </w:tr>
      <w:tr w:rsidR="00B53E67" w14:paraId="46587A0A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57A093F1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B53E67" w14:paraId="49DB380F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4B4EA447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23011F0C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7D10CE5F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08CA0980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0F24A303" w14:textId="77777777" w:rsidTr="009112F4">
        <w:tc>
          <w:tcPr>
            <w:tcW w:w="2245" w:type="dxa"/>
            <w:shd w:val="clear" w:color="auto" w:fill="FFFFFF" w:themeFill="background1"/>
          </w:tcPr>
          <w:p w14:paraId="7A027901" w14:textId="77777777" w:rsidR="00B53E67" w:rsidRDefault="00B53E67" w:rsidP="002D4C07">
            <w:pPr>
              <w:pStyle w:val="TableText"/>
            </w:pPr>
            <w:r w:rsidRPr="00DE4BEF">
              <w:t>getPK</w:t>
            </w:r>
          </w:p>
        </w:tc>
        <w:tc>
          <w:tcPr>
            <w:tcW w:w="1710" w:type="dxa"/>
            <w:shd w:val="clear" w:color="auto" w:fill="FFFFFF" w:themeFill="background1"/>
          </w:tcPr>
          <w:p w14:paraId="4BE9083C" w14:textId="77777777" w:rsidR="00B53E67" w:rsidRPr="004B6C39" w:rsidRDefault="00B53E67" w:rsidP="002D4C07">
            <w:pPr>
              <w:pStyle w:val="TableText"/>
            </w:pPr>
            <w:r w:rsidRPr="00DE4BEF">
              <w:t>Serializable</w:t>
            </w:r>
          </w:p>
        </w:tc>
        <w:tc>
          <w:tcPr>
            <w:tcW w:w="1800" w:type="dxa"/>
            <w:shd w:val="clear" w:color="auto" w:fill="FFFFFF" w:themeFill="background1"/>
          </w:tcPr>
          <w:p w14:paraId="45EDBCCA" w14:textId="77777777" w:rsidR="00B53E67" w:rsidRPr="00D875EA" w:rsidRDefault="00B53E67" w:rsidP="002D4C07">
            <w:pPr>
              <w:pStyle w:val="TableText"/>
            </w:pPr>
            <w:r w:rsidRPr="00D875EA"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4C7066CD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 w:rsidR="00B53E67" w14:paraId="3CC087B3" w14:textId="77777777" w:rsidTr="009112F4">
        <w:tc>
          <w:tcPr>
            <w:tcW w:w="2245" w:type="dxa"/>
            <w:shd w:val="clear" w:color="auto" w:fill="FFFFFF" w:themeFill="background1"/>
          </w:tcPr>
          <w:p w14:paraId="0B8E6A15" w14:textId="77777777" w:rsidR="00B53E67" w:rsidRPr="004B6C39" w:rsidRDefault="00B53E67" w:rsidP="002D4C07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 w:themeFill="background1"/>
          </w:tcPr>
          <w:p w14:paraId="71885FBF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800" w:type="dxa"/>
            <w:shd w:val="clear" w:color="auto" w:fill="FFFFFF" w:themeFill="background1"/>
          </w:tcPr>
          <w:p w14:paraId="17CE2477" w14:textId="77777777" w:rsidR="00B53E67" w:rsidRPr="00D875EA" w:rsidRDefault="00B53E67" w:rsidP="002D4C07">
            <w:pPr>
              <w:pStyle w:val="TableText"/>
            </w:pPr>
            <w:r w:rsidRPr="00D875EA"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5A59A94B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默认</w:t>
            </w:r>
            <w:r>
              <w:t>构造函数</w:t>
            </w:r>
          </w:p>
        </w:tc>
      </w:tr>
      <w:tr w:rsidR="00B53E67" w14:paraId="39905FBE" w14:textId="77777777" w:rsidTr="009112F4">
        <w:tc>
          <w:tcPr>
            <w:tcW w:w="2245" w:type="dxa"/>
            <w:shd w:val="clear" w:color="auto" w:fill="FFFFFF" w:themeFill="background1"/>
          </w:tcPr>
          <w:p w14:paraId="4122B59E" w14:textId="77777777" w:rsidR="00B53E67" w:rsidRPr="004B6C39" w:rsidRDefault="00B53E67" w:rsidP="002D4C07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 w:themeFill="background1"/>
          </w:tcPr>
          <w:p w14:paraId="6B9E553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800" w:type="dxa"/>
            <w:shd w:val="clear" w:color="auto" w:fill="FFFFFF" w:themeFill="background1"/>
          </w:tcPr>
          <w:p w14:paraId="34376776" w14:textId="77777777" w:rsidR="00B53E67" w:rsidRPr="00D875EA" w:rsidRDefault="00B53E67" w:rsidP="002D4C07">
            <w:pPr>
              <w:pStyle w:val="TableText"/>
            </w:pPr>
            <w:r>
              <w:t xml:space="preserve">Integer </w:t>
            </w:r>
            <w:r>
              <w:rPr>
                <w:rFonts w:hint="eastAsia"/>
              </w:rPr>
              <w:t>user</w:t>
            </w:r>
            <w:r>
              <w:t>Id</w:t>
            </w:r>
          </w:p>
        </w:tc>
        <w:tc>
          <w:tcPr>
            <w:tcW w:w="2875" w:type="dxa"/>
            <w:shd w:val="clear" w:color="auto" w:fill="FFFFFF" w:themeFill="background1"/>
          </w:tcPr>
          <w:p w14:paraId="4C88DCED" w14:textId="77777777" w:rsidR="00B53E67" w:rsidRPr="00D875EA" w:rsidRDefault="00B53E67" w:rsidP="002D4C07">
            <w:pPr>
              <w:pStyle w:val="TableText"/>
            </w:pPr>
            <w:r w:rsidRPr="00D4543B">
              <w:rPr>
                <w:rFonts w:hint="eastAsia"/>
              </w:rPr>
              <w:t>构造一个新的</w:t>
            </w:r>
            <w:r w:rsidRPr="00D4543B">
              <w:rPr>
                <w:rFonts w:hint="eastAsia"/>
              </w:rPr>
              <w:t xml:space="preserve"> </w:t>
            </w:r>
            <w:r>
              <w:t>User</w:t>
            </w:r>
            <w:r w:rsidRPr="00D4543B">
              <w:rPr>
                <w:rFonts w:hint="eastAsia"/>
              </w:rPr>
              <w:t>，它具有指定的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。</w:t>
            </w:r>
          </w:p>
        </w:tc>
      </w:tr>
      <w:tr w:rsidR="00B53E67" w14:paraId="1B9AB5F8" w14:textId="77777777" w:rsidTr="009112F4">
        <w:tc>
          <w:tcPr>
            <w:tcW w:w="2245" w:type="dxa"/>
            <w:shd w:val="clear" w:color="auto" w:fill="FFFFFF" w:themeFill="background1"/>
          </w:tcPr>
          <w:p w14:paraId="72B5C839" w14:textId="77777777" w:rsidR="00B53E67" w:rsidRPr="004B6C39" w:rsidRDefault="00B53E67" w:rsidP="002D4C07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 w:themeFill="background1"/>
          </w:tcPr>
          <w:p w14:paraId="42CF287F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800" w:type="dxa"/>
            <w:shd w:val="clear" w:color="auto" w:fill="FFFFFF" w:themeFill="background1"/>
          </w:tcPr>
          <w:p w14:paraId="2051584C" w14:textId="77777777" w:rsidR="00B53E67" w:rsidRPr="00D875EA" w:rsidRDefault="00B53E67" w:rsidP="002D4C07">
            <w:pPr>
              <w:pStyle w:val="TableText"/>
            </w:pPr>
            <w:r>
              <w:t xml:space="preserve">String </w:t>
            </w:r>
            <w:r>
              <w:rPr>
                <w:rFonts w:hint="eastAsia"/>
              </w:rPr>
              <w:t>username</w:t>
            </w:r>
          </w:p>
        </w:tc>
        <w:tc>
          <w:tcPr>
            <w:tcW w:w="2875" w:type="dxa"/>
            <w:shd w:val="clear" w:color="auto" w:fill="FFFFFF" w:themeFill="background1"/>
          </w:tcPr>
          <w:p w14:paraId="6BB50C03" w14:textId="77777777" w:rsidR="00B53E67" w:rsidRPr="00D875EA" w:rsidRDefault="00B53E67" w:rsidP="002D4C07">
            <w:pPr>
              <w:pStyle w:val="TableText"/>
            </w:pPr>
            <w:r w:rsidRPr="00D4543B">
              <w:rPr>
                <w:rFonts w:hint="eastAsia"/>
              </w:rPr>
              <w:t>构造一个新的</w:t>
            </w:r>
            <w:r w:rsidRPr="00D4543B">
              <w:rPr>
                <w:rFonts w:hint="eastAsia"/>
              </w:rPr>
              <w:t xml:space="preserve"> User</w:t>
            </w:r>
            <w:r w:rsidRPr="00D4543B">
              <w:rPr>
                <w:rFonts w:hint="eastAsia"/>
              </w:rPr>
              <w:t>，它具有指定的</w:t>
            </w:r>
            <w:r>
              <w:t>username</w:t>
            </w:r>
            <w:r>
              <w:rPr>
                <w:rFonts w:hint="eastAsia"/>
              </w:rPr>
              <w:t>。</w:t>
            </w:r>
          </w:p>
        </w:tc>
      </w:tr>
      <w:tr w:rsidR="00B53E67" w14:paraId="7B7F726D" w14:textId="77777777" w:rsidTr="009112F4">
        <w:tc>
          <w:tcPr>
            <w:tcW w:w="2245" w:type="dxa"/>
            <w:shd w:val="clear" w:color="auto" w:fill="FFFFFF" w:themeFill="background1"/>
          </w:tcPr>
          <w:p w14:paraId="1943ADB5" w14:textId="77777777" w:rsidR="00B53E67" w:rsidRPr="004B6C39" w:rsidRDefault="00B53E67" w:rsidP="002D4C07">
            <w:pPr>
              <w:pStyle w:val="TableText"/>
            </w:pPr>
            <w:r>
              <w:t>User</w:t>
            </w:r>
          </w:p>
        </w:tc>
        <w:tc>
          <w:tcPr>
            <w:tcW w:w="1710" w:type="dxa"/>
            <w:shd w:val="clear" w:color="auto" w:fill="FFFFFF" w:themeFill="background1"/>
          </w:tcPr>
          <w:p w14:paraId="546BBE96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1800" w:type="dxa"/>
            <w:shd w:val="clear" w:color="auto" w:fill="FFFFFF" w:themeFill="background1"/>
          </w:tcPr>
          <w:p w14:paraId="447B656C" w14:textId="77777777" w:rsidR="00B53E67" w:rsidRPr="00F66A23" w:rsidRDefault="00B53E67" w:rsidP="002D4C07">
            <w:pPr>
              <w:pStyle w:val="TableText"/>
            </w:pPr>
            <w:r w:rsidRPr="000662DF">
              <w:t>String username, String password, String cellphone, Integer levelId, Boolean userStatus, Timestamp createAt</w:t>
            </w:r>
          </w:p>
        </w:tc>
        <w:tc>
          <w:tcPr>
            <w:tcW w:w="2875" w:type="dxa"/>
            <w:shd w:val="clear" w:color="auto" w:fill="FFFFFF" w:themeFill="background1"/>
          </w:tcPr>
          <w:p w14:paraId="4CEEAD69" w14:textId="77777777" w:rsidR="00B53E67" w:rsidRPr="00D875EA" w:rsidRDefault="00B53E67" w:rsidP="002D4C07">
            <w:pPr>
              <w:pStyle w:val="TableText"/>
            </w:pPr>
            <w:r w:rsidRPr="00D4543B">
              <w:rPr>
                <w:rFonts w:hint="eastAsia"/>
              </w:rPr>
              <w:t>构造一个新的</w:t>
            </w:r>
            <w:r w:rsidRPr="00D4543B">
              <w:rPr>
                <w:rFonts w:hint="eastAsia"/>
              </w:rPr>
              <w:t xml:space="preserve"> User</w:t>
            </w:r>
            <w:r w:rsidRPr="00D4543B">
              <w:rPr>
                <w:rFonts w:hint="eastAsia"/>
              </w:rPr>
              <w:t>，它具有指定的</w:t>
            </w:r>
            <w:r>
              <w:t>username</w:t>
            </w:r>
            <w:r>
              <w:rPr>
                <w:rFonts w:hint="eastAsia"/>
              </w:rPr>
              <w:t>，</w:t>
            </w:r>
            <w:r w:rsidRPr="000662DF">
              <w:t>password</w:t>
            </w:r>
            <w:r>
              <w:rPr>
                <w:rFonts w:hint="eastAsia"/>
              </w:rPr>
              <w:t>，</w:t>
            </w:r>
            <w:r w:rsidRPr="000662DF">
              <w:t>cellphone</w:t>
            </w:r>
            <w:r>
              <w:rPr>
                <w:rFonts w:hint="eastAsia"/>
              </w:rPr>
              <w:t>，</w:t>
            </w:r>
            <w:r w:rsidRPr="000662DF">
              <w:t>levelId</w:t>
            </w:r>
            <w:r>
              <w:rPr>
                <w:rFonts w:hint="eastAsia"/>
              </w:rPr>
              <w:t>，</w:t>
            </w:r>
            <w:r w:rsidRPr="000662DF">
              <w:t>userStatus</w:t>
            </w:r>
            <w:r>
              <w:rPr>
                <w:rFonts w:hint="eastAsia"/>
              </w:rPr>
              <w:t>，</w:t>
            </w:r>
            <w:r w:rsidRPr="000662DF">
              <w:t>createAt</w:t>
            </w:r>
            <w:r>
              <w:rPr>
                <w:rFonts w:hint="eastAsia"/>
              </w:rPr>
              <w:t>。</w:t>
            </w:r>
          </w:p>
        </w:tc>
      </w:tr>
    </w:tbl>
    <w:p w14:paraId="6355C545" w14:textId="77777777" w:rsidR="00B53E67" w:rsidRDefault="00B53E67" w:rsidP="00B53E6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B53E67" w14:paraId="676C018E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C7DC3B4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2FC9AFDA" w14:textId="77777777" w:rsidR="00B53E67" w:rsidRPr="00D875EA" w:rsidRDefault="00B53E67" w:rsidP="002D4C07">
            <w:pPr>
              <w:pStyle w:val="TableText"/>
            </w:pPr>
            <w:r w:rsidRPr="00D875EA">
              <w:t>com.innovaee.eorder.</w:t>
            </w:r>
            <w:r>
              <w:t>module.</w:t>
            </w:r>
            <w:r>
              <w:rPr>
                <w:rFonts w:hint="eastAsia"/>
              </w:rPr>
              <w:t>dao</w:t>
            </w:r>
          </w:p>
        </w:tc>
      </w:tr>
      <w:tr w:rsidR="00B53E67" w14:paraId="2C0DBEF3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358489BD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38A4F9BE" w14:textId="77777777" w:rsidR="00B53E67" w:rsidRPr="00D875EA" w:rsidRDefault="00B53E67" w:rsidP="002D4C07">
            <w:pPr>
              <w:pStyle w:val="TableText"/>
            </w:pPr>
            <w:r w:rsidRPr="00D875EA">
              <w:t>User</w:t>
            </w:r>
            <w:r>
              <w:t>Dao</w:t>
            </w:r>
          </w:p>
        </w:tc>
      </w:tr>
      <w:tr w:rsidR="00B53E67" w14:paraId="054482CB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26632A59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455C6968" w14:textId="77777777" w:rsidR="00B53E67" w:rsidRPr="00D875EA" w:rsidRDefault="00B53E67" w:rsidP="002D4C07">
            <w:pPr>
              <w:pStyle w:val="TableText"/>
            </w:pPr>
            <w:r w:rsidRPr="00D875EA">
              <w:t>com.innovaee.eorder.</w:t>
            </w:r>
            <w:r>
              <w:t>module.</w:t>
            </w:r>
            <w:r>
              <w:rPr>
                <w:rFonts w:hint="eastAsia"/>
              </w:rPr>
              <w:t>dao</w:t>
            </w:r>
            <w:r w:rsidRPr="00D875EA">
              <w:t>.</w:t>
            </w:r>
            <w:r>
              <w:t>BaseDao</w:t>
            </w:r>
          </w:p>
        </w:tc>
      </w:tr>
      <w:tr w:rsidR="00B53E67" w14:paraId="66BACA72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305A4837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12912EBD" w14:textId="77777777" w:rsidR="00B53E67" w:rsidRPr="00D875EA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EFE1C79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26F563B0" w14:textId="77777777" w:rsidR="00B53E67" w:rsidRPr="00D875EA" w:rsidRDefault="00B53E67" w:rsidP="002D4C07">
            <w:pPr>
              <w:pStyle w:val="TableText"/>
            </w:pPr>
            <w:r w:rsidRPr="00D875EA">
              <w:t>成员变量</w:t>
            </w:r>
          </w:p>
        </w:tc>
      </w:tr>
      <w:tr w:rsidR="00B53E67" w14:paraId="6396353D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5971703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705AABBF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617BC089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1E1698D2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5CB81BFD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B53E67" w14:paraId="32E1FC2D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3F176F2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416D06C5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0EA979C7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16B18257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6A70E515" w14:textId="77777777" w:rsidTr="009112F4">
        <w:tc>
          <w:tcPr>
            <w:tcW w:w="2245" w:type="dxa"/>
            <w:shd w:val="clear" w:color="auto" w:fill="FFFFFF" w:themeFill="background1"/>
          </w:tcPr>
          <w:p w14:paraId="22942982" w14:textId="77777777" w:rsidR="00B53E67" w:rsidRPr="004B6C39" w:rsidRDefault="00B53E67" w:rsidP="002D4C07">
            <w:pPr>
              <w:pStyle w:val="TableText"/>
            </w:pPr>
            <w:r w:rsidRPr="004B6C39">
              <w:t>getEntityClass()</w:t>
            </w:r>
          </w:p>
        </w:tc>
        <w:tc>
          <w:tcPr>
            <w:tcW w:w="1710" w:type="dxa"/>
            <w:shd w:val="clear" w:color="auto" w:fill="FFFFFF" w:themeFill="background1"/>
          </w:tcPr>
          <w:p w14:paraId="29092DEE" w14:textId="77777777" w:rsidR="00B53E67" w:rsidRPr="00D875EA" w:rsidRDefault="00B53E67" w:rsidP="002D4C07">
            <w:pPr>
              <w:pStyle w:val="TableText"/>
            </w:pPr>
            <w:r w:rsidRPr="004B6C39">
              <w:t>Class</w:t>
            </w:r>
          </w:p>
        </w:tc>
        <w:tc>
          <w:tcPr>
            <w:tcW w:w="1800" w:type="dxa"/>
            <w:shd w:val="clear" w:color="auto" w:fill="FFFFFF" w:themeFill="background1"/>
          </w:tcPr>
          <w:p w14:paraId="6033C4CC" w14:textId="77777777" w:rsidR="00B53E67" w:rsidRPr="00D875EA" w:rsidRDefault="00B53E67" w:rsidP="002D4C07">
            <w:pPr>
              <w:pStyle w:val="TableText"/>
            </w:pPr>
            <w:r w:rsidRPr="00D875EA"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3D11AEEF" w14:textId="77777777" w:rsidR="00B53E67" w:rsidRPr="00D875EA" w:rsidRDefault="00B53E67" w:rsidP="002D4C07">
            <w:pPr>
              <w:pStyle w:val="TableText"/>
            </w:pPr>
          </w:p>
        </w:tc>
      </w:tr>
      <w:tr w:rsidR="00B53E67" w14:paraId="557D6D6C" w14:textId="77777777" w:rsidTr="009112F4">
        <w:tc>
          <w:tcPr>
            <w:tcW w:w="2245" w:type="dxa"/>
            <w:shd w:val="clear" w:color="auto" w:fill="FFFFFF" w:themeFill="background1"/>
          </w:tcPr>
          <w:p w14:paraId="081143CE" w14:textId="77777777" w:rsidR="00B53E67" w:rsidRPr="004B6C39" w:rsidRDefault="00B53E67" w:rsidP="002D4C07">
            <w:pPr>
              <w:pStyle w:val="TableText"/>
            </w:pPr>
            <w:r w:rsidRPr="004B6C39">
              <w:t>findUsersByUserName()</w:t>
            </w:r>
          </w:p>
        </w:tc>
        <w:tc>
          <w:tcPr>
            <w:tcW w:w="1710" w:type="dxa"/>
            <w:shd w:val="clear" w:color="auto" w:fill="FFFFFF" w:themeFill="background1"/>
          </w:tcPr>
          <w:p w14:paraId="1962DBE7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009AEAE3" w14:textId="51D33A35" w:rsidR="00B53E67" w:rsidRDefault="00B53E67" w:rsidP="002D4C07">
            <w:pPr>
              <w:pStyle w:val="TableText"/>
            </w:pPr>
            <w:r w:rsidRPr="004B6C39">
              <w:t>String</w:t>
            </w:r>
            <w:r>
              <w:rPr>
                <w:rFonts w:hint="eastAsia"/>
              </w:rPr>
              <w:t xml:space="preserve"> username</w:t>
            </w:r>
          </w:p>
          <w:p w14:paraId="5231C242" w14:textId="77777777" w:rsidR="00B53E67" w:rsidRPr="00D875EA" w:rsidRDefault="00B53E67" w:rsidP="002D4C07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59F635DE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通过</w:t>
            </w:r>
            <w:r w:rsidRPr="00D875EA">
              <w:t>用户名查找指定用</w:t>
            </w:r>
            <w:r w:rsidRPr="00D875EA">
              <w:lastRenderedPageBreak/>
              <w:t>户，如果用户存在，</w:t>
            </w:r>
            <w:r w:rsidRPr="00D875EA">
              <w:rPr>
                <w:rFonts w:hint="eastAsia"/>
              </w:rPr>
              <w:t>返回</w:t>
            </w:r>
            <w:r w:rsidRPr="00D875EA">
              <w:t>用户</w:t>
            </w:r>
            <w:r w:rsidRPr="00D875EA">
              <w:rPr>
                <w:rFonts w:hint="eastAsia"/>
              </w:rPr>
              <w:t>实体</w:t>
            </w:r>
            <w:r w:rsidRPr="00D875EA">
              <w:t>对象</w:t>
            </w:r>
            <w:r w:rsidRPr="00D875EA">
              <w:rPr>
                <w:rFonts w:hint="eastAsia"/>
              </w:rPr>
              <w:t>;</w:t>
            </w:r>
            <w:r w:rsidRPr="00D875EA">
              <w:rPr>
                <w:rFonts w:hint="eastAsia"/>
              </w:rPr>
              <w:t>如果</w:t>
            </w:r>
            <w:r w:rsidRPr="00D875EA">
              <w:t>用户不存在，</w:t>
            </w:r>
            <w:r w:rsidRPr="00D875EA">
              <w:rPr>
                <w:rFonts w:hint="eastAsia"/>
              </w:rPr>
              <w:t>返回</w:t>
            </w:r>
            <w:r w:rsidRPr="00D875EA">
              <w:t>空对象。</w:t>
            </w:r>
          </w:p>
        </w:tc>
      </w:tr>
      <w:tr w:rsidR="00B53E67" w14:paraId="52CFC453" w14:textId="77777777" w:rsidTr="009112F4">
        <w:tc>
          <w:tcPr>
            <w:tcW w:w="2245" w:type="dxa"/>
            <w:shd w:val="clear" w:color="auto" w:fill="FFFFFF" w:themeFill="background1"/>
          </w:tcPr>
          <w:p w14:paraId="47DBB807" w14:textId="77777777" w:rsidR="00B53E67" w:rsidRPr="004B6C39" w:rsidRDefault="00B53E67" w:rsidP="002D4C07">
            <w:pPr>
              <w:pStyle w:val="TableText"/>
            </w:pPr>
            <w:r w:rsidRPr="004B6C39">
              <w:lastRenderedPageBreak/>
              <w:t>findAllUsers()</w:t>
            </w:r>
          </w:p>
        </w:tc>
        <w:tc>
          <w:tcPr>
            <w:tcW w:w="1710" w:type="dxa"/>
            <w:shd w:val="clear" w:color="auto" w:fill="FFFFFF" w:themeFill="background1"/>
          </w:tcPr>
          <w:p w14:paraId="532FBEAE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List&lt;User&gt;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69B306C1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1417096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返回</w:t>
            </w:r>
            <w:r>
              <w:t>所有用户</w:t>
            </w:r>
            <w:r>
              <w:rPr>
                <w:rFonts w:hint="eastAsia"/>
              </w:rPr>
              <w:t>实体</w:t>
            </w:r>
            <w:r>
              <w:t>对象列表。</w:t>
            </w:r>
          </w:p>
        </w:tc>
      </w:tr>
      <w:tr w:rsidR="00B53E67" w14:paraId="7E9DAC80" w14:textId="77777777" w:rsidTr="009112F4">
        <w:tc>
          <w:tcPr>
            <w:tcW w:w="2245" w:type="dxa"/>
            <w:shd w:val="clear" w:color="auto" w:fill="FFFFFF" w:themeFill="background1"/>
          </w:tcPr>
          <w:p w14:paraId="07AB882F" w14:textId="77777777" w:rsidR="00B53E67" w:rsidRPr="004B6C39" w:rsidRDefault="00B53E67" w:rsidP="002D4C07">
            <w:pPr>
              <w:pStyle w:val="TableText"/>
            </w:pPr>
            <w:r w:rsidRPr="004B6C39">
              <w:t>getUserByPassword(String, 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5A94395B" w14:textId="77777777" w:rsidR="00B53E67" w:rsidRPr="00D875EA" w:rsidRDefault="00B53E67" w:rsidP="002D4C07">
            <w:pPr>
              <w:pStyle w:val="TableText"/>
            </w:pPr>
          </w:p>
        </w:tc>
        <w:tc>
          <w:tcPr>
            <w:tcW w:w="1800" w:type="dxa"/>
            <w:shd w:val="clear" w:color="auto" w:fill="FFFFFF" w:themeFill="background1"/>
          </w:tcPr>
          <w:p w14:paraId="03694070" w14:textId="2F6CDEF8" w:rsidR="00B53E67" w:rsidRDefault="00B53E67" w:rsidP="002D4C07">
            <w:pPr>
              <w:pStyle w:val="TableText"/>
            </w:pPr>
            <w:r w:rsidRPr="004B6C39">
              <w:t>String</w:t>
            </w:r>
            <w:r>
              <w:rPr>
                <w:rFonts w:hint="eastAsia"/>
              </w:rPr>
              <w:t xml:space="preserve"> username</w:t>
            </w:r>
            <w:r>
              <w:t>,</w:t>
            </w:r>
          </w:p>
          <w:p w14:paraId="77D9BD22" w14:textId="7EB29027" w:rsidR="00B53E67" w:rsidRPr="00F66A23" w:rsidRDefault="00B53E67" w:rsidP="002D4C07">
            <w:pPr>
              <w:pStyle w:val="TableText"/>
            </w:pPr>
            <w:r w:rsidRPr="004B6C39">
              <w:t>String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</w:p>
        </w:tc>
        <w:tc>
          <w:tcPr>
            <w:tcW w:w="2875" w:type="dxa"/>
            <w:shd w:val="clear" w:color="auto" w:fill="FFFFFF" w:themeFill="background1"/>
          </w:tcPr>
          <w:p w14:paraId="7739C73F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通过</w:t>
            </w:r>
            <w:r w:rsidRPr="00D875EA"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Pr="00D875EA">
              <w:t>查找指定用户，如果用户存在，</w:t>
            </w:r>
            <w:r w:rsidRPr="00D875EA">
              <w:rPr>
                <w:rFonts w:hint="eastAsia"/>
              </w:rPr>
              <w:t>返回</w:t>
            </w:r>
            <w:r w:rsidRPr="00D875EA">
              <w:t>用户</w:t>
            </w:r>
            <w:r w:rsidRPr="00D875EA">
              <w:rPr>
                <w:rFonts w:hint="eastAsia"/>
              </w:rPr>
              <w:t>实体</w:t>
            </w:r>
            <w:r w:rsidRPr="00D875EA">
              <w:t>对象</w:t>
            </w:r>
            <w:r w:rsidRPr="00D875EA">
              <w:rPr>
                <w:rFonts w:hint="eastAsia"/>
              </w:rPr>
              <w:t>;</w:t>
            </w:r>
            <w:r w:rsidRPr="00D875EA">
              <w:rPr>
                <w:rFonts w:hint="eastAsia"/>
              </w:rPr>
              <w:t>如果</w:t>
            </w:r>
            <w:r w:rsidRPr="00D875EA">
              <w:t>用户不存在，</w:t>
            </w:r>
            <w:r w:rsidRPr="00D875EA">
              <w:rPr>
                <w:rFonts w:hint="eastAsia"/>
              </w:rPr>
              <w:t>返回</w:t>
            </w:r>
            <w:r w:rsidRPr="00D875EA">
              <w:t>空对象。</w:t>
            </w:r>
          </w:p>
        </w:tc>
      </w:tr>
      <w:tr w:rsidR="00B53E67" w14:paraId="546F3DA0" w14:textId="77777777" w:rsidTr="009112F4">
        <w:tc>
          <w:tcPr>
            <w:tcW w:w="2245" w:type="dxa"/>
            <w:shd w:val="clear" w:color="auto" w:fill="FFFFFF" w:themeFill="background1"/>
          </w:tcPr>
          <w:p w14:paraId="01EFAB02" w14:textId="77777777" w:rsidR="00B53E67" w:rsidRPr="004B6C39" w:rsidRDefault="00B53E67" w:rsidP="002D4C07">
            <w:pPr>
              <w:pStyle w:val="TableText"/>
            </w:pPr>
            <w:r w:rsidRPr="004B6C39">
              <w:t>saveUser(User)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62800C9E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6570FFA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3B0BF2D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将</w:t>
            </w:r>
            <w:r>
              <w:t>传入的</w:t>
            </w:r>
            <w:r>
              <w:t>User</w:t>
            </w:r>
            <w:r>
              <w:t>对象写入数据库</w:t>
            </w:r>
          </w:p>
        </w:tc>
      </w:tr>
      <w:tr w:rsidR="00B53E67" w14:paraId="1FEA15B0" w14:textId="77777777" w:rsidTr="009112F4">
        <w:tc>
          <w:tcPr>
            <w:tcW w:w="2245" w:type="dxa"/>
            <w:shd w:val="clear" w:color="auto" w:fill="FFFFFF" w:themeFill="background1"/>
          </w:tcPr>
          <w:p w14:paraId="4A9C0D13" w14:textId="77777777" w:rsidR="00B53E67" w:rsidRPr="004B6C39" w:rsidRDefault="00B53E67" w:rsidP="002D4C07">
            <w:pPr>
              <w:pStyle w:val="TableText"/>
            </w:pPr>
            <w:r w:rsidRPr="004B6C39">
              <w:t>updateUser(User)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5FAE6598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407C744D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01868006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数据库中传入的</w:t>
            </w:r>
            <w:r>
              <w:t>User</w:t>
            </w:r>
            <w:r>
              <w:t>对象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rPr>
                <w:rFonts w:hint="eastAsia"/>
              </w:rPr>
              <w:t>记录</w:t>
            </w:r>
          </w:p>
        </w:tc>
      </w:tr>
      <w:tr w:rsidR="00B53E67" w14:paraId="60568790" w14:textId="77777777" w:rsidTr="009112F4">
        <w:tc>
          <w:tcPr>
            <w:tcW w:w="2245" w:type="dxa"/>
            <w:shd w:val="clear" w:color="auto" w:fill="FFFFFF" w:themeFill="background1"/>
          </w:tcPr>
          <w:p w14:paraId="724EBA8E" w14:textId="77777777" w:rsidR="00B53E67" w:rsidRPr="004B6C39" w:rsidRDefault="00B53E67" w:rsidP="002D4C07">
            <w:pPr>
              <w:pStyle w:val="TableText"/>
            </w:pPr>
            <w:r w:rsidRPr="004B6C39">
              <w:t>removeUser(User)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5157D91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322F9D5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67B3307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删除</w:t>
            </w:r>
            <w:r>
              <w:t>数据库中</w:t>
            </w:r>
            <w:r>
              <w:rPr>
                <w:rFonts w:hint="eastAsia"/>
              </w:rPr>
              <w:t>传入的</w:t>
            </w:r>
            <w:r>
              <w:t>User</w:t>
            </w:r>
            <w:r>
              <w:t>对象对应的记录</w:t>
            </w:r>
          </w:p>
        </w:tc>
      </w:tr>
    </w:tbl>
    <w:p w14:paraId="0CA086E8" w14:textId="77777777" w:rsidR="00B53E67" w:rsidRPr="00D875EA" w:rsidRDefault="00B53E67" w:rsidP="00B53E6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B53E67" w14:paraId="74B113B3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0564368B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708D382D" w14:textId="77777777" w:rsidR="00B53E67" w:rsidRPr="00D875EA" w:rsidRDefault="00B53E67" w:rsidP="009112F4">
            <w:pPr>
              <w:pStyle w:val="TableText"/>
            </w:pPr>
            <w:r w:rsidRPr="00D875EA">
              <w:t>com.innovaee.eorder.</w:t>
            </w:r>
            <w:r>
              <w:t>module.service</w:t>
            </w:r>
          </w:p>
        </w:tc>
      </w:tr>
      <w:tr w:rsidR="00B53E67" w14:paraId="1A6D366A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484DB5E2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684782AE" w14:textId="77777777" w:rsidR="00B53E67" w:rsidRPr="00D875EA" w:rsidRDefault="00B53E67" w:rsidP="009112F4">
            <w:pPr>
              <w:pStyle w:val="TableText"/>
            </w:pPr>
            <w:r w:rsidRPr="00D875EA">
              <w:t>User</w:t>
            </w:r>
            <w:r>
              <w:t>Service</w:t>
            </w:r>
          </w:p>
        </w:tc>
      </w:tr>
      <w:tr w:rsidR="00B53E67" w14:paraId="10A46093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ACD34E1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5D729AAA" w14:textId="77777777" w:rsidR="00B53E67" w:rsidRPr="00D875EA" w:rsidRDefault="00B53E67" w:rsidP="009112F4">
            <w:pPr>
              <w:pStyle w:val="TableText"/>
            </w:pPr>
            <w:r w:rsidRPr="00D875EA">
              <w:t>com.innovaee.eorder.</w:t>
            </w:r>
            <w:r>
              <w:t>module.service</w:t>
            </w:r>
            <w:r w:rsidRPr="00D875EA">
              <w:t>.</w:t>
            </w:r>
            <w:r>
              <w:t>BaseService</w:t>
            </w:r>
          </w:p>
        </w:tc>
      </w:tr>
      <w:tr w:rsidR="00B53E67" w14:paraId="2C2DE896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0D19A1B3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2B5D0FA5" w14:textId="77777777" w:rsidR="00B53E67" w:rsidRPr="00D875EA" w:rsidRDefault="00B53E67" w:rsidP="009112F4">
            <w:pPr>
              <w:pStyle w:val="TableText"/>
            </w:pPr>
            <w:r>
              <w:t>n/a</w:t>
            </w:r>
          </w:p>
        </w:tc>
      </w:tr>
      <w:tr w:rsidR="00B53E67" w14:paraId="5F58D5F7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78408C71" w14:textId="77777777" w:rsidR="00B53E67" w:rsidRPr="00D875EA" w:rsidRDefault="00B53E67" w:rsidP="009112F4">
            <w:pPr>
              <w:pStyle w:val="TableText"/>
            </w:pPr>
            <w:r w:rsidRPr="00D875EA">
              <w:t>成员变量</w:t>
            </w:r>
          </w:p>
        </w:tc>
      </w:tr>
      <w:tr w:rsidR="00B53E67" w14:paraId="0CB013AE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E155BF0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44750604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58749CCC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1BCAAD0E" w14:textId="77777777" w:rsidTr="009112F4">
        <w:tc>
          <w:tcPr>
            <w:tcW w:w="2245" w:type="dxa"/>
          </w:tcPr>
          <w:p w14:paraId="59EFBE52" w14:textId="77777777" w:rsidR="00B53E67" w:rsidRPr="00D875EA" w:rsidRDefault="00B53E67" w:rsidP="009112F4">
            <w:pPr>
              <w:pStyle w:val="TableText"/>
            </w:pPr>
            <w:r w:rsidRPr="00D875EA">
              <w:t>userDao</w:t>
            </w:r>
          </w:p>
        </w:tc>
        <w:tc>
          <w:tcPr>
            <w:tcW w:w="1710" w:type="dxa"/>
          </w:tcPr>
          <w:p w14:paraId="5D652DE6" w14:textId="77777777" w:rsidR="00B53E67" w:rsidRPr="00D875EA" w:rsidRDefault="00B53E67" w:rsidP="009112F4">
            <w:pPr>
              <w:pStyle w:val="TableText"/>
            </w:pPr>
            <w:r w:rsidRPr="00D875EA">
              <w:t>UserDao</w:t>
            </w:r>
          </w:p>
        </w:tc>
        <w:tc>
          <w:tcPr>
            <w:tcW w:w="4675" w:type="dxa"/>
            <w:gridSpan w:val="2"/>
          </w:tcPr>
          <w:p w14:paraId="0D9EAFCB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用户</w:t>
            </w:r>
            <w:r>
              <w:rPr>
                <w:rFonts w:hint="eastAsia"/>
              </w:rPr>
              <w:t>数据</w:t>
            </w:r>
            <w:r>
              <w:t>访问对象</w:t>
            </w:r>
            <w:r w:rsidRPr="00D875EA">
              <w:t>类，用于</w:t>
            </w:r>
            <w:r>
              <w:rPr>
                <w:rFonts w:hint="eastAsia"/>
              </w:rPr>
              <w:t>对</w:t>
            </w:r>
            <w:r w:rsidRPr="00D875EA">
              <w:t>用户</w:t>
            </w:r>
            <w:r>
              <w:t>数据</w:t>
            </w:r>
            <w:r>
              <w:rPr>
                <w:rFonts w:hint="eastAsia"/>
              </w:rPr>
              <w:t>操作</w:t>
            </w:r>
          </w:p>
        </w:tc>
      </w:tr>
      <w:tr w:rsidR="00B53E67" w14:paraId="2A1B062C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495DAF4D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B53E67" w14:paraId="30D6C764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9C8A0B8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50CAB1C6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0B12C73C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6A71F527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59983C68" w14:textId="77777777" w:rsidTr="009112F4">
        <w:tc>
          <w:tcPr>
            <w:tcW w:w="2245" w:type="dxa"/>
            <w:shd w:val="clear" w:color="auto" w:fill="FFFFFF" w:themeFill="background1"/>
          </w:tcPr>
          <w:p w14:paraId="3AAC0239" w14:textId="77777777" w:rsidR="00B53E67" w:rsidRPr="008A5FCE" w:rsidRDefault="00B53E67" w:rsidP="009112F4">
            <w:pPr>
              <w:pStyle w:val="TableText"/>
            </w:pPr>
            <w:r w:rsidRPr="008A5FCE">
              <w:t>loadUser</w:t>
            </w:r>
          </w:p>
        </w:tc>
        <w:tc>
          <w:tcPr>
            <w:tcW w:w="1710" w:type="dxa"/>
            <w:shd w:val="clear" w:color="auto" w:fill="FFFFFF" w:themeFill="background1"/>
          </w:tcPr>
          <w:p w14:paraId="73DE15B4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29F381CB" w14:textId="77777777" w:rsidR="00B53E67" w:rsidRPr="00D875EA" w:rsidRDefault="00B53E67" w:rsidP="009112F4">
            <w:pPr>
              <w:pStyle w:val="TableText"/>
            </w:pPr>
            <w:r w:rsidRPr="00773533">
              <w:t>Integer userId</w:t>
            </w:r>
          </w:p>
        </w:tc>
        <w:tc>
          <w:tcPr>
            <w:tcW w:w="2875" w:type="dxa"/>
            <w:shd w:val="clear" w:color="auto" w:fill="FFFFFF" w:themeFill="background1"/>
          </w:tcPr>
          <w:p w14:paraId="7DC715B2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通过</w:t>
            </w:r>
            <w:r w:rsidRPr="00D875EA">
              <w:t>用户</w:t>
            </w:r>
            <w:r>
              <w:rPr>
                <w:rFonts w:hint="eastAsia"/>
              </w:rPr>
              <w:t>I</w:t>
            </w:r>
            <w:r>
              <w:t>D</w:t>
            </w:r>
            <w:r w:rsidRPr="00D875EA">
              <w:t>查找指定用户，如果用户存在，</w:t>
            </w:r>
            <w:r w:rsidRPr="00D875EA">
              <w:rPr>
                <w:rFonts w:hint="eastAsia"/>
              </w:rPr>
              <w:t>返回</w:t>
            </w:r>
            <w:r w:rsidRPr="00D875EA">
              <w:t>用户</w:t>
            </w:r>
            <w:r w:rsidRPr="00D875EA">
              <w:rPr>
                <w:rFonts w:hint="eastAsia"/>
              </w:rPr>
              <w:t>实体</w:t>
            </w:r>
            <w:r w:rsidRPr="00D875EA">
              <w:t>对象</w:t>
            </w:r>
            <w:r w:rsidRPr="00D875EA">
              <w:rPr>
                <w:rFonts w:hint="eastAsia"/>
              </w:rPr>
              <w:t>;</w:t>
            </w:r>
            <w:r w:rsidRPr="00D875EA">
              <w:rPr>
                <w:rFonts w:hint="eastAsia"/>
              </w:rPr>
              <w:t>如果</w:t>
            </w:r>
            <w:r w:rsidRPr="00D875EA">
              <w:t>用户不存在，</w:t>
            </w:r>
            <w:r w:rsidRPr="00D875EA">
              <w:rPr>
                <w:rFonts w:hint="eastAsia"/>
              </w:rPr>
              <w:t>返回</w:t>
            </w:r>
            <w:r w:rsidRPr="00D875EA">
              <w:t>空对象。</w:t>
            </w:r>
          </w:p>
        </w:tc>
      </w:tr>
      <w:tr w:rsidR="00B53E67" w14:paraId="1B9DDD11" w14:textId="77777777" w:rsidTr="009112F4">
        <w:tc>
          <w:tcPr>
            <w:tcW w:w="2245" w:type="dxa"/>
            <w:shd w:val="clear" w:color="auto" w:fill="FFFFFF" w:themeFill="background1"/>
          </w:tcPr>
          <w:p w14:paraId="40524D9A" w14:textId="77777777" w:rsidR="00B53E67" w:rsidRPr="008A5FCE" w:rsidRDefault="00B53E67" w:rsidP="009112F4">
            <w:pPr>
              <w:pStyle w:val="TableText"/>
            </w:pPr>
            <w:r w:rsidRPr="008A5FCE">
              <w:t>findAllUsers()</w:t>
            </w:r>
          </w:p>
        </w:tc>
        <w:tc>
          <w:tcPr>
            <w:tcW w:w="1710" w:type="dxa"/>
            <w:shd w:val="clear" w:color="auto" w:fill="FFFFFF" w:themeFill="background1"/>
          </w:tcPr>
          <w:p w14:paraId="3077F566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List&lt;User&gt;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050E057A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05F4CE60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返回</w:t>
            </w:r>
            <w:r>
              <w:t>所有用户</w:t>
            </w:r>
            <w:r>
              <w:rPr>
                <w:rFonts w:hint="eastAsia"/>
              </w:rPr>
              <w:t>实体</w:t>
            </w:r>
            <w:r>
              <w:t>对象列表。</w:t>
            </w:r>
          </w:p>
        </w:tc>
      </w:tr>
      <w:tr w:rsidR="00B53E67" w14:paraId="1C811D87" w14:textId="77777777" w:rsidTr="009112F4">
        <w:tc>
          <w:tcPr>
            <w:tcW w:w="2245" w:type="dxa"/>
            <w:shd w:val="clear" w:color="auto" w:fill="FFFFFF" w:themeFill="background1"/>
          </w:tcPr>
          <w:p w14:paraId="1236A4C1" w14:textId="77777777" w:rsidR="00B53E67" w:rsidRPr="008A5FCE" w:rsidRDefault="00B53E67" w:rsidP="009112F4">
            <w:pPr>
              <w:pStyle w:val="TableText"/>
            </w:pPr>
            <w:r w:rsidRPr="008A5FCE">
              <w:t>getUserByPassword(String, 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555B2FD7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26473FFF" w14:textId="39E43F42" w:rsidR="00B53E67" w:rsidRDefault="00B53E67" w:rsidP="009112F4">
            <w:pPr>
              <w:pStyle w:val="TableText"/>
            </w:pPr>
            <w:r w:rsidRPr="004B6C39">
              <w:t>String</w:t>
            </w:r>
            <w:r w:rsidR="00CB419C">
              <w:t xml:space="preserve"> </w:t>
            </w:r>
            <w:r>
              <w:rPr>
                <w:rFonts w:hint="eastAsia"/>
              </w:rPr>
              <w:t>username</w:t>
            </w:r>
            <w:r>
              <w:t>,</w:t>
            </w:r>
          </w:p>
          <w:p w14:paraId="166EDAE7" w14:textId="045BA0D2" w:rsidR="00B53E67" w:rsidRPr="00F66A23" w:rsidRDefault="00B53E67" w:rsidP="009112F4">
            <w:pPr>
              <w:pStyle w:val="TableText"/>
            </w:pPr>
            <w:r w:rsidRPr="004B6C39">
              <w:t>String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</w:p>
        </w:tc>
        <w:tc>
          <w:tcPr>
            <w:tcW w:w="2875" w:type="dxa"/>
            <w:shd w:val="clear" w:color="auto" w:fill="FFFFFF" w:themeFill="background1"/>
          </w:tcPr>
          <w:p w14:paraId="35D08B69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通过</w:t>
            </w:r>
            <w:r w:rsidRPr="00D875EA"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Pr="00D875EA">
              <w:t>查找指定用户，如果用户存在，</w:t>
            </w:r>
            <w:r w:rsidRPr="00D875EA">
              <w:rPr>
                <w:rFonts w:hint="eastAsia"/>
              </w:rPr>
              <w:t>返回</w:t>
            </w:r>
            <w:r w:rsidRPr="00D875EA">
              <w:t>用户</w:t>
            </w:r>
            <w:r w:rsidRPr="00D875EA">
              <w:rPr>
                <w:rFonts w:hint="eastAsia"/>
              </w:rPr>
              <w:t>实体</w:t>
            </w:r>
            <w:r w:rsidRPr="00D875EA">
              <w:t>对象</w:t>
            </w:r>
            <w:r w:rsidRPr="00D875EA">
              <w:rPr>
                <w:rFonts w:hint="eastAsia"/>
              </w:rPr>
              <w:t>;</w:t>
            </w:r>
            <w:r w:rsidRPr="00D875EA">
              <w:rPr>
                <w:rFonts w:hint="eastAsia"/>
              </w:rPr>
              <w:t>如果</w:t>
            </w:r>
            <w:r w:rsidRPr="00D875EA">
              <w:t>用户不存在，</w:t>
            </w:r>
            <w:r w:rsidRPr="00D875EA">
              <w:rPr>
                <w:rFonts w:hint="eastAsia"/>
              </w:rPr>
              <w:t>返回</w:t>
            </w:r>
            <w:r w:rsidRPr="00D875EA">
              <w:t>空对象。</w:t>
            </w:r>
          </w:p>
        </w:tc>
      </w:tr>
      <w:tr w:rsidR="00B53E67" w14:paraId="5BA46676" w14:textId="77777777" w:rsidTr="009112F4">
        <w:tc>
          <w:tcPr>
            <w:tcW w:w="2245" w:type="dxa"/>
            <w:shd w:val="clear" w:color="auto" w:fill="FFFFFF" w:themeFill="background1"/>
          </w:tcPr>
          <w:p w14:paraId="20568A7A" w14:textId="77777777" w:rsidR="00B53E67" w:rsidRPr="008A5FCE" w:rsidRDefault="00B53E67" w:rsidP="009112F4">
            <w:pPr>
              <w:pStyle w:val="TableText"/>
            </w:pPr>
            <w:r w:rsidRPr="008A5FCE">
              <w:t>findUsersByUserName(String)</w:t>
            </w:r>
          </w:p>
        </w:tc>
        <w:tc>
          <w:tcPr>
            <w:tcW w:w="1710" w:type="dxa"/>
            <w:shd w:val="clear" w:color="auto" w:fill="FFFFFF" w:themeFill="background1"/>
          </w:tcPr>
          <w:p w14:paraId="330B3A45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50C73BA3" w14:textId="4A354399" w:rsidR="00B53E67" w:rsidRDefault="00B53E67" w:rsidP="009112F4">
            <w:pPr>
              <w:pStyle w:val="TableText"/>
            </w:pPr>
            <w:r w:rsidRPr="004B6C39">
              <w:t>String</w:t>
            </w:r>
            <w:r>
              <w:rPr>
                <w:rFonts w:hint="eastAsia"/>
              </w:rPr>
              <w:t xml:space="preserve"> username</w:t>
            </w:r>
          </w:p>
          <w:p w14:paraId="0647BC80" w14:textId="77777777" w:rsidR="00B53E67" w:rsidRPr="00D875EA" w:rsidRDefault="00B53E67" w:rsidP="009112F4">
            <w:pPr>
              <w:pStyle w:val="TableText"/>
            </w:pPr>
          </w:p>
        </w:tc>
        <w:tc>
          <w:tcPr>
            <w:tcW w:w="2875" w:type="dxa"/>
            <w:shd w:val="clear" w:color="auto" w:fill="FFFFFF" w:themeFill="background1"/>
          </w:tcPr>
          <w:p w14:paraId="09173DA4" w14:textId="77777777" w:rsidR="00B53E67" w:rsidRPr="00D875EA" w:rsidRDefault="00B53E67" w:rsidP="009112F4">
            <w:pPr>
              <w:pStyle w:val="TableText"/>
            </w:pPr>
            <w:r w:rsidRPr="00D875EA">
              <w:rPr>
                <w:rFonts w:hint="eastAsia"/>
              </w:rPr>
              <w:t>通过</w:t>
            </w:r>
            <w:r w:rsidRPr="00D875EA">
              <w:t>用户名查找指定用户，如果用户存在，</w:t>
            </w:r>
            <w:r w:rsidRPr="00D875EA">
              <w:rPr>
                <w:rFonts w:hint="eastAsia"/>
              </w:rPr>
              <w:t>返回</w:t>
            </w:r>
            <w:r w:rsidRPr="00D875EA">
              <w:lastRenderedPageBreak/>
              <w:t>用户</w:t>
            </w:r>
            <w:r w:rsidRPr="00D875EA">
              <w:rPr>
                <w:rFonts w:hint="eastAsia"/>
              </w:rPr>
              <w:t>实体</w:t>
            </w:r>
            <w:r w:rsidRPr="00D875EA">
              <w:t>对象</w:t>
            </w:r>
            <w:r w:rsidRPr="00D875EA">
              <w:rPr>
                <w:rFonts w:hint="eastAsia"/>
              </w:rPr>
              <w:t>;</w:t>
            </w:r>
            <w:r w:rsidRPr="00D875EA">
              <w:rPr>
                <w:rFonts w:hint="eastAsia"/>
              </w:rPr>
              <w:t>如果</w:t>
            </w:r>
            <w:r w:rsidRPr="00D875EA">
              <w:t>用户不存在，</w:t>
            </w:r>
            <w:r w:rsidRPr="00D875EA">
              <w:rPr>
                <w:rFonts w:hint="eastAsia"/>
              </w:rPr>
              <w:t>返回</w:t>
            </w:r>
            <w:r w:rsidRPr="00D875EA">
              <w:t>空对象。</w:t>
            </w:r>
          </w:p>
        </w:tc>
      </w:tr>
      <w:tr w:rsidR="00B53E67" w14:paraId="7B448603" w14:textId="77777777" w:rsidTr="009112F4">
        <w:tc>
          <w:tcPr>
            <w:tcW w:w="2245" w:type="dxa"/>
            <w:shd w:val="clear" w:color="auto" w:fill="FFFFFF" w:themeFill="background1"/>
          </w:tcPr>
          <w:p w14:paraId="4CFBAB50" w14:textId="77777777" w:rsidR="00B53E67" w:rsidRPr="008A5FCE" w:rsidRDefault="00B53E67" w:rsidP="009112F4">
            <w:pPr>
              <w:pStyle w:val="TableText"/>
            </w:pPr>
            <w:r w:rsidRPr="008A5FCE">
              <w:lastRenderedPageBreak/>
              <w:t>saveUser(User)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6DE7EBDC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755041EB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22FDBCE6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将</w:t>
            </w:r>
            <w:r>
              <w:t>传入的</w:t>
            </w:r>
            <w:r>
              <w:t>User</w:t>
            </w:r>
            <w:r>
              <w:t>对象</w:t>
            </w:r>
            <w:r>
              <w:rPr>
                <w:rFonts w:hint="eastAsia"/>
              </w:rPr>
              <w:t>新增到</w:t>
            </w:r>
            <w:r>
              <w:t>数据库中</w:t>
            </w:r>
          </w:p>
        </w:tc>
      </w:tr>
      <w:tr w:rsidR="00B53E67" w14:paraId="4914ED1B" w14:textId="77777777" w:rsidTr="009112F4">
        <w:tc>
          <w:tcPr>
            <w:tcW w:w="2245" w:type="dxa"/>
            <w:shd w:val="clear" w:color="auto" w:fill="FFFFFF" w:themeFill="background1"/>
          </w:tcPr>
          <w:p w14:paraId="0ED625B7" w14:textId="77777777" w:rsidR="00B53E67" w:rsidRPr="008A5FCE" w:rsidRDefault="00B53E67" w:rsidP="009112F4">
            <w:pPr>
              <w:pStyle w:val="TableText"/>
            </w:pPr>
            <w:r w:rsidRPr="008A5FCE">
              <w:t>updateUser(User)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4871A470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4ABE370D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7E52C9CE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数据库中传入的</w:t>
            </w:r>
            <w:r>
              <w:t>User</w:t>
            </w:r>
            <w:r>
              <w:t>对象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rPr>
                <w:rFonts w:hint="eastAsia"/>
              </w:rPr>
              <w:t>记录</w:t>
            </w:r>
          </w:p>
        </w:tc>
      </w:tr>
      <w:tr w:rsidR="00B53E67" w14:paraId="1E4C09F2" w14:textId="77777777" w:rsidTr="009112F4">
        <w:tc>
          <w:tcPr>
            <w:tcW w:w="2245" w:type="dxa"/>
            <w:shd w:val="clear" w:color="auto" w:fill="FFFFFF" w:themeFill="background1"/>
          </w:tcPr>
          <w:p w14:paraId="42D8F5A8" w14:textId="77777777" w:rsidR="00B53E67" w:rsidRPr="008A5FCE" w:rsidRDefault="00B53E67" w:rsidP="009112F4">
            <w:pPr>
              <w:pStyle w:val="TableText"/>
            </w:pPr>
            <w:r w:rsidRPr="008A5FCE">
              <w:t>removeUser(User)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18550780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110D6855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4A684C83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删除</w:t>
            </w:r>
            <w:r>
              <w:t>数据库中</w:t>
            </w:r>
            <w:r>
              <w:rPr>
                <w:rFonts w:hint="eastAsia"/>
              </w:rPr>
              <w:t>传入的</w:t>
            </w:r>
            <w:r>
              <w:t>User</w:t>
            </w:r>
            <w:r>
              <w:t>对象对应的记录</w:t>
            </w:r>
          </w:p>
        </w:tc>
      </w:tr>
      <w:tr w:rsidR="00B53E67" w14:paraId="3DDF62AF" w14:textId="77777777" w:rsidTr="009112F4">
        <w:tc>
          <w:tcPr>
            <w:tcW w:w="2245" w:type="dxa"/>
            <w:shd w:val="clear" w:color="auto" w:fill="FFFFFF" w:themeFill="background1"/>
          </w:tcPr>
          <w:p w14:paraId="66263FE9" w14:textId="77777777" w:rsidR="00B53E67" w:rsidRPr="008A5FCE" w:rsidRDefault="00B53E67" w:rsidP="009112F4">
            <w:pPr>
              <w:pStyle w:val="TableText"/>
            </w:pPr>
            <w:r w:rsidRPr="008A5FCE">
              <w:t>removeUser(Integer)</w:t>
            </w:r>
          </w:p>
        </w:tc>
        <w:tc>
          <w:tcPr>
            <w:tcW w:w="1710" w:type="dxa"/>
            <w:shd w:val="clear" w:color="auto" w:fill="FFFFFF" w:themeFill="background1"/>
          </w:tcPr>
          <w:p w14:paraId="646EB3EB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05F93C41" w14:textId="77777777" w:rsidR="00B53E67" w:rsidRPr="00D875EA" w:rsidRDefault="00B53E67" w:rsidP="009112F4">
            <w:pPr>
              <w:pStyle w:val="TableText"/>
            </w:pPr>
            <w:r w:rsidRPr="00B82EED">
              <w:t>Integer userId</w:t>
            </w:r>
          </w:p>
        </w:tc>
        <w:tc>
          <w:tcPr>
            <w:tcW w:w="2875" w:type="dxa"/>
            <w:shd w:val="clear" w:color="auto" w:fill="FFFFFF" w:themeFill="background1"/>
          </w:tcPr>
          <w:p w14:paraId="45894315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删除</w:t>
            </w:r>
            <w:r>
              <w:t>数据库中</w:t>
            </w:r>
            <w:r>
              <w:rPr>
                <w:rFonts w:hint="eastAsia"/>
              </w:rPr>
              <w:t>的</w:t>
            </w:r>
            <w:r>
              <w:t>对应的</w:t>
            </w:r>
            <w:r>
              <w:rPr>
                <w:rFonts w:hint="eastAsia"/>
              </w:rPr>
              <w:t>User</w:t>
            </w:r>
            <w:r>
              <w:t>记录</w:t>
            </w:r>
          </w:p>
        </w:tc>
      </w:tr>
      <w:tr w:rsidR="00B53E67" w14:paraId="7F4BBBD8" w14:textId="77777777" w:rsidTr="009112F4">
        <w:tc>
          <w:tcPr>
            <w:tcW w:w="2245" w:type="dxa"/>
            <w:shd w:val="clear" w:color="auto" w:fill="FFFFFF" w:themeFill="background1"/>
          </w:tcPr>
          <w:p w14:paraId="3DD99630" w14:textId="77777777" w:rsidR="00B53E67" w:rsidRPr="008A5FCE" w:rsidRDefault="00B53E67" w:rsidP="009112F4">
            <w:pPr>
              <w:pStyle w:val="TableText"/>
            </w:pPr>
            <w:r w:rsidRPr="008A5FCE">
              <w:t>removeUsers(String[])</w:t>
            </w:r>
          </w:p>
        </w:tc>
        <w:tc>
          <w:tcPr>
            <w:tcW w:w="1710" w:type="dxa"/>
            <w:shd w:val="clear" w:color="auto" w:fill="FFFFFF" w:themeFill="background1"/>
          </w:tcPr>
          <w:p w14:paraId="5F637545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0596BD00" w14:textId="77777777" w:rsidR="00B53E67" w:rsidRPr="00D875EA" w:rsidRDefault="00B53E67" w:rsidP="009112F4">
            <w:pPr>
              <w:pStyle w:val="TableText"/>
            </w:pPr>
            <w:r w:rsidRPr="00B82EED">
              <w:t>Integer</w:t>
            </w:r>
            <w:r>
              <w:rPr>
                <w:rFonts w:hint="eastAsia"/>
              </w:rPr>
              <w:t>[]</w:t>
            </w:r>
            <w:r w:rsidRPr="00B82EED">
              <w:t xml:space="preserve"> userId</w:t>
            </w:r>
          </w:p>
        </w:tc>
        <w:tc>
          <w:tcPr>
            <w:tcW w:w="2875" w:type="dxa"/>
            <w:shd w:val="clear" w:color="auto" w:fill="FFFFFF" w:themeFill="background1"/>
          </w:tcPr>
          <w:p w14:paraId="02DD4FD1" w14:textId="77777777" w:rsidR="00B53E67" w:rsidRPr="00D875EA" w:rsidRDefault="00B53E67" w:rsidP="009112F4">
            <w:pPr>
              <w:pStyle w:val="TableText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数组</w:t>
            </w:r>
            <w:r>
              <w:t>，批量</w:t>
            </w:r>
            <w:r>
              <w:rPr>
                <w:rFonts w:hint="eastAsia"/>
              </w:rPr>
              <w:t>删除</w:t>
            </w:r>
            <w:r>
              <w:t>数据库中</w:t>
            </w:r>
            <w:r>
              <w:rPr>
                <w:rFonts w:hint="eastAsia"/>
              </w:rPr>
              <w:t>的</w:t>
            </w:r>
            <w:r>
              <w:t>对应的</w:t>
            </w:r>
            <w:r>
              <w:rPr>
                <w:rFonts w:hint="eastAsia"/>
              </w:rPr>
              <w:t>User</w:t>
            </w:r>
            <w:r>
              <w:t>记录</w:t>
            </w:r>
          </w:p>
        </w:tc>
      </w:tr>
    </w:tbl>
    <w:p w14:paraId="17725325" w14:textId="77777777" w:rsidR="00B53E67" w:rsidRDefault="00B53E67" w:rsidP="00B53E67"/>
    <w:p w14:paraId="7B31291E" w14:textId="77777777" w:rsidR="002D4C07" w:rsidRDefault="002D4C07" w:rsidP="00B53E67"/>
    <w:p w14:paraId="28035C29" w14:textId="77777777" w:rsidR="002D4C07" w:rsidRDefault="002D4C07" w:rsidP="00B53E67"/>
    <w:p w14:paraId="23F358E7" w14:textId="77777777" w:rsidR="002D4C07" w:rsidRPr="00523B36" w:rsidRDefault="002D4C07" w:rsidP="00B53E6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1710"/>
        <w:gridCol w:w="1800"/>
        <w:gridCol w:w="2875"/>
      </w:tblGrid>
      <w:tr w:rsidR="00B53E67" w14:paraId="4A556516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17EC7ECC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14:paraId="66C90F1B" w14:textId="77777777" w:rsidR="00B53E67" w:rsidRPr="00D875EA" w:rsidRDefault="00B53E67" w:rsidP="002D4C07">
            <w:pPr>
              <w:pStyle w:val="TableText"/>
            </w:pPr>
            <w:r w:rsidRPr="00B939E5">
              <w:t>com.innovaee.eorder.web.action.admin.user</w:t>
            </w:r>
          </w:p>
        </w:tc>
      </w:tr>
      <w:tr w:rsidR="00B53E67" w14:paraId="7367A880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4913D482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类名</w:t>
            </w:r>
          </w:p>
        </w:tc>
        <w:tc>
          <w:tcPr>
            <w:tcW w:w="6385" w:type="dxa"/>
            <w:gridSpan w:val="3"/>
          </w:tcPr>
          <w:p w14:paraId="18CC5F10" w14:textId="77777777" w:rsidR="00B53E67" w:rsidRPr="00D875EA" w:rsidRDefault="00B53E67" w:rsidP="002D4C07">
            <w:pPr>
              <w:pStyle w:val="TableText"/>
            </w:pPr>
            <w:r>
              <w:t>UserAction</w:t>
            </w:r>
          </w:p>
        </w:tc>
      </w:tr>
      <w:tr w:rsidR="00B53E67" w14:paraId="6BE509F7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6AB81F79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14:paraId="349C513B" w14:textId="77777777" w:rsidR="00B53E67" w:rsidRPr="00D875EA" w:rsidRDefault="00B53E67" w:rsidP="002D4C07">
            <w:pPr>
              <w:pStyle w:val="TableText"/>
            </w:pPr>
            <w:r w:rsidRPr="00B939E5">
              <w:t>com.innovaee.eorder.web.action.BaseAction</w:t>
            </w:r>
          </w:p>
        </w:tc>
      </w:tr>
      <w:tr w:rsidR="00B53E67" w14:paraId="2F397BE4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4CBC3826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实现</w:t>
            </w:r>
            <w:r w:rsidRPr="00D875EA">
              <w:t>接口</w:t>
            </w:r>
          </w:p>
        </w:tc>
        <w:tc>
          <w:tcPr>
            <w:tcW w:w="6385" w:type="dxa"/>
            <w:gridSpan w:val="3"/>
          </w:tcPr>
          <w:p w14:paraId="6BC2E78A" w14:textId="77777777" w:rsidR="00B53E67" w:rsidRPr="00D875EA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3B59A01C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4B529CE3" w14:textId="77777777" w:rsidR="00B53E67" w:rsidRPr="00D875EA" w:rsidRDefault="00B53E67" w:rsidP="002D4C07">
            <w:pPr>
              <w:pStyle w:val="TableText"/>
            </w:pPr>
            <w:r w:rsidRPr="00D875EA">
              <w:t>成员变量</w:t>
            </w:r>
          </w:p>
        </w:tc>
      </w:tr>
      <w:tr w:rsidR="00B53E67" w14:paraId="64A86AC1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78601E5F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变量</w:t>
            </w:r>
            <w:r w:rsidRPr="00D875EA"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1A7A184D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数据</w:t>
            </w:r>
            <w:r w:rsidRPr="00D875EA"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14:paraId="59030A21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4C75E90B" w14:textId="77777777" w:rsidTr="009112F4">
        <w:tc>
          <w:tcPr>
            <w:tcW w:w="2245" w:type="dxa"/>
          </w:tcPr>
          <w:p w14:paraId="1FA89B1C" w14:textId="77777777" w:rsidR="00B53E67" w:rsidRPr="009A5A25" w:rsidRDefault="00B53E67" w:rsidP="002D4C07">
            <w:pPr>
              <w:pStyle w:val="TableText"/>
            </w:pPr>
            <w:r>
              <w:t>list</w:t>
            </w:r>
          </w:p>
        </w:tc>
        <w:tc>
          <w:tcPr>
            <w:tcW w:w="1710" w:type="dxa"/>
          </w:tcPr>
          <w:p w14:paraId="22533B9E" w14:textId="77777777" w:rsidR="00B53E67" w:rsidRPr="00D875EA" w:rsidRDefault="00B53E67" w:rsidP="002D4C07">
            <w:pPr>
              <w:pStyle w:val="TableText"/>
            </w:pPr>
            <w:r w:rsidRPr="009A5A25">
              <w:t>List&lt;RoleLinkVo&gt;</w:t>
            </w:r>
          </w:p>
        </w:tc>
        <w:tc>
          <w:tcPr>
            <w:tcW w:w="4675" w:type="dxa"/>
            <w:gridSpan w:val="2"/>
          </w:tcPr>
          <w:p w14:paraId="6E22E9F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角色链接列表，用于显示用户可以看到</w:t>
            </w:r>
            <w:r>
              <w:rPr>
                <w:rFonts w:hint="eastAsia"/>
              </w:rPr>
              <w:t>的</w:t>
            </w:r>
            <w:r>
              <w:t>菜单</w:t>
            </w:r>
          </w:p>
        </w:tc>
      </w:tr>
      <w:tr w:rsidR="00B53E67" w14:paraId="001A7B3B" w14:textId="77777777" w:rsidTr="009112F4">
        <w:tc>
          <w:tcPr>
            <w:tcW w:w="2245" w:type="dxa"/>
          </w:tcPr>
          <w:p w14:paraId="627A15D9" w14:textId="77777777" w:rsidR="00B53E67" w:rsidRPr="009A5A25" w:rsidRDefault="00B53E67" w:rsidP="002D4C07">
            <w:pPr>
              <w:pStyle w:val="TableText"/>
            </w:pPr>
            <w:r w:rsidRPr="009A5A25">
              <w:t xml:space="preserve">userId </w:t>
            </w:r>
          </w:p>
        </w:tc>
        <w:tc>
          <w:tcPr>
            <w:tcW w:w="1710" w:type="dxa"/>
          </w:tcPr>
          <w:p w14:paraId="00A51149" w14:textId="77777777" w:rsidR="00B53E67" w:rsidRPr="00D875EA" w:rsidRDefault="00B53E67" w:rsidP="002D4C07">
            <w:pPr>
              <w:pStyle w:val="TableText"/>
            </w:pPr>
            <w:r w:rsidRPr="009A5A25">
              <w:t>String</w:t>
            </w:r>
          </w:p>
        </w:tc>
        <w:tc>
          <w:tcPr>
            <w:tcW w:w="4675" w:type="dxa"/>
            <w:gridSpan w:val="2"/>
          </w:tcPr>
          <w:p w14:paraId="5794BCC3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ID</w:t>
            </w:r>
          </w:p>
        </w:tc>
      </w:tr>
      <w:tr w:rsidR="00B53E67" w14:paraId="26D74291" w14:textId="77777777" w:rsidTr="009112F4">
        <w:tc>
          <w:tcPr>
            <w:tcW w:w="2245" w:type="dxa"/>
          </w:tcPr>
          <w:p w14:paraId="12F64514" w14:textId="77777777" w:rsidR="00B53E67" w:rsidRPr="009A5A25" w:rsidRDefault="00B53E67" w:rsidP="002D4C07">
            <w:pPr>
              <w:pStyle w:val="TableText"/>
            </w:pPr>
            <w:r>
              <w:t>userIds</w:t>
            </w:r>
          </w:p>
        </w:tc>
        <w:tc>
          <w:tcPr>
            <w:tcW w:w="1710" w:type="dxa"/>
          </w:tcPr>
          <w:p w14:paraId="0CC4BE0D" w14:textId="77777777" w:rsidR="00B53E67" w:rsidRPr="00D875EA" w:rsidRDefault="00B53E67" w:rsidP="002D4C07">
            <w:pPr>
              <w:pStyle w:val="TableText"/>
            </w:pPr>
            <w:r w:rsidRPr="009A5A25">
              <w:t>String[]</w:t>
            </w:r>
          </w:p>
        </w:tc>
        <w:tc>
          <w:tcPr>
            <w:tcW w:w="4675" w:type="dxa"/>
            <w:gridSpan w:val="2"/>
          </w:tcPr>
          <w:p w14:paraId="72BBB9E4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ID</w:t>
            </w:r>
            <w:r>
              <w:t>数组</w:t>
            </w:r>
          </w:p>
        </w:tc>
      </w:tr>
      <w:tr w:rsidR="00B53E67" w14:paraId="78597B9F" w14:textId="77777777" w:rsidTr="009112F4">
        <w:tc>
          <w:tcPr>
            <w:tcW w:w="2245" w:type="dxa"/>
          </w:tcPr>
          <w:p w14:paraId="2B217F88" w14:textId="77777777" w:rsidR="00B53E67" w:rsidRPr="009A5A25" w:rsidRDefault="00B53E67" w:rsidP="002D4C07">
            <w:pPr>
              <w:pStyle w:val="TableText"/>
            </w:pPr>
            <w:r w:rsidRPr="009A5A25">
              <w:t xml:space="preserve">user </w:t>
            </w:r>
          </w:p>
        </w:tc>
        <w:tc>
          <w:tcPr>
            <w:tcW w:w="1710" w:type="dxa"/>
          </w:tcPr>
          <w:p w14:paraId="3F26497E" w14:textId="77777777" w:rsidR="00B53E67" w:rsidRPr="00D875EA" w:rsidRDefault="00B53E67" w:rsidP="002D4C07">
            <w:pPr>
              <w:pStyle w:val="TableText"/>
            </w:pPr>
            <w:r w:rsidRPr="009A5A25">
              <w:t>User</w:t>
            </w:r>
          </w:p>
        </w:tc>
        <w:tc>
          <w:tcPr>
            <w:tcW w:w="4675" w:type="dxa"/>
            <w:gridSpan w:val="2"/>
          </w:tcPr>
          <w:p w14:paraId="3ADE2C62" w14:textId="77777777" w:rsidR="00B53E67" w:rsidRPr="00D875EA" w:rsidRDefault="00B53E67" w:rsidP="002D4C07">
            <w:pPr>
              <w:pStyle w:val="TableText"/>
            </w:pPr>
            <w:r w:rsidRPr="009A5A25">
              <w:t>User</w:t>
            </w:r>
            <w:r>
              <w:rPr>
                <w:rFonts w:hint="eastAsia"/>
              </w:rPr>
              <w:t>对象</w:t>
            </w:r>
            <w:r>
              <w:t>，用户前台页面和后台数据交互</w:t>
            </w:r>
          </w:p>
        </w:tc>
      </w:tr>
      <w:tr w:rsidR="00B53E67" w14:paraId="6EB2EB80" w14:textId="77777777" w:rsidTr="009112F4">
        <w:tc>
          <w:tcPr>
            <w:tcW w:w="2245" w:type="dxa"/>
          </w:tcPr>
          <w:p w14:paraId="1BE882AB" w14:textId="77777777" w:rsidR="00B53E67" w:rsidRPr="009A5A25" w:rsidRDefault="00B53E67" w:rsidP="002D4C07">
            <w:pPr>
              <w:pStyle w:val="TableText"/>
            </w:pPr>
            <w:r>
              <w:t>users</w:t>
            </w:r>
          </w:p>
        </w:tc>
        <w:tc>
          <w:tcPr>
            <w:tcW w:w="1710" w:type="dxa"/>
          </w:tcPr>
          <w:p w14:paraId="41E98FFF" w14:textId="77777777" w:rsidR="00B53E67" w:rsidRPr="00D875EA" w:rsidRDefault="00B53E67" w:rsidP="002D4C07">
            <w:pPr>
              <w:pStyle w:val="TableText"/>
            </w:pPr>
            <w:r w:rsidRPr="009A5A25">
              <w:t>List&lt;User&gt;</w:t>
            </w:r>
          </w:p>
        </w:tc>
        <w:tc>
          <w:tcPr>
            <w:tcW w:w="4675" w:type="dxa"/>
            <w:gridSpan w:val="2"/>
          </w:tcPr>
          <w:p w14:paraId="3845F41E" w14:textId="77777777" w:rsidR="00B53E67" w:rsidRPr="00D875EA" w:rsidRDefault="00B53E67" w:rsidP="002D4C07">
            <w:pPr>
              <w:pStyle w:val="TableText"/>
            </w:pPr>
            <w:r w:rsidRPr="009A5A25">
              <w:t>User</w:t>
            </w:r>
            <w:r>
              <w:rPr>
                <w:rFonts w:hint="eastAsia"/>
              </w:rPr>
              <w:t>对象列表</w:t>
            </w:r>
            <w:r>
              <w:t>，用户前台页面和后台数据交互</w:t>
            </w:r>
          </w:p>
        </w:tc>
      </w:tr>
      <w:tr w:rsidR="00B53E67" w14:paraId="3DC33121" w14:textId="77777777" w:rsidTr="009112F4">
        <w:tc>
          <w:tcPr>
            <w:tcW w:w="2245" w:type="dxa"/>
          </w:tcPr>
          <w:p w14:paraId="61018E13" w14:textId="77777777" w:rsidR="00B53E67" w:rsidRPr="009A5A25" w:rsidRDefault="00B53E67" w:rsidP="002D4C07">
            <w:pPr>
              <w:pStyle w:val="TableText"/>
            </w:pPr>
            <w:r w:rsidRPr="009A5A25">
              <w:t xml:space="preserve">userService </w:t>
            </w:r>
          </w:p>
        </w:tc>
        <w:tc>
          <w:tcPr>
            <w:tcW w:w="1710" w:type="dxa"/>
          </w:tcPr>
          <w:p w14:paraId="13B4636B" w14:textId="77777777" w:rsidR="00B53E67" w:rsidRPr="00D875EA" w:rsidRDefault="00B53E67" w:rsidP="002D4C07">
            <w:pPr>
              <w:pStyle w:val="TableText"/>
            </w:pPr>
            <w:r w:rsidRPr="009A5A25">
              <w:t>UserService</w:t>
            </w:r>
          </w:p>
        </w:tc>
        <w:tc>
          <w:tcPr>
            <w:tcW w:w="4675" w:type="dxa"/>
            <w:gridSpan w:val="2"/>
          </w:tcPr>
          <w:p w14:paraId="0A56C4A9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用户服务类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对</w:t>
            </w:r>
            <w:r>
              <w:t>User</w:t>
            </w:r>
            <w:r>
              <w:t>对象的操作</w:t>
            </w:r>
          </w:p>
        </w:tc>
      </w:tr>
      <w:tr w:rsidR="00B53E67" w14:paraId="6F19B9C9" w14:textId="77777777" w:rsidTr="009112F4">
        <w:tc>
          <w:tcPr>
            <w:tcW w:w="2245" w:type="dxa"/>
          </w:tcPr>
          <w:p w14:paraId="04409F80" w14:textId="77777777" w:rsidR="00B53E67" w:rsidRPr="009A5A25" w:rsidRDefault="00B53E67" w:rsidP="002D4C07">
            <w:pPr>
              <w:pStyle w:val="TableText"/>
            </w:pPr>
            <w:r>
              <w:t xml:space="preserve">userRoleService </w:t>
            </w:r>
          </w:p>
        </w:tc>
        <w:tc>
          <w:tcPr>
            <w:tcW w:w="1710" w:type="dxa"/>
          </w:tcPr>
          <w:p w14:paraId="3E33A32E" w14:textId="77777777" w:rsidR="00B53E67" w:rsidRPr="00D875EA" w:rsidRDefault="00B53E67" w:rsidP="002D4C07">
            <w:pPr>
              <w:pStyle w:val="TableText"/>
            </w:pPr>
            <w:r w:rsidRPr="009A5A25">
              <w:t>UserRoleService</w:t>
            </w:r>
          </w:p>
        </w:tc>
        <w:tc>
          <w:tcPr>
            <w:tcW w:w="4675" w:type="dxa"/>
            <w:gridSpan w:val="2"/>
          </w:tcPr>
          <w:p w14:paraId="5E07DF98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用户角色服务类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对</w:t>
            </w:r>
            <w:r>
              <w:t>User</w:t>
            </w:r>
            <w:r>
              <w:rPr>
                <w:rFonts w:hint="eastAsia"/>
              </w:rPr>
              <w:t>Role</w:t>
            </w:r>
            <w:r>
              <w:t>对象的操作</w:t>
            </w:r>
          </w:p>
        </w:tc>
      </w:tr>
      <w:tr w:rsidR="00B53E67" w14:paraId="1D0A63F2" w14:textId="77777777" w:rsidTr="009112F4">
        <w:tc>
          <w:tcPr>
            <w:tcW w:w="8630" w:type="dxa"/>
            <w:gridSpan w:val="4"/>
            <w:shd w:val="clear" w:color="auto" w:fill="BFBFBF" w:themeFill="background1" w:themeFillShade="BF"/>
          </w:tcPr>
          <w:p w14:paraId="48F93F9E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成员</w:t>
            </w:r>
            <w:r w:rsidRPr="00D875EA">
              <w:t>函数</w:t>
            </w:r>
          </w:p>
        </w:tc>
      </w:tr>
      <w:tr w:rsidR="00B53E67" w14:paraId="56ED2756" w14:textId="77777777" w:rsidTr="009112F4">
        <w:tc>
          <w:tcPr>
            <w:tcW w:w="2245" w:type="dxa"/>
            <w:shd w:val="clear" w:color="auto" w:fill="BFBFBF" w:themeFill="background1" w:themeFillShade="BF"/>
          </w:tcPr>
          <w:p w14:paraId="32A902B2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14:paraId="18D940F5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14:paraId="619DA5C2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14:paraId="77ECEA80" w14:textId="77777777" w:rsidR="00B53E67" w:rsidRPr="00D875EA" w:rsidRDefault="00B53E67" w:rsidP="002D4C07">
            <w:pPr>
              <w:pStyle w:val="TableText"/>
            </w:pPr>
            <w:r w:rsidRPr="00D875EA">
              <w:rPr>
                <w:rFonts w:hint="eastAsia"/>
              </w:rPr>
              <w:t>说明</w:t>
            </w:r>
          </w:p>
        </w:tc>
      </w:tr>
      <w:tr w:rsidR="00B53E67" w14:paraId="08613F15" w14:textId="77777777" w:rsidTr="009112F4">
        <w:tc>
          <w:tcPr>
            <w:tcW w:w="2245" w:type="dxa"/>
            <w:shd w:val="clear" w:color="auto" w:fill="FFFFFF" w:themeFill="background1"/>
          </w:tcPr>
          <w:p w14:paraId="630AEB60" w14:textId="77777777" w:rsidR="00B53E67" w:rsidRPr="00FF02BF" w:rsidRDefault="00B53E67" w:rsidP="002D4C07">
            <w:pPr>
              <w:pStyle w:val="TableText"/>
            </w:pPr>
            <w:r w:rsidRPr="00FF02BF">
              <w:t>login()</w:t>
            </w:r>
          </w:p>
        </w:tc>
        <w:tc>
          <w:tcPr>
            <w:tcW w:w="1710" w:type="dxa"/>
            <w:shd w:val="clear" w:color="auto" w:fill="FFFFFF" w:themeFill="background1"/>
          </w:tcPr>
          <w:p w14:paraId="34F4B99D" w14:textId="77777777" w:rsidR="00B53E67" w:rsidRPr="00D875EA" w:rsidRDefault="00B53E67" w:rsidP="002D4C07">
            <w:pPr>
              <w:pStyle w:val="TableText"/>
            </w:pPr>
            <w:r>
              <w:t>String</w:t>
            </w:r>
          </w:p>
        </w:tc>
        <w:tc>
          <w:tcPr>
            <w:tcW w:w="1800" w:type="dxa"/>
            <w:shd w:val="clear" w:color="auto" w:fill="FFFFFF" w:themeFill="background1"/>
          </w:tcPr>
          <w:p w14:paraId="2B81798E" w14:textId="77777777" w:rsidR="00B53E67" w:rsidRPr="00D875EA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2120F4EF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进入</w:t>
            </w:r>
            <w:r>
              <w:t>页面执行的方法</w:t>
            </w:r>
            <w:r w:rsidRPr="00D875EA">
              <w:t>。</w:t>
            </w:r>
          </w:p>
        </w:tc>
      </w:tr>
      <w:tr w:rsidR="00B53E67" w14:paraId="63AC43D9" w14:textId="77777777" w:rsidTr="009112F4">
        <w:tc>
          <w:tcPr>
            <w:tcW w:w="2245" w:type="dxa"/>
            <w:shd w:val="clear" w:color="auto" w:fill="FFFFFF" w:themeFill="background1"/>
          </w:tcPr>
          <w:p w14:paraId="15BDBC55" w14:textId="77777777" w:rsidR="00B53E67" w:rsidRPr="00FF02BF" w:rsidRDefault="00B53E67" w:rsidP="002D4C07">
            <w:pPr>
              <w:pStyle w:val="TableText"/>
            </w:pPr>
            <w:r w:rsidRPr="00FF02BF">
              <w:t>doLoad()</w:t>
            </w:r>
          </w:p>
        </w:tc>
        <w:tc>
          <w:tcPr>
            <w:tcW w:w="1710" w:type="dxa"/>
            <w:shd w:val="clear" w:color="auto" w:fill="FFFFFF" w:themeFill="background1"/>
          </w:tcPr>
          <w:p w14:paraId="2AEEC918" w14:textId="77777777" w:rsidR="00B53E67" w:rsidRPr="00D875EA" w:rsidRDefault="00B53E67" w:rsidP="002D4C07">
            <w:pPr>
              <w:pStyle w:val="TableText"/>
            </w:pPr>
            <w:r>
              <w:t>String</w:t>
            </w:r>
          </w:p>
        </w:tc>
        <w:tc>
          <w:tcPr>
            <w:tcW w:w="1800" w:type="dxa"/>
            <w:shd w:val="clear" w:color="auto" w:fill="FFFFFF" w:themeFill="background1"/>
          </w:tcPr>
          <w:p w14:paraId="25A56ABF" w14:textId="77777777" w:rsidR="00B53E67" w:rsidRPr="00F66A23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55FCF0BC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根据前台</w:t>
            </w:r>
            <w:r>
              <w:t>传来的用户</w:t>
            </w:r>
            <w:r>
              <w:t>ID</w:t>
            </w:r>
            <w:r>
              <w:rPr>
                <w:rFonts w:hint="eastAsia"/>
              </w:rPr>
              <w:t>查到</w:t>
            </w:r>
            <w:r>
              <w:t>User</w:t>
            </w:r>
            <w:r>
              <w:t>对象，并保存到</w:t>
            </w:r>
            <w:r>
              <w:t>user</w:t>
            </w:r>
            <w:r>
              <w:t>对象中</w:t>
            </w:r>
            <w:r w:rsidRPr="00D875EA">
              <w:t>。</w:t>
            </w:r>
          </w:p>
        </w:tc>
      </w:tr>
      <w:tr w:rsidR="00B53E67" w14:paraId="0B6F9B70" w14:textId="77777777" w:rsidTr="009112F4">
        <w:tc>
          <w:tcPr>
            <w:tcW w:w="2245" w:type="dxa"/>
            <w:shd w:val="clear" w:color="auto" w:fill="FFFFFF" w:themeFill="background1"/>
          </w:tcPr>
          <w:p w14:paraId="62B3B6B8" w14:textId="77777777" w:rsidR="00B53E67" w:rsidRPr="00FF02BF" w:rsidRDefault="00B53E67" w:rsidP="002D4C07">
            <w:pPr>
              <w:pStyle w:val="TableText"/>
            </w:pPr>
            <w:r w:rsidRPr="00FF02BF">
              <w:t>doList()</w:t>
            </w:r>
          </w:p>
        </w:tc>
        <w:tc>
          <w:tcPr>
            <w:tcW w:w="1710" w:type="dxa"/>
            <w:shd w:val="clear" w:color="auto" w:fill="FFFFFF" w:themeFill="background1"/>
          </w:tcPr>
          <w:p w14:paraId="23759759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List&lt;User&gt;</w:t>
            </w:r>
          </w:p>
        </w:tc>
        <w:tc>
          <w:tcPr>
            <w:tcW w:w="1800" w:type="dxa"/>
            <w:shd w:val="clear" w:color="auto" w:fill="FFFFFF" w:themeFill="background1"/>
          </w:tcPr>
          <w:p w14:paraId="713BF763" w14:textId="77777777" w:rsidR="00B53E67" w:rsidRPr="00D875EA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248E8ACD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返回</w:t>
            </w:r>
            <w:r>
              <w:t>所有用户</w:t>
            </w:r>
            <w:r>
              <w:rPr>
                <w:rFonts w:hint="eastAsia"/>
              </w:rPr>
              <w:t>实体</w:t>
            </w:r>
            <w:r>
              <w:t>对象列</w:t>
            </w:r>
            <w:r>
              <w:lastRenderedPageBreak/>
              <w:t>表。</w:t>
            </w:r>
          </w:p>
        </w:tc>
      </w:tr>
      <w:tr w:rsidR="00B53E67" w14:paraId="75F1DE33" w14:textId="77777777" w:rsidTr="009112F4">
        <w:tc>
          <w:tcPr>
            <w:tcW w:w="2245" w:type="dxa"/>
            <w:shd w:val="clear" w:color="auto" w:fill="FFFFFF" w:themeFill="background1"/>
          </w:tcPr>
          <w:p w14:paraId="53AADDAB" w14:textId="77777777" w:rsidR="00B53E67" w:rsidRPr="00FF02BF" w:rsidRDefault="00B53E67" w:rsidP="002D4C07">
            <w:pPr>
              <w:pStyle w:val="TableText"/>
            </w:pPr>
            <w:r w:rsidRPr="00FF02BF">
              <w:lastRenderedPageBreak/>
              <w:t>doStore()</w:t>
            </w:r>
          </w:p>
        </w:tc>
        <w:tc>
          <w:tcPr>
            <w:tcW w:w="1710" w:type="dxa"/>
            <w:shd w:val="clear" w:color="auto" w:fill="FFFFFF" w:themeFill="background1"/>
          </w:tcPr>
          <w:p w14:paraId="5D06DBFC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1800" w:type="dxa"/>
            <w:shd w:val="clear" w:color="auto" w:fill="FFFFFF" w:themeFill="background1"/>
          </w:tcPr>
          <w:p w14:paraId="6B323DD8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017B6582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将</w:t>
            </w:r>
            <w:r>
              <w:t>传入的</w:t>
            </w:r>
            <w:r>
              <w:t>User</w:t>
            </w:r>
            <w:r>
              <w:t>对象</w:t>
            </w:r>
            <w:r>
              <w:rPr>
                <w:rFonts w:hint="eastAsia"/>
              </w:rPr>
              <w:t>新增到</w:t>
            </w:r>
            <w:r>
              <w:t>数据库中</w:t>
            </w:r>
          </w:p>
        </w:tc>
      </w:tr>
      <w:tr w:rsidR="00B53E67" w14:paraId="42D343BE" w14:textId="77777777" w:rsidTr="009112F4">
        <w:tc>
          <w:tcPr>
            <w:tcW w:w="2245" w:type="dxa"/>
            <w:shd w:val="clear" w:color="auto" w:fill="FFFFFF" w:themeFill="background1"/>
          </w:tcPr>
          <w:p w14:paraId="5AE650A6" w14:textId="77777777" w:rsidR="00B53E67" w:rsidRPr="00FF02BF" w:rsidRDefault="00B53E67" w:rsidP="002D4C07">
            <w:pPr>
              <w:pStyle w:val="TableText"/>
            </w:pPr>
            <w:r w:rsidRPr="00FF02BF">
              <w:t>doUpdate()</w:t>
            </w:r>
          </w:p>
        </w:tc>
        <w:tc>
          <w:tcPr>
            <w:tcW w:w="1710" w:type="dxa"/>
            <w:shd w:val="clear" w:color="auto" w:fill="FFFFFF" w:themeFill="background1"/>
          </w:tcPr>
          <w:p w14:paraId="50B0DAED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2BCBA225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3E183C6F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数据库中传入的</w:t>
            </w:r>
            <w:r>
              <w:t>User</w:t>
            </w:r>
            <w:r>
              <w:t>对象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rPr>
                <w:rFonts w:hint="eastAsia"/>
              </w:rPr>
              <w:t>记录</w:t>
            </w:r>
          </w:p>
        </w:tc>
      </w:tr>
      <w:tr w:rsidR="00B53E67" w14:paraId="6AEF3068" w14:textId="77777777" w:rsidTr="009112F4">
        <w:tc>
          <w:tcPr>
            <w:tcW w:w="2245" w:type="dxa"/>
            <w:shd w:val="clear" w:color="auto" w:fill="FFFFFF" w:themeFill="background1"/>
          </w:tcPr>
          <w:p w14:paraId="3DDAAC8F" w14:textId="77777777" w:rsidR="00B53E67" w:rsidRPr="00FF02BF" w:rsidRDefault="00B53E67" w:rsidP="002D4C07">
            <w:pPr>
              <w:pStyle w:val="TableText"/>
            </w:pPr>
            <w:r w:rsidRPr="00FF02BF">
              <w:t>doRemove()</w:t>
            </w:r>
          </w:p>
        </w:tc>
        <w:tc>
          <w:tcPr>
            <w:tcW w:w="1710" w:type="dxa"/>
            <w:shd w:val="clear" w:color="auto" w:fill="FFFFFF" w:themeFill="background1"/>
          </w:tcPr>
          <w:p w14:paraId="091AD04E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void</w:t>
            </w:r>
          </w:p>
        </w:tc>
        <w:tc>
          <w:tcPr>
            <w:tcW w:w="1800" w:type="dxa"/>
            <w:shd w:val="clear" w:color="auto" w:fill="FFFFFF" w:themeFill="background1"/>
          </w:tcPr>
          <w:p w14:paraId="64B5F875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User</w:t>
            </w:r>
          </w:p>
        </w:tc>
        <w:tc>
          <w:tcPr>
            <w:tcW w:w="2875" w:type="dxa"/>
            <w:shd w:val="clear" w:color="auto" w:fill="FFFFFF" w:themeFill="background1"/>
          </w:tcPr>
          <w:p w14:paraId="34097C38" w14:textId="77777777" w:rsidR="00B53E67" w:rsidRPr="00D875EA" w:rsidRDefault="00B53E67" w:rsidP="002D4C07">
            <w:pPr>
              <w:pStyle w:val="TableText"/>
            </w:pPr>
            <w:r>
              <w:rPr>
                <w:rFonts w:hint="eastAsia"/>
              </w:rPr>
              <w:t>删除</w:t>
            </w:r>
            <w:r>
              <w:t>数据库中</w:t>
            </w:r>
            <w:r>
              <w:rPr>
                <w:rFonts w:hint="eastAsia"/>
              </w:rPr>
              <w:t>传入的</w:t>
            </w:r>
            <w:r>
              <w:t>User</w:t>
            </w:r>
            <w:r>
              <w:t>对象对应的记录</w:t>
            </w:r>
          </w:p>
        </w:tc>
      </w:tr>
      <w:tr w:rsidR="00B53E67" w14:paraId="1DC54900" w14:textId="77777777" w:rsidTr="009112F4">
        <w:tc>
          <w:tcPr>
            <w:tcW w:w="2245" w:type="dxa"/>
            <w:shd w:val="clear" w:color="auto" w:fill="FFFFFF" w:themeFill="background1"/>
          </w:tcPr>
          <w:p w14:paraId="7520EB3B" w14:textId="77777777" w:rsidR="00B53E67" w:rsidRPr="00FF02BF" w:rsidRDefault="00B53E67" w:rsidP="002D4C07">
            <w:pPr>
              <w:pStyle w:val="TableText"/>
            </w:pPr>
            <w:r w:rsidRPr="00FF02BF">
              <w:t>doLeft()</w:t>
            </w:r>
          </w:p>
        </w:tc>
        <w:tc>
          <w:tcPr>
            <w:tcW w:w="1710" w:type="dxa"/>
            <w:shd w:val="clear" w:color="auto" w:fill="FFFFFF" w:themeFill="background1"/>
          </w:tcPr>
          <w:p w14:paraId="0AED348B" w14:textId="77777777" w:rsidR="00B53E67" w:rsidRDefault="00B53E67" w:rsidP="002D4C07">
            <w:pPr>
              <w:pStyle w:val="TableText"/>
            </w:pPr>
            <w:r>
              <w:t>String</w:t>
            </w:r>
          </w:p>
        </w:tc>
        <w:tc>
          <w:tcPr>
            <w:tcW w:w="1800" w:type="dxa"/>
            <w:shd w:val="clear" w:color="auto" w:fill="FFFFFF" w:themeFill="background1"/>
          </w:tcPr>
          <w:p w14:paraId="49056095" w14:textId="77777777" w:rsidR="00B53E67" w:rsidRPr="00B82EED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875" w:type="dxa"/>
            <w:shd w:val="clear" w:color="auto" w:fill="FFFFFF" w:themeFill="background1"/>
          </w:tcPr>
          <w:p w14:paraId="6E5714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根据</w:t>
            </w:r>
            <w:r>
              <w:t>用户信息，生成对应的菜单</w:t>
            </w:r>
          </w:p>
        </w:tc>
      </w:tr>
    </w:tbl>
    <w:p w14:paraId="348E40B8" w14:textId="77777777" w:rsidR="00B53E67" w:rsidRPr="000F6424" w:rsidRDefault="00B53E67" w:rsidP="00B53E67"/>
    <w:p w14:paraId="5055A3C4" w14:textId="77777777" w:rsidR="00B53E67" w:rsidRPr="009642B3" w:rsidRDefault="00B53E67" w:rsidP="00F5058E">
      <w:pPr>
        <w:pStyle w:val="Heading3"/>
        <w:numPr>
          <w:ilvl w:val="2"/>
          <w:numId w:val="7"/>
        </w:numPr>
        <w:adjustRightInd w:val="0"/>
      </w:pPr>
      <w:bookmarkStart w:id="233" w:name="_Toc408405009"/>
      <w:r w:rsidRPr="009642B3">
        <w:rPr>
          <w:rFonts w:hint="eastAsia"/>
        </w:rPr>
        <w:t>其他说明</w:t>
      </w:r>
      <w:bookmarkEnd w:id="233"/>
    </w:p>
    <w:p w14:paraId="007876A4" w14:textId="77777777" w:rsidR="00B53E67" w:rsidRDefault="00B53E67" w:rsidP="00B53E67">
      <w:pPr>
        <w:pStyle w:val="Heading1"/>
      </w:pPr>
      <w:bookmarkStart w:id="234" w:name="_Toc408405010"/>
      <w:r w:rsidRPr="00C9114B">
        <w:rPr>
          <w:rFonts w:hint="eastAsia"/>
        </w:rPr>
        <w:t>数据库</w:t>
      </w:r>
      <w:r w:rsidRPr="00C9114B">
        <w:t>设计</w:t>
      </w:r>
      <w:bookmarkEnd w:id="234"/>
    </w:p>
    <w:p w14:paraId="286C1C4A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35" w:name="_Toc408405011"/>
      <w:r w:rsidRPr="00D058DB">
        <w:rPr>
          <w:rFonts w:hint="eastAsia"/>
        </w:rPr>
        <w:t>用户</w:t>
      </w:r>
      <w:r w:rsidRPr="00D058DB">
        <w:t>表</w:t>
      </w:r>
      <w:bookmarkEnd w:id="235"/>
    </w:p>
    <w:p w14:paraId="49A65EBF" w14:textId="77777777" w:rsidR="002D4C07" w:rsidRDefault="002D4C07" w:rsidP="00B53E67"/>
    <w:p w14:paraId="56860AE4" w14:textId="77777777" w:rsidR="00B53E67" w:rsidRPr="00163562" w:rsidRDefault="00B53E67" w:rsidP="00B53E67">
      <w:r>
        <w:t xml:space="preserve"> </w:t>
      </w: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36" w:name="_Toc408405012"/>
      <w:r w:rsidRPr="00D058DB">
        <w:rPr>
          <w:rFonts w:hint="eastAsia"/>
        </w:rPr>
        <w:t>角色</w:t>
      </w:r>
      <w:r w:rsidRPr="00D058DB">
        <w:t>表</w:t>
      </w:r>
      <w:bookmarkEnd w:id="23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37" w:name="_Toc408405013"/>
      <w:r w:rsidRPr="00D058DB">
        <w:rPr>
          <w:rFonts w:hint="eastAsia"/>
        </w:rPr>
        <w:lastRenderedPageBreak/>
        <w:t>功能</w:t>
      </w:r>
      <w:r w:rsidRPr="00D058DB">
        <w:t>表</w:t>
      </w:r>
      <w:bookmarkEnd w:id="237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38" w:name="_Toc408405014"/>
      <w:r w:rsidRPr="00D058DB">
        <w:rPr>
          <w:rFonts w:hint="eastAsia"/>
        </w:rPr>
        <w:t>用户</w:t>
      </w:r>
      <w:r w:rsidRPr="00D058DB">
        <w:t>角色关联表</w:t>
      </w:r>
      <w:bookmarkEnd w:id="23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239" w:name="_Toc408405015"/>
      <w:r w:rsidRPr="00D058DB">
        <w:rPr>
          <w:rFonts w:hint="eastAsia"/>
        </w:rPr>
        <w:t>角色</w:t>
      </w:r>
      <w:r w:rsidRPr="00D058DB">
        <w:t>功能关联表</w:t>
      </w:r>
      <w:bookmarkEnd w:id="23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40" w:name="_Toc408405016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240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41" w:name="_Toc408405017"/>
      <w:r w:rsidRPr="00D058DB">
        <w:rPr>
          <w:rFonts w:hint="eastAsia"/>
        </w:rPr>
        <w:t>菜品</w:t>
      </w:r>
      <w:r w:rsidRPr="00D058DB">
        <w:t>表</w:t>
      </w:r>
      <w:bookmarkEnd w:id="24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42" w:name="_Toc408405018"/>
      <w:r w:rsidRPr="00D058DB">
        <w:rPr>
          <w:rFonts w:hint="eastAsia"/>
        </w:rPr>
        <w:t>订单</w:t>
      </w:r>
      <w:r w:rsidRPr="00D058DB">
        <w:t>表</w:t>
      </w:r>
      <w:bookmarkEnd w:id="24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43" w:name="_Toc408405019"/>
      <w:r w:rsidRPr="00D058DB">
        <w:rPr>
          <w:rFonts w:hint="eastAsia"/>
        </w:rPr>
        <w:lastRenderedPageBreak/>
        <w:t>订单</w:t>
      </w:r>
      <w:r>
        <w:rPr>
          <w:rFonts w:hint="eastAsia"/>
        </w:rPr>
        <w:t>条目</w:t>
      </w:r>
      <w:r w:rsidRPr="00D058DB">
        <w:t>表</w:t>
      </w:r>
      <w:bookmarkEnd w:id="24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244" w:name="_Toc408405020"/>
      <w:r>
        <w:rPr>
          <w:rFonts w:hint="eastAsia"/>
        </w:rPr>
        <w:t>会员</w:t>
      </w:r>
      <w:r>
        <w:t>等级</w:t>
      </w:r>
      <w:r w:rsidRPr="00D058DB">
        <w:t>表</w:t>
      </w:r>
      <w:bookmarkEnd w:id="24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2B7A10FB" w14:textId="77777777" w:rsidR="00B53E67" w:rsidRDefault="00B53E67" w:rsidP="00B53E67">
      <w:pPr>
        <w:pStyle w:val="Heading1"/>
      </w:pPr>
      <w:bookmarkStart w:id="245" w:name="_Toc408405021"/>
      <w:r>
        <w:rPr>
          <w:rFonts w:hint="eastAsia"/>
        </w:rPr>
        <w:t>接口设计</w:t>
      </w:r>
      <w:bookmarkEnd w:id="245"/>
    </w:p>
    <w:p w14:paraId="04EA296E" w14:textId="77777777" w:rsidR="00B53E67" w:rsidRPr="00BC7F99" w:rsidRDefault="00B53E67" w:rsidP="00F5058E">
      <w:pPr>
        <w:keepNext/>
        <w:keepLines/>
        <w:numPr>
          <w:ilvl w:val="0"/>
          <w:numId w:val="5"/>
        </w:numPr>
        <w:spacing w:before="240"/>
        <w:outlineLvl w:val="0"/>
        <w:rPr>
          <w:rFonts w:asciiTheme="majorEastAsia" w:eastAsiaTheme="majorEastAsia" w:hAnsiTheme="majorEastAsia" w:cstheme="majorBidi"/>
          <w:vanish/>
          <w:sz w:val="32"/>
          <w:szCs w:val="32"/>
        </w:rPr>
      </w:pPr>
      <w:bookmarkStart w:id="246" w:name="_Toc404195894"/>
      <w:bookmarkStart w:id="247" w:name="_Toc404196276"/>
      <w:bookmarkStart w:id="248" w:name="_Toc404503325"/>
      <w:bookmarkStart w:id="249" w:name="_Toc404504838"/>
      <w:bookmarkStart w:id="250" w:name="_Toc404508457"/>
      <w:bookmarkStart w:id="251" w:name="_Toc404512290"/>
      <w:bookmarkStart w:id="252" w:name="_Toc404522136"/>
      <w:bookmarkStart w:id="253" w:name="_Toc405578768"/>
      <w:bookmarkStart w:id="254" w:name="_Toc405826291"/>
      <w:bookmarkStart w:id="255" w:name="_Toc405830833"/>
      <w:bookmarkStart w:id="256" w:name="_Toc407360374"/>
      <w:bookmarkStart w:id="257" w:name="_Toc407360431"/>
      <w:bookmarkStart w:id="258" w:name="_Toc407371582"/>
      <w:bookmarkStart w:id="259" w:name="_Toc407372899"/>
      <w:bookmarkStart w:id="260" w:name="_Toc407373212"/>
      <w:bookmarkStart w:id="261" w:name="_Toc407740733"/>
      <w:bookmarkStart w:id="262" w:name="_Toc407804609"/>
      <w:bookmarkStart w:id="263" w:name="_Toc408405022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264415F0" w14:textId="77777777" w:rsidR="00B53E67" w:rsidRPr="00BC7F99" w:rsidRDefault="00B53E67" w:rsidP="00F5058E">
      <w:pPr>
        <w:keepNext/>
        <w:keepLines/>
        <w:numPr>
          <w:ilvl w:val="0"/>
          <w:numId w:val="5"/>
        </w:numPr>
        <w:spacing w:before="240"/>
        <w:outlineLvl w:val="0"/>
        <w:rPr>
          <w:rFonts w:asciiTheme="majorEastAsia" w:eastAsiaTheme="majorEastAsia" w:hAnsiTheme="majorEastAsia" w:cstheme="majorBidi"/>
          <w:vanish/>
          <w:sz w:val="32"/>
          <w:szCs w:val="32"/>
        </w:rPr>
      </w:pPr>
      <w:bookmarkStart w:id="264" w:name="_Toc404195895"/>
      <w:bookmarkStart w:id="265" w:name="_Toc404196277"/>
      <w:bookmarkStart w:id="266" w:name="_Toc404503326"/>
      <w:bookmarkStart w:id="267" w:name="_Toc404504839"/>
      <w:bookmarkStart w:id="268" w:name="_Toc404508458"/>
      <w:bookmarkStart w:id="269" w:name="_Toc404512291"/>
      <w:bookmarkStart w:id="270" w:name="_Toc404522137"/>
      <w:bookmarkStart w:id="271" w:name="_Toc405578769"/>
      <w:bookmarkStart w:id="272" w:name="_Toc405826292"/>
      <w:bookmarkStart w:id="273" w:name="_Toc405830834"/>
      <w:bookmarkStart w:id="274" w:name="_Toc407360375"/>
      <w:bookmarkStart w:id="275" w:name="_Toc407360432"/>
      <w:bookmarkStart w:id="276" w:name="_Toc407371583"/>
      <w:bookmarkStart w:id="277" w:name="_Toc407372900"/>
      <w:bookmarkStart w:id="278" w:name="_Toc407373213"/>
      <w:bookmarkStart w:id="279" w:name="_Toc407740734"/>
      <w:bookmarkStart w:id="280" w:name="_Toc407804610"/>
      <w:bookmarkStart w:id="281" w:name="_Toc40840502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1D0A5BC6" w14:textId="77777777" w:rsidR="00B53E67" w:rsidRPr="00BC7F99" w:rsidRDefault="00B53E67" w:rsidP="00F5058E">
      <w:pPr>
        <w:keepNext/>
        <w:keepLines/>
        <w:numPr>
          <w:ilvl w:val="0"/>
          <w:numId w:val="5"/>
        </w:numPr>
        <w:spacing w:before="240"/>
        <w:outlineLvl w:val="0"/>
        <w:rPr>
          <w:rFonts w:asciiTheme="majorEastAsia" w:eastAsiaTheme="majorEastAsia" w:hAnsiTheme="majorEastAsia" w:cstheme="majorBidi"/>
          <w:vanish/>
          <w:sz w:val="32"/>
          <w:szCs w:val="32"/>
        </w:rPr>
      </w:pPr>
      <w:bookmarkStart w:id="282" w:name="_Toc404195896"/>
      <w:bookmarkStart w:id="283" w:name="_Toc404196278"/>
      <w:bookmarkStart w:id="284" w:name="_Toc404503327"/>
      <w:bookmarkStart w:id="285" w:name="_Toc404504840"/>
      <w:bookmarkStart w:id="286" w:name="_Toc404508459"/>
      <w:bookmarkStart w:id="287" w:name="_Toc404512292"/>
      <w:bookmarkStart w:id="288" w:name="_Toc404522138"/>
      <w:bookmarkStart w:id="289" w:name="_Toc405578770"/>
      <w:bookmarkStart w:id="290" w:name="_Toc405826293"/>
      <w:bookmarkStart w:id="291" w:name="_Toc405830835"/>
      <w:bookmarkStart w:id="292" w:name="_Toc407360376"/>
      <w:bookmarkStart w:id="293" w:name="_Toc407360433"/>
      <w:bookmarkStart w:id="294" w:name="_Toc407371584"/>
      <w:bookmarkStart w:id="295" w:name="_Toc407372901"/>
      <w:bookmarkStart w:id="296" w:name="_Toc407373214"/>
      <w:bookmarkStart w:id="297" w:name="_Toc407740735"/>
      <w:bookmarkStart w:id="298" w:name="_Toc407804611"/>
      <w:bookmarkStart w:id="299" w:name="_Toc408405024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316F8EA0" w14:textId="77777777" w:rsidR="00B53E67" w:rsidRPr="00BC7F99" w:rsidRDefault="00B53E67" w:rsidP="00F5058E">
      <w:pPr>
        <w:keepNext/>
        <w:keepLines/>
        <w:numPr>
          <w:ilvl w:val="0"/>
          <w:numId w:val="5"/>
        </w:numPr>
        <w:spacing w:before="240"/>
        <w:outlineLvl w:val="0"/>
        <w:rPr>
          <w:rFonts w:asciiTheme="majorEastAsia" w:eastAsiaTheme="majorEastAsia" w:hAnsiTheme="majorEastAsia" w:cstheme="majorBidi"/>
          <w:vanish/>
          <w:sz w:val="32"/>
          <w:szCs w:val="32"/>
        </w:rPr>
      </w:pPr>
      <w:bookmarkStart w:id="300" w:name="_Toc404195897"/>
      <w:bookmarkStart w:id="301" w:name="_Toc404196279"/>
      <w:bookmarkStart w:id="302" w:name="_Toc404503328"/>
      <w:bookmarkStart w:id="303" w:name="_Toc404504841"/>
      <w:bookmarkStart w:id="304" w:name="_Toc404508460"/>
      <w:bookmarkStart w:id="305" w:name="_Toc404512293"/>
      <w:bookmarkStart w:id="306" w:name="_Toc404522139"/>
      <w:bookmarkStart w:id="307" w:name="_Toc405578771"/>
      <w:bookmarkStart w:id="308" w:name="_Toc405826294"/>
      <w:bookmarkStart w:id="309" w:name="_Toc405830836"/>
      <w:bookmarkStart w:id="310" w:name="_Toc407360377"/>
      <w:bookmarkStart w:id="311" w:name="_Toc407360434"/>
      <w:bookmarkStart w:id="312" w:name="_Toc407371585"/>
      <w:bookmarkStart w:id="313" w:name="_Toc407372902"/>
      <w:bookmarkStart w:id="314" w:name="_Toc407373215"/>
      <w:bookmarkStart w:id="315" w:name="_Toc407740736"/>
      <w:bookmarkStart w:id="316" w:name="_Toc407804612"/>
      <w:bookmarkStart w:id="317" w:name="_Toc408405025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14:paraId="1FBF65D8" w14:textId="77777777" w:rsidR="00B53E67" w:rsidRPr="00BC7F99" w:rsidRDefault="00B53E67" w:rsidP="00F5058E">
      <w:pPr>
        <w:keepNext/>
        <w:keepLines/>
        <w:numPr>
          <w:ilvl w:val="0"/>
          <w:numId w:val="5"/>
        </w:numPr>
        <w:spacing w:before="240"/>
        <w:outlineLvl w:val="0"/>
        <w:rPr>
          <w:rFonts w:asciiTheme="majorEastAsia" w:eastAsiaTheme="majorEastAsia" w:hAnsiTheme="majorEastAsia" w:cstheme="majorBidi"/>
          <w:vanish/>
          <w:sz w:val="32"/>
          <w:szCs w:val="32"/>
        </w:rPr>
      </w:pPr>
      <w:bookmarkStart w:id="318" w:name="_Toc404195898"/>
      <w:bookmarkStart w:id="319" w:name="_Toc404196280"/>
      <w:bookmarkStart w:id="320" w:name="_Toc404503329"/>
      <w:bookmarkStart w:id="321" w:name="_Toc404504842"/>
      <w:bookmarkStart w:id="322" w:name="_Toc404508461"/>
      <w:bookmarkStart w:id="323" w:name="_Toc404512294"/>
      <w:bookmarkStart w:id="324" w:name="_Toc404522140"/>
      <w:bookmarkStart w:id="325" w:name="_Toc405578772"/>
      <w:bookmarkStart w:id="326" w:name="_Toc405826295"/>
      <w:bookmarkStart w:id="327" w:name="_Toc405830837"/>
      <w:bookmarkStart w:id="328" w:name="_Toc407360378"/>
      <w:bookmarkStart w:id="329" w:name="_Toc407360435"/>
      <w:bookmarkStart w:id="330" w:name="_Toc407371586"/>
      <w:bookmarkStart w:id="331" w:name="_Toc407372903"/>
      <w:bookmarkStart w:id="332" w:name="_Toc407373216"/>
      <w:bookmarkStart w:id="333" w:name="_Toc407740737"/>
      <w:bookmarkStart w:id="334" w:name="_Toc407804613"/>
      <w:bookmarkStart w:id="335" w:name="_Toc408405026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14:paraId="0CB2E185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336" w:name="_Toc408405027"/>
      <w:r w:rsidRPr="00C9114B">
        <w:rPr>
          <w:rFonts w:hint="eastAsia"/>
        </w:rPr>
        <w:t>内部接口</w:t>
      </w:r>
      <w:bookmarkEnd w:id="336"/>
    </w:p>
    <w:p w14:paraId="45825AD2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337" w:name="_Toc408405028"/>
      <w:r w:rsidRPr="00C9114B">
        <w:rPr>
          <w:rFonts w:hint="eastAsia"/>
        </w:rPr>
        <w:t>外部接口</w:t>
      </w:r>
      <w:bookmarkEnd w:id="337"/>
    </w:p>
    <w:p w14:paraId="34E30A46" w14:textId="77777777" w:rsidR="00B53E67" w:rsidRPr="00C9114B" w:rsidRDefault="00B53E67" w:rsidP="00F5058E">
      <w:pPr>
        <w:pStyle w:val="Heading3"/>
        <w:numPr>
          <w:ilvl w:val="2"/>
          <w:numId w:val="7"/>
        </w:numPr>
        <w:adjustRightInd w:val="0"/>
      </w:pPr>
      <w:bookmarkStart w:id="338" w:name="_Toc408405029"/>
      <w:r w:rsidRPr="00C9114B">
        <w:rPr>
          <w:rFonts w:hint="eastAsia"/>
        </w:rPr>
        <w:t>接口</w:t>
      </w:r>
      <w:r w:rsidRPr="00C9114B">
        <w:t>说明</w:t>
      </w:r>
      <w:bookmarkEnd w:id="338"/>
    </w:p>
    <w:p w14:paraId="050DED0F" w14:textId="77777777" w:rsidR="00B53E67" w:rsidRPr="00C9114B" w:rsidRDefault="00B53E67" w:rsidP="00F5058E">
      <w:pPr>
        <w:pStyle w:val="Heading3"/>
        <w:numPr>
          <w:ilvl w:val="2"/>
          <w:numId w:val="7"/>
        </w:numPr>
        <w:adjustRightInd w:val="0"/>
      </w:pPr>
      <w:bookmarkStart w:id="339" w:name="_Toc408405030"/>
      <w:r w:rsidRPr="00C9114B">
        <w:rPr>
          <w:rFonts w:hint="eastAsia"/>
        </w:rPr>
        <w:t>调用方式</w:t>
      </w:r>
      <w:bookmarkEnd w:id="339"/>
    </w:p>
    <w:p w14:paraId="024C12D3" w14:textId="77777777" w:rsidR="00B53E67" w:rsidRDefault="00B53E67" w:rsidP="00B53E67">
      <w:pPr>
        <w:pStyle w:val="Heading1"/>
      </w:pPr>
      <w:bookmarkStart w:id="340" w:name="_Toc408405031"/>
      <w:r>
        <w:rPr>
          <w:rFonts w:hint="eastAsia"/>
        </w:rPr>
        <w:t>系统</w:t>
      </w:r>
      <w:r>
        <w:t>认证安全设计</w:t>
      </w:r>
      <w:bookmarkEnd w:id="340"/>
    </w:p>
    <w:p w14:paraId="3B7AC8DF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341" w:name="_Toc408405032"/>
      <w:r w:rsidRPr="00D058DB">
        <w:rPr>
          <w:rFonts w:hint="eastAsia"/>
        </w:rPr>
        <w:t>访问</w:t>
      </w:r>
      <w:r w:rsidRPr="00D058DB">
        <w:t>控制</w:t>
      </w:r>
      <w:r w:rsidRPr="00D058DB">
        <w:rPr>
          <w:rFonts w:hint="eastAsia"/>
        </w:rPr>
        <w:t>设计</w:t>
      </w:r>
      <w:bookmarkEnd w:id="341"/>
    </w:p>
    <w:p w14:paraId="7078F0E6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342" w:name="_Toc408405033"/>
      <w:r w:rsidRPr="00D058DB">
        <w:rPr>
          <w:rFonts w:hint="eastAsia"/>
        </w:rPr>
        <w:t>访问</w:t>
      </w:r>
      <w:r w:rsidRPr="00D058DB">
        <w:t>控制流程图</w:t>
      </w:r>
      <w:bookmarkEnd w:id="342"/>
    </w:p>
    <w:p w14:paraId="6ABE88E2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343" w:name="_Toc408405034"/>
      <w:r w:rsidRPr="00D058DB">
        <w:rPr>
          <w:rFonts w:hint="eastAsia"/>
        </w:rPr>
        <w:t>访问</w:t>
      </w:r>
      <w:r w:rsidRPr="00D058DB">
        <w:t>控制流程</w:t>
      </w:r>
      <w:r w:rsidRPr="00D058DB">
        <w:rPr>
          <w:rFonts w:hint="eastAsia"/>
        </w:rPr>
        <w:t>说明</w:t>
      </w:r>
      <w:bookmarkEnd w:id="343"/>
    </w:p>
    <w:p w14:paraId="2A964482" w14:textId="77777777" w:rsidR="00B53E67" w:rsidRDefault="00B53E67" w:rsidP="00B53E67"/>
    <w:p w14:paraId="61CEF31C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344" w:name="_Toc408405035"/>
      <w:r>
        <w:rPr>
          <w:rFonts w:hint="eastAsia"/>
        </w:rPr>
        <w:lastRenderedPageBreak/>
        <w:t>系统</w:t>
      </w:r>
      <w:r>
        <w:t>性能设计</w:t>
      </w:r>
      <w:bookmarkEnd w:id="344"/>
    </w:p>
    <w:p w14:paraId="5B5168BD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345" w:name="_Toc408405036"/>
      <w:r>
        <w:rPr>
          <w:rFonts w:hint="eastAsia"/>
        </w:rPr>
        <w:t>概念</w:t>
      </w:r>
      <w:bookmarkEnd w:id="345"/>
    </w:p>
    <w:p w14:paraId="5D2C0641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346" w:name="_Toc408405037"/>
      <w:r>
        <w:rPr>
          <w:rFonts w:hint="eastAsia"/>
        </w:rPr>
        <w:t>EnCache</w:t>
      </w:r>
      <w:r>
        <w:rPr>
          <w:rFonts w:hint="eastAsia"/>
        </w:rPr>
        <w:t>配置</w:t>
      </w:r>
      <w:bookmarkEnd w:id="346"/>
    </w:p>
    <w:p w14:paraId="7CF8E585" w14:textId="77777777" w:rsidR="00B53E67" w:rsidRDefault="00B53E67" w:rsidP="00B53E67">
      <w:pPr>
        <w:pStyle w:val="Heading1"/>
      </w:pPr>
      <w:bookmarkStart w:id="347" w:name="_Toc408405038"/>
      <w:r>
        <w:rPr>
          <w:rFonts w:hint="eastAsia"/>
        </w:rPr>
        <w:t>系统</w:t>
      </w:r>
      <w:r>
        <w:t>出错</w:t>
      </w:r>
      <w:r>
        <w:rPr>
          <w:rFonts w:hint="eastAsia"/>
        </w:rPr>
        <w:t>处理</w:t>
      </w:r>
      <w:bookmarkEnd w:id="347"/>
    </w:p>
    <w:p w14:paraId="738A0D75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348" w:name="_Toc408405039"/>
      <w:r>
        <w:rPr>
          <w:rFonts w:hint="eastAsia"/>
        </w:rPr>
        <w:t>出错信息输出</w:t>
      </w:r>
      <w:bookmarkEnd w:id="348"/>
    </w:p>
    <w:p w14:paraId="1233424F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349" w:name="_Toc408405040"/>
      <w:r>
        <w:rPr>
          <w:rFonts w:hint="eastAsia"/>
        </w:rPr>
        <w:t>出错处理</w:t>
      </w:r>
      <w:r>
        <w:t>对策</w:t>
      </w:r>
      <w:bookmarkEnd w:id="349"/>
    </w:p>
    <w:p w14:paraId="53838D77" w14:textId="77777777" w:rsidR="00B53E67" w:rsidRPr="009642B3" w:rsidRDefault="00B53E67" w:rsidP="00B53E67">
      <w:pPr>
        <w:pStyle w:val="Heading1"/>
      </w:pPr>
      <w:bookmarkStart w:id="350" w:name="_Toc408405041"/>
      <w:r w:rsidRPr="009642B3">
        <w:rPr>
          <w:rFonts w:hint="eastAsia"/>
        </w:rPr>
        <w:t>附录</w:t>
      </w:r>
      <w:bookmarkEnd w:id="350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A0CD1" w14:textId="77777777" w:rsidR="00D11B8E" w:rsidRDefault="00D11B8E" w:rsidP="00CD1C50">
      <w:r>
        <w:separator/>
      </w:r>
    </w:p>
    <w:p w14:paraId="2F7AAA15" w14:textId="77777777" w:rsidR="00D11B8E" w:rsidRDefault="00D11B8E" w:rsidP="00CD1C50"/>
  </w:endnote>
  <w:endnote w:type="continuationSeparator" w:id="0">
    <w:p w14:paraId="7C7D2B8E" w14:textId="77777777" w:rsidR="00D11B8E" w:rsidRDefault="00D11B8E" w:rsidP="00CD1C50">
      <w:r>
        <w:continuationSeparator/>
      </w:r>
    </w:p>
    <w:p w14:paraId="68FCE92F" w14:textId="77777777" w:rsidR="00D11B8E" w:rsidRDefault="00D11B8E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7A4645" w:rsidRDefault="007A4645" w:rsidP="00CD1C50">
    <w:pPr>
      <w:pStyle w:val="Footer"/>
    </w:pPr>
  </w:p>
  <w:p w14:paraId="23FD368A" w14:textId="77777777" w:rsidR="007A4645" w:rsidRDefault="007A4645" w:rsidP="00CD1C50">
    <w:pPr>
      <w:pStyle w:val="Footer"/>
    </w:pPr>
  </w:p>
  <w:p w14:paraId="44220467" w14:textId="77777777" w:rsidR="007A4645" w:rsidRDefault="007A4645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39786F" w14:textId="77777777" w:rsidR="00D11B8E" w:rsidRDefault="00D11B8E" w:rsidP="00CD1C50">
      <w:r>
        <w:separator/>
      </w:r>
    </w:p>
    <w:p w14:paraId="54CE1463" w14:textId="77777777" w:rsidR="00D11B8E" w:rsidRDefault="00D11B8E" w:rsidP="00CD1C50"/>
  </w:footnote>
  <w:footnote w:type="continuationSeparator" w:id="0">
    <w:p w14:paraId="38AEA186" w14:textId="77777777" w:rsidR="00D11B8E" w:rsidRDefault="00D11B8E" w:rsidP="00CD1C50">
      <w:r>
        <w:continuationSeparator/>
      </w:r>
    </w:p>
    <w:p w14:paraId="1E776108" w14:textId="77777777" w:rsidR="00D11B8E" w:rsidRDefault="00D11B8E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7A4645" w:rsidRDefault="007A4645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7A4645" w:rsidRDefault="007A4645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7A4645" w:rsidRDefault="007A4645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7A4645" w:rsidRDefault="007A4645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181662" w:rsidRPr="00181662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7A4645" w:rsidRDefault="007A4645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181662" w:rsidRPr="00181662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7A4645" w:rsidRDefault="007A4645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C0B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DA75031"/>
    <w:multiLevelType w:val="multilevel"/>
    <w:tmpl w:val="E6A837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37445BC3"/>
    <w:multiLevelType w:val="hybridMultilevel"/>
    <w:tmpl w:val="FD264140"/>
    <w:lvl w:ilvl="0" w:tplc="E0580D66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491199"/>
    <w:multiLevelType w:val="multilevel"/>
    <w:tmpl w:val="185CF2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4514AD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8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3E335EF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0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B80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9D94A83"/>
    <w:multiLevelType w:val="multilevel"/>
    <w:tmpl w:val="027E0C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1"/>
  </w:num>
  <w:num w:numId="5">
    <w:abstractNumId w:val="0"/>
  </w:num>
  <w:num w:numId="6">
    <w:abstractNumId w:val="11"/>
  </w:num>
  <w:num w:numId="7">
    <w:abstractNumId w:val="2"/>
  </w:num>
  <w:num w:numId="8">
    <w:abstractNumId w:val="3"/>
  </w:num>
  <w:num w:numId="9">
    <w:abstractNumId w:val="10"/>
  </w:num>
  <w:num w:numId="10">
    <w:abstractNumId w:val="9"/>
  </w:num>
  <w:num w:numId="11">
    <w:abstractNumId w:val="7"/>
  </w:num>
  <w:num w:numId="12">
    <w:abstractNumId w:val="5"/>
  </w:num>
  <w:num w:numId="13">
    <w:abstractNumId w:val="5"/>
  </w:num>
  <w:num w:numId="14">
    <w:abstractNumId w:val="5"/>
  </w:num>
  <w:num w:numId="15">
    <w:abstractNumId w:val="6"/>
  </w:num>
  <w:num w:numId="16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71AF"/>
    <w:rsid w:val="00077C31"/>
    <w:rsid w:val="00080FEB"/>
    <w:rsid w:val="00081A69"/>
    <w:rsid w:val="00086E09"/>
    <w:rsid w:val="000A04C5"/>
    <w:rsid w:val="000A1A5B"/>
    <w:rsid w:val="000B08F3"/>
    <w:rsid w:val="000B2311"/>
    <w:rsid w:val="000B2BD1"/>
    <w:rsid w:val="000B6D9F"/>
    <w:rsid w:val="000C0324"/>
    <w:rsid w:val="000C38DD"/>
    <w:rsid w:val="000D0967"/>
    <w:rsid w:val="000D7D2B"/>
    <w:rsid w:val="000E1225"/>
    <w:rsid w:val="000E14CA"/>
    <w:rsid w:val="000E46B0"/>
    <w:rsid w:val="000F03F4"/>
    <w:rsid w:val="00104E7E"/>
    <w:rsid w:val="001103AB"/>
    <w:rsid w:val="00116054"/>
    <w:rsid w:val="001167A6"/>
    <w:rsid w:val="001174FB"/>
    <w:rsid w:val="0012623B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6E19"/>
    <w:rsid w:val="001C0009"/>
    <w:rsid w:val="001C0F84"/>
    <w:rsid w:val="001D078E"/>
    <w:rsid w:val="001E18DA"/>
    <w:rsid w:val="001E47BD"/>
    <w:rsid w:val="001E5107"/>
    <w:rsid w:val="001E689A"/>
    <w:rsid w:val="001F0DE4"/>
    <w:rsid w:val="001F0E5E"/>
    <w:rsid w:val="001F18E9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37B4E"/>
    <w:rsid w:val="00344E65"/>
    <w:rsid w:val="003468A5"/>
    <w:rsid w:val="00357731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8E"/>
    <w:rsid w:val="003C4BC6"/>
    <w:rsid w:val="003C79EA"/>
    <w:rsid w:val="003D1273"/>
    <w:rsid w:val="003D1FD5"/>
    <w:rsid w:val="003D3C26"/>
    <w:rsid w:val="003D515A"/>
    <w:rsid w:val="003E2705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E69"/>
    <w:rsid w:val="004450AB"/>
    <w:rsid w:val="00453343"/>
    <w:rsid w:val="00462D0A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23DF"/>
    <w:rsid w:val="00527ADB"/>
    <w:rsid w:val="00534BCC"/>
    <w:rsid w:val="00536CFA"/>
    <w:rsid w:val="0054319D"/>
    <w:rsid w:val="005437C3"/>
    <w:rsid w:val="005442E7"/>
    <w:rsid w:val="00547F4B"/>
    <w:rsid w:val="005514EC"/>
    <w:rsid w:val="00553500"/>
    <w:rsid w:val="005577C1"/>
    <w:rsid w:val="00563A0B"/>
    <w:rsid w:val="00572E0C"/>
    <w:rsid w:val="0058249C"/>
    <w:rsid w:val="00597982"/>
    <w:rsid w:val="005A2993"/>
    <w:rsid w:val="005A5964"/>
    <w:rsid w:val="005B265C"/>
    <w:rsid w:val="005B378C"/>
    <w:rsid w:val="005B4489"/>
    <w:rsid w:val="005B7242"/>
    <w:rsid w:val="005C0733"/>
    <w:rsid w:val="005C0C25"/>
    <w:rsid w:val="005C2F47"/>
    <w:rsid w:val="005C2F7A"/>
    <w:rsid w:val="005C3423"/>
    <w:rsid w:val="005C4089"/>
    <w:rsid w:val="005C47CD"/>
    <w:rsid w:val="005D0802"/>
    <w:rsid w:val="005D779C"/>
    <w:rsid w:val="005E0D0D"/>
    <w:rsid w:val="005E22F4"/>
    <w:rsid w:val="005F22A3"/>
    <w:rsid w:val="006103C3"/>
    <w:rsid w:val="006106C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82C84"/>
    <w:rsid w:val="00683065"/>
    <w:rsid w:val="0069690B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D2517"/>
    <w:rsid w:val="007D2FB6"/>
    <w:rsid w:val="007D39B8"/>
    <w:rsid w:val="007D4FBF"/>
    <w:rsid w:val="007D756D"/>
    <w:rsid w:val="007E1036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1C4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AB9"/>
    <w:rsid w:val="008953FC"/>
    <w:rsid w:val="008A206F"/>
    <w:rsid w:val="008B1030"/>
    <w:rsid w:val="008B58E9"/>
    <w:rsid w:val="008B735D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112F4"/>
    <w:rsid w:val="00913669"/>
    <w:rsid w:val="009160DB"/>
    <w:rsid w:val="009167AC"/>
    <w:rsid w:val="00917478"/>
    <w:rsid w:val="00924771"/>
    <w:rsid w:val="00931A72"/>
    <w:rsid w:val="00933D35"/>
    <w:rsid w:val="009543FE"/>
    <w:rsid w:val="009555C5"/>
    <w:rsid w:val="00965201"/>
    <w:rsid w:val="00973FD9"/>
    <w:rsid w:val="00973FE5"/>
    <w:rsid w:val="009744DE"/>
    <w:rsid w:val="00984FEB"/>
    <w:rsid w:val="009920FF"/>
    <w:rsid w:val="0099324B"/>
    <w:rsid w:val="0099700B"/>
    <w:rsid w:val="009A1BA3"/>
    <w:rsid w:val="009B0B32"/>
    <w:rsid w:val="009B429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6A9A"/>
    <w:rsid w:val="00AB7A27"/>
    <w:rsid w:val="00AC2F50"/>
    <w:rsid w:val="00AC36C8"/>
    <w:rsid w:val="00AC50FD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5830"/>
    <w:rsid w:val="00B37FDA"/>
    <w:rsid w:val="00B40A8B"/>
    <w:rsid w:val="00B427DB"/>
    <w:rsid w:val="00B454E0"/>
    <w:rsid w:val="00B504A9"/>
    <w:rsid w:val="00B53E67"/>
    <w:rsid w:val="00B573DD"/>
    <w:rsid w:val="00B62D17"/>
    <w:rsid w:val="00B6544D"/>
    <w:rsid w:val="00B71138"/>
    <w:rsid w:val="00B71904"/>
    <w:rsid w:val="00B72972"/>
    <w:rsid w:val="00B8045E"/>
    <w:rsid w:val="00B86A55"/>
    <w:rsid w:val="00B9097E"/>
    <w:rsid w:val="00B92F8B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10230"/>
    <w:rsid w:val="00C2156D"/>
    <w:rsid w:val="00C23F9F"/>
    <w:rsid w:val="00C256CB"/>
    <w:rsid w:val="00C34848"/>
    <w:rsid w:val="00C34E30"/>
    <w:rsid w:val="00C364CA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670C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C14F2"/>
    <w:rsid w:val="00DC2168"/>
    <w:rsid w:val="00DC6647"/>
    <w:rsid w:val="00DC740F"/>
    <w:rsid w:val="00DD696C"/>
    <w:rsid w:val="00DD76C8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5720"/>
    <w:rsid w:val="00ED61DA"/>
    <w:rsid w:val="00EE130B"/>
    <w:rsid w:val="00EF37E4"/>
    <w:rsid w:val="00EF4613"/>
    <w:rsid w:val="00F02A82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C07"/>
    <w:pPr>
      <w:spacing w:after="0" w:line="240" w:lineRule="auto"/>
      <w:ind w:firstLine="576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7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12F4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56DA6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2F4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256DA6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  <w:jc w:val="both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  <w:jc w:val="both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  <w:jc w:val="both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  <w:jc w:val="both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  <w:jc w:val="both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  <w:jc w:val="both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emf"/><Relationship Id="rId58" Type="http://schemas.openxmlformats.org/officeDocument/2006/relationships/package" Target="embeddings/Microsoft_Visio_Drawing2.vsdx"/><Relationship Id="rId66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38.emf"/><Relationship Id="rId61" Type="http://schemas.openxmlformats.org/officeDocument/2006/relationships/image" Target="media/image40.emf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package" Target="embeddings/Microsoft_Visio_Drawing3.vsdx"/><Relationship Id="rId65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oleObject" Target="embeddings/oleObject1.bin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39.emf"/><Relationship Id="rId67" Type="http://schemas.openxmlformats.org/officeDocument/2006/relationships/image" Target="media/image45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package" Target="embeddings/Microsoft_Visio_Drawing1.vsdx"/><Relationship Id="rId62" Type="http://schemas.openxmlformats.org/officeDocument/2006/relationships/package" Target="embeddings/Microsoft_Visio_Drawing4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DF5CFA-4E57-40F5-BE2A-73AEA4CEC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1610</TotalTime>
  <Pages>48</Pages>
  <Words>3979</Words>
  <Characters>22682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26608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581</cp:revision>
  <cp:lastPrinted>2014-12-02T12:48:00Z</cp:lastPrinted>
  <dcterms:created xsi:type="dcterms:W3CDTF">2014-11-19T12:34:00Z</dcterms:created>
  <dcterms:modified xsi:type="dcterms:W3CDTF">2015-01-07T06:40:00Z</dcterms:modified>
</cp:coreProperties>
</file>