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0D28BE" w:rsidRPr="00DE3E4B" w:rsidRDefault="000D28BE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0D28BE" w:rsidRPr="00DE3E4B" w:rsidRDefault="000D28BE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0D28BE" w:rsidRPr="00AF53B7" w:rsidRDefault="000D28BE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0D28BE" w:rsidRPr="00AF53B7" w:rsidRDefault="000D28BE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0D28BE" w:rsidRPr="00AF53B7" w:rsidRDefault="000D28BE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0D28BE" w:rsidRPr="00AF53B7" w:rsidRDefault="000D28BE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0D28BE" w:rsidRPr="00AF53B7" w:rsidRDefault="000D28BE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2015-01-28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0D28BE" w:rsidRPr="00AF53B7" w:rsidRDefault="000D28BE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0D28BE" w:rsidRPr="00AF53B7" w:rsidRDefault="000D28BE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0D28BE" w:rsidRPr="00AF53B7" w:rsidRDefault="000D28BE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0D28BE" w:rsidRPr="00AF53B7" w:rsidRDefault="000D28BE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0D28BE" w:rsidRPr="00AF53B7" w:rsidRDefault="000D28BE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2015-01-28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94671E">
            <w:pPr>
              <w:pStyle w:val="TableText"/>
              <w:numPr>
                <w:ilvl w:val="0"/>
                <w:numId w:val="3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  <w:tr w:rsidR="007178AD" w:rsidRPr="00DE3E4B" w14:paraId="4EF633B4" w14:textId="77777777" w:rsidTr="00EE130B">
        <w:tc>
          <w:tcPr>
            <w:tcW w:w="1008" w:type="dxa"/>
          </w:tcPr>
          <w:p w14:paraId="6DE60FA3" w14:textId="77777777" w:rsidR="007178AD" w:rsidRDefault="007178AD" w:rsidP="00E0688B">
            <w:pPr>
              <w:pStyle w:val="TableText"/>
            </w:pPr>
          </w:p>
        </w:tc>
        <w:tc>
          <w:tcPr>
            <w:tcW w:w="1440" w:type="dxa"/>
          </w:tcPr>
          <w:p w14:paraId="2DF2E524" w14:textId="562A71E8" w:rsidR="007178AD" w:rsidRDefault="007178AD" w:rsidP="00E0688B">
            <w:pPr>
              <w:pStyle w:val="TableText"/>
            </w:pPr>
            <w:r>
              <w:t>2015-01-27</w:t>
            </w:r>
          </w:p>
        </w:tc>
        <w:tc>
          <w:tcPr>
            <w:tcW w:w="1260" w:type="dxa"/>
          </w:tcPr>
          <w:p w14:paraId="5A4D528B" w14:textId="3560B23D" w:rsidR="007178AD" w:rsidRDefault="007178AD" w:rsidP="00E0688B">
            <w:pPr>
              <w:pStyle w:val="TableText"/>
            </w:pPr>
            <w:r>
              <w:t>LUOZHI</w:t>
            </w:r>
          </w:p>
        </w:tc>
        <w:tc>
          <w:tcPr>
            <w:tcW w:w="1080" w:type="dxa"/>
          </w:tcPr>
          <w:p w14:paraId="63648EBD" w14:textId="77777777" w:rsidR="007178AD" w:rsidRPr="00DE3E4B" w:rsidRDefault="007178AD" w:rsidP="00E0688B">
            <w:pPr>
              <w:pStyle w:val="TableText"/>
            </w:pPr>
          </w:p>
        </w:tc>
        <w:tc>
          <w:tcPr>
            <w:tcW w:w="4230" w:type="dxa"/>
          </w:tcPr>
          <w:p w14:paraId="23C4C63F" w14:textId="351B3CF3" w:rsidR="007178AD" w:rsidRDefault="007178AD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sdt>
      <w:sdtPr>
        <w:rPr>
          <w:rFonts w:asciiTheme="minorHAnsi" w:eastAsiaTheme="minorEastAsia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b w:val="0"/>
          <w:noProof/>
          <w:sz w:val="24"/>
        </w:rPr>
      </w:sdtEndPr>
      <w:sdtContent>
        <w:p w14:paraId="6E636A98" w14:textId="77777777" w:rsidR="00B854D4" w:rsidRDefault="00043CED" w:rsidP="00991E55">
          <w:pPr>
            <w:jc w:val="center"/>
            <w:rPr>
              <w:noProof/>
            </w:rPr>
          </w:pPr>
          <w:r w:rsidRPr="00991E55">
            <w:rPr>
              <w:rFonts w:ascii="楷体" w:hAnsi="楷体" w:hint="eastAsia"/>
              <w:b/>
              <w:sz w:val="36"/>
            </w:rPr>
            <w:t>目录</w:t>
          </w:r>
          <w:r w:rsidR="00B53E67" w:rsidRPr="00DE3E4B">
            <w:rPr>
              <w:rFonts w:cs="Times New Roman"/>
              <w:lang w:eastAsia="en-US"/>
            </w:rPr>
            <w:fldChar w:fldCharType="begin"/>
          </w:r>
          <w:r w:rsidR="00B53E67" w:rsidRPr="00DE3E4B">
            <w:instrText xml:space="preserve"> TOC \o "1-3" \h \z \u </w:instrText>
          </w:r>
          <w:r w:rsidR="00B53E67" w:rsidRPr="00DE3E4B">
            <w:rPr>
              <w:rFonts w:cs="Times New Roman"/>
              <w:lang w:eastAsia="en-US"/>
            </w:rPr>
            <w:fldChar w:fldCharType="separate"/>
          </w:r>
        </w:p>
        <w:p w14:paraId="76FD41C6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7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文档介绍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_Toc410149867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6CD1532C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8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目的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_Toc410149868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5709DC5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69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范围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_Toc410149869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C615FDD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0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缩写词列表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EA77E31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1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参考内容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AA126FE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2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开发环境配置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361CE98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3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JDK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A3F5B7C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4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Eclipse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_Toc410149874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4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BA57BB6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5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设置网络代理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_Toc410149875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5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687E2E2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6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使用空格缩进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_Toc410149876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5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617FC46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7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打开代码行号和</w:t>
            </w:r>
            <w:r w:rsidR="00B854D4" w:rsidRPr="0039680B">
              <w:rPr>
                <w:rStyle w:val="Hyperlink"/>
                <w:noProof/>
              </w:rPr>
              <w:t>80</w:t>
            </w:r>
            <w:r w:rsidR="00B854D4" w:rsidRPr="0039680B">
              <w:rPr>
                <w:rStyle w:val="Hyperlink"/>
                <w:rFonts w:hint="eastAsia"/>
                <w:noProof/>
              </w:rPr>
              <w:t>字符标尺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_Toc410149877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7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135F327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8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关闭自动编译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DBE0452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79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修改默认工作区编码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_Toc410149879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DB8A005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0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Maven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10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6EDFBEAC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1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MySQL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12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8A2CB0A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2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Tomcat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18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8541088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3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下载及安装</w:t>
            </w:r>
            <w:r w:rsidR="00B854D4" w:rsidRPr="0039680B">
              <w:rPr>
                <w:rStyle w:val="Hyperlink"/>
                <w:noProof/>
              </w:rPr>
              <w:t>Git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19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0C0AF957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4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项目目录结构说明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_Toc410149884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C0C4078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8" w:history="1">
            <w:r w:rsidR="00B854D4" w:rsidRPr="0039680B">
              <w:rPr>
                <w:rStyle w:val="Hyperlink"/>
                <w:noProof/>
              </w:rPr>
              <w:t>3.1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后台管理项目目录结构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D120879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89" w:history="1">
            <w:r w:rsidR="00B854D4" w:rsidRPr="0039680B">
              <w:rPr>
                <w:rStyle w:val="Hyperlink"/>
                <w:noProof/>
              </w:rPr>
              <w:t>3.2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移动点菜服务项目目录结构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_Toc410149889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7DBCB5E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0" w:history="1">
            <w:r w:rsidR="00B854D4" w:rsidRPr="0039680B">
              <w:rPr>
                <w:rStyle w:val="Hyperlink"/>
                <w:noProof/>
              </w:rPr>
              <w:t>3.3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导入项目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615C4F1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1" w:history="1">
            <w:r w:rsidR="00B854D4" w:rsidRPr="0039680B">
              <w:rPr>
                <w:rStyle w:val="Hyperlink"/>
                <w:noProof/>
              </w:rPr>
              <w:t>3.4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编译项目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22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C312BB1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2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移动点菜模块（</w:t>
            </w:r>
            <w:r w:rsidR="00B854D4" w:rsidRPr="0039680B">
              <w:rPr>
                <w:rStyle w:val="Hyperlink"/>
                <w:noProof/>
              </w:rPr>
              <w:t>eorder-ws</w:t>
            </w:r>
            <w:r w:rsidR="00B854D4" w:rsidRPr="0039680B">
              <w:rPr>
                <w:rStyle w:val="Hyperlink"/>
                <w:rFonts w:hint="eastAsia"/>
                <w:noProof/>
              </w:rPr>
              <w:t>）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565EC7B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3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权限管理模块</w:t>
            </w:r>
            <w:r w:rsidR="00B854D4" w:rsidRPr="0039680B">
              <w:rPr>
                <w:rStyle w:val="Hyperlink"/>
                <w:noProof/>
              </w:rPr>
              <w:t xml:space="preserve"> (eorder)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DA67571" w14:textId="502EB4D7" w:rsidR="00B854D4" w:rsidRDefault="000D28BE" w:rsidP="00DD7DB9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4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用户登录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_Toc410149894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5F434B0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8" w:history="1">
            <w:r w:rsidR="00B854D4" w:rsidRPr="0039680B">
              <w:rPr>
                <w:rStyle w:val="Hyperlink"/>
                <w:noProof/>
              </w:rPr>
              <w:t>5.1.1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功能</w:t>
            </w:r>
            <w:r w:rsidR="00B854D4" w:rsidRPr="0039680B">
              <w:rPr>
                <w:rStyle w:val="Hyperlink"/>
                <w:noProof/>
              </w:rPr>
              <w:t>IPO</w:t>
            </w:r>
            <w:r w:rsidR="00B854D4" w:rsidRPr="0039680B">
              <w:rPr>
                <w:rStyle w:val="Hyperlink"/>
                <w:rFonts w:hint="eastAsia"/>
                <w:noProof/>
              </w:rPr>
              <w:t>图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4960619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899" w:history="1">
            <w:r w:rsidR="00B854D4" w:rsidRPr="0039680B">
              <w:rPr>
                <w:rStyle w:val="Hyperlink"/>
                <w:noProof/>
              </w:rPr>
              <w:t>5.1.2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时序图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_Toc410149899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A74D5D6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0" w:history="1">
            <w:r w:rsidR="00B854D4" w:rsidRPr="0039680B">
              <w:rPr>
                <w:rStyle w:val="Hyperlink"/>
                <w:noProof/>
              </w:rPr>
              <w:t>5.1.3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算法描述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_Toc410149900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24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0F3C23AC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1" w:history="1">
            <w:r w:rsidR="00B854D4" w:rsidRPr="0039680B">
              <w:rPr>
                <w:rStyle w:val="Hyperlink"/>
                <w:noProof/>
              </w:rPr>
              <w:t>5.1.4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代码构成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_Toc410149901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24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131486A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2" w:history="1">
            <w:r w:rsidR="00B854D4" w:rsidRPr="0039680B">
              <w:rPr>
                <w:rStyle w:val="Hyperlink"/>
                <w:noProof/>
              </w:rPr>
              <w:t>5.1.5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类图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_Toc410149902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24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AB3D690" w14:textId="77777777" w:rsidR="00B854D4" w:rsidRDefault="000D28BE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3" w:history="1">
            <w:r w:rsidR="00B854D4" w:rsidRPr="0039680B">
              <w:rPr>
                <w:rStyle w:val="Hyperlink"/>
                <w:noProof/>
              </w:rPr>
              <w:t>5.1.6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配置文件说明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_Toc410149903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25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05736FE0" w14:textId="5F5F06B0" w:rsidR="00B854D4" w:rsidRDefault="000D28BE" w:rsidP="00DD7DB9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04" w:history="1">
            <w:r w:rsidR="00B854D4" w:rsidRPr="0039680B">
              <w:rPr>
                <w:rStyle w:val="Hyperlink"/>
                <w:noProof/>
              </w:rPr>
              <w:t>5.1.7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数据库脚本说明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_Toc410149904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26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8979408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6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数据库设计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_Toc410149916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28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A16BE77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7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用户表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_Toc410149917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28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4595A09D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8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角色表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_Toc410149918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28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83F8885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19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功能表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_Toc410149919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28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86515DB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0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用户角色关联表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39044D99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1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角色功能关联表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521B4A8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2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6.6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菜品分类表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91C7536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3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6.7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菜品表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29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43C96CE9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4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6.8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订单表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_Toc410149924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30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1640DC0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5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6.9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订单条目表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_Toc410149925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30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6702FD5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6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6.10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会员等级表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_Toc410149926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68E7B0E1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7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noProof/>
              </w:rPr>
              <w:t>Web-Service</w:t>
            </w:r>
            <w:r w:rsidR="00B854D4" w:rsidRPr="0039680B">
              <w:rPr>
                <w:rStyle w:val="Hyperlink"/>
                <w:rFonts w:hint="eastAsia"/>
                <w:noProof/>
              </w:rPr>
              <w:t>接口协议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_Toc410149927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B7991EA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8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获取用户信息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_Toc410149928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21DF803F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29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获取目前所有分类列表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_Toc410149929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31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1647BA3F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0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获取某一个分类下面所有菜品列表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_Toc410149930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32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8C0AFB1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1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查询某个会员的历史订餐记录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_Toc410149931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73210AF7" w14:textId="77777777" w:rsidR="00B854D4" w:rsidRDefault="000D28BE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2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7.5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查询某个订单详情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_Toc410149932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33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55AE94A0" w14:textId="77777777" w:rsidR="00B854D4" w:rsidRDefault="000D28BE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10149933" w:history="1">
            <w:r w:rsidR="00B854D4" w:rsidRPr="0039680B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="00B854D4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B854D4" w:rsidRPr="0039680B">
              <w:rPr>
                <w:rStyle w:val="Hyperlink"/>
                <w:rFonts w:hint="eastAsia"/>
                <w:noProof/>
              </w:rPr>
              <w:t>附录</w:t>
            </w:r>
            <w:r w:rsidR="00B854D4">
              <w:rPr>
                <w:noProof/>
                <w:webHidden/>
              </w:rPr>
              <w:tab/>
            </w:r>
            <w:r w:rsidR="00B854D4">
              <w:rPr>
                <w:noProof/>
                <w:webHidden/>
              </w:rPr>
              <w:fldChar w:fldCharType="begin"/>
            </w:r>
            <w:r w:rsidR="00B854D4">
              <w:rPr>
                <w:noProof/>
                <w:webHidden/>
              </w:rPr>
              <w:instrText xml:space="preserve"> PAGEREF _Toc410149933 \h </w:instrText>
            </w:r>
            <w:r w:rsidR="00B854D4">
              <w:rPr>
                <w:noProof/>
                <w:webHidden/>
              </w:rPr>
            </w:r>
            <w:r w:rsidR="00B854D4">
              <w:rPr>
                <w:noProof/>
                <w:webHidden/>
              </w:rPr>
              <w:fldChar w:fldCharType="separate"/>
            </w:r>
            <w:r w:rsidR="00B854D4">
              <w:rPr>
                <w:noProof/>
                <w:webHidden/>
              </w:rPr>
              <w:t>35</w:t>
            </w:r>
            <w:r w:rsidR="00B854D4"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0" w:name="_Toc410149867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0"/>
    </w:p>
    <w:p w14:paraId="4615AE76" w14:textId="13BDB405" w:rsidR="00B53E67" w:rsidRDefault="000906DF" w:rsidP="0094671E">
      <w:pPr>
        <w:pStyle w:val="Heading2"/>
        <w:numPr>
          <w:ilvl w:val="1"/>
          <w:numId w:val="2"/>
        </w:numPr>
      </w:pPr>
      <w:bookmarkStart w:id="1" w:name="_Toc410149868"/>
      <w:r>
        <w:rPr>
          <w:rFonts w:hint="eastAsia"/>
        </w:rPr>
        <w:t>文档</w:t>
      </w:r>
      <w:r w:rsidR="00B53E67" w:rsidRPr="006E3408">
        <w:rPr>
          <w:rFonts w:hint="eastAsia"/>
        </w:rPr>
        <w:t>目的</w:t>
      </w:r>
      <w:bookmarkEnd w:id="1"/>
    </w:p>
    <w:p w14:paraId="3B1D31F5" w14:textId="5FA649DD" w:rsidR="009B4915" w:rsidRPr="009B4915" w:rsidRDefault="009B4915" w:rsidP="009B4915">
      <w:r>
        <w:rPr>
          <w:rFonts w:hint="eastAsia"/>
        </w:rPr>
        <w:t>本</w:t>
      </w:r>
      <w:r>
        <w:t>文档用于对餐厅订餐系统的详细设计思路，包括类定义，逻辑流程和算法进行描述，指导开发团队进行</w:t>
      </w:r>
      <w:r>
        <w:rPr>
          <w:rFonts w:hint="eastAsia"/>
        </w:rPr>
        <w:t>系统</w:t>
      </w:r>
      <w:r>
        <w:t>开发实现</w:t>
      </w:r>
      <w:r w:rsidR="00291A3E">
        <w:rPr>
          <w:rFonts w:hint="eastAsia"/>
        </w:rPr>
        <w:t>。</w:t>
      </w:r>
    </w:p>
    <w:p w14:paraId="48D2BFD4" w14:textId="6FAFE407" w:rsidR="00B53E67" w:rsidRDefault="000906DF" w:rsidP="0094671E">
      <w:pPr>
        <w:pStyle w:val="Heading2"/>
        <w:numPr>
          <w:ilvl w:val="1"/>
          <w:numId w:val="2"/>
        </w:numPr>
      </w:pPr>
      <w:bookmarkStart w:id="2" w:name="_Toc410149869"/>
      <w:r>
        <w:rPr>
          <w:rFonts w:hint="eastAsia"/>
        </w:rPr>
        <w:t>文档</w:t>
      </w:r>
      <w:r w:rsidR="00B53E67" w:rsidRPr="00C9114B">
        <w:rPr>
          <w:rFonts w:hint="eastAsia"/>
        </w:rPr>
        <w:t>范围</w:t>
      </w:r>
      <w:bookmarkEnd w:id="2"/>
    </w:p>
    <w:p w14:paraId="096C7B8E" w14:textId="1FCC555B" w:rsidR="00291A3E" w:rsidRPr="00291A3E" w:rsidRDefault="00291A3E" w:rsidP="00291A3E">
      <w:r>
        <w:rPr>
          <w:rFonts w:hint="eastAsia"/>
        </w:rPr>
        <w:t>本</w:t>
      </w:r>
      <w:r>
        <w:t>文档仅对</w:t>
      </w:r>
      <w:r w:rsidR="000C7E0A">
        <w:rPr>
          <w:rFonts w:hint="eastAsia"/>
        </w:rPr>
        <w:t>项目</w:t>
      </w:r>
      <w:r w:rsidR="000C7E0A">
        <w:t>开发环境配置，系统模块详细描述做论述，对于技术选型，实现框架搭建均不属于本文范围内</w:t>
      </w:r>
      <w:r w:rsidR="006E5077">
        <w:rPr>
          <w:rFonts w:hint="eastAsia"/>
        </w:rPr>
        <w:t>。</w:t>
      </w:r>
    </w:p>
    <w:p w14:paraId="5816157C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3" w:name="_Toc410149870"/>
      <w:r w:rsidRPr="00C9114B">
        <w:rPr>
          <w:rFonts w:hint="eastAsia"/>
        </w:rPr>
        <w:t>缩写词列表</w:t>
      </w:r>
      <w:bookmarkEnd w:id="3"/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30"/>
        <w:gridCol w:w="7173"/>
      </w:tblGrid>
      <w:tr w:rsidR="00EE623C" w14:paraId="136F6DDC" w14:textId="77777777" w:rsidTr="000D28BE">
        <w:tc>
          <w:tcPr>
            <w:tcW w:w="1530" w:type="dxa"/>
            <w:shd w:val="clear" w:color="auto" w:fill="BFBFBF" w:themeFill="background1" w:themeFillShade="BF"/>
          </w:tcPr>
          <w:p w14:paraId="4C437A5A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 w:themeFill="background1" w:themeFillShade="BF"/>
          </w:tcPr>
          <w:p w14:paraId="53B9A157" w14:textId="77777777" w:rsidR="00EE623C" w:rsidRDefault="00EE623C" w:rsidP="000D28BE">
            <w:pPr>
              <w:pStyle w:val="Tabletext0"/>
            </w:pPr>
            <w:r>
              <w:rPr>
                <w:rFonts w:hint="eastAsia"/>
              </w:rPr>
              <w:t>解释</w:t>
            </w:r>
          </w:p>
        </w:tc>
      </w:tr>
      <w:tr w:rsidR="00EE623C" w14:paraId="5F05421F" w14:textId="77777777" w:rsidTr="000D28BE">
        <w:tc>
          <w:tcPr>
            <w:tcW w:w="1530" w:type="dxa"/>
          </w:tcPr>
          <w:p w14:paraId="34D64FF0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CC57AD0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12CC6F07" w14:textId="77777777" w:rsidTr="000D28BE">
        <w:tc>
          <w:tcPr>
            <w:tcW w:w="1530" w:type="dxa"/>
          </w:tcPr>
          <w:p w14:paraId="67C680D1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4548BECC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3BDA1570" w14:textId="77777777" w:rsidTr="000D28BE">
        <w:tc>
          <w:tcPr>
            <w:tcW w:w="1530" w:type="dxa"/>
          </w:tcPr>
          <w:p w14:paraId="47CC2DFE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7F0D49ED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3BBBCD8" w14:textId="77777777" w:rsidTr="000D28BE">
        <w:tc>
          <w:tcPr>
            <w:tcW w:w="1530" w:type="dxa"/>
          </w:tcPr>
          <w:p w14:paraId="38754BC5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06E8957E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08355CC6" w14:textId="77777777" w:rsidTr="000D28BE">
        <w:tc>
          <w:tcPr>
            <w:tcW w:w="1530" w:type="dxa"/>
          </w:tcPr>
          <w:p w14:paraId="74487B8A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BB84B81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2EEA324B" w14:textId="77777777" w:rsidTr="000D28BE">
        <w:tc>
          <w:tcPr>
            <w:tcW w:w="1530" w:type="dxa"/>
          </w:tcPr>
          <w:p w14:paraId="0234C14B" w14:textId="77777777" w:rsidR="00EE623C" w:rsidRPr="004E2AC9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3CE817EA" w14:textId="77777777" w:rsidR="00EE623C" w:rsidRPr="00CD1C50" w:rsidRDefault="00EE623C" w:rsidP="000D28BE">
            <w:pPr>
              <w:pStyle w:val="Tabletext0"/>
            </w:pPr>
          </w:p>
        </w:tc>
      </w:tr>
      <w:tr w:rsidR="00EE623C" w14:paraId="66D05859" w14:textId="77777777" w:rsidTr="000D28BE">
        <w:tc>
          <w:tcPr>
            <w:tcW w:w="1530" w:type="dxa"/>
          </w:tcPr>
          <w:p w14:paraId="69984042" w14:textId="77777777" w:rsidR="00EE623C" w:rsidRDefault="00EE623C" w:rsidP="000D28BE">
            <w:pPr>
              <w:pStyle w:val="Tabletext0"/>
            </w:pPr>
          </w:p>
        </w:tc>
        <w:tc>
          <w:tcPr>
            <w:tcW w:w="7173" w:type="dxa"/>
          </w:tcPr>
          <w:p w14:paraId="10E61C17" w14:textId="77777777" w:rsidR="00EE623C" w:rsidRPr="00CD1C50" w:rsidRDefault="00EE623C" w:rsidP="000D28BE">
            <w:pPr>
              <w:pStyle w:val="Tabletext0"/>
            </w:pPr>
          </w:p>
        </w:tc>
      </w:tr>
    </w:tbl>
    <w:p w14:paraId="1AAF4B1A" w14:textId="77777777" w:rsidR="000906DF" w:rsidRPr="000906DF" w:rsidRDefault="000906DF" w:rsidP="000906DF"/>
    <w:p w14:paraId="62431E58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4" w:name="_Toc410149871"/>
      <w:r w:rsidRPr="00C9114B">
        <w:rPr>
          <w:rFonts w:hint="eastAsia"/>
        </w:rPr>
        <w:t>参考内容</w:t>
      </w:r>
      <w:bookmarkEnd w:id="4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5" w:name="_Toc410149872"/>
      <w:r>
        <w:rPr>
          <w:rFonts w:hint="eastAsia"/>
        </w:rPr>
        <w:lastRenderedPageBreak/>
        <w:t>开发</w:t>
      </w:r>
      <w:r>
        <w:t>环境配置</w:t>
      </w:r>
      <w:bookmarkEnd w:id="5"/>
    </w:p>
    <w:p w14:paraId="7DB33E05" w14:textId="41527060" w:rsidR="00C40EDE" w:rsidRPr="00C40EDE" w:rsidRDefault="005C0548" w:rsidP="009167AC">
      <w:r>
        <w:rPr>
          <w:rFonts w:hint="eastAsia"/>
        </w:rPr>
        <w:t>餐厅</w:t>
      </w:r>
      <w:r w:rsidR="00C40EDE">
        <w:t>订餐系统使用</w:t>
      </w:r>
      <w:r w:rsidR="00C40EDE">
        <w:t>Java/Android</w:t>
      </w:r>
      <w:r w:rsidR="00C40EDE">
        <w:t>技术开发前后端应用，所以下面依次介绍在项目说使用到的开发环境和工具的安装配置。</w:t>
      </w:r>
    </w:p>
    <w:p w14:paraId="3EA1C6BE" w14:textId="5401F828" w:rsidR="009112F4" w:rsidRDefault="009112F4" w:rsidP="0094671E">
      <w:pPr>
        <w:pStyle w:val="Heading2"/>
        <w:numPr>
          <w:ilvl w:val="1"/>
          <w:numId w:val="2"/>
        </w:numPr>
      </w:pPr>
      <w:bookmarkStart w:id="6" w:name="_Toc410149873"/>
      <w:r>
        <w:rPr>
          <w:rFonts w:hint="eastAsia"/>
        </w:rPr>
        <w:t>下载</w:t>
      </w:r>
      <w:r>
        <w:t>及安装</w:t>
      </w:r>
      <w:r>
        <w:t>JDK</w:t>
      </w:r>
      <w:bookmarkEnd w:id="6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94671E">
      <w:pPr>
        <w:pStyle w:val="Heading2"/>
        <w:numPr>
          <w:ilvl w:val="1"/>
          <w:numId w:val="2"/>
        </w:numPr>
      </w:pPr>
      <w:bookmarkStart w:id="7" w:name="_Toc410149874"/>
      <w:r>
        <w:rPr>
          <w:rFonts w:hint="eastAsia"/>
        </w:rPr>
        <w:t>下载</w:t>
      </w:r>
      <w:r>
        <w:t>及安装</w:t>
      </w:r>
      <w:r>
        <w:t>Eclipse</w:t>
      </w:r>
      <w:bookmarkEnd w:id="7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94671E">
      <w:pPr>
        <w:pStyle w:val="Heading3"/>
        <w:numPr>
          <w:ilvl w:val="2"/>
          <w:numId w:val="2"/>
        </w:numPr>
      </w:pPr>
      <w:bookmarkStart w:id="8" w:name="_Toc410149875"/>
      <w:r>
        <w:rPr>
          <w:rFonts w:hint="eastAsia"/>
        </w:rPr>
        <w:lastRenderedPageBreak/>
        <w:t>设置</w:t>
      </w:r>
      <w:r>
        <w:t>网络代理</w:t>
      </w:r>
      <w:bookmarkEnd w:id="8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94671E">
      <w:pPr>
        <w:pStyle w:val="Heading3"/>
        <w:numPr>
          <w:ilvl w:val="2"/>
          <w:numId w:val="2"/>
        </w:numPr>
      </w:pPr>
      <w:bookmarkStart w:id="9" w:name="_Toc410149876"/>
      <w:r>
        <w:rPr>
          <w:rFonts w:hint="eastAsia"/>
        </w:rPr>
        <w:t>使用</w:t>
      </w:r>
      <w:r>
        <w:t>空格缩进</w:t>
      </w:r>
      <w:bookmarkEnd w:id="9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94671E">
      <w:pPr>
        <w:pStyle w:val="Heading3"/>
        <w:numPr>
          <w:ilvl w:val="2"/>
          <w:numId w:val="2"/>
        </w:numPr>
      </w:pPr>
      <w:bookmarkStart w:id="10" w:name="_Toc410149877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0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94671E">
      <w:pPr>
        <w:pStyle w:val="Heading3"/>
        <w:numPr>
          <w:ilvl w:val="2"/>
          <w:numId w:val="2"/>
        </w:numPr>
      </w:pPr>
      <w:bookmarkStart w:id="11" w:name="_Toc410149878"/>
      <w:r>
        <w:rPr>
          <w:rFonts w:hint="eastAsia"/>
        </w:rPr>
        <w:lastRenderedPageBreak/>
        <w:t>关闭</w:t>
      </w:r>
      <w:r>
        <w:t>自动编译</w:t>
      </w:r>
      <w:bookmarkEnd w:id="11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94671E">
      <w:pPr>
        <w:pStyle w:val="Heading3"/>
        <w:numPr>
          <w:ilvl w:val="2"/>
          <w:numId w:val="2"/>
        </w:numPr>
      </w:pPr>
      <w:bookmarkStart w:id="12" w:name="_Toc410149879"/>
      <w:r>
        <w:rPr>
          <w:rFonts w:hint="eastAsia"/>
        </w:rPr>
        <w:t>修改</w:t>
      </w:r>
      <w:r>
        <w:t>默认工作区编码</w:t>
      </w:r>
      <w:bookmarkEnd w:id="12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94671E">
      <w:pPr>
        <w:pStyle w:val="Heading2"/>
        <w:numPr>
          <w:ilvl w:val="1"/>
          <w:numId w:val="2"/>
        </w:numPr>
      </w:pPr>
      <w:bookmarkStart w:id="13" w:name="_Toc410149880"/>
      <w:r>
        <w:rPr>
          <w:rFonts w:hint="eastAsia"/>
        </w:rPr>
        <w:t>下载</w:t>
      </w:r>
      <w:r>
        <w:t>及安装</w:t>
      </w:r>
      <w:r>
        <w:t>Maven</w:t>
      </w:r>
      <w:bookmarkEnd w:id="13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94671E">
      <w:pPr>
        <w:pStyle w:val="NoSpacing"/>
        <w:numPr>
          <w:ilvl w:val="0"/>
          <w:numId w:val="4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94671E">
      <w:pPr>
        <w:pStyle w:val="NoSpacing"/>
        <w:numPr>
          <w:ilvl w:val="0"/>
          <w:numId w:val="5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94671E">
      <w:pPr>
        <w:pStyle w:val="NoSpacing"/>
        <w:numPr>
          <w:ilvl w:val="0"/>
          <w:numId w:val="5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94671E">
      <w:pPr>
        <w:pStyle w:val="NoSpacing"/>
        <w:numPr>
          <w:ilvl w:val="0"/>
          <w:numId w:val="5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94671E">
      <w:pPr>
        <w:pStyle w:val="Heading2"/>
        <w:numPr>
          <w:ilvl w:val="1"/>
          <w:numId w:val="2"/>
        </w:numPr>
      </w:pPr>
      <w:bookmarkStart w:id="14" w:name="_Toc410149881"/>
      <w:r>
        <w:rPr>
          <w:rFonts w:hint="eastAsia"/>
        </w:rPr>
        <w:t>下载</w:t>
      </w:r>
      <w:r>
        <w:t>及安装</w:t>
      </w:r>
      <w:r>
        <w:t>MySQL</w:t>
      </w:r>
      <w:bookmarkEnd w:id="14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94671E">
      <w:pPr>
        <w:pStyle w:val="Heading2"/>
        <w:numPr>
          <w:ilvl w:val="1"/>
          <w:numId w:val="2"/>
        </w:numPr>
      </w:pPr>
      <w:bookmarkStart w:id="15" w:name="_Toc410149882"/>
      <w:r>
        <w:rPr>
          <w:rFonts w:hint="eastAsia"/>
        </w:rPr>
        <w:t>下载</w:t>
      </w:r>
      <w:r>
        <w:t>及安装</w:t>
      </w:r>
      <w:r>
        <w:t>Tomcat</w:t>
      </w:r>
      <w:bookmarkEnd w:id="15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94671E">
      <w:pPr>
        <w:pStyle w:val="Heading2"/>
        <w:numPr>
          <w:ilvl w:val="1"/>
          <w:numId w:val="2"/>
        </w:numPr>
      </w:pPr>
      <w:bookmarkStart w:id="16" w:name="_Toc410149883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6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17" w:name="_Toc410149884"/>
      <w:r>
        <w:rPr>
          <w:rFonts w:hint="eastAsia"/>
        </w:rPr>
        <w:lastRenderedPageBreak/>
        <w:t>项目</w:t>
      </w:r>
      <w:r>
        <w:t>目录结构说明</w:t>
      </w:r>
      <w:bookmarkEnd w:id="17"/>
    </w:p>
    <w:p w14:paraId="0796040F" w14:textId="49344A89" w:rsidR="00B3418A" w:rsidRPr="00B3418A" w:rsidRDefault="00B3418A" w:rsidP="00B3418A">
      <w:r>
        <w:rPr>
          <w:rFonts w:hint="eastAsia"/>
        </w:rPr>
        <w:t>整个</w:t>
      </w:r>
      <w:r>
        <w:t>餐厅订餐系统由</w:t>
      </w:r>
      <w:r w:rsidR="00605A24">
        <w:t>2</w:t>
      </w:r>
      <w:r>
        <w:t>个项目构成</w:t>
      </w:r>
      <w:r>
        <w:rPr>
          <w:rFonts w:hint="eastAsia"/>
        </w:rPr>
        <w:t>，</w:t>
      </w:r>
      <w:r>
        <w:t>分别是后台管理</w:t>
      </w:r>
      <w:r>
        <w:rPr>
          <w:rFonts w:hint="eastAsia"/>
        </w:rPr>
        <w:t>项目</w:t>
      </w:r>
      <w:r>
        <w:t>，对应实现</w:t>
      </w:r>
      <w:r>
        <w:rPr>
          <w:rFonts w:hint="eastAsia"/>
        </w:rPr>
        <w:t>系统</w:t>
      </w:r>
      <w:r>
        <w:t>后台</w:t>
      </w:r>
      <w:r>
        <w:rPr>
          <w:rFonts w:hint="eastAsia"/>
        </w:rPr>
        <w:t>管理的</w:t>
      </w:r>
      <w:r>
        <w:t>功能（</w:t>
      </w:r>
      <w:r>
        <w:rPr>
          <w:rFonts w:hint="eastAsia"/>
        </w:rPr>
        <w:t>权限管理</w:t>
      </w:r>
      <w:r>
        <w:t>模块，</w:t>
      </w:r>
      <w:r>
        <w:rPr>
          <w:rFonts w:hint="eastAsia"/>
        </w:rPr>
        <w:t>会员</w:t>
      </w:r>
      <w:r>
        <w:t>管理模块，菜单管理</w:t>
      </w:r>
      <w:r>
        <w:rPr>
          <w:rFonts w:hint="eastAsia"/>
        </w:rPr>
        <w:t>模块</w:t>
      </w:r>
      <w:r>
        <w:t>和</w:t>
      </w:r>
      <w:r>
        <w:rPr>
          <w:rFonts w:hint="eastAsia"/>
        </w:rPr>
        <w:t>后台</w:t>
      </w:r>
      <w:r>
        <w:t>收银模块）</w:t>
      </w:r>
      <w:r w:rsidR="00FB273C">
        <w:rPr>
          <w:rFonts w:hint="eastAsia"/>
        </w:rPr>
        <w:t>；</w:t>
      </w:r>
      <w:r w:rsidR="00FB273C">
        <w:t>第二个项目是为移动</w:t>
      </w:r>
      <w:r w:rsidR="00FB273C">
        <w:rPr>
          <w:rFonts w:hint="eastAsia"/>
        </w:rPr>
        <w:t>点菜</w:t>
      </w:r>
      <w:r w:rsidR="00FB273C">
        <w:t>客户端提供</w:t>
      </w:r>
      <w:r w:rsidR="00FB273C">
        <w:t>Web Service</w:t>
      </w:r>
      <w:r w:rsidR="00FB273C">
        <w:t>服务</w:t>
      </w:r>
      <w:r w:rsidR="00FB273C">
        <w:rPr>
          <w:rFonts w:hint="eastAsia"/>
        </w:rPr>
        <w:t>的</w:t>
      </w:r>
      <w:r w:rsidR="00605A24">
        <w:rPr>
          <w:rFonts w:hint="eastAsia"/>
        </w:rPr>
        <w:t>项目</w:t>
      </w:r>
      <w:r w:rsidR="00605A24">
        <w:t>。</w:t>
      </w:r>
    </w:p>
    <w:p w14:paraId="7E0DDC19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8" w:name="_Toc410072067"/>
      <w:bookmarkStart w:id="19" w:name="_Toc410072138"/>
      <w:bookmarkStart w:id="20" w:name="_Toc410147274"/>
      <w:bookmarkStart w:id="21" w:name="_Toc410149673"/>
      <w:bookmarkStart w:id="22" w:name="_Toc410149818"/>
      <w:bookmarkStart w:id="23" w:name="_Toc410149885"/>
      <w:bookmarkEnd w:id="18"/>
      <w:bookmarkEnd w:id="19"/>
      <w:bookmarkEnd w:id="20"/>
      <w:bookmarkEnd w:id="21"/>
      <w:bookmarkEnd w:id="22"/>
      <w:bookmarkEnd w:id="23"/>
    </w:p>
    <w:p w14:paraId="45A3D7F4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4" w:name="_Toc410072068"/>
      <w:bookmarkStart w:id="25" w:name="_Toc410072139"/>
      <w:bookmarkStart w:id="26" w:name="_Toc410147275"/>
      <w:bookmarkStart w:id="27" w:name="_Toc410149674"/>
      <w:bookmarkStart w:id="28" w:name="_Toc410149819"/>
      <w:bookmarkStart w:id="29" w:name="_Toc410149886"/>
      <w:bookmarkEnd w:id="24"/>
      <w:bookmarkEnd w:id="25"/>
      <w:bookmarkEnd w:id="26"/>
      <w:bookmarkEnd w:id="27"/>
      <w:bookmarkEnd w:id="28"/>
      <w:bookmarkEnd w:id="29"/>
    </w:p>
    <w:p w14:paraId="60B17463" w14:textId="77777777" w:rsidR="000E2307" w:rsidRPr="000E2307" w:rsidRDefault="000E2307" w:rsidP="000E2307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0" w:name="_Toc410072069"/>
      <w:bookmarkStart w:id="31" w:name="_Toc410072140"/>
      <w:bookmarkStart w:id="32" w:name="_Toc410147276"/>
      <w:bookmarkStart w:id="33" w:name="_Toc410149675"/>
      <w:bookmarkStart w:id="34" w:name="_Toc410149820"/>
      <w:bookmarkStart w:id="35" w:name="_Toc410149887"/>
      <w:bookmarkEnd w:id="30"/>
      <w:bookmarkEnd w:id="31"/>
      <w:bookmarkEnd w:id="32"/>
      <w:bookmarkEnd w:id="33"/>
      <w:bookmarkEnd w:id="34"/>
      <w:bookmarkEnd w:id="35"/>
    </w:p>
    <w:p w14:paraId="5E65C360" w14:textId="114A0A3A" w:rsidR="000E2307" w:rsidRDefault="000E2307" w:rsidP="000E2307">
      <w:pPr>
        <w:pStyle w:val="Heading2"/>
      </w:pPr>
      <w:bookmarkStart w:id="36" w:name="_Toc410149888"/>
      <w:r>
        <w:rPr>
          <w:rFonts w:hint="eastAsia"/>
        </w:rPr>
        <w:t>后台管理</w:t>
      </w:r>
      <w:r w:rsidR="00B3418A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6"/>
    </w:p>
    <w:p w14:paraId="59DB4F1B" w14:textId="5F6ADC28" w:rsidR="003645EB" w:rsidRPr="003645EB" w:rsidRDefault="003645EB" w:rsidP="003645EB"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53372407" w:rsidR="00C378D4" w:rsidRDefault="000E2307" w:rsidP="000E2307">
      <w:pPr>
        <w:pStyle w:val="Heading2"/>
      </w:pPr>
      <w:bookmarkStart w:id="37" w:name="_Toc410149889"/>
      <w:r>
        <w:rPr>
          <w:rFonts w:hint="eastAsia"/>
        </w:rPr>
        <w:t>移动</w:t>
      </w:r>
      <w:r>
        <w:t>点菜</w:t>
      </w:r>
      <w:r>
        <w:rPr>
          <w:rFonts w:hint="eastAsia"/>
        </w:rPr>
        <w:t>服务</w:t>
      </w:r>
      <w:r w:rsidR="008C15C6">
        <w:rPr>
          <w:rFonts w:hint="eastAsia"/>
        </w:rPr>
        <w:t>项目</w:t>
      </w:r>
      <w:r w:rsidR="005C2C10">
        <w:rPr>
          <w:rFonts w:hint="eastAsia"/>
        </w:rPr>
        <w:t>目录</w:t>
      </w:r>
      <w:r w:rsidR="005C2C10">
        <w:t>结构</w:t>
      </w:r>
      <w:bookmarkEnd w:id="37"/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1E5229" w14:paraId="6B35CC42" w14:textId="77777777" w:rsidTr="00291A3E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4769B766" w14:textId="46958336" w:rsidR="001E5229" w:rsidRDefault="001E5229" w:rsidP="00291A3E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70D77DBD" wp14:editId="0DC2EB73">
                  <wp:extent cx="2390476" cy="221904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5-01-27_183513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476" cy="22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D8C5C" w14:textId="09CF60C4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eorder-ws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E8A2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1E5229" w14:paraId="172D406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6B21C56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5BF4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7A47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6EE6051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E0B5FD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9BF1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53A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1E5229" w14:paraId="20D7A5CE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95EDC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2F9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AAA65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1E5229" w14:paraId="07C9F3F7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00A3C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0DBD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6D158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1E5229" w14:paraId="6C041EAB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9A0F9C9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708E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9DD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1E5229" w14:paraId="7D7D683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51988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ACC9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7A26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1E5229" w14:paraId="4A17A059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4F14AF7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86B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D4186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1E5229" w14:paraId="747999DC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76F5B0A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446E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0F59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1E5229" w14:paraId="6745E0D4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8107332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0431F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BBCC7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1E5229" w14:paraId="4F29AC70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CF0A3E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8D592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6355B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1E5229" w14:paraId="442BDC7F" w14:textId="77777777" w:rsidTr="00291A3E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CC9305D" w14:textId="77777777" w:rsidR="001E5229" w:rsidRDefault="001E5229" w:rsidP="00291A3E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13F0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6A1D9" w14:textId="77777777" w:rsidR="001E5229" w:rsidRPr="003645EB" w:rsidRDefault="001E5229" w:rsidP="00291A3E">
            <w:pPr>
              <w:pStyle w:val="NoSpacing"/>
              <w:jc w:val="both"/>
              <w:rPr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B559472" w14:textId="77777777" w:rsidR="001E5229" w:rsidRPr="001E5229" w:rsidRDefault="001E5229" w:rsidP="001E5229"/>
    <w:p w14:paraId="038B580D" w14:textId="77777777" w:rsidR="00582D43" w:rsidRDefault="00582D43">
      <w:pPr>
        <w:spacing w:after="160" w:line="259" w:lineRule="auto"/>
        <w:ind w:firstLine="0"/>
        <w:jc w:val="left"/>
        <w:rPr>
          <w:rFonts w:cstheme="majorBidi"/>
          <w:b/>
          <w:sz w:val="28"/>
          <w:szCs w:val="26"/>
        </w:rPr>
      </w:pPr>
      <w:bookmarkStart w:id="38" w:name="_Toc410149890"/>
      <w:r>
        <w:br w:type="page"/>
      </w:r>
    </w:p>
    <w:p w14:paraId="53B2AB77" w14:textId="0EAFA64C" w:rsidR="00FB273C" w:rsidRDefault="00FB273C" w:rsidP="00605A24">
      <w:pPr>
        <w:pStyle w:val="Heading2"/>
      </w:pPr>
      <w:bookmarkStart w:id="39" w:name="_导入项目"/>
      <w:bookmarkEnd w:id="39"/>
      <w:r>
        <w:rPr>
          <w:rFonts w:hint="eastAsia"/>
        </w:rPr>
        <w:lastRenderedPageBreak/>
        <w:t>导入</w:t>
      </w:r>
      <w:r>
        <w:t>项目</w:t>
      </w:r>
      <w:bookmarkEnd w:id="38"/>
    </w:p>
    <w:p w14:paraId="73BFE557" w14:textId="5ED83F9B" w:rsidR="001E5229" w:rsidRDefault="007E398D" w:rsidP="001E5229">
      <w:r>
        <w:t>2</w:t>
      </w:r>
      <w:r>
        <w:rPr>
          <w:rFonts w:hint="eastAsia"/>
        </w:rPr>
        <w:t>个</w:t>
      </w:r>
      <w:r>
        <w:t>项目的导入方式是一致的，这里以</w:t>
      </w:r>
      <w:r>
        <w:t>eorder</w:t>
      </w:r>
      <w:r>
        <w:t>项目为例。</w:t>
      </w:r>
      <w:r w:rsidR="00AF5A1E">
        <w:rPr>
          <w:rFonts w:hint="eastAsia"/>
        </w:rPr>
        <w:t>首先</w:t>
      </w:r>
      <w:r w:rsidR="00AF5A1E">
        <w:t>，</w:t>
      </w:r>
      <w:r>
        <w:t>从</w:t>
      </w:r>
      <w:r>
        <w:rPr>
          <w:rFonts w:hint="eastAsia"/>
        </w:rPr>
        <w:t>Git</w:t>
      </w:r>
      <w:r>
        <w:t>仓库迁出最新代码，</w:t>
      </w:r>
      <w:r w:rsidR="00582D43">
        <w:rPr>
          <w:rFonts w:hint="eastAsia"/>
        </w:rPr>
        <w:t>打开</w:t>
      </w:r>
      <w:r w:rsidR="00582D43">
        <w:t>eclipse</w:t>
      </w:r>
      <w:r w:rsidR="00582D43">
        <w:t>，选择</w:t>
      </w:r>
      <w:r w:rsidR="00582D43" w:rsidRPr="00582D43">
        <w:rPr>
          <w:rFonts w:hint="eastAsia"/>
          <w:b/>
        </w:rPr>
        <w:t>File</w:t>
      </w:r>
      <w:r w:rsidR="00582D43" w:rsidRPr="00582D43">
        <w:rPr>
          <w:b/>
        </w:rPr>
        <w:t>-&gt;</w:t>
      </w:r>
      <w:r w:rsidR="000768B1">
        <w:rPr>
          <w:b/>
        </w:rPr>
        <w:t>Import</w:t>
      </w:r>
      <w:r w:rsidR="000768B1" w:rsidRPr="00582D43">
        <w:rPr>
          <w:b/>
        </w:rPr>
        <w:t xml:space="preserve"> </w:t>
      </w:r>
      <w:r w:rsidR="00582D43" w:rsidRPr="00582D43">
        <w:rPr>
          <w:b/>
        </w:rPr>
        <w:t>…</w:t>
      </w:r>
      <w:r w:rsidR="00582D43">
        <w:rPr>
          <w:rFonts w:hint="eastAsia"/>
        </w:rPr>
        <w:t>，</w:t>
      </w:r>
      <w:r w:rsidR="00582D43">
        <w:t>在弹出对话框中选中</w:t>
      </w:r>
      <w:r w:rsidR="000768B1" w:rsidRPr="000768B1">
        <w:rPr>
          <w:rFonts w:hint="eastAsia"/>
          <w:b/>
        </w:rPr>
        <w:t>Existing</w:t>
      </w:r>
      <w:r w:rsidR="000768B1">
        <w:rPr>
          <w:rFonts w:hint="eastAsia"/>
        </w:rPr>
        <w:t xml:space="preserve"> </w:t>
      </w:r>
      <w:r w:rsidR="00582D43" w:rsidRPr="00582D43">
        <w:rPr>
          <w:rFonts w:hint="eastAsia"/>
          <w:b/>
        </w:rPr>
        <w:t>Maven</w:t>
      </w:r>
      <w:r w:rsidR="00582D43" w:rsidRPr="00582D43">
        <w:rPr>
          <w:b/>
        </w:rPr>
        <w:t xml:space="preserve"> Project</w:t>
      </w:r>
      <w:r w:rsidR="000768B1">
        <w:rPr>
          <w:b/>
        </w:rPr>
        <w:t>s</w:t>
      </w:r>
      <w:r w:rsidR="00582D43">
        <w:rPr>
          <w:rFonts w:hint="eastAsia"/>
        </w:rPr>
        <w:t>，</w:t>
      </w:r>
      <w:r w:rsidR="00582D43">
        <w:t>点击</w:t>
      </w:r>
      <w:r w:rsidR="00582D43" w:rsidRPr="00582D43">
        <w:rPr>
          <w:b/>
        </w:rPr>
        <w:t>Next</w:t>
      </w:r>
      <w:r w:rsidR="00582D43">
        <w:t>按钮</w:t>
      </w:r>
      <w:r w:rsidR="00582D43">
        <w:rPr>
          <w:rFonts w:hint="eastAsia"/>
        </w:rPr>
        <w:t>，</w:t>
      </w:r>
    </w:p>
    <w:p w14:paraId="6D76302B" w14:textId="71F95865" w:rsidR="00582D43" w:rsidRDefault="000768B1" w:rsidP="000768B1">
      <w:pPr>
        <w:pStyle w:val="NoSpacing"/>
        <w:jc w:val="center"/>
      </w:pPr>
      <w:r w:rsidRPr="000768B1">
        <w:rPr>
          <w:noProof/>
        </w:rPr>
        <w:drawing>
          <wp:inline distT="0" distB="0" distL="0" distR="0" wp14:anchorId="05C11893" wp14:editId="2DDE2318">
            <wp:extent cx="3310469" cy="346811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5-01-27_201536.png"/>
                    <pic:cNvPicPr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39" cy="34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1FB" w14:textId="77777777" w:rsidR="000768B1" w:rsidRDefault="000768B1" w:rsidP="000768B1"/>
    <w:p w14:paraId="4D3193A7" w14:textId="318EC81C" w:rsidR="000768B1" w:rsidRDefault="00446E10" w:rsidP="000768B1">
      <w:r>
        <w:rPr>
          <w:rFonts w:hint="eastAsia"/>
        </w:rPr>
        <w:t>在</w:t>
      </w:r>
      <w:r>
        <w:t>下一步对话框中选择</w:t>
      </w:r>
      <w:r>
        <w:t>Root Directory</w:t>
      </w:r>
      <w:r>
        <w:t>指向本地从</w:t>
      </w:r>
      <w:r>
        <w:t>Git</w:t>
      </w:r>
      <w:r>
        <w:t>仓库迁出</w:t>
      </w:r>
      <w:r>
        <w:rPr>
          <w:rFonts w:hint="eastAsia"/>
        </w:rPr>
        <w:t>的</w:t>
      </w:r>
      <w:r>
        <w:t>项目目录，点击</w:t>
      </w:r>
      <w:r w:rsidRPr="00446E10">
        <w:rPr>
          <w:b/>
        </w:rPr>
        <w:t>Finish</w:t>
      </w:r>
      <w:r>
        <w:t>按钮</w:t>
      </w:r>
    </w:p>
    <w:p w14:paraId="4D9FB00A" w14:textId="715AA9FB" w:rsidR="00446E10" w:rsidRPr="00582D43" w:rsidRDefault="00446E10" w:rsidP="00446E10">
      <w:pPr>
        <w:pStyle w:val="NoSpacing"/>
        <w:jc w:val="center"/>
      </w:pPr>
      <w:r w:rsidRPr="00446E10">
        <w:rPr>
          <w:rFonts w:hint="eastAsia"/>
          <w:noProof/>
        </w:rPr>
        <w:drawing>
          <wp:inline distT="0" distB="0" distL="0" distR="0" wp14:anchorId="3E380861" wp14:editId="04700C12">
            <wp:extent cx="3252158" cy="3157066"/>
            <wp:effectExtent l="0" t="0" r="5715" b="5715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2015-01-27_203040.png"/>
                    <pic:cNvPicPr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854" cy="31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9A1" w14:textId="125F3C4C" w:rsidR="00FB273C" w:rsidRDefault="00FB273C" w:rsidP="00605A24">
      <w:pPr>
        <w:pStyle w:val="Heading2"/>
      </w:pPr>
      <w:bookmarkStart w:id="40" w:name="_Toc410149891"/>
      <w:r>
        <w:rPr>
          <w:rFonts w:hint="eastAsia"/>
        </w:rPr>
        <w:lastRenderedPageBreak/>
        <w:t>编译</w:t>
      </w:r>
      <w:r>
        <w:t>项目</w:t>
      </w:r>
      <w:bookmarkEnd w:id="40"/>
    </w:p>
    <w:p w14:paraId="34E8E2BB" w14:textId="3FC38476" w:rsidR="00446E10" w:rsidRDefault="00ED6FEB" w:rsidP="00446E10">
      <w:r>
        <w:rPr>
          <w:rFonts w:hint="eastAsia"/>
        </w:rPr>
        <w:t>因为</w:t>
      </w:r>
      <w:r>
        <w:t>采用了</w:t>
      </w:r>
      <w:r>
        <w:t>Maven</w:t>
      </w:r>
      <w:r>
        <w:t>进行项目构建管理</w:t>
      </w:r>
      <w:r>
        <w:rPr>
          <w:rFonts w:hint="eastAsia"/>
        </w:rPr>
        <w:t>，</w:t>
      </w:r>
      <w:r>
        <w:t>所以项目的编译过程是</w:t>
      </w:r>
      <w:r>
        <w:rPr>
          <w:rFonts w:hint="eastAsia"/>
        </w:rPr>
        <w:t>十分</w:t>
      </w:r>
      <w:r>
        <w:t>简洁的，在命令行中输入</w:t>
      </w:r>
      <w:r w:rsidRPr="00ED6FEB">
        <w:rPr>
          <w:rFonts w:hint="eastAsia"/>
          <w:b/>
        </w:rPr>
        <w:t>mvn install</w:t>
      </w:r>
      <w:r>
        <w:rPr>
          <w:rFonts w:hint="eastAsia"/>
          <w:b/>
        </w:rPr>
        <w:t>，</w:t>
      </w:r>
      <w:r>
        <w:rPr>
          <w:rFonts w:hint="eastAsia"/>
        </w:rPr>
        <w:t>即可</w:t>
      </w:r>
      <w:r>
        <w:t>完成编译，</w:t>
      </w:r>
    </w:p>
    <w:p w14:paraId="4ABD83E6" w14:textId="77777777" w:rsidR="00ED6FEB" w:rsidRDefault="00ED6FEB" w:rsidP="00446E10"/>
    <w:p w14:paraId="6379F102" w14:textId="571B269A" w:rsidR="00ED6FEB" w:rsidRPr="00ED6FEB" w:rsidRDefault="00ED6FEB" w:rsidP="00ED6FEB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47A4B4E4" wp14:editId="34FE38C2">
            <wp:extent cx="5433805" cy="2887393"/>
            <wp:effectExtent l="0" t="0" r="0" b="8255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2015-01-27_213412.png"/>
                    <pic:cNvPicPr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94" cy="2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6539FD69" w14:textId="112FDA45" w:rsidR="00AB5E10" w:rsidRDefault="00AB5E10" w:rsidP="00AB5E10">
      <w:pPr>
        <w:pStyle w:val="Heading1"/>
      </w:pPr>
      <w:bookmarkStart w:id="41" w:name="_Toc410149892"/>
      <w:r>
        <w:rPr>
          <w:rFonts w:hint="eastAsia"/>
        </w:rPr>
        <w:lastRenderedPageBreak/>
        <w:t>移动</w:t>
      </w:r>
      <w:r>
        <w:t>点菜模块</w:t>
      </w:r>
      <w:r w:rsidR="001F2272">
        <w:rPr>
          <w:rFonts w:hint="eastAsia"/>
        </w:rPr>
        <w:t>服务端</w:t>
      </w:r>
      <w:r>
        <w:rPr>
          <w:rFonts w:hint="eastAsia"/>
        </w:rPr>
        <w:t>（</w:t>
      </w:r>
      <w:r>
        <w:t>eorder-ws</w:t>
      </w:r>
      <w:r>
        <w:rPr>
          <w:rFonts w:hint="eastAsia"/>
        </w:rPr>
        <w:t>）</w:t>
      </w:r>
      <w:bookmarkEnd w:id="41"/>
    </w:p>
    <w:p w14:paraId="28757C81" w14:textId="71EF92DE" w:rsidR="000D28BE" w:rsidRPr="000D28BE" w:rsidRDefault="00353D34" w:rsidP="000D28BE">
      <w:pPr>
        <w:rPr>
          <w:rFonts w:hint="eastAsia"/>
        </w:rPr>
      </w:pPr>
      <w:r>
        <w:rPr>
          <w:rFonts w:hint="eastAsia"/>
        </w:rPr>
        <w:t>移动点菜</w:t>
      </w:r>
      <w:r>
        <w:t>模块服务端使用</w:t>
      </w:r>
      <w:r>
        <w:t>REST</w:t>
      </w:r>
      <w:r>
        <w:rPr>
          <w:rFonts w:hint="eastAsia"/>
        </w:rPr>
        <w:t>风格</w:t>
      </w:r>
      <w:r>
        <w:t>Web-Service</w:t>
      </w:r>
      <w:r>
        <w:t>提供点菜相关功能给移动点菜客户端（</w:t>
      </w:r>
      <w:r>
        <w:t>Android</w:t>
      </w:r>
      <w:r>
        <w:t>）使用。</w:t>
      </w:r>
      <w:r w:rsidR="00F136C8">
        <w:rPr>
          <w:rFonts w:hint="eastAsia"/>
        </w:rPr>
        <w:t>整个</w:t>
      </w:r>
      <w:r w:rsidR="00F136C8">
        <w:rPr>
          <w:rFonts w:hint="eastAsia"/>
        </w:rPr>
        <w:t>Web</w:t>
      </w:r>
      <w:r w:rsidR="00F136C8">
        <w:t>-Service</w:t>
      </w:r>
      <w:r w:rsidR="00F136C8">
        <w:t>服务打包成一个项目结构，名字为</w:t>
      </w:r>
      <w:r w:rsidR="00F136C8">
        <w:t>eorder-ws</w:t>
      </w:r>
      <w:r w:rsidR="00F136C8">
        <w:rPr>
          <w:rFonts w:hint="eastAsia"/>
        </w:rPr>
        <w:t>，</w:t>
      </w:r>
      <w:r w:rsidR="00F136C8">
        <w:t>请按照</w:t>
      </w:r>
      <w:hyperlink w:anchor="_导入项目" w:history="1">
        <w:r w:rsidR="00F136C8" w:rsidRPr="00F136C8">
          <w:rPr>
            <w:rStyle w:val="Hyperlink"/>
          </w:rPr>
          <w:t>3.3</w:t>
        </w:r>
        <w:r w:rsidR="00F136C8" w:rsidRPr="00F136C8">
          <w:rPr>
            <w:rStyle w:val="Hyperlink"/>
            <w:rFonts w:hint="eastAsia"/>
          </w:rPr>
          <w:t>导入项目</w:t>
        </w:r>
      </w:hyperlink>
      <w:r w:rsidR="00F136C8">
        <w:t>所述方法导入项目进行开发。</w:t>
      </w:r>
    </w:p>
    <w:p w14:paraId="7CBB9C94" w14:textId="77777777" w:rsidR="00AB5E10" w:rsidRDefault="00AB5E10" w:rsidP="0094671E">
      <w:pPr>
        <w:pStyle w:val="Heading2"/>
        <w:numPr>
          <w:ilvl w:val="1"/>
          <w:numId w:val="2"/>
        </w:numPr>
      </w:pPr>
      <w:r>
        <w:rPr>
          <w:rFonts w:hint="eastAsia"/>
        </w:rPr>
        <w:t>浏览</w:t>
      </w:r>
      <w:r>
        <w:t>菜单</w:t>
      </w:r>
    </w:p>
    <w:p w14:paraId="414B2A5B" w14:textId="3172B87F" w:rsidR="00F136C8" w:rsidRPr="00F136C8" w:rsidRDefault="00F136C8" w:rsidP="00F136C8">
      <w:pPr>
        <w:rPr>
          <w:rFonts w:hint="eastAsia"/>
        </w:rPr>
      </w:pPr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获取菜单列表请求，将菜单列表信息以</w:t>
      </w:r>
      <w:r>
        <w:t>JSON</w:t>
      </w:r>
      <w:r>
        <w:t>格式发还给移动客户端。</w:t>
      </w:r>
    </w:p>
    <w:p w14:paraId="2490157F" w14:textId="77777777" w:rsidR="00F136C8" w:rsidRPr="00F136C8" w:rsidRDefault="00F136C8" w:rsidP="00F136C8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5B37AA75" w14:textId="77777777" w:rsidR="00F136C8" w:rsidRPr="00F136C8" w:rsidRDefault="00F136C8" w:rsidP="00F136C8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</w:p>
    <w:p w14:paraId="0EE23468" w14:textId="410AED20" w:rsidR="00F136C8" w:rsidRDefault="00F136C8" w:rsidP="004E1DE9">
      <w:pPr>
        <w:pStyle w:val="Heading3"/>
      </w:pPr>
      <w:r>
        <w:rPr>
          <w:rFonts w:hint="eastAsia"/>
        </w:rPr>
        <w:t>功能</w:t>
      </w:r>
      <w:r>
        <w:rPr>
          <w:rFonts w:hint="eastAsia"/>
        </w:rPr>
        <w:t>IPO</w:t>
      </w:r>
      <w:r>
        <w:rPr>
          <w:rFonts w:hint="eastAsia"/>
        </w:rPr>
        <w:t>图</w:t>
      </w:r>
    </w:p>
    <w:p w14:paraId="3E8B2B94" w14:textId="41DA50D1" w:rsidR="00525F81" w:rsidRPr="00525F81" w:rsidRDefault="00525F81" w:rsidP="003C4711">
      <w:pPr>
        <w:pStyle w:val="NoSpacing"/>
        <w:jc w:val="center"/>
      </w:pPr>
      <w:r>
        <w:object w:dxaOrig="6855" w:dyaOrig="3705" w14:anchorId="40B6DA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43pt;height:185.45pt" o:ole="">
            <v:imagedata r:id="rId58" o:title=""/>
          </v:shape>
          <o:OLEObject Type="Embed" ProgID="Visio.Drawing.15" ShapeID="_x0000_i1027" DrawAspect="Content" ObjectID="_1483993380" r:id="rId59"/>
        </w:object>
      </w:r>
    </w:p>
    <w:p w14:paraId="6FE00BD2" w14:textId="01327998" w:rsidR="00F136C8" w:rsidRDefault="00F136C8" w:rsidP="004E1DE9">
      <w:pPr>
        <w:pStyle w:val="Heading3"/>
      </w:pPr>
      <w:r>
        <w:rPr>
          <w:rFonts w:hint="eastAsia"/>
        </w:rPr>
        <w:t>时序图</w:t>
      </w:r>
    </w:p>
    <w:p w14:paraId="6F5B4A4C" w14:textId="2180AD65" w:rsidR="00525F81" w:rsidRPr="00525F81" w:rsidRDefault="003C4711" w:rsidP="003C4711">
      <w:pPr>
        <w:pStyle w:val="NoSpacing"/>
        <w:jc w:val="center"/>
      </w:pPr>
      <w:r>
        <w:object w:dxaOrig="11700" w:dyaOrig="6736" w14:anchorId="24E9342B">
          <v:shape id="_x0000_i1028" type="#_x0000_t75" style="width:434.05pt;height:249.95pt" o:ole="">
            <v:imagedata r:id="rId60" o:title=""/>
          </v:shape>
          <o:OLEObject Type="Embed" ProgID="Visio.Drawing.15" ShapeID="_x0000_i1028" DrawAspect="Content" ObjectID="_1483993381" r:id="rId61"/>
        </w:object>
      </w:r>
    </w:p>
    <w:p w14:paraId="086F6AE7" w14:textId="78FD3C21" w:rsidR="00F136C8" w:rsidRDefault="00F136C8" w:rsidP="004E1DE9">
      <w:pPr>
        <w:pStyle w:val="Heading3"/>
      </w:pPr>
      <w:r>
        <w:rPr>
          <w:rFonts w:hint="eastAsia"/>
        </w:rPr>
        <w:lastRenderedPageBreak/>
        <w:t>算法</w:t>
      </w:r>
      <w:r>
        <w:t>描述</w:t>
      </w:r>
    </w:p>
    <w:p w14:paraId="6088BD54" w14:textId="78D41DD9" w:rsidR="003C4711" w:rsidRPr="003C4711" w:rsidRDefault="003C4711" w:rsidP="003C4711">
      <w:r>
        <w:t>n/a</w:t>
      </w:r>
    </w:p>
    <w:p w14:paraId="25F8A94A" w14:textId="775DA6D9" w:rsidR="00F136C8" w:rsidRDefault="00F136C8" w:rsidP="004E1DE9">
      <w:pPr>
        <w:pStyle w:val="Heading3"/>
      </w:pPr>
      <w:r>
        <w:rPr>
          <w:rFonts w:hint="eastAsia"/>
        </w:rPr>
        <w:t>代码</w:t>
      </w:r>
      <w:r>
        <w:t>构成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5E191C" w14:paraId="105F5927" w14:textId="77777777" w:rsidTr="0074331B">
        <w:tc>
          <w:tcPr>
            <w:tcW w:w="2700" w:type="dxa"/>
            <w:shd w:val="clear" w:color="auto" w:fill="BFBFBF" w:themeFill="background1" w:themeFillShade="BF"/>
          </w:tcPr>
          <w:p w14:paraId="12EDC5DF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14:paraId="46CCBE79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14:paraId="37B40638" w14:textId="77777777" w:rsidR="005E191C" w:rsidRDefault="005E191C" w:rsidP="005E191C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5E191C" w14:paraId="548CDA58" w14:textId="77777777" w:rsidTr="0074331B">
        <w:tc>
          <w:tcPr>
            <w:tcW w:w="2700" w:type="dxa"/>
          </w:tcPr>
          <w:p w14:paraId="34EBF999" w14:textId="090EFA8B" w:rsidR="005E191C" w:rsidRPr="00220DB9" w:rsidRDefault="000B7629" w:rsidP="005E191C">
            <w:pPr>
              <w:pStyle w:val="NoSpacing"/>
            </w:pPr>
            <w:r>
              <w:t>CategoryVO.java</w:t>
            </w:r>
          </w:p>
        </w:tc>
        <w:tc>
          <w:tcPr>
            <w:tcW w:w="3150" w:type="dxa"/>
          </w:tcPr>
          <w:p w14:paraId="5BD3208C" w14:textId="32D2E2A4" w:rsidR="005E191C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com.</w:t>
            </w:r>
            <w:r>
              <w:t>innovaee.eorder.vo</w:t>
            </w:r>
          </w:p>
        </w:tc>
        <w:tc>
          <w:tcPr>
            <w:tcW w:w="2943" w:type="dxa"/>
          </w:tcPr>
          <w:p w14:paraId="4D947D04" w14:textId="16FF089D" w:rsidR="005E191C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菜单</w:t>
            </w:r>
            <w:r>
              <w:t>的值域</w:t>
            </w:r>
            <w:r>
              <w:rPr>
                <w:rFonts w:hint="eastAsia"/>
              </w:rPr>
              <w:t>对象</w:t>
            </w:r>
            <w:r>
              <w:t>，</w:t>
            </w:r>
            <w:r>
              <w:rPr>
                <w:rFonts w:hint="eastAsia"/>
              </w:rPr>
              <w:t>用于</w:t>
            </w:r>
            <w:r>
              <w:t>菜单列表信息的传递</w:t>
            </w:r>
          </w:p>
        </w:tc>
      </w:tr>
      <w:tr w:rsidR="005E191C" w14:paraId="5E807555" w14:textId="77777777" w:rsidTr="0074331B">
        <w:tc>
          <w:tcPr>
            <w:tcW w:w="2700" w:type="dxa"/>
          </w:tcPr>
          <w:p w14:paraId="3AA13E48" w14:textId="51056680" w:rsidR="005E191C" w:rsidRPr="00F63625" w:rsidRDefault="0074331B" w:rsidP="005E191C">
            <w:pPr>
              <w:pStyle w:val="NoSpacing"/>
            </w:pPr>
            <w:r>
              <w:t>Category.java</w:t>
            </w:r>
          </w:p>
        </w:tc>
        <w:tc>
          <w:tcPr>
            <w:tcW w:w="3150" w:type="dxa"/>
          </w:tcPr>
          <w:p w14:paraId="56DF219A" w14:textId="3C25C77C" w:rsidR="005E191C" w:rsidRPr="00C4509E" w:rsidRDefault="0074331B" w:rsidP="005E191C">
            <w:pPr>
              <w:pStyle w:val="NoSpacing"/>
            </w:pPr>
            <w:r>
              <w:t>com.innovaee.eorder.entity</w:t>
            </w:r>
          </w:p>
        </w:tc>
        <w:tc>
          <w:tcPr>
            <w:tcW w:w="2943" w:type="dxa"/>
          </w:tcPr>
          <w:p w14:paraId="4918FBCB" w14:textId="4C97B987" w:rsidR="005E191C" w:rsidRPr="00A65081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菜单</w:t>
            </w:r>
            <w:r>
              <w:t>的</w:t>
            </w:r>
            <w:r>
              <w:rPr>
                <w:rFonts w:hint="eastAsia"/>
              </w:rPr>
              <w:t>实体</w:t>
            </w:r>
            <w:r>
              <w:t>对象，用于</w:t>
            </w:r>
            <w:r>
              <w:rPr>
                <w:rFonts w:hint="eastAsia"/>
              </w:rPr>
              <w:t>建立</w:t>
            </w:r>
            <w:r>
              <w:t>与数据库表的映射</w:t>
            </w:r>
          </w:p>
        </w:tc>
      </w:tr>
      <w:tr w:rsidR="005E191C" w14:paraId="26244C5A" w14:textId="77777777" w:rsidTr="0074331B">
        <w:tc>
          <w:tcPr>
            <w:tcW w:w="2700" w:type="dxa"/>
          </w:tcPr>
          <w:p w14:paraId="01222EE0" w14:textId="6B74CDE5" w:rsidR="005E191C" w:rsidRPr="00E159A1" w:rsidRDefault="0074331B" w:rsidP="005E191C">
            <w:pPr>
              <w:pStyle w:val="NoSpacing"/>
            </w:pPr>
            <w:r>
              <w:t>CategoryDao.java</w:t>
            </w:r>
          </w:p>
        </w:tc>
        <w:tc>
          <w:tcPr>
            <w:tcW w:w="3150" w:type="dxa"/>
          </w:tcPr>
          <w:p w14:paraId="176CF78F" w14:textId="3434C5A6" w:rsidR="005E191C" w:rsidRPr="00751FD6" w:rsidRDefault="0074331B" w:rsidP="005E191C">
            <w:pPr>
              <w:pStyle w:val="NoSpacing"/>
            </w:pPr>
            <w:r>
              <w:t>com.innovaee.eorder.dao</w:t>
            </w:r>
          </w:p>
        </w:tc>
        <w:tc>
          <w:tcPr>
            <w:tcW w:w="2943" w:type="dxa"/>
          </w:tcPr>
          <w:p w14:paraId="4A61D48F" w14:textId="6607615A" w:rsidR="005E191C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菜单</w:t>
            </w:r>
            <w:r>
              <w:t>对象的数据库访问层</w:t>
            </w:r>
            <w:r>
              <w:rPr>
                <w:rFonts w:hint="eastAsia"/>
              </w:rPr>
              <w:t>，</w:t>
            </w:r>
            <w:r>
              <w:t>用于数据库</w:t>
            </w:r>
            <w:r>
              <w:t>CRUD</w:t>
            </w:r>
            <w:r>
              <w:t>以及查询的调用</w:t>
            </w:r>
          </w:p>
        </w:tc>
      </w:tr>
      <w:tr w:rsidR="005E191C" w14:paraId="2010EBFC" w14:textId="77777777" w:rsidTr="0074331B">
        <w:tc>
          <w:tcPr>
            <w:tcW w:w="2700" w:type="dxa"/>
          </w:tcPr>
          <w:p w14:paraId="5991E51F" w14:textId="0BB43539" w:rsidR="005E191C" w:rsidRPr="00E159A1" w:rsidRDefault="0074331B" w:rsidP="005E191C">
            <w:pPr>
              <w:pStyle w:val="NoSpacing"/>
            </w:pPr>
            <w:r>
              <w:t>CategoryService.java</w:t>
            </w:r>
          </w:p>
        </w:tc>
        <w:tc>
          <w:tcPr>
            <w:tcW w:w="3150" w:type="dxa"/>
          </w:tcPr>
          <w:p w14:paraId="4D0FBA97" w14:textId="7F50FB77" w:rsidR="005E191C" w:rsidRPr="00751FD6" w:rsidRDefault="0074331B" w:rsidP="005E191C">
            <w:pPr>
              <w:pStyle w:val="NoSpacing"/>
            </w:pPr>
            <w:r>
              <w:t>com.innovaee.eorder.service</w:t>
            </w:r>
          </w:p>
        </w:tc>
        <w:tc>
          <w:tcPr>
            <w:tcW w:w="2943" w:type="dxa"/>
          </w:tcPr>
          <w:p w14:paraId="6F761502" w14:textId="3E903032" w:rsidR="005E191C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对</w:t>
            </w:r>
            <w:r>
              <w:t>Dao</w:t>
            </w:r>
            <w:r>
              <w:t>层的业务封装，进行异常处理</w:t>
            </w:r>
          </w:p>
        </w:tc>
      </w:tr>
      <w:tr w:rsidR="005E191C" w14:paraId="4DC7EE03" w14:textId="77777777" w:rsidTr="0074331B">
        <w:tc>
          <w:tcPr>
            <w:tcW w:w="2700" w:type="dxa"/>
          </w:tcPr>
          <w:p w14:paraId="4439D892" w14:textId="1B6A7525" w:rsidR="005E191C" w:rsidRPr="00A1451B" w:rsidRDefault="0074331B" w:rsidP="005E191C">
            <w:pPr>
              <w:pStyle w:val="NoSpacing"/>
            </w:pPr>
            <w:r>
              <w:t>CategoryResource.java</w:t>
            </w:r>
          </w:p>
        </w:tc>
        <w:tc>
          <w:tcPr>
            <w:tcW w:w="3150" w:type="dxa"/>
          </w:tcPr>
          <w:p w14:paraId="0C1415DF" w14:textId="60CBEF60" w:rsidR="005E191C" w:rsidRPr="00751FD6" w:rsidRDefault="0074331B" w:rsidP="005E191C">
            <w:pPr>
              <w:pStyle w:val="NoSpacing"/>
            </w:pPr>
            <w:r>
              <w:t>com.innovaee.eorder.resource</w:t>
            </w:r>
          </w:p>
        </w:tc>
        <w:tc>
          <w:tcPr>
            <w:tcW w:w="2943" w:type="dxa"/>
          </w:tcPr>
          <w:p w14:paraId="7997C0AF" w14:textId="433E78F7" w:rsidR="005E191C" w:rsidRPr="008703D2" w:rsidRDefault="0074331B" w:rsidP="005E191C">
            <w:pPr>
              <w:pStyle w:val="NoSpacing"/>
              <w:rPr>
                <w:rFonts w:hint="eastAsia"/>
              </w:rPr>
            </w:pPr>
            <w:r>
              <w:rPr>
                <w:rFonts w:hint="eastAsia"/>
              </w:rPr>
              <w:t>用于</w:t>
            </w:r>
            <w:r>
              <w:t>建立</w:t>
            </w:r>
            <w:r>
              <w:t>Service</w:t>
            </w:r>
            <w:r>
              <w:t>层与</w:t>
            </w:r>
            <w:r>
              <w:t>REST</w:t>
            </w:r>
            <w:r>
              <w:t>风格</w:t>
            </w:r>
            <w:r>
              <w:t>Web-Service</w:t>
            </w:r>
            <w:r>
              <w:t>的</w:t>
            </w:r>
            <w:r>
              <w:t>URI</w:t>
            </w:r>
            <w:r>
              <w:t>映射</w:t>
            </w:r>
          </w:p>
        </w:tc>
      </w:tr>
    </w:tbl>
    <w:p w14:paraId="7C8A01F8" w14:textId="77777777" w:rsidR="003C4711" w:rsidRPr="003C4711" w:rsidRDefault="003C4711" w:rsidP="003C4711"/>
    <w:p w14:paraId="5ED6D1FC" w14:textId="724293D3" w:rsidR="00F136C8" w:rsidRDefault="00F136C8" w:rsidP="004E1DE9">
      <w:pPr>
        <w:pStyle w:val="Heading3"/>
      </w:pPr>
      <w:r>
        <w:rPr>
          <w:rFonts w:hint="eastAsia"/>
        </w:rPr>
        <w:t>类图</w:t>
      </w:r>
    </w:p>
    <w:p w14:paraId="29D4621F" w14:textId="4723006D" w:rsidR="00D80627" w:rsidRPr="00D80627" w:rsidRDefault="00550F11" w:rsidP="00550F11">
      <w:pPr>
        <w:pStyle w:val="NoSpacing"/>
        <w:jc w:val="center"/>
      </w:pPr>
      <w:r>
        <w:object w:dxaOrig="8820" w:dyaOrig="4995" w14:anchorId="02A6E805">
          <v:shape id="_x0000_i1029" type="#_x0000_t75" style="width:434.05pt;height:245.9pt" o:ole="">
            <v:imagedata r:id="rId62" o:title=""/>
          </v:shape>
          <o:OLEObject Type="Embed" ProgID="Visio.Drawing.15" ShapeID="_x0000_i1029" DrawAspect="Content" ObjectID="_1483993382" r:id="rId63"/>
        </w:object>
      </w:r>
    </w:p>
    <w:p w14:paraId="7F2DF957" w14:textId="3761FEE3" w:rsidR="00F136C8" w:rsidRDefault="00F136C8" w:rsidP="004E1DE9">
      <w:pPr>
        <w:pStyle w:val="Heading3"/>
      </w:pPr>
      <w:r>
        <w:rPr>
          <w:rFonts w:hint="eastAsia"/>
        </w:rPr>
        <w:t>配置</w:t>
      </w:r>
      <w:r>
        <w:t>文件说明</w:t>
      </w:r>
    </w:p>
    <w:p w14:paraId="24D43A14" w14:textId="3924D7DC" w:rsidR="00550F11" w:rsidRDefault="00593FB1" w:rsidP="0094671E">
      <w:pPr>
        <w:pStyle w:val="NoSpacing"/>
        <w:numPr>
          <w:ilvl w:val="0"/>
          <w:numId w:val="10"/>
        </w:numPr>
      </w:pPr>
      <w:r>
        <w:t xml:space="preserve">Hibernate </w:t>
      </w:r>
      <w:r>
        <w:rPr>
          <w:rFonts w:hint="eastAsia"/>
        </w:rPr>
        <w:t>映射</w:t>
      </w:r>
      <w:r>
        <w:t>配置在</w:t>
      </w:r>
      <w:r>
        <w:t>Category.java</w:t>
      </w:r>
      <w:r>
        <w:rPr>
          <w:rFonts w:hint="eastAsia"/>
        </w:rPr>
        <w:t>实体</w:t>
      </w:r>
      <w:r>
        <w:t>类中</w:t>
      </w:r>
    </w:p>
    <w:p w14:paraId="5B223515" w14:textId="77777777" w:rsidR="00C901BF" w:rsidRDefault="00C901BF" w:rsidP="00C901BF">
      <w:pPr>
        <w:pStyle w:val="CodeText"/>
      </w:pPr>
      <w:r>
        <w:t>@Entity</w:t>
      </w:r>
    </w:p>
    <w:p w14:paraId="4A5B5BBE" w14:textId="77777777" w:rsidR="00C901BF" w:rsidRDefault="00C901BF" w:rsidP="00C901BF">
      <w:pPr>
        <w:pStyle w:val="CodeText"/>
      </w:pPr>
      <w:r>
        <w:t>@Table(name = "t_category")</w:t>
      </w:r>
    </w:p>
    <w:p w14:paraId="2DDB5E31" w14:textId="77777777" w:rsidR="00C901BF" w:rsidRDefault="00C901BF" w:rsidP="00C901BF">
      <w:pPr>
        <w:pStyle w:val="CodeText"/>
      </w:pPr>
      <w:r>
        <w:t>@XmlRootElement</w:t>
      </w:r>
    </w:p>
    <w:p w14:paraId="32F70C30" w14:textId="49D1827E" w:rsidR="00C901BF" w:rsidRPr="00C901BF" w:rsidRDefault="00C901BF" w:rsidP="00C901BF">
      <w:pPr>
        <w:pStyle w:val="CodeText"/>
        <w:rPr>
          <w:rFonts w:hint="eastAsia"/>
        </w:rPr>
      </w:pPr>
      <w:r>
        <w:lastRenderedPageBreak/>
        <w:t>public class Category extends BaseEntity</w:t>
      </w:r>
      <w:r>
        <w:t xml:space="preserve"> </w:t>
      </w:r>
    </w:p>
    <w:p w14:paraId="5579F6F3" w14:textId="06101545" w:rsidR="00593FB1" w:rsidRDefault="00593FB1" w:rsidP="0094671E">
      <w:pPr>
        <w:pStyle w:val="NoSpacing"/>
        <w:numPr>
          <w:ilvl w:val="0"/>
          <w:numId w:val="10"/>
        </w:numPr>
      </w:pPr>
      <w:r>
        <w:t>REST URL</w:t>
      </w:r>
      <w:r>
        <w:t>配置在</w:t>
      </w:r>
      <w:r>
        <w:t>CategoryResource.java</w:t>
      </w:r>
      <w:r>
        <w:rPr>
          <w:rFonts w:hint="eastAsia"/>
        </w:rPr>
        <w:t>资源</w:t>
      </w:r>
      <w:r>
        <w:t>类中</w:t>
      </w:r>
    </w:p>
    <w:p w14:paraId="16BA1B20" w14:textId="77777777" w:rsidR="00C901BF" w:rsidRDefault="00C901BF" w:rsidP="00C901BF">
      <w:pPr>
        <w:pStyle w:val="CodeText"/>
      </w:pPr>
      <w:r>
        <w:t>@Path("/categories")</w:t>
      </w:r>
    </w:p>
    <w:p w14:paraId="7CAF6780" w14:textId="77777777" w:rsidR="00C901BF" w:rsidRDefault="00C901BF" w:rsidP="00C901BF">
      <w:pPr>
        <w:pStyle w:val="CodeText"/>
      </w:pPr>
      <w:r>
        <w:t>public class CategoryResource extends AbstractBaseResource {</w:t>
      </w:r>
    </w:p>
    <w:p w14:paraId="70228146" w14:textId="77777777" w:rsidR="00C901BF" w:rsidRDefault="00C901BF" w:rsidP="00C901BF">
      <w:pPr>
        <w:pStyle w:val="CodeText"/>
      </w:pPr>
    </w:p>
    <w:p w14:paraId="76C64A4B" w14:textId="77777777" w:rsidR="00C901BF" w:rsidRDefault="00C901BF" w:rsidP="00C901BF">
      <w:pPr>
        <w:pStyle w:val="CodeText"/>
      </w:pPr>
      <w:r>
        <w:t xml:space="preserve">    @GET</w:t>
      </w:r>
    </w:p>
    <w:p w14:paraId="301D26CB" w14:textId="77777777" w:rsidR="00C901BF" w:rsidRDefault="00C901BF" w:rsidP="00C901BF">
      <w:pPr>
        <w:pStyle w:val="CodeText"/>
      </w:pPr>
      <w:r>
        <w:t xml:space="preserve">    @Produces({ MediaType.APPLICATION_XML, MediaType.APPLICATION_JSON })</w:t>
      </w:r>
    </w:p>
    <w:p w14:paraId="696603D9" w14:textId="77777777" w:rsidR="00C901BF" w:rsidRDefault="00C901BF" w:rsidP="00C901BF">
      <w:pPr>
        <w:pStyle w:val="CodeText"/>
      </w:pPr>
      <w:r>
        <w:t xml:space="preserve">    public Map&lt;String, List&lt;Category&gt;&gt; getAllCategories() {</w:t>
      </w:r>
    </w:p>
    <w:p w14:paraId="09AE8E53" w14:textId="77777777" w:rsidR="00C901BF" w:rsidRDefault="00C901BF" w:rsidP="00C901BF">
      <w:pPr>
        <w:pStyle w:val="CodeText"/>
      </w:pPr>
      <w:r>
        <w:t xml:space="preserve">    }</w:t>
      </w:r>
    </w:p>
    <w:p w14:paraId="058803B4" w14:textId="0896CE9D" w:rsidR="00C901BF" w:rsidRPr="00550F11" w:rsidRDefault="00C901BF" w:rsidP="00C901BF">
      <w:pPr>
        <w:pStyle w:val="CodeText"/>
        <w:rPr>
          <w:rFonts w:hint="eastAsia"/>
        </w:rPr>
      </w:pPr>
      <w:r>
        <w:t>}</w:t>
      </w:r>
    </w:p>
    <w:p w14:paraId="457C1EC2" w14:textId="4E31B21E" w:rsidR="00F136C8" w:rsidRDefault="00F136C8" w:rsidP="004E1DE9">
      <w:pPr>
        <w:pStyle w:val="Heading3"/>
      </w:pPr>
      <w:r>
        <w:rPr>
          <w:rFonts w:hint="eastAsia"/>
        </w:rPr>
        <w:t>数据库</w:t>
      </w:r>
      <w:r>
        <w:t>脚本说明</w:t>
      </w:r>
    </w:p>
    <w:p w14:paraId="1C8102F4" w14:textId="1C5AFAAC" w:rsidR="00C901BF" w:rsidRPr="00C901BF" w:rsidRDefault="00C901BF" w:rsidP="00C901BF">
      <w:pPr>
        <w:rPr>
          <w:rFonts w:hint="eastAsia"/>
        </w:rPr>
      </w:pPr>
      <w:r>
        <w:t>n/a</w:t>
      </w:r>
    </w:p>
    <w:p w14:paraId="207F9032" w14:textId="3A8EAEAD" w:rsidR="004E1DE9" w:rsidRDefault="00674BDD" w:rsidP="0094671E">
      <w:pPr>
        <w:pStyle w:val="Heading2"/>
        <w:numPr>
          <w:ilvl w:val="1"/>
          <w:numId w:val="2"/>
        </w:numPr>
      </w:pPr>
      <w:r>
        <w:rPr>
          <w:rFonts w:hint="eastAsia"/>
        </w:rPr>
        <w:t>浏览</w:t>
      </w:r>
      <w:r>
        <w:t>菜品</w:t>
      </w:r>
    </w:p>
    <w:p w14:paraId="11CDB71F" w14:textId="679FDF94" w:rsidR="004E1DE9" w:rsidRPr="004E1DE9" w:rsidRDefault="004E1DE9" w:rsidP="004E1DE9">
      <w:pPr>
        <w:rPr>
          <w:rFonts w:hint="eastAsia"/>
        </w:rPr>
      </w:pPr>
      <w:r>
        <w:rPr>
          <w:rFonts w:hint="eastAsia"/>
        </w:rPr>
        <w:t>该</w:t>
      </w:r>
      <w:r>
        <w:t>服务响应移动客户端发送</w:t>
      </w:r>
      <w:r>
        <w:rPr>
          <w:rFonts w:hint="eastAsia"/>
        </w:rPr>
        <w:t>的</w:t>
      </w:r>
      <w:r>
        <w:t>获取菜单</w:t>
      </w:r>
      <w:r>
        <w:rPr>
          <w:rFonts w:hint="eastAsia"/>
        </w:rPr>
        <w:t>中</w:t>
      </w:r>
      <w:r>
        <w:t>菜品</w:t>
      </w:r>
      <w:r>
        <w:rPr>
          <w:rFonts w:hint="eastAsia"/>
        </w:rPr>
        <w:t>列表</w:t>
      </w:r>
      <w:r>
        <w:t>与菜品详情</w:t>
      </w:r>
      <w:r>
        <w:t>请求</w:t>
      </w:r>
      <w:r w:rsidR="00C824FE">
        <w:rPr>
          <w:rFonts w:hint="eastAsia"/>
        </w:rPr>
        <w:t>。</w:t>
      </w:r>
      <w:bookmarkStart w:id="42" w:name="_GoBack"/>
      <w:bookmarkEnd w:id="42"/>
    </w:p>
    <w:p w14:paraId="1F8BDEC1" w14:textId="77777777" w:rsidR="004E1DE9" w:rsidRPr="004E1DE9" w:rsidRDefault="004E1DE9" w:rsidP="004E1DE9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 w:hint="eastAsia"/>
          <w:b/>
          <w:vanish/>
          <w:szCs w:val="24"/>
        </w:rPr>
      </w:pPr>
    </w:p>
    <w:p w14:paraId="694F5C84" w14:textId="4F0C2247" w:rsidR="00C901BF" w:rsidRDefault="004E1DE9" w:rsidP="004E1DE9">
      <w:pPr>
        <w:pStyle w:val="Heading3"/>
      </w:pPr>
      <w:r w:rsidRPr="004E1DE9">
        <w:rPr>
          <w:rFonts w:hint="eastAsia"/>
        </w:rPr>
        <w:t>功能</w:t>
      </w:r>
      <w:r>
        <w:t>IPO</w:t>
      </w:r>
      <w:r>
        <w:t>图</w:t>
      </w:r>
    </w:p>
    <w:p w14:paraId="2CD55E72" w14:textId="1F30ADAE" w:rsidR="004E1DE9" w:rsidRDefault="004E1DE9" w:rsidP="004E1DE9">
      <w:pPr>
        <w:pStyle w:val="Heading3"/>
      </w:pPr>
      <w:r>
        <w:rPr>
          <w:rFonts w:hint="eastAsia"/>
        </w:rPr>
        <w:t>时序图</w:t>
      </w:r>
    </w:p>
    <w:p w14:paraId="403828FD" w14:textId="3C549724" w:rsidR="004E1DE9" w:rsidRDefault="004E1DE9" w:rsidP="004E1DE9">
      <w:pPr>
        <w:pStyle w:val="Heading3"/>
      </w:pPr>
      <w:r>
        <w:rPr>
          <w:rFonts w:hint="eastAsia"/>
        </w:rPr>
        <w:t>算法</w:t>
      </w:r>
      <w:r>
        <w:t>描述</w:t>
      </w:r>
    </w:p>
    <w:p w14:paraId="1437204A" w14:textId="6DF08E17" w:rsidR="004E1DE9" w:rsidRDefault="004E1DE9" w:rsidP="004E1DE9">
      <w:pPr>
        <w:pStyle w:val="Heading3"/>
      </w:pPr>
      <w:r>
        <w:rPr>
          <w:rFonts w:hint="eastAsia"/>
        </w:rPr>
        <w:t>代码</w:t>
      </w:r>
      <w:r>
        <w:t>构成</w:t>
      </w:r>
    </w:p>
    <w:p w14:paraId="4087F66D" w14:textId="3B0586FE" w:rsidR="004E1DE9" w:rsidRDefault="004E1DE9" w:rsidP="004E1DE9">
      <w:pPr>
        <w:pStyle w:val="Heading3"/>
      </w:pPr>
      <w:r>
        <w:rPr>
          <w:rFonts w:hint="eastAsia"/>
        </w:rPr>
        <w:t>类图</w:t>
      </w:r>
    </w:p>
    <w:p w14:paraId="5E189E7B" w14:textId="37BC7D8D" w:rsidR="004E1DE9" w:rsidRDefault="004E1DE9" w:rsidP="004E1DE9">
      <w:pPr>
        <w:pStyle w:val="Heading3"/>
      </w:pPr>
      <w:r>
        <w:rPr>
          <w:rFonts w:hint="eastAsia"/>
        </w:rPr>
        <w:t>配置</w:t>
      </w:r>
      <w:r>
        <w:t>文件说明</w:t>
      </w:r>
    </w:p>
    <w:p w14:paraId="55296B7B" w14:textId="55DBB3FC" w:rsidR="004E1DE9" w:rsidRPr="004E1DE9" w:rsidRDefault="004E1DE9" w:rsidP="004E1DE9">
      <w:pPr>
        <w:pStyle w:val="Heading3"/>
        <w:rPr>
          <w:rFonts w:hint="eastAsia"/>
        </w:rPr>
      </w:pPr>
      <w:r>
        <w:rPr>
          <w:rFonts w:hint="eastAsia"/>
        </w:rPr>
        <w:t>数据库</w:t>
      </w:r>
      <w:r>
        <w:t>脚本说明</w:t>
      </w:r>
    </w:p>
    <w:p w14:paraId="198EC606" w14:textId="249D3E18" w:rsidR="003E3C38" w:rsidRDefault="003E3C38" w:rsidP="0094671E">
      <w:pPr>
        <w:pStyle w:val="Heading2"/>
        <w:numPr>
          <w:ilvl w:val="1"/>
          <w:numId w:val="2"/>
        </w:numPr>
      </w:pPr>
      <w:r>
        <w:rPr>
          <w:rFonts w:hint="eastAsia"/>
        </w:rPr>
        <w:t>获取</w:t>
      </w:r>
      <w:r>
        <w:t>会员信息</w:t>
      </w:r>
    </w:p>
    <w:p w14:paraId="41CD488A" w14:textId="77777777" w:rsidR="00C2774E" w:rsidRDefault="00C2774E" w:rsidP="0094671E">
      <w:pPr>
        <w:pStyle w:val="Heading2"/>
        <w:numPr>
          <w:ilvl w:val="1"/>
          <w:numId w:val="2"/>
        </w:numPr>
      </w:pPr>
      <w:r>
        <w:rPr>
          <w:rFonts w:hint="eastAsia"/>
        </w:rPr>
        <w:t>浏览</w:t>
      </w:r>
      <w:r>
        <w:t>会员订单历史</w:t>
      </w:r>
    </w:p>
    <w:p w14:paraId="196B3B43" w14:textId="77777777" w:rsidR="00C2774E" w:rsidRPr="00C2774E" w:rsidRDefault="00C2774E" w:rsidP="00C2774E"/>
    <w:p w14:paraId="48CC6B37" w14:textId="77777777" w:rsidR="00AB5E10" w:rsidRDefault="00AB5E10" w:rsidP="007E398D"/>
    <w:p w14:paraId="4FB53631" w14:textId="0C8F378E" w:rsidR="009112F4" w:rsidRDefault="001551AB" w:rsidP="009112F4">
      <w:pPr>
        <w:pStyle w:val="Heading1"/>
      </w:pPr>
      <w:bookmarkStart w:id="43" w:name="_Toc410149893"/>
      <w:r>
        <w:rPr>
          <w:rFonts w:hint="eastAsia"/>
        </w:rPr>
        <w:t>权限</w:t>
      </w:r>
      <w:r w:rsidR="009112F4">
        <w:t>管理模块</w:t>
      </w:r>
      <w:r w:rsidR="00AB5E10">
        <w:rPr>
          <w:rFonts w:hint="eastAsia"/>
        </w:rPr>
        <w:t xml:space="preserve"> (</w:t>
      </w:r>
      <w:r w:rsidR="00AB5E10">
        <w:t>eorder</w:t>
      </w:r>
      <w:r w:rsidR="00AB5E10">
        <w:rPr>
          <w:rFonts w:hint="eastAsia"/>
        </w:rPr>
        <w:t>)</w:t>
      </w:r>
      <w:bookmarkEnd w:id="43"/>
    </w:p>
    <w:p w14:paraId="7DB54DBA" w14:textId="75ECE092" w:rsidR="009112F4" w:rsidRDefault="009112F4" w:rsidP="0094671E">
      <w:pPr>
        <w:pStyle w:val="Heading2"/>
        <w:numPr>
          <w:ilvl w:val="1"/>
          <w:numId w:val="2"/>
        </w:numPr>
      </w:pPr>
      <w:bookmarkStart w:id="44" w:name="_Toc410149894"/>
      <w:r>
        <w:rPr>
          <w:rFonts w:hint="eastAsia"/>
        </w:rPr>
        <w:t>用户登录</w:t>
      </w:r>
      <w:bookmarkEnd w:id="44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688140D7" w14:textId="77777777" w:rsidR="007E398D" w:rsidRPr="007E398D" w:rsidRDefault="007E398D" w:rsidP="007E398D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45" w:name="_Toc410072077"/>
      <w:bookmarkStart w:id="46" w:name="_Toc410072148"/>
      <w:bookmarkStart w:id="47" w:name="_Toc410147283"/>
      <w:bookmarkStart w:id="48" w:name="_Toc410149683"/>
      <w:bookmarkStart w:id="49" w:name="_Toc410149828"/>
      <w:bookmarkStart w:id="50" w:name="_Toc410149895"/>
      <w:bookmarkEnd w:id="45"/>
      <w:bookmarkEnd w:id="46"/>
      <w:bookmarkEnd w:id="47"/>
      <w:bookmarkEnd w:id="48"/>
      <w:bookmarkEnd w:id="49"/>
      <w:bookmarkEnd w:id="50"/>
    </w:p>
    <w:p w14:paraId="677DA3CE" w14:textId="77777777" w:rsidR="007E398D" w:rsidRPr="007E398D" w:rsidRDefault="007E398D" w:rsidP="007E398D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51" w:name="_Toc410149684"/>
      <w:bookmarkStart w:id="52" w:name="_Toc410149829"/>
      <w:bookmarkStart w:id="53" w:name="_Toc410149896"/>
      <w:bookmarkEnd w:id="51"/>
      <w:bookmarkEnd w:id="52"/>
      <w:bookmarkEnd w:id="53"/>
    </w:p>
    <w:p w14:paraId="5C903056" w14:textId="77777777" w:rsidR="007E398D" w:rsidRPr="007E398D" w:rsidRDefault="007E398D" w:rsidP="007E398D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54" w:name="_Toc410149897"/>
      <w:bookmarkEnd w:id="54"/>
    </w:p>
    <w:p w14:paraId="78AFD147" w14:textId="35CEE0BB" w:rsidR="00906EA1" w:rsidRDefault="00906EA1" w:rsidP="004E1DE9">
      <w:pPr>
        <w:pStyle w:val="Heading3"/>
      </w:pPr>
      <w:bookmarkStart w:id="55" w:name="_Toc410149898"/>
      <w:r>
        <w:rPr>
          <w:rFonts w:hint="eastAsia"/>
        </w:rPr>
        <w:t>功能</w:t>
      </w:r>
      <w:r>
        <w:t>IPO</w:t>
      </w:r>
      <w:r>
        <w:t>图</w:t>
      </w:r>
      <w:bookmarkEnd w:id="55"/>
    </w:p>
    <w:p w14:paraId="6137B893" w14:textId="7F6D8B0C" w:rsidR="00720C1D" w:rsidRPr="00720C1D" w:rsidRDefault="00957716" w:rsidP="00720C1D">
      <w:r>
        <w:object w:dxaOrig="6855" w:dyaOrig="3705" w14:anchorId="3F24BCD8">
          <v:shape id="_x0000_i1025" type="#_x0000_t75" style="width:343pt;height:185.45pt" o:ole="">
            <v:imagedata r:id="rId64" o:title=""/>
          </v:shape>
          <o:OLEObject Type="Embed" ProgID="Visio.Drawing.15" ShapeID="_x0000_i1025" DrawAspect="Content" ObjectID="_1483993383" r:id="rId65"/>
        </w:object>
      </w:r>
    </w:p>
    <w:p w14:paraId="1FA18D55" w14:textId="7EF544CD" w:rsidR="004C7652" w:rsidRDefault="004C7652" w:rsidP="004E1DE9">
      <w:pPr>
        <w:pStyle w:val="Heading3"/>
      </w:pPr>
      <w:bookmarkStart w:id="56" w:name="_Toc410149899"/>
      <w:r>
        <w:rPr>
          <w:rFonts w:hint="eastAsia"/>
        </w:rPr>
        <w:t>时序图</w:t>
      </w:r>
      <w:bookmarkEnd w:id="56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26" type="#_x0000_t75" style="width:436.1pt;height:197pt" o:ole="">
            <v:imagedata r:id="rId66" o:title=""/>
          </v:shape>
          <o:OLEObject Type="Embed" ProgID="Visio.Drawing.15" ShapeID="_x0000_i1026" DrawAspect="Content" ObjectID="_1483993384" r:id="rId67"/>
        </w:object>
      </w:r>
    </w:p>
    <w:p w14:paraId="13B7CAA0" w14:textId="2DCF6FDA" w:rsidR="004C7652" w:rsidRDefault="00DE1973" w:rsidP="004E1DE9">
      <w:pPr>
        <w:pStyle w:val="Heading3"/>
      </w:pPr>
      <w:bookmarkStart w:id="57" w:name="_Toc410149900"/>
      <w:r>
        <w:rPr>
          <w:rFonts w:hint="eastAsia"/>
        </w:rPr>
        <w:t>算法</w:t>
      </w:r>
      <w:r>
        <w:t>描述</w:t>
      </w:r>
      <w:bookmarkEnd w:id="57"/>
    </w:p>
    <w:p w14:paraId="68ACDD42" w14:textId="7C0FAEEB" w:rsidR="00D10167" w:rsidRDefault="00B70034" w:rsidP="00B70034">
      <w:pPr>
        <w:ind w:firstLine="0"/>
      </w:pPr>
      <w:r>
        <w:t>N/A</w:t>
      </w:r>
    </w:p>
    <w:p w14:paraId="4AB122FD" w14:textId="77777777" w:rsidR="00D10167" w:rsidRPr="00957716" w:rsidRDefault="00D10167" w:rsidP="00957716"/>
    <w:p w14:paraId="4C0CC0F7" w14:textId="73A5EE8F" w:rsidR="007A4645" w:rsidRDefault="009112F4" w:rsidP="004E1DE9">
      <w:pPr>
        <w:pStyle w:val="Heading3"/>
      </w:pPr>
      <w:bookmarkStart w:id="58" w:name="_Toc410149901"/>
      <w:r>
        <w:rPr>
          <w:rFonts w:hint="eastAsia"/>
        </w:rPr>
        <w:t>代码</w:t>
      </w:r>
      <w:r>
        <w:t>构成</w:t>
      </w:r>
      <w:bookmarkEnd w:id="58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lastRenderedPageBreak/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4E1DE9">
      <w:pPr>
        <w:pStyle w:val="Heading3"/>
      </w:pPr>
      <w:bookmarkStart w:id="59" w:name="_Toc410149902"/>
      <w:r>
        <w:rPr>
          <w:rFonts w:hint="eastAsia"/>
        </w:rPr>
        <w:t>类图</w:t>
      </w:r>
      <w:bookmarkEnd w:id="59"/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4E1DE9">
      <w:pPr>
        <w:pStyle w:val="Heading3"/>
      </w:pPr>
      <w:bookmarkStart w:id="60" w:name="_Toc410149903"/>
      <w:r>
        <w:rPr>
          <w:rFonts w:hint="eastAsia"/>
        </w:rPr>
        <w:t>配置</w:t>
      </w:r>
      <w:r>
        <w:t>文件说明</w:t>
      </w:r>
      <w:bookmarkEnd w:id="60"/>
    </w:p>
    <w:p w14:paraId="2258696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struts.xml</w:t>
      </w:r>
    </w:p>
    <w:p w14:paraId="34D09F56" w14:textId="77777777" w:rsidR="00D10167" w:rsidRPr="0099324B" w:rsidRDefault="00D10167" w:rsidP="00D10167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427D76F1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6248C71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1D0A27B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29A1EB4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3CBAFD3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782511D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412B0774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2AC9C196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914662B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3EA04ED2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26FCA7E8" w14:textId="77777777" w:rsidR="00D10167" w:rsidRPr="007A4645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45C22C0C" w14:textId="77777777" w:rsidR="00D10167" w:rsidRPr="007A4645" w:rsidRDefault="00D10167" w:rsidP="00D10167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4520AE1D" w14:textId="77777777" w:rsidR="00D10167" w:rsidRDefault="00D10167" w:rsidP="00D10167">
      <w:pPr>
        <w:pStyle w:val="CodeText"/>
        <w:jc w:val="both"/>
        <w:rPr>
          <w:i w:val="0"/>
        </w:rPr>
      </w:pPr>
      <w:r>
        <w:rPr>
          <w:i w:val="0"/>
        </w:rPr>
        <w:lastRenderedPageBreak/>
        <w:t>&lt;/struts&gt;</w:t>
      </w:r>
    </w:p>
    <w:p w14:paraId="11C45BA4" w14:textId="77777777" w:rsidR="00D10167" w:rsidRPr="0099324B" w:rsidRDefault="00D10167" w:rsidP="00D10167">
      <w:pPr>
        <w:pStyle w:val="CodeText"/>
        <w:jc w:val="both"/>
        <w:rPr>
          <w:i w:val="0"/>
        </w:rPr>
      </w:pPr>
      <w:r>
        <w:t xml:space="preserve">    </w:t>
      </w:r>
    </w:p>
    <w:p w14:paraId="34FC5289" w14:textId="77777777" w:rsidR="00D10167" w:rsidRDefault="00D10167" w:rsidP="0094671E">
      <w:pPr>
        <w:pStyle w:val="NoSpacing"/>
        <w:numPr>
          <w:ilvl w:val="0"/>
          <w:numId w:val="9"/>
        </w:numPr>
      </w:pPr>
      <w:r>
        <w:t>applicationContext-total.xml</w:t>
      </w:r>
    </w:p>
    <w:p w14:paraId="4EF70ED6" w14:textId="77777777" w:rsidR="00D10167" w:rsidRDefault="00D10167" w:rsidP="00D10167">
      <w:pPr>
        <w:pStyle w:val="CodeText"/>
      </w:pPr>
    </w:p>
    <w:p w14:paraId="77010300" w14:textId="77777777" w:rsidR="00D10167" w:rsidRDefault="00D10167" w:rsidP="00D10167">
      <w:r>
        <w:rPr>
          <w:rFonts w:hint="eastAsia"/>
        </w:rPr>
        <w:t>在</w:t>
      </w:r>
      <w:r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7CDD2057" w14:textId="77777777" w:rsidR="00D10167" w:rsidRDefault="00D10167" w:rsidP="00D10167">
      <w:pPr>
        <w:pStyle w:val="CodeText"/>
      </w:pPr>
    </w:p>
    <w:p w14:paraId="4A2EA7DC" w14:textId="77777777" w:rsidR="00D10167" w:rsidRDefault="00D10167" w:rsidP="00D10167">
      <w:pPr>
        <w:pStyle w:val="CodeText"/>
      </w:pPr>
      <w:r>
        <w:tab/>
        <w:t>&lt;bean id="baseDAO" class="com.innovaee.eorder.module.dao.BaseDao"</w:t>
      </w:r>
    </w:p>
    <w:p w14:paraId="7AEA7F4E" w14:textId="77777777" w:rsidR="00D10167" w:rsidRDefault="00D10167" w:rsidP="00D10167">
      <w:pPr>
        <w:pStyle w:val="CodeText"/>
      </w:pPr>
      <w:r>
        <w:tab/>
      </w:r>
      <w:r>
        <w:tab/>
        <w:t>abstract="true"&gt;</w:t>
      </w:r>
    </w:p>
    <w:p w14:paraId="1122D21E" w14:textId="77777777" w:rsidR="00D10167" w:rsidRDefault="00D10167" w:rsidP="00D10167">
      <w:pPr>
        <w:pStyle w:val="CodeText"/>
      </w:pPr>
      <w:r>
        <w:tab/>
      </w:r>
      <w:r>
        <w:tab/>
        <w:t>&lt;property name="sessionFactory" ref="sessionFactory" /&gt;</w:t>
      </w:r>
    </w:p>
    <w:p w14:paraId="7FE38942" w14:textId="77777777" w:rsidR="00D10167" w:rsidRDefault="00D10167" w:rsidP="00D10167">
      <w:pPr>
        <w:pStyle w:val="CodeText"/>
      </w:pPr>
      <w:r>
        <w:tab/>
        <w:t>&lt;/bean&gt;</w:t>
      </w:r>
    </w:p>
    <w:p w14:paraId="5715AA4D" w14:textId="77777777" w:rsidR="00D10167" w:rsidRDefault="00D10167" w:rsidP="00D10167">
      <w:pPr>
        <w:pStyle w:val="CodeText"/>
      </w:pPr>
    </w:p>
    <w:p w14:paraId="75333997" w14:textId="77777777" w:rsidR="00D10167" w:rsidRDefault="00D10167" w:rsidP="00D10167">
      <w:pPr>
        <w:pStyle w:val="CodeText"/>
      </w:pPr>
      <w:r>
        <w:tab/>
        <w:t>&lt;bean id="roleFunctionDao" class="com.innovaee.eorder.module.dao.RoleFunctionDao"</w:t>
      </w:r>
    </w:p>
    <w:p w14:paraId="49354C18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CB50079" w14:textId="77777777" w:rsidR="00D10167" w:rsidRDefault="00D10167" w:rsidP="00D10167">
      <w:pPr>
        <w:pStyle w:val="CodeText"/>
      </w:pPr>
    </w:p>
    <w:p w14:paraId="66DFEDEF" w14:textId="77777777" w:rsidR="00D10167" w:rsidRDefault="00D10167" w:rsidP="00D10167">
      <w:pPr>
        <w:pStyle w:val="CodeText"/>
      </w:pPr>
      <w:r>
        <w:tab/>
        <w:t>&lt;bean id="functionDao" class="com.innovaee.eorder.module.dao.FunctionDao"</w:t>
      </w:r>
    </w:p>
    <w:p w14:paraId="37B7CAB5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20E85646" w14:textId="77777777" w:rsidR="00D10167" w:rsidRDefault="00D10167" w:rsidP="00D10167">
      <w:pPr>
        <w:pStyle w:val="CodeText"/>
      </w:pPr>
    </w:p>
    <w:p w14:paraId="0C429114" w14:textId="77777777" w:rsidR="00D10167" w:rsidRDefault="00D10167" w:rsidP="00D10167">
      <w:pPr>
        <w:pStyle w:val="CodeText"/>
      </w:pPr>
      <w:r>
        <w:tab/>
        <w:t>&lt;bean id="roleDao" class="com.innovaee.eorder.module.dao.RoleDao" parent="baseDAO" /&gt;</w:t>
      </w:r>
    </w:p>
    <w:p w14:paraId="70C450FA" w14:textId="77777777" w:rsidR="00D10167" w:rsidRDefault="00D10167" w:rsidP="00D10167">
      <w:pPr>
        <w:pStyle w:val="CodeText"/>
      </w:pPr>
    </w:p>
    <w:p w14:paraId="3663872C" w14:textId="77777777" w:rsidR="00D10167" w:rsidRDefault="00D10167" w:rsidP="00D10167">
      <w:pPr>
        <w:pStyle w:val="CodeText"/>
      </w:pPr>
      <w:r>
        <w:tab/>
        <w:t>&lt;bean id="userDao" class="com.innovaee.eorder.module.dao.UserDao" parent="baseDAO" /&gt;</w:t>
      </w:r>
    </w:p>
    <w:p w14:paraId="234582AB" w14:textId="77777777" w:rsidR="00D10167" w:rsidRDefault="00D10167" w:rsidP="00D10167">
      <w:pPr>
        <w:pStyle w:val="CodeText"/>
      </w:pPr>
    </w:p>
    <w:p w14:paraId="3CB2B23D" w14:textId="77777777" w:rsidR="00D10167" w:rsidRDefault="00D10167" w:rsidP="00D10167">
      <w:pPr>
        <w:pStyle w:val="CodeText"/>
      </w:pPr>
      <w:r>
        <w:tab/>
        <w:t>&lt;bean id="userRoleDao" class="com.innovaee.eorder.module.dao.UserRoleDao"</w:t>
      </w:r>
    </w:p>
    <w:p w14:paraId="2E6C9904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736F38A" w14:textId="77777777" w:rsidR="00D10167" w:rsidRDefault="00D10167" w:rsidP="00D10167">
      <w:pPr>
        <w:pStyle w:val="CodeText"/>
      </w:pPr>
    </w:p>
    <w:p w14:paraId="3229BABE" w14:textId="77777777" w:rsidR="00D10167" w:rsidRDefault="00D10167" w:rsidP="00D10167">
      <w:pPr>
        <w:pStyle w:val="CodeText"/>
      </w:pPr>
      <w:r>
        <w:tab/>
        <w:t>&lt;bean id="userLevelDao" class="com.innovaee.eorder.module.dao.UserLevelDao"</w:t>
      </w:r>
    </w:p>
    <w:p w14:paraId="05EDDB0D" w14:textId="77777777" w:rsidR="00D10167" w:rsidRDefault="00D10167" w:rsidP="00D10167">
      <w:pPr>
        <w:pStyle w:val="CodeText"/>
      </w:pPr>
      <w:r>
        <w:tab/>
      </w:r>
      <w:r>
        <w:tab/>
        <w:t>parent="baseDAO" /&gt;</w:t>
      </w:r>
    </w:p>
    <w:p w14:paraId="10F934E7" w14:textId="77777777" w:rsidR="00D10167" w:rsidRDefault="00D10167" w:rsidP="00D10167">
      <w:pPr>
        <w:pStyle w:val="CodeText"/>
      </w:pPr>
    </w:p>
    <w:p w14:paraId="436F37B7" w14:textId="77777777" w:rsidR="00D10167" w:rsidRDefault="00D10167" w:rsidP="00D10167">
      <w:pPr>
        <w:pStyle w:val="CodeText"/>
      </w:pPr>
      <w:r>
        <w:tab/>
        <w:t>&lt;bean id="baseService" class="com.innovaee.eorder.module.service.BaseService"</w:t>
      </w:r>
    </w:p>
    <w:p w14:paraId="1CB9515B" w14:textId="77777777" w:rsidR="00D10167" w:rsidRDefault="00D10167" w:rsidP="00D10167">
      <w:pPr>
        <w:pStyle w:val="CodeText"/>
      </w:pPr>
      <w:r>
        <w:tab/>
      </w:r>
      <w:r>
        <w:tab/>
        <w:t>abstract="true" /&gt;</w:t>
      </w:r>
    </w:p>
    <w:p w14:paraId="0C72DCCA" w14:textId="77777777" w:rsidR="00D10167" w:rsidRDefault="00D10167" w:rsidP="00D10167">
      <w:pPr>
        <w:pStyle w:val="CodeText"/>
      </w:pPr>
    </w:p>
    <w:p w14:paraId="2D8CE4DC" w14:textId="77777777" w:rsidR="00D10167" w:rsidRDefault="00D10167" w:rsidP="00D10167">
      <w:pPr>
        <w:pStyle w:val="CodeText"/>
      </w:pPr>
      <w:r>
        <w:tab/>
        <w:t>&lt;bean id="authorizationService"</w:t>
      </w:r>
    </w:p>
    <w:p w14:paraId="11349D99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class="com.innovaee.eorder.module.service.security.AuthorizationService"</w:t>
      </w:r>
    </w:p>
    <w:p w14:paraId="2A8EA99C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E0D93E6" w14:textId="77777777" w:rsidR="00D10167" w:rsidRDefault="00D10167" w:rsidP="00D10167">
      <w:pPr>
        <w:pStyle w:val="CodeText"/>
      </w:pPr>
    </w:p>
    <w:p w14:paraId="29EFAA4F" w14:textId="77777777" w:rsidR="00D10167" w:rsidRDefault="00D10167" w:rsidP="00D10167">
      <w:pPr>
        <w:pStyle w:val="CodeText"/>
      </w:pPr>
      <w:r>
        <w:tab/>
        <w:t>&lt;bean id="authenticationService"</w:t>
      </w:r>
    </w:p>
    <w:p w14:paraId="6A6564AD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class="com.innovaee.eorder.module.service.security.AuthenticationService"</w:t>
      </w:r>
    </w:p>
    <w:p w14:paraId="4ED421BB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3B1ED774" w14:textId="77777777" w:rsidR="00D10167" w:rsidRDefault="00D10167" w:rsidP="00D10167">
      <w:pPr>
        <w:pStyle w:val="CodeText"/>
      </w:pPr>
    </w:p>
    <w:p w14:paraId="293C52C9" w14:textId="77777777" w:rsidR="00D10167" w:rsidRDefault="00D10167" w:rsidP="00D10167">
      <w:pPr>
        <w:pStyle w:val="CodeText"/>
      </w:pPr>
      <w:r>
        <w:tab/>
        <w:t>&lt;bean id="securityMetadataSourceService"</w:t>
      </w:r>
    </w:p>
    <w:p w14:paraId="0A40B41A" w14:textId="77777777" w:rsidR="00D10167" w:rsidRDefault="00D10167" w:rsidP="00D10167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49FD11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47E7B27" w14:textId="77777777" w:rsidR="00D10167" w:rsidRDefault="00D10167" w:rsidP="00D10167">
      <w:pPr>
        <w:pStyle w:val="CodeText"/>
      </w:pPr>
    </w:p>
    <w:p w14:paraId="034731F5" w14:textId="77777777" w:rsidR="00D10167" w:rsidRDefault="00D10167" w:rsidP="00D10167">
      <w:pPr>
        <w:pStyle w:val="CodeText"/>
      </w:pPr>
      <w:r>
        <w:tab/>
        <w:t>&lt;bean id="userService" class="com.innovaee.eorder.module.service.UserService"</w:t>
      </w:r>
    </w:p>
    <w:p w14:paraId="5D542C9D" w14:textId="77777777" w:rsidR="00D10167" w:rsidRDefault="00D10167" w:rsidP="00D10167">
      <w:pPr>
        <w:pStyle w:val="CodeText"/>
      </w:pPr>
      <w:r>
        <w:tab/>
      </w:r>
      <w:r>
        <w:tab/>
        <w:t>parent="baseService" /&gt;</w:t>
      </w:r>
    </w:p>
    <w:p w14:paraId="01406E1D" w14:textId="77777777" w:rsidR="00D10167" w:rsidRPr="002469C5" w:rsidRDefault="00D10167" w:rsidP="00D10167">
      <w:pPr>
        <w:pStyle w:val="CodeText"/>
      </w:pPr>
    </w:p>
    <w:p w14:paraId="1FCD084F" w14:textId="77777777" w:rsidR="00D10167" w:rsidRDefault="00D10167" w:rsidP="0094671E">
      <w:pPr>
        <w:pStyle w:val="NoSpacing"/>
        <w:numPr>
          <w:ilvl w:val="0"/>
          <w:numId w:val="9"/>
        </w:numPr>
      </w:pPr>
      <w:r>
        <w:t xml:space="preserve">Hibernate </w:t>
      </w:r>
      <w:r>
        <w:rPr>
          <w:rFonts w:hint="eastAsia"/>
        </w:rPr>
        <w:t>配置</w:t>
      </w:r>
    </w:p>
    <w:p w14:paraId="17C473E7" w14:textId="77777777" w:rsidR="00D10167" w:rsidRDefault="00D10167" w:rsidP="00D10167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669F228B" w14:textId="77777777" w:rsidR="00D10167" w:rsidRDefault="00D10167" w:rsidP="00D10167">
      <w:pPr>
        <w:pStyle w:val="CodeText"/>
      </w:pPr>
      <w:r>
        <w:t>@Entity</w:t>
      </w:r>
    </w:p>
    <w:p w14:paraId="01FD2AD8" w14:textId="77777777" w:rsidR="00D10167" w:rsidRDefault="00D10167" w:rsidP="00D10167">
      <w:pPr>
        <w:pStyle w:val="CodeText"/>
      </w:pPr>
      <w:r>
        <w:t>@Table(name = "t_user")</w:t>
      </w:r>
    </w:p>
    <w:p w14:paraId="68615152" w14:textId="77777777" w:rsidR="00D10167" w:rsidRDefault="00D10167" w:rsidP="00D10167">
      <w:pPr>
        <w:pStyle w:val="CodeText"/>
      </w:pPr>
      <w:r>
        <w:t>public class User extends BaseEntity {</w:t>
      </w:r>
    </w:p>
    <w:p w14:paraId="7879A11D" w14:textId="77777777" w:rsidR="00D10167" w:rsidRDefault="00D10167" w:rsidP="00D10167">
      <w:pPr>
        <w:pStyle w:val="CodeText"/>
      </w:pPr>
    </w:p>
    <w:p w14:paraId="6D26BCB6" w14:textId="77777777" w:rsidR="00D10167" w:rsidRDefault="00D10167" w:rsidP="00D10167">
      <w:pPr>
        <w:pStyle w:val="CodeText"/>
      </w:pPr>
      <w:r>
        <w:lastRenderedPageBreak/>
        <w:t xml:space="preserve">    @Id</w:t>
      </w:r>
    </w:p>
    <w:p w14:paraId="0222709B" w14:textId="77777777" w:rsidR="00D10167" w:rsidRDefault="00D10167" w:rsidP="00D10167">
      <w:pPr>
        <w:pStyle w:val="CodeText"/>
      </w:pPr>
      <w:r>
        <w:t xml:space="preserve">    @Column(name = "USER_ID", unique = true, nullable = false)</w:t>
      </w:r>
    </w:p>
    <w:p w14:paraId="7E469FBB" w14:textId="77777777" w:rsidR="00D10167" w:rsidRDefault="00D10167" w:rsidP="00D10167">
      <w:pPr>
        <w:pStyle w:val="CodeText"/>
      </w:pPr>
      <w:r>
        <w:t xml:space="preserve">    @GeneratedValue(strategy = GenerationType.AUTO)</w:t>
      </w:r>
    </w:p>
    <w:p w14:paraId="766AB654" w14:textId="77777777" w:rsidR="00D10167" w:rsidRDefault="00D10167" w:rsidP="00D10167">
      <w:pPr>
        <w:pStyle w:val="CodeText"/>
        <w:ind w:firstLine="195"/>
      </w:pPr>
      <w:r>
        <w:t>private Integer userId;</w:t>
      </w:r>
    </w:p>
    <w:p w14:paraId="76E1ACEC" w14:textId="77777777" w:rsidR="00D10167" w:rsidRDefault="00D10167" w:rsidP="00D10167">
      <w:pPr>
        <w:pStyle w:val="CodeText"/>
        <w:ind w:firstLine="195"/>
      </w:pPr>
    </w:p>
    <w:p w14:paraId="4AB3D60A" w14:textId="77777777" w:rsidR="00D10167" w:rsidRDefault="00D10167" w:rsidP="00D10167">
      <w:pPr>
        <w:pStyle w:val="CodeText"/>
        <w:ind w:firstLine="195"/>
      </w:pPr>
      <w:r>
        <w:t>@Column(name = "USERNAME")</w:t>
      </w:r>
    </w:p>
    <w:p w14:paraId="702724A8" w14:textId="77777777" w:rsidR="00D10167" w:rsidRDefault="00D10167" w:rsidP="00D10167">
      <w:pPr>
        <w:pStyle w:val="CodeText"/>
        <w:ind w:firstLine="195"/>
      </w:pPr>
      <w:r>
        <w:t>private String username;</w:t>
      </w:r>
    </w:p>
    <w:p w14:paraId="28B637DF" w14:textId="77777777" w:rsidR="00D10167" w:rsidRDefault="00D10167" w:rsidP="00D10167">
      <w:pPr>
        <w:pStyle w:val="CodeText"/>
        <w:ind w:firstLine="195"/>
      </w:pPr>
    </w:p>
    <w:p w14:paraId="718A1CC8" w14:textId="77777777" w:rsidR="00D10167" w:rsidRDefault="00D10167" w:rsidP="00D10167">
      <w:pPr>
        <w:pStyle w:val="CodeText"/>
        <w:ind w:firstLine="195"/>
      </w:pPr>
      <w:r>
        <w:t>@Column(name = "PASSWORD")</w:t>
      </w:r>
    </w:p>
    <w:p w14:paraId="5A7F1C64" w14:textId="77777777" w:rsidR="00D10167" w:rsidRDefault="00D10167" w:rsidP="00D10167">
      <w:pPr>
        <w:pStyle w:val="CodeText"/>
        <w:ind w:firstLine="195"/>
      </w:pPr>
      <w:r>
        <w:t>private String password;</w:t>
      </w:r>
    </w:p>
    <w:p w14:paraId="59710C5B" w14:textId="77777777" w:rsidR="00D10167" w:rsidRDefault="00D10167" w:rsidP="00D10167">
      <w:pPr>
        <w:pStyle w:val="CodeText"/>
        <w:ind w:firstLine="195"/>
      </w:pPr>
    </w:p>
    <w:p w14:paraId="60F3EBB4" w14:textId="77777777" w:rsidR="00D10167" w:rsidRDefault="00D10167" w:rsidP="00D10167">
      <w:pPr>
        <w:pStyle w:val="CodeText"/>
        <w:ind w:firstLine="195"/>
      </w:pPr>
      <w:r>
        <w:t>@Column(name = "CELLPHONE")</w:t>
      </w:r>
    </w:p>
    <w:p w14:paraId="08A640C5" w14:textId="77777777" w:rsidR="00D10167" w:rsidRDefault="00D10167" w:rsidP="00D10167">
      <w:pPr>
        <w:pStyle w:val="CodeText"/>
        <w:ind w:firstLine="195"/>
      </w:pPr>
      <w:r>
        <w:t>private String cellphone;</w:t>
      </w:r>
    </w:p>
    <w:p w14:paraId="6D0F7A04" w14:textId="77777777" w:rsidR="00D10167" w:rsidRDefault="00D10167" w:rsidP="00D10167">
      <w:pPr>
        <w:pStyle w:val="CodeText"/>
        <w:ind w:firstLine="195"/>
      </w:pPr>
    </w:p>
    <w:p w14:paraId="05C8CAFE" w14:textId="77777777" w:rsidR="00D10167" w:rsidRDefault="00D10167" w:rsidP="00D10167">
      <w:pPr>
        <w:pStyle w:val="CodeText"/>
        <w:ind w:firstLine="195"/>
      </w:pPr>
      <w:r>
        <w:t>@Column(name = "LEVEL_ID")</w:t>
      </w:r>
    </w:p>
    <w:p w14:paraId="0320162B" w14:textId="77777777" w:rsidR="00D10167" w:rsidRDefault="00D10167" w:rsidP="00D10167">
      <w:pPr>
        <w:pStyle w:val="CodeText"/>
        <w:ind w:firstLine="195"/>
      </w:pPr>
      <w:r>
        <w:t>private Integer levelId;</w:t>
      </w:r>
    </w:p>
    <w:p w14:paraId="00FF2353" w14:textId="77777777" w:rsidR="00D10167" w:rsidRDefault="00D10167" w:rsidP="00D10167">
      <w:pPr>
        <w:pStyle w:val="CodeText"/>
        <w:ind w:firstLine="195"/>
      </w:pPr>
    </w:p>
    <w:p w14:paraId="56FAE75E" w14:textId="77777777" w:rsidR="00D10167" w:rsidRDefault="00D10167" w:rsidP="00D10167">
      <w:pPr>
        <w:pStyle w:val="CodeText"/>
        <w:ind w:firstLine="195"/>
      </w:pPr>
      <w:r>
        <w:t>@Column(name = "USER_STATUS")</w:t>
      </w:r>
    </w:p>
    <w:p w14:paraId="728AE52B" w14:textId="77777777" w:rsidR="00D10167" w:rsidRDefault="00D10167" w:rsidP="00D10167">
      <w:pPr>
        <w:pStyle w:val="CodeText"/>
        <w:ind w:firstLine="195"/>
      </w:pPr>
      <w:r>
        <w:t>private Boolean userStatus;</w:t>
      </w:r>
    </w:p>
    <w:p w14:paraId="04FABE05" w14:textId="77777777" w:rsidR="00D10167" w:rsidRPr="00D10167" w:rsidRDefault="00D10167" w:rsidP="00D10167"/>
    <w:p w14:paraId="48279577" w14:textId="7876217C" w:rsidR="00D10167" w:rsidRPr="00D10167" w:rsidRDefault="00D10167" w:rsidP="004E1DE9">
      <w:pPr>
        <w:pStyle w:val="Heading3"/>
      </w:pPr>
      <w:bookmarkStart w:id="61" w:name="_Toc410149904"/>
      <w:r>
        <w:rPr>
          <w:rFonts w:hint="eastAsia"/>
        </w:rPr>
        <w:t>数据库</w:t>
      </w:r>
      <w:r>
        <w:t>脚本说明</w:t>
      </w:r>
      <w:bookmarkEnd w:id="61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62" w:name="_Toc407804569"/>
      <w:bookmarkStart w:id="63" w:name="_Toc408404982"/>
      <w:bookmarkStart w:id="64" w:name="_Toc408845541"/>
      <w:bookmarkStart w:id="65" w:name="_Toc408845599"/>
      <w:bookmarkStart w:id="66" w:name="_Toc410072089"/>
      <w:bookmarkStart w:id="67" w:name="_Toc410072160"/>
      <w:bookmarkStart w:id="68" w:name="_Toc410147292"/>
      <w:bookmarkStart w:id="69" w:name="_Toc410149693"/>
      <w:bookmarkStart w:id="70" w:name="_Toc410149837"/>
      <w:bookmarkStart w:id="71" w:name="_Toc410149905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72" w:name="_Toc407804570"/>
      <w:bookmarkStart w:id="73" w:name="_Toc408404983"/>
      <w:bookmarkStart w:id="74" w:name="_Toc408845542"/>
      <w:bookmarkStart w:id="75" w:name="_Toc408845600"/>
      <w:bookmarkStart w:id="76" w:name="_Toc410072090"/>
      <w:bookmarkStart w:id="77" w:name="_Toc410072161"/>
      <w:bookmarkStart w:id="78" w:name="_Toc410147293"/>
      <w:bookmarkStart w:id="79" w:name="_Toc410149694"/>
      <w:bookmarkStart w:id="80" w:name="_Toc410149838"/>
      <w:bookmarkStart w:id="81" w:name="_Toc410149906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82" w:name="_Toc407804571"/>
      <w:bookmarkStart w:id="83" w:name="_Toc408404984"/>
      <w:bookmarkStart w:id="84" w:name="_Toc408845543"/>
      <w:bookmarkStart w:id="85" w:name="_Toc408845601"/>
      <w:bookmarkStart w:id="86" w:name="_Toc410072091"/>
      <w:bookmarkStart w:id="87" w:name="_Toc410072162"/>
      <w:bookmarkStart w:id="88" w:name="_Toc410147294"/>
      <w:bookmarkStart w:id="89" w:name="_Toc410149695"/>
      <w:bookmarkStart w:id="90" w:name="_Toc410149839"/>
      <w:bookmarkStart w:id="91" w:name="_Toc410149907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92" w:name="_Toc407804572"/>
      <w:bookmarkStart w:id="93" w:name="_Toc408404985"/>
      <w:bookmarkStart w:id="94" w:name="_Toc408845544"/>
      <w:bookmarkStart w:id="95" w:name="_Toc408845602"/>
      <w:bookmarkStart w:id="96" w:name="_Toc410072092"/>
      <w:bookmarkStart w:id="97" w:name="_Toc410072163"/>
      <w:bookmarkStart w:id="98" w:name="_Toc410147295"/>
      <w:bookmarkStart w:id="99" w:name="_Toc410149696"/>
      <w:bookmarkStart w:id="100" w:name="_Toc410149840"/>
      <w:bookmarkStart w:id="101" w:name="_Toc410149908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102" w:name="_Toc410149909"/>
      <w:bookmarkEnd w:id="102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03" w:name="_Toc407804574"/>
      <w:bookmarkStart w:id="104" w:name="_Toc408404987"/>
      <w:bookmarkStart w:id="105" w:name="_Toc408845546"/>
      <w:bookmarkStart w:id="106" w:name="_Toc408845604"/>
      <w:bookmarkStart w:id="107" w:name="_Toc410072094"/>
      <w:bookmarkStart w:id="108" w:name="_Toc410072165"/>
      <w:bookmarkStart w:id="109" w:name="_Toc410147297"/>
      <w:bookmarkStart w:id="110" w:name="_Toc410149698"/>
      <w:bookmarkStart w:id="111" w:name="_Toc410149842"/>
      <w:bookmarkStart w:id="112" w:name="_Toc410149910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13" w:name="_Toc407804575"/>
      <w:bookmarkStart w:id="114" w:name="_Toc408404988"/>
      <w:bookmarkStart w:id="115" w:name="_Toc408845547"/>
      <w:bookmarkStart w:id="116" w:name="_Toc408845605"/>
      <w:bookmarkStart w:id="117" w:name="_Toc410072095"/>
      <w:bookmarkStart w:id="118" w:name="_Toc410072166"/>
      <w:bookmarkStart w:id="119" w:name="_Toc410147298"/>
      <w:bookmarkStart w:id="120" w:name="_Toc410149699"/>
      <w:bookmarkStart w:id="121" w:name="_Toc410149843"/>
      <w:bookmarkStart w:id="122" w:name="_Toc410149911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23" w:name="_Toc407804576"/>
      <w:bookmarkStart w:id="124" w:name="_Toc408404989"/>
      <w:bookmarkStart w:id="125" w:name="_Toc408845548"/>
      <w:bookmarkStart w:id="126" w:name="_Toc408845606"/>
      <w:bookmarkStart w:id="127" w:name="_Toc410072096"/>
      <w:bookmarkStart w:id="128" w:name="_Toc410072167"/>
      <w:bookmarkStart w:id="129" w:name="_Toc410147299"/>
      <w:bookmarkStart w:id="130" w:name="_Toc410149700"/>
      <w:bookmarkStart w:id="131" w:name="_Toc410149844"/>
      <w:bookmarkStart w:id="132" w:name="_Toc41014991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3821C0CA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3" w:name="_Toc410072097"/>
      <w:bookmarkStart w:id="134" w:name="_Toc410072168"/>
      <w:bookmarkStart w:id="135" w:name="_Toc410147300"/>
      <w:bookmarkStart w:id="136" w:name="_Toc410149701"/>
      <w:bookmarkStart w:id="137" w:name="_Toc410149845"/>
      <w:bookmarkStart w:id="138" w:name="_Toc410149913"/>
      <w:bookmarkEnd w:id="133"/>
      <w:bookmarkEnd w:id="134"/>
      <w:bookmarkEnd w:id="135"/>
      <w:bookmarkEnd w:id="136"/>
      <w:bookmarkEnd w:id="137"/>
      <w:bookmarkEnd w:id="138"/>
    </w:p>
    <w:p w14:paraId="1B6E9857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39" w:name="_Toc410072098"/>
      <w:bookmarkStart w:id="140" w:name="_Toc410072169"/>
      <w:bookmarkStart w:id="141" w:name="_Toc410147301"/>
      <w:bookmarkStart w:id="142" w:name="_Toc410149702"/>
      <w:bookmarkStart w:id="143" w:name="_Toc410149846"/>
      <w:bookmarkStart w:id="144" w:name="_Toc410149914"/>
      <w:bookmarkEnd w:id="139"/>
      <w:bookmarkEnd w:id="140"/>
      <w:bookmarkEnd w:id="141"/>
      <w:bookmarkEnd w:id="142"/>
      <w:bookmarkEnd w:id="143"/>
      <w:bookmarkEnd w:id="144"/>
    </w:p>
    <w:p w14:paraId="61A9BF95" w14:textId="77777777" w:rsidR="00D10167" w:rsidRPr="00D10167" w:rsidRDefault="00D10167" w:rsidP="00D10167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145" w:name="_Toc410072099"/>
      <w:bookmarkStart w:id="146" w:name="_Toc410072170"/>
      <w:bookmarkStart w:id="147" w:name="_Toc410147302"/>
      <w:bookmarkStart w:id="148" w:name="_Toc410149703"/>
      <w:bookmarkStart w:id="149" w:name="_Toc410149847"/>
      <w:bookmarkStart w:id="150" w:name="_Toc410149915"/>
      <w:bookmarkEnd w:id="145"/>
      <w:bookmarkEnd w:id="146"/>
      <w:bookmarkEnd w:id="147"/>
      <w:bookmarkEnd w:id="148"/>
      <w:bookmarkEnd w:id="149"/>
      <w:bookmarkEnd w:id="150"/>
    </w:p>
    <w:p w14:paraId="004E8B0A" w14:textId="0C2541D5" w:rsidR="004C7652" w:rsidRPr="004C7652" w:rsidRDefault="004C7652" w:rsidP="00B854D4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151" w:name="_Toc410149916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151"/>
    </w:p>
    <w:p w14:paraId="56860AE4" w14:textId="22A3CCE4" w:rsidR="00B53E67" w:rsidRPr="00163562" w:rsidRDefault="00B53E67" w:rsidP="0094671E">
      <w:pPr>
        <w:pStyle w:val="Heading2"/>
        <w:numPr>
          <w:ilvl w:val="1"/>
          <w:numId w:val="2"/>
        </w:numPr>
      </w:pPr>
      <w:bookmarkStart w:id="152" w:name="_Toc410149917"/>
      <w:r w:rsidRPr="00D058DB">
        <w:rPr>
          <w:rFonts w:hint="eastAsia"/>
        </w:rPr>
        <w:t>用户</w:t>
      </w:r>
      <w:r w:rsidRPr="00D058DB">
        <w:t>表</w:t>
      </w:r>
      <w:bookmarkEnd w:id="15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3" w:name="_Toc410149918"/>
      <w:r w:rsidRPr="00D058DB">
        <w:rPr>
          <w:rFonts w:hint="eastAsia"/>
        </w:rPr>
        <w:t>角色</w:t>
      </w:r>
      <w:r w:rsidRPr="00D058DB">
        <w:t>表</w:t>
      </w:r>
      <w:bookmarkEnd w:id="153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4" w:name="_Toc410149919"/>
      <w:r w:rsidRPr="00D058DB">
        <w:rPr>
          <w:rFonts w:hint="eastAsia"/>
        </w:rPr>
        <w:t>功能</w:t>
      </w:r>
      <w:r w:rsidRPr="00D058DB">
        <w:t>表</w:t>
      </w:r>
      <w:bookmarkEnd w:id="154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5" w:name="_Toc410149920"/>
      <w:r w:rsidRPr="00D058DB">
        <w:rPr>
          <w:rFonts w:hint="eastAsia"/>
        </w:rPr>
        <w:t>用户</w:t>
      </w:r>
      <w:r w:rsidRPr="00D058DB">
        <w:t>角色关联表</w:t>
      </w:r>
      <w:bookmarkEnd w:id="15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94671E">
      <w:pPr>
        <w:pStyle w:val="Heading2"/>
        <w:numPr>
          <w:ilvl w:val="1"/>
          <w:numId w:val="2"/>
        </w:numPr>
      </w:pPr>
      <w:bookmarkStart w:id="156" w:name="_Toc410149921"/>
      <w:r w:rsidRPr="00D058DB">
        <w:rPr>
          <w:rFonts w:hint="eastAsia"/>
        </w:rPr>
        <w:t>角色</w:t>
      </w:r>
      <w:r w:rsidRPr="00D058DB">
        <w:t>功能关联表</w:t>
      </w:r>
      <w:bookmarkEnd w:id="15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7" w:name="_Toc410149922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157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8" w:name="_Toc410149923"/>
      <w:r w:rsidRPr="00D058DB">
        <w:rPr>
          <w:rFonts w:hint="eastAsia"/>
        </w:rPr>
        <w:t>菜品</w:t>
      </w:r>
      <w:r w:rsidRPr="00D058DB">
        <w:t>表</w:t>
      </w:r>
      <w:bookmarkEnd w:id="15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59" w:name="_Toc410149924"/>
      <w:r w:rsidRPr="00D058DB">
        <w:rPr>
          <w:rFonts w:hint="eastAsia"/>
        </w:rPr>
        <w:t>订单</w:t>
      </w:r>
      <w:r w:rsidRPr="00D058DB">
        <w:t>表</w:t>
      </w:r>
      <w:bookmarkEnd w:id="15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60" w:name="_Toc410149925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160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94671E">
      <w:pPr>
        <w:pStyle w:val="Heading2"/>
        <w:numPr>
          <w:ilvl w:val="1"/>
          <w:numId w:val="2"/>
        </w:numPr>
      </w:pPr>
      <w:bookmarkStart w:id="161" w:name="_Toc410149926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16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162" w:name="_Toc410149927"/>
      <w:r>
        <w:t>Web-Service</w:t>
      </w:r>
      <w:r>
        <w:rPr>
          <w:rFonts w:hint="eastAsia"/>
        </w:rPr>
        <w:t>接口</w:t>
      </w:r>
      <w:r>
        <w:t>协议</w:t>
      </w:r>
      <w:bookmarkEnd w:id="162"/>
    </w:p>
    <w:p w14:paraId="7057C556" w14:textId="17BC1129" w:rsidR="00C378D4" w:rsidRDefault="00C378D4" w:rsidP="0094671E">
      <w:pPr>
        <w:pStyle w:val="Heading2"/>
        <w:numPr>
          <w:ilvl w:val="1"/>
          <w:numId w:val="2"/>
        </w:numPr>
      </w:pPr>
      <w:bookmarkStart w:id="163" w:name="_Toc408845562"/>
      <w:bookmarkStart w:id="164" w:name="_Toc408845620"/>
      <w:bookmarkStart w:id="165" w:name="_Toc410072112"/>
      <w:bookmarkStart w:id="166" w:name="_Toc410072183"/>
      <w:bookmarkStart w:id="167" w:name="_Toc410147316"/>
      <w:bookmarkStart w:id="168" w:name="_Toc407458596"/>
      <w:bookmarkStart w:id="169" w:name="_Toc408771900"/>
      <w:bookmarkStart w:id="170" w:name="_Toc410149928"/>
      <w:bookmarkStart w:id="171" w:name="_Toc405827637"/>
      <w:bookmarkEnd w:id="163"/>
      <w:bookmarkEnd w:id="164"/>
      <w:bookmarkEnd w:id="165"/>
      <w:bookmarkEnd w:id="166"/>
      <w:bookmarkEnd w:id="167"/>
      <w:r>
        <w:t>获取</w:t>
      </w:r>
      <w:r>
        <w:rPr>
          <w:rFonts w:hint="eastAsia"/>
        </w:rPr>
        <w:t>用户</w:t>
      </w:r>
      <w:r>
        <w:t>信息</w:t>
      </w:r>
      <w:bookmarkEnd w:id="168"/>
      <w:bookmarkEnd w:id="169"/>
      <w:bookmarkEnd w:id="170"/>
    </w:p>
    <w:p w14:paraId="723A636F" w14:textId="77777777" w:rsidR="00C378D4" w:rsidRPr="002C5312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.168.0.100:8080/eorder-ws/rest/users/myuser/13988888888</w:t>
      </w:r>
    </w:p>
    <w:p w14:paraId="4505887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94671E">
      <w:pPr>
        <w:pStyle w:val="Heading2"/>
        <w:numPr>
          <w:ilvl w:val="1"/>
          <w:numId w:val="2"/>
        </w:numPr>
      </w:pPr>
      <w:bookmarkStart w:id="172" w:name="_Toc407458597"/>
      <w:bookmarkStart w:id="173" w:name="_Toc408771901"/>
      <w:bookmarkStart w:id="174" w:name="_Toc410149929"/>
      <w:r>
        <w:t>获取目前所有分类列表</w:t>
      </w:r>
      <w:bookmarkEnd w:id="171"/>
      <w:bookmarkEnd w:id="172"/>
      <w:bookmarkEnd w:id="173"/>
      <w:bookmarkEnd w:id="174"/>
    </w:p>
    <w:p w14:paraId="44652125" w14:textId="77777777" w:rsidR="00C378D4" w:rsidRPr="00566FB0" w:rsidRDefault="00C378D4" w:rsidP="0094671E">
      <w:pPr>
        <w:pStyle w:val="NoSpacing"/>
        <w:numPr>
          <w:ilvl w:val="0"/>
          <w:numId w:val="7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输入：无</w:t>
      </w:r>
    </w:p>
    <w:p w14:paraId="3578C5D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94671E">
      <w:pPr>
        <w:pStyle w:val="Heading2"/>
        <w:numPr>
          <w:ilvl w:val="1"/>
          <w:numId w:val="2"/>
        </w:numPr>
      </w:pPr>
      <w:bookmarkStart w:id="175" w:name="_Toc405827638"/>
      <w:bookmarkStart w:id="176" w:name="_Toc407458598"/>
      <w:bookmarkStart w:id="177" w:name="_Toc408771902"/>
      <w:bookmarkStart w:id="178" w:name="_Toc410149930"/>
      <w:r>
        <w:t>获取某一个分类下面所有菜品列表</w:t>
      </w:r>
      <w:bookmarkEnd w:id="175"/>
      <w:bookmarkEnd w:id="176"/>
      <w:bookmarkEnd w:id="177"/>
      <w:bookmarkEnd w:id="178"/>
    </w:p>
    <w:p w14:paraId="6670D8E5" w14:textId="7777777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430561">
        <w:t>http://localhost:8080/eorder-ws/rest/dishes/mydishes/6</w:t>
      </w:r>
    </w:p>
    <w:p w14:paraId="123DC055" w14:textId="77777777" w:rsidR="00C378D4" w:rsidRPr="009D3600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6B8D0A2C" w14:textId="77777777" w:rsidR="00C378D4" w:rsidRDefault="00C378D4" w:rsidP="0094671E">
      <w:pPr>
        <w:pStyle w:val="Heading2"/>
        <w:numPr>
          <w:ilvl w:val="1"/>
          <w:numId w:val="2"/>
        </w:numPr>
      </w:pPr>
      <w:bookmarkStart w:id="179" w:name="_Toc405827639"/>
      <w:bookmarkStart w:id="180" w:name="_Toc407458599"/>
      <w:bookmarkStart w:id="181" w:name="_Toc408771903"/>
      <w:bookmarkStart w:id="182" w:name="_Toc410149931"/>
      <w:r>
        <w:t>查询某个会员的历史订餐记录</w:t>
      </w:r>
      <w:bookmarkEnd w:id="179"/>
      <w:bookmarkEnd w:id="180"/>
      <w:bookmarkEnd w:id="181"/>
      <w:bookmarkEnd w:id="182"/>
    </w:p>
    <w:p w14:paraId="1CCC33D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t>：</w:t>
      </w:r>
      <w:r w:rsidRPr="00382BF3">
        <w:t>http://localhost:8080/eorder-ws/rest/orders/myorders/13912345673</w:t>
      </w:r>
    </w:p>
    <w:p w14:paraId="60ECC040" w14:textId="77777777" w:rsidR="00C378D4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94671E">
      <w:pPr>
        <w:pStyle w:val="NoSpacing"/>
        <w:numPr>
          <w:ilvl w:val="0"/>
          <w:numId w:val="7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94671E">
      <w:pPr>
        <w:pStyle w:val="Heading2"/>
        <w:numPr>
          <w:ilvl w:val="1"/>
          <w:numId w:val="2"/>
        </w:numPr>
      </w:pPr>
      <w:bookmarkStart w:id="183" w:name="_Toc405827640"/>
      <w:bookmarkStart w:id="184" w:name="_Toc407458600"/>
      <w:bookmarkStart w:id="185" w:name="_Toc408771904"/>
      <w:bookmarkStart w:id="186" w:name="_Toc410149932"/>
      <w:r>
        <w:t>查询某个订单详情</w:t>
      </w:r>
      <w:bookmarkEnd w:id="183"/>
      <w:bookmarkEnd w:id="184"/>
      <w:bookmarkEnd w:id="185"/>
      <w:bookmarkEnd w:id="186"/>
    </w:p>
    <w:p w14:paraId="6E19D7E2" w14:textId="77777777" w:rsidR="00C378D4" w:rsidRDefault="00C378D4" w:rsidP="0094671E">
      <w:pPr>
        <w:pStyle w:val="NoSpacing"/>
        <w:numPr>
          <w:ilvl w:val="0"/>
          <w:numId w:val="7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s/rest/orderitems/myorderitems/{</w:t>
      </w:r>
      <w:r w:rsidRPr="00A609F0">
        <w:t>orderId}</w:t>
      </w:r>
    </w:p>
    <w:p w14:paraId="707BF9D3" w14:textId="77777777" w:rsidR="00C378D4" w:rsidRPr="000F4EC5" w:rsidRDefault="00C378D4" w:rsidP="0094671E">
      <w:pPr>
        <w:pStyle w:val="NoSpacing"/>
        <w:numPr>
          <w:ilvl w:val="0"/>
          <w:numId w:val="7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94671E">
      <w:pPr>
        <w:pStyle w:val="NoSpacing"/>
        <w:numPr>
          <w:ilvl w:val="0"/>
          <w:numId w:val="7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94671E">
      <w:pPr>
        <w:pStyle w:val="NoSpacing"/>
        <w:numPr>
          <w:ilvl w:val="0"/>
          <w:numId w:val="8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94671E">
            <w:pPr>
              <w:numPr>
                <w:ilvl w:val="0"/>
                <w:numId w:val="6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94671E">
      <w:pPr>
        <w:pStyle w:val="NoSpacing"/>
        <w:numPr>
          <w:ilvl w:val="0"/>
          <w:numId w:val="8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lastRenderedPageBreak/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187" w:name="_Toc410149933"/>
      <w:r w:rsidRPr="009642B3">
        <w:rPr>
          <w:rFonts w:hint="eastAsia"/>
        </w:rPr>
        <w:lastRenderedPageBreak/>
        <w:t>附录</w:t>
      </w:r>
      <w:bookmarkEnd w:id="187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CA00A7" w14:textId="77777777" w:rsidR="0094671E" w:rsidRDefault="0094671E" w:rsidP="00CD1C50">
      <w:r>
        <w:separator/>
      </w:r>
    </w:p>
    <w:p w14:paraId="1A87ACF5" w14:textId="77777777" w:rsidR="0094671E" w:rsidRDefault="0094671E" w:rsidP="00CD1C50"/>
  </w:endnote>
  <w:endnote w:type="continuationSeparator" w:id="0">
    <w:p w14:paraId="29054F2C" w14:textId="77777777" w:rsidR="0094671E" w:rsidRDefault="0094671E" w:rsidP="00CD1C50">
      <w:r>
        <w:continuationSeparator/>
      </w:r>
    </w:p>
    <w:p w14:paraId="4BBB1AEF" w14:textId="77777777" w:rsidR="0094671E" w:rsidRDefault="0094671E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0D28BE" w:rsidRDefault="000D28BE" w:rsidP="00CD1C50">
    <w:pPr>
      <w:pStyle w:val="Footer"/>
    </w:pPr>
  </w:p>
  <w:p w14:paraId="23FD368A" w14:textId="77777777" w:rsidR="000D28BE" w:rsidRDefault="000D28BE" w:rsidP="00CD1C50">
    <w:pPr>
      <w:pStyle w:val="Footer"/>
    </w:pPr>
  </w:p>
  <w:p w14:paraId="44220467" w14:textId="77777777" w:rsidR="000D28BE" w:rsidRDefault="000D28BE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820FA" w14:textId="77777777" w:rsidR="0094671E" w:rsidRDefault="0094671E" w:rsidP="00CD1C50">
      <w:r>
        <w:separator/>
      </w:r>
    </w:p>
    <w:p w14:paraId="5675EAF7" w14:textId="77777777" w:rsidR="0094671E" w:rsidRDefault="0094671E" w:rsidP="00CD1C50"/>
  </w:footnote>
  <w:footnote w:type="continuationSeparator" w:id="0">
    <w:p w14:paraId="694AD6DF" w14:textId="77777777" w:rsidR="0094671E" w:rsidRDefault="0094671E" w:rsidP="00CD1C50">
      <w:r>
        <w:continuationSeparator/>
      </w:r>
    </w:p>
    <w:p w14:paraId="7722277D" w14:textId="77777777" w:rsidR="0094671E" w:rsidRDefault="0094671E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0D28BE" w:rsidRDefault="000D28BE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40118014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0D28BE" w:rsidRDefault="000D28BE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131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40118014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0D28BE" w:rsidRDefault="000D28BE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0D28BE" w:rsidRDefault="000D28BE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C824FE" w:rsidRPr="00C824FE">
                            <w:rPr>
                              <w:noProof/>
                              <w:color w:val="FFFFFF" w:themeColor="background1"/>
                            </w:rPr>
                            <w:t>36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6192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0D28BE" w:rsidRDefault="000D28BE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C824FE" w:rsidRPr="00C824FE">
                      <w:rPr>
                        <w:noProof/>
                        <w:color w:val="FFFFFF" w:themeColor="background1"/>
                      </w:rPr>
                      <w:t>36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0D28BE" w:rsidRDefault="000D28BE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68188A"/>
    <w:multiLevelType w:val="hybridMultilevel"/>
    <w:tmpl w:val="4170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491199"/>
    <w:multiLevelType w:val="multilevel"/>
    <w:tmpl w:val="498838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8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0471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68B1"/>
    <w:rsid w:val="000771AF"/>
    <w:rsid w:val="00077C31"/>
    <w:rsid w:val="00080FEB"/>
    <w:rsid w:val="00081A69"/>
    <w:rsid w:val="00086E09"/>
    <w:rsid w:val="000906DF"/>
    <w:rsid w:val="000A04C5"/>
    <w:rsid w:val="000A1A5B"/>
    <w:rsid w:val="000B08F3"/>
    <w:rsid w:val="000B2311"/>
    <w:rsid w:val="000B2BD1"/>
    <w:rsid w:val="000B6D9F"/>
    <w:rsid w:val="000B7629"/>
    <w:rsid w:val="000C0324"/>
    <w:rsid w:val="000C38DD"/>
    <w:rsid w:val="000C7E0A"/>
    <w:rsid w:val="000D0967"/>
    <w:rsid w:val="000D28BE"/>
    <w:rsid w:val="000D7D2B"/>
    <w:rsid w:val="000E1225"/>
    <w:rsid w:val="000E14CA"/>
    <w:rsid w:val="000E2307"/>
    <w:rsid w:val="000E46B0"/>
    <w:rsid w:val="000F03F4"/>
    <w:rsid w:val="00104E7E"/>
    <w:rsid w:val="001103AB"/>
    <w:rsid w:val="00111348"/>
    <w:rsid w:val="00116054"/>
    <w:rsid w:val="001167A6"/>
    <w:rsid w:val="001174FB"/>
    <w:rsid w:val="00117EAE"/>
    <w:rsid w:val="0012623B"/>
    <w:rsid w:val="00127468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5D6B"/>
    <w:rsid w:val="001B6E19"/>
    <w:rsid w:val="001C0009"/>
    <w:rsid w:val="001C0F84"/>
    <w:rsid w:val="001D078E"/>
    <w:rsid w:val="001E18DA"/>
    <w:rsid w:val="001E47BD"/>
    <w:rsid w:val="001E5107"/>
    <w:rsid w:val="001E5229"/>
    <w:rsid w:val="001E689A"/>
    <w:rsid w:val="001F0DE4"/>
    <w:rsid w:val="001F0E5E"/>
    <w:rsid w:val="001F18E9"/>
    <w:rsid w:val="001F2272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1A3E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2080C"/>
    <w:rsid w:val="00337B4E"/>
    <w:rsid w:val="00344E65"/>
    <w:rsid w:val="003468A5"/>
    <w:rsid w:val="00353D34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11"/>
    <w:rsid w:val="003C478E"/>
    <w:rsid w:val="003C4BC6"/>
    <w:rsid w:val="003C79EA"/>
    <w:rsid w:val="003D1273"/>
    <w:rsid w:val="003D1FD5"/>
    <w:rsid w:val="003D3C26"/>
    <w:rsid w:val="003D515A"/>
    <w:rsid w:val="003E2705"/>
    <w:rsid w:val="003E3C38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45BF5"/>
    <w:rsid w:val="00446E10"/>
    <w:rsid w:val="00453343"/>
    <w:rsid w:val="00462D0A"/>
    <w:rsid w:val="00476145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1DE9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1C6A"/>
    <w:rsid w:val="005223DF"/>
    <w:rsid w:val="00525F81"/>
    <w:rsid w:val="00527ADB"/>
    <w:rsid w:val="00534BCC"/>
    <w:rsid w:val="00536CFA"/>
    <w:rsid w:val="0054319D"/>
    <w:rsid w:val="005437C3"/>
    <w:rsid w:val="005442E7"/>
    <w:rsid w:val="00547F4B"/>
    <w:rsid w:val="00550F11"/>
    <w:rsid w:val="005514EC"/>
    <w:rsid w:val="00553500"/>
    <w:rsid w:val="00554523"/>
    <w:rsid w:val="005577C1"/>
    <w:rsid w:val="00563A0B"/>
    <w:rsid w:val="00572E0C"/>
    <w:rsid w:val="0058249C"/>
    <w:rsid w:val="00582D43"/>
    <w:rsid w:val="00593FB1"/>
    <w:rsid w:val="00597982"/>
    <w:rsid w:val="005A2993"/>
    <w:rsid w:val="005A5964"/>
    <w:rsid w:val="005B265C"/>
    <w:rsid w:val="005B378C"/>
    <w:rsid w:val="005B4489"/>
    <w:rsid w:val="005B7242"/>
    <w:rsid w:val="005C0548"/>
    <w:rsid w:val="005C0733"/>
    <w:rsid w:val="005C0C25"/>
    <w:rsid w:val="005C2C10"/>
    <w:rsid w:val="005C2F47"/>
    <w:rsid w:val="005C2F7A"/>
    <w:rsid w:val="005C3423"/>
    <w:rsid w:val="005C4089"/>
    <w:rsid w:val="005C47CD"/>
    <w:rsid w:val="005D0802"/>
    <w:rsid w:val="005D779C"/>
    <w:rsid w:val="005E0D0D"/>
    <w:rsid w:val="005E191C"/>
    <w:rsid w:val="005E22F4"/>
    <w:rsid w:val="005F22A3"/>
    <w:rsid w:val="00605A24"/>
    <w:rsid w:val="006103C3"/>
    <w:rsid w:val="006106C2"/>
    <w:rsid w:val="0061140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74BDD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5077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178AD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1D69"/>
    <w:rsid w:val="0074331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C4887"/>
    <w:rsid w:val="007D2517"/>
    <w:rsid w:val="007D2FB6"/>
    <w:rsid w:val="007D39B8"/>
    <w:rsid w:val="007D4FBF"/>
    <w:rsid w:val="007D756D"/>
    <w:rsid w:val="007E1036"/>
    <w:rsid w:val="007E398D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08D0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224"/>
    <w:rsid w:val="00894AB9"/>
    <w:rsid w:val="008953FC"/>
    <w:rsid w:val="008A206F"/>
    <w:rsid w:val="008A6955"/>
    <w:rsid w:val="008B1030"/>
    <w:rsid w:val="008B58E9"/>
    <w:rsid w:val="008B735D"/>
    <w:rsid w:val="008C15C6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4671E"/>
    <w:rsid w:val="009543FE"/>
    <w:rsid w:val="009555C5"/>
    <w:rsid w:val="00957716"/>
    <w:rsid w:val="00965201"/>
    <w:rsid w:val="00973FD9"/>
    <w:rsid w:val="00973FE5"/>
    <w:rsid w:val="009744DE"/>
    <w:rsid w:val="00984FEB"/>
    <w:rsid w:val="00991E55"/>
    <w:rsid w:val="009920FF"/>
    <w:rsid w:val="0099324B"/>
    <w:rsid w:val="0099700B"/>
    <w:rsid w:val="009A1BA3"/>
    <w:rsid w:val="009B0B32"/>
    <w:rsid w:val="009B4295"/>
    <w:rsid w:val="009B491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5214"/>
    <w:rsid w:val="00AB5E10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AF5A1E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418A"/>
    <w:rsid w:val="00B35830"/>
    <w:rsid w:val="00B37FDA"/>
    <w:rsid w:val="00B40A8B"/>
    <w:rsid w:val="00B427DB"/>
    <w:rsid w:val="00B454E0"/>
    <w:rsid w:val="00B504A9"/>
    <w:rsid w:val="00B53E67"/>
    <w:rsid w:val="00B55387"/>
    <w:rsid w:val="00B573DD"/>
    <w:rsid w:val="00B62D17"/>
    <w:rsid w:val="00B6544D"/>
    <w:rsid w:val="00B70034"/>
    <w:rsid w:val="00B71138"/>
    <w:rsid w:val="00B71904"/>
    <w:rsid w:val="00B72972"/>
    <w:rsid w:val="00B8045E"/>
    <w:rsid w:val="00B854D4"/>
    <w:rsid w:val="00B86A55"/>
    <w:rsid w:val="00B9097E"/>
    <w:rsid w:val="00B92F8B"/>
    <w:rsid w:val="00B93C85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04B53"/>
    <w:rsid w:val="00C10230"/>
    <w:rsid w:val="00C17AC7"/>
    <w:rsid w:val="00C2156D"/>
    <w:rsid w:val="00C23F9F"/>
    <w:rsid w:val="00C256CB"/>
    <w:rsid w:val="00C2774E"/>
    <w:rsid w:val="00C34848"/>
    <w:rsid w:val="00C34E30"/>
    <w:rsid w:val="00C364CA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24FE"/>
    <w:rsid w:val="00C8670C"/>
    <w:rsid w:val="00C901BF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0167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0627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B5670"/>
    <w:rsid w:val="00DC14F2"/>
    <w:rsid w:val="00DC2168"/>
    <w:rsid w:val="00DC3861"/>
    <w:rsid w:val="00DC6647"/>
    <w:rsid w:val="00DC740F"/>
    <w:rsid w:val="00DD696C"/>
    <w:rsid w:val="00DD76C8"/>
    <w:rsid w:val="00DD7DB9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5C5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37BE"/>
    <w:rsid w:val="00ED5720"/>
    <w:rsid w:val="00ED61DA"/>
    <w:rsid w:val="00ED6FEB"/>
    <w:rsid w:val="00EE130B"/>
    <w:rsid w:val="00EE623C"/>
    <w:rsid w:val="00EF37E4"/>
    <w:rsid w:val="00EF4613"/>
    <w:rsid w:val="00F02A82"/>
    <w:rsid w:val="00F136C8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73C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E69B0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273C"/>
    <w:pPr>
      <w:spacing w:after="0" w:line="240" w:lineRule="auto"/>
      <w:ind w:firstLine="576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2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C4887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E1DE9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C4887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4E1DE9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package" Target="embeddings/Microsoft_Visio_Drawing3.vsdx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emf"/><Relationship Id="rId66" Type="http://schemas.openxmlformats.org/officeDocument/2006/relationships/image" Target="media/image45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image" Target="media/image40.png"/><Relationship Id="rId61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60" Type="http://schemas.openxmlformats.org/officeDocument/2006/relationships/image" Target="media/image42.emf"/><Relationship Id="rId65" Type="http://schemas.openxmlformats.org/officeDocument/2006/relationships/package" Target="embeddings/Microsoft_Visio_Drawing4.vsdx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4.emf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package" Target="embeddings/Microsoft_Visio_Drawing1.vsdx"/><Relationship Id="rId67" Type="http://schemas.openxmlformats.org/officeDocument/2006/relationships/package" Target="embeddings/Microsoft_Visio_Drawing5.vsdx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7.png"/><Relationship Id="rId62" Type="http://schemas.openxmlformats.org/officeDocument/2006/relationships/image" Target="media/image4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B8BCA8-34E5-40C9-AD67-99E2ABF52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2092</TotalTime>
  <Pages>42</Pages>
  <Words>3470</Words>
  <Characters>19781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23205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649</cp:revision>
  <cp:lastPrinted>2014-12-02T12:48:00Z</cp:lastPrinted>
  <dcterms:created xsi:type="dcterms:W3CDTF">2014-11-19T12:34:00Z</dcterms:created>
  <dcterms:modified xsi:type="dcterms:W3CDTF">2015-01-28T15:35:00Z</dcterms:modified>
</cp:coreProperties>
</file>