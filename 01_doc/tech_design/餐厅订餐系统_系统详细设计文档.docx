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291A3E" w:rsidRPr="00DE3E4B" w:rsidRDefault="00291A3E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291A3E" w:rsidRPr="00DE3E4B" w:rsidRDefault="00291A3E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291A3E" w:rsidRPr="00AF53B7" w:rsidRDefault="00291A3E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01616C0" w14:textId="77777777" w:rsidR="00291A3E" w:rsidRPr="00AF53B7" w:rsidRDefault="00291A3E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73AEF8" w14:textId="777C011B" w:rsidR="00291A3E" w:rsidRPr="00AF53B7" w:rsidRDefault="00291A3E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291A3E" w:rsidRPr="00AF53B7" w:rsidRDefault="00291A3E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291A3E" w:rsidRPr="00AF53B7" w:rsidRDefault="00291A3E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2015-01-27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291A3E" w:rsidRPr="00AF53B7" w:rsidRDefault="00291A3E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01616C0" w14:textId="77777777" w:rsidR="00291A3E" w:rsidRPr="00AF53B7" w:rsidRDefault="00291A3E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73AEF8" w14:textId="777C011B" w:rsidR="00291A3E" w:rsidRPr="00AF53B7" w:rsidRDefault="00291A3E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291A3E" w:rsidRPr="00AF53B7" w:rsidRDefault="00291A3E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291A3E" w:rsidRPr="00AF53B7" w:rsidRDefault="00291A3E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szCs w:val="24"/>
                            </w:rPr>
                            <w:t>2015-01-27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351B3CF3" w:rsidR="007178AD" w:rsidRDefault="007178AD" w:rsidP="0018166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t>章节</w:t>
            </w:r>
          </w:p>
        </w:tc>
      </w:tr>
    </w:tbl>
    <w:p w14:paraId="13852621" w14:textId="77777777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6E636A98" w14:textId="77777777" w:rsidR="00B854D4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76FD41C6" w14:textId="77777777" w:rsidR="00B854D4" w:rsidRDefault="00B854D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67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文档介绍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1532C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68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09DC5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69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15FDD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0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77E31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1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26FE" w14:textId="77777777" w:rsidR="00B854D4" w:rsidRDefault="00B854D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2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开发环境配置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1CE98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3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下载及安装</w:t>
            </w:r>
            <w:r w:rsidRPr="0039680B">
              <w:rPr>
                <w:rStyle w:val="Hyperlink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5B7C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4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下载及安装</w:t>
            </w:r>
            <w:r w:rsidRPr="0039680B">
              <w:rPr>
                <w:rStyle w:val="Hyperlink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7BB6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5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设置网络代理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E2E2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6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使用空格缩进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7FC46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7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打开代码行号和</w:t>
            </w:r>
            <w:r w:rsidRPr="0039680B">
              <w:rPr>
                <w:rStyle w:val="Hyperlink"/>
                <w:noProof/>
              </w:rPr>
              <w:t>80</w:t>
            </w:r>
            <w:r w:rsidRPr="0039680B">
              <w:rPr>
                <w:rStyle w:val="Hyperlink"/>
                <w:rFonts w:hint="eastAsia"/>
                <w:noProof/>
              </w:rPr>
              <w:t>字符标尺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5F327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8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关闭自动编译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E0452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9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修改默认工作区编码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A005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0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下载及安装</w:t>
            </w:r>
            <w:r w:rsidRPr="0039680B">
              <w:rPr>
                <w:rStyle w:val="Hyperlink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FBEAC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1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下载及安装</w:t>
            </w:r>
            <w:r w:rsidRPr="0039680B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CB0A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2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下载及安装</w:t>
            </w:r>
            <w:r w:rsidRPr="0039680B">
              <w:rPr>
                <w:rStyle w:val="Hyperlink"/>
                <w:noProof/>
              </w:rPr>
              <w:t>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1088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3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下载及安装</w:t>
            </w:r>
            <w:r w:rsidRPr="0039680B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AF957" w14:textId="77777777" w:rsidR="00B854D4" w:rsidRDefault="00B854D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4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项目目录结构说明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C4078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8" w:history="1">
            <w:r w:rsidRPr="0039680B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后台管理项目目录结构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20879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9" w:history="1">
            <w:r w:rsidRPr="0039680B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移动点菜服务项目目录结构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BCB5E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0" w:history="1">
            <w:r w:rsidRPr="0039680B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C4F1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1" w:history="1">
            <w:r w:rsidRPr="0039680B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编译项目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12BB1" w14:textId="77777777" w:rsidR="00B854D4" w:rsidRDefault="00B854D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2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移动点菜模块（</w:t>
            </w:r>
            <w:r w:rsidRPr="0039680B">
              <w:rPr>
                <w:rStyle w:val="Hyperlink"/>
                <w:noProof/>
              </w:rPr>
              <w:t>eorder-ws</w:t>
            </w:r>
            <w:r w:rsidRPr="0039680B">
              <w:rPr>
                <w:rStyle w:val="Hyperlink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5EC7B" w14:textId="77777777" w:rsidR="00B854D4" w:rsidRDefault="00B854D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3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权限管理模块</w:t>
            </w:r>
            <w:r w:rsidRPr="0039680B">
              <w:rPr>
                <w:rStyle w:val="Hyperlink"/>
                <w:noProof/>
              </w:rPr>
              <w:t xml:space="preserve"> (eorder)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67571" w14:textId="502EB4D7" w:rsidR="00B854D4" w:rsidRDefault="00B854D4" w:rsidP="00DD7DB9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4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34B0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8" w:history="1">
            <w:r w:rsidRPr="0039680B">
              <w:rPr>
                <w:rStyle w:val="Hyperlink"/>
                <w:noProof/>
              </w:rPr>
              <w:t>5.1.1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功能</w:t>
            </w:r>
            <w:r w:rsidRPr="0039680B">
              <w:rPr>
                <w:rStyle w:val="Hyperlink"/>
                <w:noProof/>
              </w:rPr>
              <w:t>IPO</w:t>
            </w:r>
            <w:r w:rsidRPr="0039680B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60619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9" w:history="1">
            <w:r w:rsidRPr="0039680B">
              <w:rPr>
                <w:rStyle w:val="Hyperlink"/>
                <w:noProof/>
              </w:rPr>
              <w:t>5.1.2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D5D6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0" w:history="1">
            <w:r w:rsidRPr="0039680B">
              <w:rPr>
                <w:rStyle w:val="Hyperlink"/>
                <w:noProof/>
              </w:rPr>
              <w:t>5.1.3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23AC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1" w:history="1">
            <w:r w:rsidRPr="0039680B">
              <w:rPr>
                <w:rStyle w:val="Hyperlink"/>
                <w:noProof/>
              </w:rPr>
              <w:t>5.1.4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1486A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2" w:history="1">
            <w:r w:rsidRPr="0039680B">
              <w:rPr>
                <w:rStyle w:val="Hyperlink"/>
                <w:noProof/>
              </w:rPr>
              <w:t>5.1.5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3D690" w14:textId="77777777" w:rsidR="00B854D4" w:rsidRDefault="00B854D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3" w:history="1">
            <w:r w:rsidRPr="0039680B">
              <w:rPr>
                <w:rStyle w:val="Hyperlink"/>
                <w:noProof/>
              </w:rPr>
              <w:t>5.1.6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配置文件说明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6FE0" w14:textId="5F5F06B0" w:rsidR="00B854D4" w:rsidRDefault="00B854D4" w:rsidP="00DD7DB9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4" w:history="1">
            <w:r w:rsidRPr="0039680B">
              <w:rPr>
                <w:rStyle w:val="Hyperlink"/>
                <w:noProof/>
              </w:rPr>
              <w:t>5.1.7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数据库脚本说明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79408" w14:textId="77777777" w:rsidR="00B854D4" w:rsidRDefault="00B854D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16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6BE77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17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用户表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A09D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18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角色表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F8885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19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515DB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0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用户角色关联表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4D99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1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角色功能关联表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1B4A8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2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菜品分类表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7536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3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菜品表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96CE9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4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订单表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0DC0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5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订单条目表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2FD5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6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会员等级表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7B0E1" w14:textId="77777777" w:rsidR="00B854D4" w:rsidRDefault="00B854D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7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noProof/>
              </w:rPr>
              <w:t>Web-Service</w:t>
            </w:r>
            <w:r w:rsidRPr="0039680B">
              <w:rPr>
                <w:rStyle w:val="Hyperlink"/>
                <w:rFonts w:hint="eastAsia"/>
                <w:noProof/>
              </w:rPr>
              <w:t>接口协议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991EA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8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获取用户信息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F803F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9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获取目前所有分类列表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7BA3F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30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获取某一个分类下面所有菜品列表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0AFB1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31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查询某个会员的历史订餐记录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10AF7" w14:textId="77777777" w:rsidR="00B854D4" w:rsidRDefault="00B854D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32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查询某个订单详情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E94A0" w14:textId="77777777" w:rsidR="00B854D4" w:rsidRDefault="00B854D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33" w:history="1">
            <w:r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39680B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_Toc410149933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0149867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0E2307">
      <w:pPr>
        <w:pStyle w:val="Heading2"/>
        <w:numPr>
          <w:ilvl w:val="1"/>
          <w:numId w:val="7"/>
        </w:numPr>
      </w:pPr>
      <w:bookmarkStart w:id="1" w:name="_Toc410149868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pPr>
        <w:rPr>
          <w:rFonts w:hint="eastAsia"/>
        </w:rPr>
      </w:pPr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0E2307">
      <w:pPr>
        <w:pStyle w:val="Heading2"/>
        <w:numPr>
          <w:ilvl w:val="1"/>
          <w:numId w:val="7"/>
        </w:numPr>
      </w:pPr>
      <w:bookmarkStart w:id="2" w:name="_Toc410149869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1FCC555B" w:rsidR="00291A3E" w:rsidRPr="00291A3E" w:rsidRDefault="00291A3E" w:rsidP="00291A3E">
      <w:pPr>
        <w:rPr>
          <w:rFonts w:hint="eastAsia"/>
        </w:rPr>
      </w:pPr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开发环境配置，系统模块详细描述做论述，对于技术选型，实现框架搭建均不属于本文范围内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3" w:name="_Toc410149870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2C7167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2C7167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2C7167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2C7167">
        <w:tc>
          <w:tcPr>
            <w:tcW w:w="1530" w:type="dxa"/>
          </w:tcPr>
          <w:p w14:paraId="34D64FF0" w14:textId="77777777" w:rsidR="00EE623C" w:rsidRPr="004E2AC9" w:rsidRDefault="00EE623C" w:rsidP="002C7167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2C7167">
            <w:pPr>
              <w:pStyle w:val="Tabletext0"/>
            </w:pPr>
          </w:p>
        </w:tc>
      </w:tr>
      <w:tr w:rsidR="00EE623C" w14:paraId="12CC6F07" w14:textId="77777777" w:rsidTr="002C7167">
        <w:tc>
          <w:tcPr>
            <w:tcW w:w="1530" w:type="dxa"/>
          </w:tcPr>
          <w:p w14:paraId="67C680D1" w14:textId="77777777" w:rsidR="00EE623C" w:rsidRPr="004E2AC9" w:rsidRDefault="00EE623C" w:rsidP="002C7167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2C7167">
            <w:pPr>
              <w:pStyle w:val="Tabletext0"/>
            </w:pPr>
          </w:p>
        </w:tc>
      </w:tr>
      <w:tr w:rsidR="00EE623C" w14:paraId="3BDA1570" w14:textId="77777777" w:rsidTr="002C7167">
        <w:tc>
          <w:tcPr>
            <w:tcW w:w="1530" w:type="dxa"/>
          </w:tcPr>
          <w:p w14:paraId="47CC2DFE" w14:textId="77777777" w:rsidR="00EE623C" w:rsidRPr="004E2AC9" w:rsidRDefault="00EE623C" w:rsidP="002C7167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2C7167">
            <w:pPr>
              <w:pStyle w:val="Tabletext0"/>
            </w:pPr>
          </w:p>
        </w:tc>
      </w:tr>
      <w:tr w:rsidR="00EE623C" w14:paraId="23BBBCD8" w14:textId="77777777" w:rsidTr="002C7167">
        <w:tc>
          <w:tcPr>
            <w:tcW w:w="1530" w:type="dxa"/>
          </w:tcPr>
          <w:p w14:paraId="38754BC5" w14:textId="77777777" w:rsidR="00EE623C" w:rsidRPr="004E2AC9" w:rsidRDefault="00EE623C" w:rsidP="002C7167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2C7167">
            <w:pPr>
              <w:pStyle w:val="Tabletext0"/>
            </w:pPr>
          </w:p>
        </w:tc>
      </w:tr>
      <w:tr w:rsidR="00EE623C" w14:paraId="08355CC6" w14:textId="77777777" w:rsidTr="002C7167">
        <w:tc>
          <w:tcPr>
            <w:tcW w:w="1530" w:type="dxa"/>
          </w:tcPr>
          <w:p w14:paraId="74487B8A" w14:textId="77777777" w:rsidR="00EE623C" w:rsidRPr="004E2AC9" w:rsidRDefault="00EE623C" w:rsidP="002C7167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2C7167">
            <w:pPr>
              <w:pStyle w:val="Tabletext0"/>
            </w:pPr>
          </w:p>
        </w:tc>
      </w:tr>
      <w:tr w:rsidR="00EE623C" w14:paraId="2EEA324B" w14:textId="77777777" w:rsidTr="002C7167">
        <w:tc>
          <w:tcPr>
            <w:tcW w:w="1530" w:type="dxa"/>
          </w:tcPr>
          <w:p w14:paraId="0234C14B" w14:textId="77777777" w:rsidR="00EE623C" w:rsidRPr="004E2AC9" w:rsidRDefault="00EE623C" w:rsidP="002C7167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2C7167">
            <w:pPr>
              <w:pStyle w:val="Tabletext0"/>
            </w:pPr>
          </w:p>
        </w:tc>
      </w:tr>
      <w:tr w:rsidR="00EE623C" w14:paraId="66D05859" w14:textId="77777777" w:rsidTr="002C7167">
        <w:tc>
          <w:tcPr>
            <w:tcW w:w="1530" w:type="dxa"/>
          </w:tcPr>
          <w:p w14:paraId="69984042" w14:textId="77777777" w:rsidR="00EE623C" w:rsidRDefault="00EE623C" w:rsidP="002C7167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2C7167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4" w:name="_Toc410149871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0149872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0E2307">
      <w:pPr>
        <w:pStyle w:val="Heading2"/>
        <w:numPr>
          <w:ilvl w:val="1"/>
          <w:numId w:val="7"/>
        </w:numPr>
      </w:pPr>
      <w:bookmarkStart w:id="6" w:name="_Toc410149873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0E2307">
      <w:pPr>
        <w:pStyle w:val="Heading2"/>
        <w:numPr>
          <w:ilvl w:val="1"/>
          <w:numId w:val="7"/>
        </w:numPr>
      </w:pPr>
      <w:bookmarkStart w:id="7" w:name="_Toc410149874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001C45">
      <w:pPr>
        <w:pStyle w:val="Heading3"/>
        <w:numPr>
          <w:ilvl w:val="2"/>
          <w:numId w:val="7"/>
        </w:numPr>
      </w:pPr>
      <w:bookmarkStart w:id="8" w:name="_Toc410149875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001C45">
      <w:pPr>
        <w:pStyle w:val="Heading3"/>
        <w:numPr>
          <w:ilvl w:val="2"/>
          <w:numId w:val="7"/>
        </w:numPr>
      </w:pPr>
      <w:bookmarkStart w:id="9" w:name="_Toc410149876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712B0E">
      <w:pPr>
        <w:pStyle w:val="Heading3"/>
        <w:numPr>
          <w:ilvl w:val="2"/>
          <w:numId w:val="7"/>
        </w:numPr>
      </w:pPr>
      <w:bookmarkStart w:id="10" w:name="_Toc410149877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712B0E">
      <w:pPr>
        <w:pStyle w:val="Heading3"/>
        <w:numPr>
          <w:ilvl w:val="2"/>
          <w:numId w:val="7"/>
        </w:numPr>
      </w:pPr>
      <w:bookmarkStart w:id="11" w:name="_Toc410149878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C4102F">
      <w:pPr>
        <w:pStyle w:val="Heading3"/>
        <w:numPr>
          <w:ilvl w:val="2"/>
          <w:numId w:val="7"/>
        </w:numPr>
      </w:pPr>
      <w:bookmarkStart w:id="12" w:name="_Toc410149879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0E2307">
      <w:pPr>
        <w:pStyle w:val="Heading2"/>
        <w:numPr>
          <w:ilvl w:val="1"/>
          <w:numId w:val="7"/>
        </w:numPr>
      </w:pPr>
      <w:bookmarkStart w:id="13" w:name="_Toc410149880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r w:rsidR="00291A3E">
        <w:fldChar w:fldCharType="begin"/>
      </w:r>
      <w:r w:rsidR="00291A3E">
        <w:instrText xml:space="preserve"> HYPERLINK \l "_</w:instrText>
      </w:r>
      <w:r w:rsidR="00291A3E">
        <w:instrText>下载及安装</w:instrText>
      </w:r>
      <w:r w:rsidR="00291A3E">
        <w:instrText xml:space="preserve">JDK" </w:instrText>
      </w:r>
      <w:r w:rsidR="00291A3E">
        <w:fldChar w:fldCharType="separate"/>
      </w:r>
      <w:r w:rsidRPr="00D011C3">
        <w:rPr>
          <w:rStyle w:val="Hyperlink"/>
        </w:rPr>
        <w:t>2.1</w:t>
      </w:r>
      <w:r w:rsidR="00291A3E">
        <w:rPr>
          <w:rStyle w:val="Hyperlink"/>
        </w:rPr>
        <w:fldChar w:fldCharType="end"/>
      </w:r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localRepository</w:t>
      </w:r>
      <w:proofErr w:type="spellEnd"/>
      <w:r>
        <w:rPr>
          <w:rFonts w:hint="eastAsia"/>
        </w:rPr>
        <w:t>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4A1917">
      <w:pPr>
        <w:pStyle w:val="NoSpacing"/>
        <w:numPr>
          <w:ilvl w:val="0"/>
          <w:numId w:val="16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proofErr w:type="spellStart"/>
      <w:r>
        <w:rPr>
          <w:rFonts w:hint="eastAsia"/>
        </w:rPr>
        <w:t>ip</w:t>
      </w:r>
      <w:proofErr w:type="spellEnd"/>
      <w:r>
        <w:t>地址</w:t>
      </w:r>
    </w:p>
    <w:p w14:paraId="2D9199E7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0E2307">
      <w:pPr>
        <w:pStyle w:val="Heading2"/>
        <w:numPr>
          <w:ilvl w:val="1"/>
          <w:numId w:val="7"/>
        </w:numPr>
      </w:pPr>
      <w:bookmarkStart w:id="14" w:name="_Toc410149881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proofErr w:type="spellStart"/>
      <w:r w:rsidRPr="0075525F">
        <w:rPr>
          <w:rFonts w:hint="eastAsia"/>
          <w:b/>
        </w:rPr>
        <w:t>mysql</w:t>
      </w:r>
      <w:proofErr w:type="spellEnd"/>
      <w:r w:rsidRPr="0075525F">
        <w:rPr>
          <w:rFonts w:hint="eastAsia"/>
          <w:b/>
        </w:rPr>
        <w:t xml:space="preserve"> </w:t>
      </w:r>
      <w:r w:rsidRPr="0075525F">
        <w:rPr>
          <w:b/>
        </w:rPr>
        <w:t>–</w:t>
      </w:r>
      <w:proofErr w:type="spellStart"/>
      <w:r w:rsidRPr="0075525F">
        <w:rPr>
          <w:rFonts w:hint="eastAsia"/>
          <w:b/>
        </w:rPr>
        <w:t>hlocalhost</w:t>
      </w:r>
      <w:proofErr w:type="spellEnd"/>
      <w:r w:rsidRPr="0075525F">
        <w:rPr>
          <w:rFonts w:hint="eastAsia"/>
          <w:b/>
        </w:rPr>
        <w:t xml:space="preserve"> </w:t>
      </w:r>
      <w:r w:rsidRPr="0075525F">
        <w:rPr>
          <w:b/>
        </w:rPr>
        <w:t>–</w:t>
      </w:r>
      <w:proofErr w:type="spellStart"/>
      <w:r w:rsidRPr="0075525F">
        <w:rPr>
          <w:b/>
        </w:rPr>
        <w:t>uroot</w:t>
      </w:r>
      <w:proofErr w:type="spellEnd"/>
      <w:r w:rsidRPr="0075525F">
        <w:rPr>
          <w:b/>
        </w:rPr>
        <w:t xml:space="preserve">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0E2307">
      <w:pPr>
        <w:pStyle w:val="Heading2"/>
        <w:numPr>
          <w:ilvl w:val="1"/>
          <w:numId w:val="7"/>
        </w:numPr>
      </w:pPr>
      <w:bookmarkStart w:id="15" w:name="_Toc410149882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r w:rsidR="00291A3E">
        <w:fldChar w:fldCharType="begin"/>
      </w:r>
      <w:r w:rsidR="00291A3E">
        <w:instrText xml:space="preserve"> HYPERLINK \l "_</w:instrText>
      </w:r>
      <w:r w:rsidR="00291A3E">
        <w:instrText>下载及安装</w:instrText>
      </w:r>
      <w:r w:rsidR="00291A3E">
        <w:instrText xml:space="preserve">JDK" </w:instrText>
      </w:r>
      <w:r w:rsidR="00291A3E">
        <w:fldChar w:fldCharType="separate"/>
      </w:r>
      <w:r w:rsidRPr="00D845BD">
        <w:rPr>
          <w:rStyle w:val="Hyperlink"/>
        </w:rPr>
        <w:t>2.1</w:t>
      </w:r>
      <w:r w:rsidR="00291A3E">
        <w:rPr>
          <w:rStyle w:val="Hyperlink"/>
        </w:rPr>
        <w:fldChar w:fldCharType="end"/>
      </w:r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0E2307">
      <w:pPr>
        <w:pStyle w:val="Heading2"/>
        <w:numPr>
          <w:ilvl w:val="1"/>
          <w:numId w:val="7"/>
        </w:numPr>
      </w:pPr>
      <w:bookmarkStart w:id="16" w:name="_Toc410149883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0149884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End w:id="18"/>
      <w:bookmarkEnd w:id="19"/>
      <w:bookmarkEnd w:id="20"/>
      <w:bookmarkEnd w:id="21"/>
      <w:bookmarkEnd w:id="22"/>
      <w:bookmarkEnd w:id="23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4" w:name="_Toc410072068"/>
      <w:bookmarkStart w:id="25" w:name="_Toc410072139"/>
      <w:bookmarkStart w:id="26" w:name="_Toc410147275"/>
      <w:bookmarkStart w:id="27" w:name="_Toc410149674"/>
      <w:bookmarkStart w:id="28" w:name="_Toc410149819"/>
      <w:bookmarkStart w:id="29" w:name="_Toc410149886"/>
      <w:bookmarkEnd w:id="24"/>
      <w:bookmarkEnd w:id="25"/>
      <w:bookmarkEnd w:id="26"/>
      <w:bookmarkEnd w:id="27"/>
      <w:bookmarkEnd w:id="28"/>
      <w:bookmarkEnd w:id="29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0" w:name="_Toc410072069"/>
      <w:bookmarkStart w:id="31" w:name="_Toc410072140"/>
      <w:bookmarkStart w:id="32" w:name="_Toc410147276"/>
      <w:bookmarkStart w:id="33" w:name="_Toc410149675"/>
      <w:bookmarkStart w:id="34" w:name="_Toc410149820"/>
      <w:bookmarkStart w:id="35" w:name="_Toc410149887"/>
      <w:bookmarkEnd w:id="30"/>
      <w:bookmarkEnd w:id="31"/>
      <w:bookmarkEnd w:id="32"/>
      <w:bookmarkEnd w:id="33"/>
      <w:bookmarkEnd w:id="34"/>
      <w:bookmarkEnd w:id="35"/>
    </w:p>
    <w:p w14:paraId="5E65C360" w14:textId="114A0A3A" w:rsidR="000E2307" w:rsidRDefault="000E2307" w:rsidP="000E2307">
      <w:pPr>
        <w:pStyle w:val="Heading2"/>
      </w:pPr>
      <w:bookmarkStart w:id="36" w:name="_Toc410149888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6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37" w:name="_Toc410149889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7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bookmarkStart w:id="38" w:name="_Toc410149890"/>
      <w:r>
        <w:br w:type="page"/>
      </w:r>
    </w:p>
    <w:p w14:paraId="53B2AB77" w14:textId="0EAFA64C" w:rsidR="00FB273C" w:rsidRDefault="00FB273C" w:rsidP="00605A24">
      <w:pPr>
        <w:pStyle w:val="Heading2"/>
      </w:pPr>
      <w:r>
        <w:rPr>
          <w:rFonts w:hint="eastAsia"/>
        </w:rPr>
        <w:lastRenderedPageBreak/>
        <w:t>导入</w:t>
      </w:r>
      <w:r>
        <w:t>项目</w:t>
      </w:r>
      <w:bookmarkEnd w:id="38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  <w:rPr>
          <w:rFonts w:hint="eastAsia"/>
        </w:rPr>
      </w:pPr>
      <w:r w:rsidRPr="00446E10">
        <w:rPr>
          <w:rFonts w:hint="eastAsia"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39" w:name="_Toc410149891"/>
      <w:r>
        <w:rPr>
          <w:rFonts w:hint="eastAsia"/>
        </w:rPr>
        <w:lastRenderedPageBreak/>
        <w:t>编译</w:t>
      </w:r>
      <w:r>
        <w:t>项目</w:t>
      </w:r>
      <w:bookmarkEnd w:id="39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  <w:rPr>
          <w:rFonts w:hint="eastAsia"/>
        </w:rPr>
      </w:pPr>
      <w:bookmarkStart w:id="40" w:name="_GoBack"/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77777777" w:rsidR="00AB5E10" w:rsidRDefault="00AB5E10" w:rsidP="00AB5E10">
      <w:pPr>
        <w:pStyle w:val="Heading1"/>
      </w:pPr>
      <w:bookmarkStart w:id="41" w:name="_Toc410149892"/>
      <w:r>
        <w:rPr>
          <w:rFonts w:hint="eastAsia"/>
        </w:rPr>
        <w:lastRenderedPageBreak/>
        <w:t>移动</w:t>
      </w:r>
      <w:r>
        <w:t>点菜模块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41"/>
    </w:p>
    <w:p w14:paraId="7CBB9C94" w14:textId="77777777" w:rsidR="00AB5E10" w:rsidRDefault="00AB5E10" w:rsidP="00AB5E10">
      <w:r>
        <w:rPr>
          <w:rFonts w:hint="eastAsia"/>
        </w:rPr>
        <w:t>浏览</w:t>
      </w:r>
      <w:r>
        <w:t>菜单</w:t>
      </w:r>
    </w:p>
    <w:p w14:paraId="4472C823" w14:textId="77777777" w:rsidR="00AB5E10" w:rsidRDefault="00AB5E10" w:rsidP="00AB5E10">
      <w:r>
        <w:rPr>
          <w:rFonts w:hint="eastAsia"/>
        </w:rPr>
        <w:t>点菜</w:t>
      </w:r>
    </w:p>
    <w:p w14:paraId="0274AFA0" w14:textId="77777777" w:rsidR="00AB5E10" w:rsidRDefault="00AB5E10" w:rsidP="00AB5E10">
      <w:r>
        <w:rPr>
          <w:rFonts w:hint="eastAsia"/>
        </w:rPr>
        <w:t>订单</w:t>
      </w:r>
      <w:r>
        <w:t>下单</w:t>
      </w:r>
    </w:p>
    <w:p w14:paraId="5182367C" w14:textId="77777777" w:rsidR="00AB5E10" w:rsidRPr="00004712" w:rsidRDefault="00AB5E10" w:rsidP="00AB5E10">
      <w:r>
        <w:rPr>
          <w:rFonts w:hint="eastAsia"/>
        </w:rPr>
        <w:t>浏览</w:t>
      </w:r>
      <w:r>
        <w:t>会员订单历史</w:t>
      </w:r>
    </w:p>
    <w:p w14:paraId="48CC6B37" w14:textId="77777777" w:rsidR="00AB5E10" w:rsidRDefault="00AB5E10" w:rsidP="007E398D"/>
    <w:p w14:paraId="4FB53631" w14:textId="0C8F378E" w:rsidR="009112F4" w:rsidRDefault="001551AB" w:rsidP="009112F4">
      <w:pPr>
        <w:pStyle w:val="Heading1"/>
      </w:pPr>
      <w:bookmarkStart w:id="42" w:name="_Toc410149893"/>
      <w:r>
        <w:rPr>
          <w:rFonts w:hint="eastAsia"/>
        </w:rPr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42"/>
    </w:p>
    <w:p w14:paraId="7DB54DBA" w14:textId="75ECE092" w:rsidR="009112F4" w:rsidRDefault="009112F4" w:rsidP="000E2307">
      <w:pPr>
        <w:pStyle w:val="Heading2"/>
        <w:numPr>
          <w:ilvl w:val="1"/>
          <w:numId w:val="7"/>
        </w:numPr>
      </w:pPr>
      <w:bookmarkStart w:id="43" w:name="_Toc410149894"/>
      <w:r>
        <w:rPr>
          <w:rFonts w:hint="eastAsia"/>
        </w:rPr>
        <w:t>用户登录</w:t>
      </w:r>
      <w:bookmarkEnd w:id="43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688140D7" w14:textId="77777777" w:rsidR="007E398D" w:rsidRPr="007E398D" w:rsidRDefault="007E398D" w:rsidP="007E398D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  <w:bookmarkStart w:id="44" w:name="_Toc410072077"/>
      <w:bookmarkStart w:id="45" w:name="_Toc410072148"/>
      <w:bookmarkStart w:id="46" w:name="_Toc410147283"/>
      <w:bookmarkStart w:id="47" w:name="_Toc410149683"/>
      <w:bookmarkStart w:id="48" w:name="_Toc410149828"/>
      <w:bookmarkStart w:id="49" w:name="_Toc410149895"/>
      <w:bookmarkEnd w:id="44"/>
      <w:bookmarkEnd w:id="45"/>
      <w:bookmarkEnd w:id="46"/>
      <w:bookmarkEnd w:id="47"/>
      <w:bookmarkEnd w:id="48"/>
      <w:bookmarkEnd w:id="49"/>
    </w:p>
    <w:p w14:paraId="677DA3CE" w14:textId="77777777" w:rsidR="007E398D" w:rsidRPr="007E398D" w:rsidRDefault="007E398D" w:rsidP="007E398D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  <w:bookmarkStart w:id="50" w:name="_Toc410149684"/>
      <w:bookmarkStart w:id="51" w:name="_Toc410149829"/>
      <w:bookmarkStart w:id="52" w:name="_Toc410149896"/>
      <w:bookmarkEnd w:id="50"/>
      <w:bookmarkEnd w:id="51"/>
      <w:bookmarkEnd w:id="52"/>
    </w:p>
    <w:p w14:paraId="5C903056" w14:textId="77777777" w:rsidR="007E398D" w:rsidRPr="007E398D" w:rsidRDefault="007E398D" w:rsidP="007E398D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  <w:bookmarkStart w:id="53" w:name="_Toc410149897"/>
      <w:bookmarkEnd w:id="53"/>
    </w:p>
    <w:p w14:paraId="78AFD147" w14:textId="35CEE0BB" w:rsidR="00906EA1" w:rsidRDefault="00906EA1" w:rsidP="00C04B53">
      <w:pPr>
        <w:pStyle w:val="Heading3"/>
      </w:pPr>
      <w:bookmarkStart w:id="54" w:name="_Toc410149898"/>
      <w:r>
        <w:rPr>
          <w:rFonts w:hint="eastAsia"/>
        </w:rPr>
        <w:t>功能</w:t>
      </w:r>
      <w:r>
        <w:t>IPO</w:t>
      </w:r>
      <w:r>
        <w:t>图</w:t>
      </w:r>
      <w:bookmarkEnd w:id="54"/>
    </w:p>
    <w:p w14:paraId="6137B893" w14:textId="7F6D8B0C" w:rsidR="00720C1D" w:rsidRPr="00720C1D" w:rsidRDefault="00957716" w:rsidP="00720C1D">
      <w:r>
        <w:object w:dxaOrig="6855" w:dyaOrig="3705" w14:anchorId="3F24BC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1pt;height:185.45pt" o:ole="">
            <v:imagedata r:id="rId58" o:title=""/>
          </v:shape>
          <o:OLEObject Type="Embed" ProgID="Visio.Drawing.15" ShapeID="_x0000_i1025" DrawAspect="Content" ObjectID="_1483899820" r:id="rId59"/>
        </w:object>
      </w:r>
    </w:p>
    <w:p w14:paraId="1FA18D55" w14:textId="7EF544CD" w:rsidR="004C7652" w:rsidRDefault="004C7652" w:rsidP="00D10167">
      <w:pPr>
        <w:pStyle w:val="Heading3"/>
      </w:pPr>
      <w:bookmarkStart w:id="55" w:name="_Toc410149899"/>
      <w:r>
        <w:rPr>
          <w:rFonts w:hint="eastAsia"/>
        </w:rPr>
        <w:t>时序图</w:t>
      </w:r>
      <w:bookmarkEnd w:id="55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26" type="#_x0000_t75" style="width:436.25pt;height:197.05pt" o:ole="">
            <v:imagedata r:id="rId60" o:title=""/>
          </v:shape>
          <o:OLEObject Type="Embed" ProgID="Visio.Drawing.15" ShapeID="_x0000_i1026" DrawAspect="Content" ObjectID="_1483899821" r:id="rId61"/>
        </w:object>
      </w:r>
    </w:p>
    <w:p w14:paraId="13B7CAA0" w14:textId="2DCF6FDA" w:rsidR="004C7652" w:rsidRDefault="00DE1973" w:rsidP="00D10167">
      <w:pPr>
        <w:pStyle w:val="Heading3"/>
      </w:pPr>
      <w:bookmarkStart w:id="56" w:name="_Toc410149900"/>
      <w:r>
        <w:rPr>
          <w:rFonts w:hint="eastAsia"/>
        </w:rPr>
        <w:lastRenderedPageBreak/>
        <w:t>算法</w:t>
      </w:r>
      <w:r>
        <w:t>描述</w:t>
      </w:r>
      <w:bookmarkEnd w:id="56"/>
    </w:p>
    <w:p w14:paraId="68ACDD42" w14:textId="7C0FAEEB" w:rsidR="00D10167" w:rsidRDefault="00B70034" w:rsidP="00B70034">
      <w:pPr>
        <w:ind w:firstLine="0"/>
      </w:pPr>
      <w:r>
        <w:t>N/A</w:t>
      </w:r>
    </w:p>
    <w:p w14:paraId="4AB122FD" w14:textId="77777777" w:rsidR="00D10167" w:rsidRPr="00957716" w:rsidRDefault="00D10167" w:rsidP="00957716"/>
    <w:p w14:paraId="4C0CC0F7" w14:textId="73A5EE8F" w:rsidR="007A4645" w:rsidRDefault="009112F4" w:rsidP="00D10167">
      <w:pPr>
        <w:pStyle w:val="Heading3"/>
      </w:pPr>
      <w:bookmarkStart w:id="57" w:name="_Toc410149901"/>
      <w:r>
        <w:rPr>
          <w:rFonts w:hint="eastAsia"/>
        </w:rPr>
        <w:t>代码</w:t>
      </w:r>
      <w:r>
        <w:t>构成</w:t>
      </w:r>
      <w:bookmarkEnd w:id="57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</w:t>
            </w:r>
            <w:proofErr w:type="spellStart"/>
            <w:r w:rsidRPr="000744F1">
              <w:t>vo</w:t>
            </w:r>
            <w:proofErr w:type="spellEnd"/>
          </w:p>
        </w:tc>
        <w:tc>
          <w:tcPr>
            <w:tcW w:w="2673" w:type="dxa"/>
          </w:tcPr>
          <w:p w14:paraId="6CC1FBE4" w14:textId="7966CFC0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  <w:r w:rsidR="00F63625">
              <w:rPr>
                <w:rFonts w:hint="eastAsia"/>
              </w:rPr>
              <w:t>源文件</w:t>
            </w:r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</w:t>
            </w:r>
            <w:proofErr w:type="spellStart"/>
            <w:r w:rsidRPr="000744F1">
              <w:t>vo</w:t>
            </w:r>
            <w:proofErr w:type="spellEnd"/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7117988F" w14:textId="091A906A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Pr="00E659A3">
              <w:rPr>
                <w:rFonts w:hint="eastAsia"/>
              </w:rPr>
              <w:t>基类</w:t>
            </w:r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proofErr w:type="spellStart"/>
            <w:r>
              <w:t>t_user</w:t>
            </w:r>
            <w:proofErr w:type="spellEnd"/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5E2E54B2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proofErr w:type="spellStart"/>
            <w:r w:rsidRPr="00A1451B">
              <w:t>AuthenticationService</w:t>
            </w:r>
            <w:proofErr w:type="spellEnd"/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proofErr w:type="spellStart"/>
            <w:r w:rsidRPr="00A1451B">
              <w:t>AuthorizationService</w:t>
            </w:r>
            <w:proofErr w:type="spellEnd"/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proofErr w:type="spellStart"/>
            <w:r w:rsidRPr="00B573DD">
              <w:t>SecurityMetadataSource</w:t>
            </w:r>
            <w:proofErr w:type="spellEnd"/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7D521C88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proofErr w:type="spellStart"/>
            <w:r>
              <w:t>login.jsp</w:t>
            </w:r>
            <w:proofErr w:type="spellEnd"/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D10167">
      <w:pPr>
        <w:pStyle w:val="Heading3"/>
      </w:pPr>
      <w:bookmarkStart w:id="58" w:name="_Toc410149902"/>
      <w:r>
        <w:rPr>
          <w:rFonts w:hint="eastAsia"/>
        </w:rPr>
        <w:t>类图</w:t>
      </w:r>
      <w:bookmarkEnd w:id="58"/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D10167">
      <w:pPr>
        <w:pStyle w:val="Heading3"/>
      </w:pPr>
      <w:bookmarkStart w:id="59" w:name="_Toc410149903"/>
      <w:r>
        <w:rPr>
          <w:rFonts w:hint="eastAsia"/>
        </w:rPr>
        <w:lastRenderedPageBreak/>
        <w:t>配置</w:t>
      </w:r>
      <w:r>
        <w:t>文件说明</w:t>
      </w:r>
      <w:bookmarkEnd w:id="59"/>
    </w:p>
    <w:p w14:paraId="22586969" w14:textId="77777777" w:rsidR="00D10167" w:rsidRDefault="00D10167" w:rsidP="00D10167">
      <w:pPr>
        <w:pStyle w:val="NoSpacing"/>
        <w:numPr>
          <w:ilvl w:val="0"/>
          <w:numId w:val="20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>&lt;struts&gt;</w:t>
      </w:r>
    </w:p>
    <w:p w14:paraId="6248C71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&lt;package name="com.innovaee.eorder.web.action.login" namespace="/login"</w:t>
      </w:r>
    </w:p>
    <w:p w14:paraId="1D0A27B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extends="struts-base"&gt;</w:t>
      </w:r>
    </w:p>
    <w:p w14:paraId="29A1EB4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name="login" class="com.innovaee.eorder.web.action.login.LoginAction"</w:t>
      </w:r>
    </w:p>
    <w:p w14:paraId="43CBAFD3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method="login"&gt;</w:t>
      </w:r>
    </w:p>
    <w:p w14:paraId="782511D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name="success"&gt;/pages/login/login.jsp&lt;/result&gt;</w:t>
      </w:r>
    </w:p>
    <w:p w14:paraId="412B077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&lt;/action&gt;</w:t>
      </w:r>
    </w:p>
    <w:p w14:paraId="2AC9C19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name="doLogin" class="com.innovaee.eorder.web.action.login.LoginAction"</w:t>
      </w:r>
    </w:p>
    <w:p w14:paraId="1914662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method="doLogin"&gt;</w:t>
      </w:r>
    </w:p>
    <w:p w14:paraId="3EA04ED2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type="redirect"&gt;../user/doUser.action&lt;/result&gt;</w:t>
      </w:r>
    </w:p>
    <w:p w14:paraId="26FCA7E8" w14:textId="77777777" w:rsidR="00D10167" w:rsidRPr="007A4645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ab/>
      </w:r>
      <w:r>
        <w:rPr>
          <w:i w:val="0"/>
        </w:rPr>
        <w:tab/>
        <w:t>&lt;/action&gt;</w:t>
      </w:r>
    </w:p>
    <w:p w14:paraId="45C22C0C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&lt;/package&gt;</w:t>
      </w:r>
    </w:p>
    <w:p w14:paraId="4520AE1D" w14:textId="77777777" w:rsidR="00D10167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D10167">
      <w:pPr>
        <w:pStyle w:val="NoSpacing"/>
        <w:numPr>
          <w:ilvl w:val="0"/>
          <w:numId w:val="20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lastRenderedPageBreak/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D10167">
      <w:pPr>
        <w:pStyle w:val="NoSpacing"/>
        <w:numPr>
          <w:ilvl w:val="0"/>
          <w:numId w:val="20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7876217C" w:rsidR="00D10167" w:rsidRPr="00D10167" w:rsidRDefault="00D10167" w:rsidP="00D10167">
      <w:pPr>
        <w:pStyle w:val="Heading3"/>
      </w:pPr>
      <w:bookmarkStart w:id="60" w:name="_Toc410149904"/>
      <w:r>
        <w:rPr>
          <w:rFonts w:hint="eastAsia"/>
        </w:rPr>
        <w:t>数据库</w:t>
      </w:r>
      <w:r>
        <w:t>脚本说明</w:t>
      </w:r>
      <w:bookmarkEnd w:id="60"/>
    </w:p>
    <w:p w14:paraId="2FEE939B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61" w:name="_Toc407804569"/>
      <w:bookmarkStart w:id="62" w:name="_Toc408404982"/>
      <w:bookmarkStart w:id="63" w:name="_Toc408845541"/>
      <w:bookmarkStart w:id="64" w:name="_Toc408845599"/>
      <w:bookmarkStart w:id="65" w:name="_Toc410072089"/>
      <w:bookmarkStart w:id="66" w:name="_Toc410072160"/>
      <w:bookmarkStart w:id="67" w:name="_Toc410147292"/>
      <w:bookmarkStart w:id="68" w:name="_Toc410149693"/>
      <w:bookmarkStart w:id="69" w:name="_Toc410149837"/>
      <w:bookmarkStart w:id="70" w:name="_Toc410149905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44712D4E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71" w:name="_Toc407804570"/>
      <w:bookmarkStart w:id="72" w:name="_Toc408404983"/>
      <w:bookmarkStart w:id="73" w:name="_Toc408845542"/>
      <w:bookmarkStart w:id="74" w:name="_Toc408845600"/>
      <w:bookmarkStart w:id="75" w:name="_Toc410072090"/>
      <w:bookmarkStart w:id="76" w:name="_Toc410072161"/>
      <w:bookmarkStart w:id="77" w:name="_Toc410147293"/>
      <w:bookmarkStart w:id="78" w:name="_Toc410149694"/>
      <w:bookmarkStart w:id="79" w:name="_Toc410149838"/>
      <w:bookmarkStart w:id="80" w:name="_Toc410149906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73CE9B31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81" w:name="_Toc407804571"/>
      <w:bookmarkStart w:id="82" w:name="_Toc408404984"/>
      <w:bookmarkStart w:id="83" w:name="_Toc408845543"/>
      <w:bookmarkStart w:id="84" w:name="_Toc408845601"/>
      <w:bookmarkStart w:id="85" w:name="_Toc410072091"/>
      <w:bookmarkStart w:id="86" w:name="_Toc410072162"/>
      <w:bookmarkStart w:id="87" w:name="_Toc410147294"/>
      <w:bookmarkStart w:id="88" w:name="_Toc410149695"/>
      <w:bookmarkStart w:id="89" w:name="_Toc410149839"/>
      <w:bookmarkStart w:id="90" w:name="_Toc410149907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0FB1F3ED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91" w:name="_Toc407804572"/>
      <w:bookmarkStart w:id="92" w:name="_Toc408404985"/>
      <w:bookmarkStart w:id="93" w:name="_Toc408845544"/>
      <w:bookmarkStart w:id="94" w:name="_Toc408845602"/>
      <w:bookmarkStart w:id="95" w:name="_Toc410072092"/>
      <w:bookmarkStart w:id="96" w:name="_Toc410072163"/>
      <w:bookmarkStart w:id="97" w:name="_Toc410147295"/>
      <w:bookmarkStart w:id="98" w:name="_Toc410149696"/>
      <w:bookmarkStart w:id="99" w:name="_Toc410149840"/>
      <w:bookmarkStart w:id="100" w:name="_Toc410149908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52830926" w14:textId="77777777" w:rsidR="007A4645" w:rsidRPr="007A4645" w:rsidRDefault="007A4645" w:rsidP="007A4645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01" w:name="_Toc410149909"/>
      <w:bookmarkEnd w:id="101"/>
    </w:p>
    <w:p w14:paraId="2312D8A1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02" w:name="_Toc407804574"/>
      <w:bookmarkStart w:id="103" w:name="_Toc408404987"/>
      <w:bookmarkStart w:id="104" w:name="_Toc408845546"/>
      <w:bookmarkStart w:id="105" w:name="_Toc408845604"/>
      <w:bookmarkStart w:id="106" w:name="_Toc410072094"/>
      <w:bookmarkStart w:id="107" w:name="_Toc410072165"/>
      <w:bookmarkStart w:id="108" w:name="_Toc410147297"/>
      <w:bookmarkStart w:id="109" w:name="_Toc410149698"/>
      <w:bookmarkStart w:id="110" w:name="_Toc410149842"/>
      <w:bookmarkStart w:id="111" w:name="_Toc410149910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0A5BD214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12" w:name="_Toc407804575"/>
      <w:bookmarkStart w:id="113" w:name="_Toc408404988"/>
      <w:bookmarkStart w:id="114" w:name="_Toc408845547"/>
      <w:bookmarkStart w:id="115" w:name="_Toc408845605"/>
      <w:bookmarkStart w:id="116" w:name="_Toc410072095"/>
      <w:bookmarkStart w:id="117" w:name="_Toc410072166"/>
      <w:bookmarkStart w:id="118" w:name="_Toc410147298"/>
      <w:bookmarkStart w:id="119" w:name="_Toc410149699"/>
      <w:bookmarkStart w:id="120" w:name="_Toc410149843"/>
      <w:bookmarkStart w:id="121" w:name="_Toc4101499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5EBB5313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22" w:name="_Toc407804576"/>
      <w:bookmarkStart w:id="123" w:name="_Toc408404989"/>
      <w:bookmarkStart w:id="124" w:name="_Toc408845548"/>
      <w:bookmarkStart w:id="125" w:name="_Toc408845606"/>
      <w:bookmarkStart w:id="126" w:name="_Toc410072096"/>
      <w:bookmarkStart w:id="127" w:name="_Toc410072167"/>
      <w:bookmarkStart w:id="128" w:name="_Toc410147299"/>
      <w:bookmarkStart w:id="129" w:name="_Toc410149700"/>
      <w:bookmarkStart w:id="130" w:name="_Toc410149844"/>
      <w:bookmarkStart w:id="131" w:name="_Toc410149912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3821C0CA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32" w:name="_Toc410072097"/>
      <w:bookmarkStart w:id="133" w:name="_Toc410072168"/>
      <w:bookmarkStart w:id="134" w:name="_Toc410147300"/>
      <w:bookmarkStart w:id="135" w:name="_Toc410149701"/>
      <w:bookmarkStart w:id="136" w:name="_Toc410149845"/>
      <w:bookmarkStart w:id="137" w:name="_Toc410149913"/>
      <w:bookmarkEnd w:id="132"/>
      <w:bookmarkEnd w:id="133"/>
      <w:bookmarkEnd w:id="134"/>
      <w:bookmarkEnd w:id="135"/>
      <w:bookmarkEnd w:id="136"/>
      <w:bookmarkEnd w:id="137"/>
    </w:p>
    <w:p w14:paraId="1B6E9857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38" w:name="_Toc410072098"/>
      <w:bookmarkStart w:id="139" w:name="_Toc410072169"/>
      <w:bookmarkStart w:id="140" w:name="_Toc410147301"/>
      <w:bookmarkStart w:id="141" w:name="_Toc410149702"/>
      <w:bookmarkStart w:id="142" w:name="_Toc410149846"/>
      <w:bookmarkStart w:id="143" w:name="_Toc410149914"/>
      <w:bookmarkEnd w:id="138"/>
      <w:bookmarkEnd w:id="139"/>
      <w:bookmarkEnd w:id="140"/>
      <w:bookmarkEnd w:id="141"/>
      <w:bookmarkEnd w:id="142"/>
      <w:bookmarkEnd w:id="143"/>
    </w:p>
    <w:p w14:paraId="61A9BF95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44" w:name="_Toc410072099"/>
      <w:bookmarkStart w:id="145" w:name="_Toc410072170"/>
      <w:bookmarkStart w:id="146" w:name="_Toc410147302"/>
      <w:bookmarkStart w:id="147" w:name="_Toc410149703"/>
      <w:bookmarkStart w:id="148" w:name="_Toc410149847"/>
      <w:bookmarkStart w:id="149" w:name="_Toc410149915"/>
      <w:bookmarkEnd w:id="144"/>
      <w:bookmarkEnd w:id="145"/>
      <w:bookmarkEnd w:id="146"/>
      <w:bookmarkEnd w:id="147"/>
      <w:bookmarkEnd w:id="148"/>
      <w:bookmarkEnd w:id="149"/>
    </w:p>
    <w:p w14:paraId="004E8B0A" w14:textId="0C2541D5" w:rsidR="004C7652" w:rsidRPr="004C7652" w:rsidRDefault="004C7652" w:rsidP="00B854D4"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lastRenderedPageBreak/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07876A4" w14:textId="77777777" w:rsidR="00B53E67" w:rsidRDefault="00B53E67" w:rsidP="00B53E67">
      <w:pPr>
        <w:pStyle w:val="Heading1"/>
      </w:pPr>
      <w:bookmarkStart w:id="150" w:name="_Toc410149916"/>
      <w:r w:rsidRPr="00C9114B">
        <w:rPr>
          <w:rFonts w:hint="eastAsia"/>
        </w:rPr>
        <w:lastRenderedPageBreak/>
        <w:t>数据库</w:t>
      </w:r>
      <w:r w:rsidRPr="00C9114B">
        <w:t>设计</w:t>
      </w:r>
      <w:bookmarkEnd w:id="150"/>
    </w:p>
    <w:p w14:paraId="56860AE4" w14:textId="22A3CCE4" w:rsidR="00B53E67" w:rsidRPr="00163562" w:rsidRDefault="00B53E67" w:rsidP="000E2307">
      <w:pPr>
        <w:pStyle w:val="Heading2"/>
        <w:numPr>
          <w:ilvl w:val="1"/>
          <w:numId w:val="7"/>
        </w:numPr>
      </w:pPr>
      <w:bookmarkStart w:id="151" w:name="_Toc410149917"/>
      <w:r w:rsidRPr="00D058DB">
        <w:rPr>
          <w:rFonts w:hint="eastAsia"/>
        </w:rPr>
        <w:t>用户</w:t>
      </w:r>
      <w:r w:rsidRPr="00D058DB">
        <w:t>表</w:t>
      </w:r>
      <w:bookmarkEnd w:id="15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t_user</w:t>
            </w:r>
            <w:proofErr w:type="spellEnd"/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  <w:proofErr w:type="spellEnd"/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level_id</w:t>
            </w:r>
            <w:proofErr w:type="spellEnd"/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  <w:proofErr w:type="spellEnd"/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tinyint</w:t>
            </w:r>
            <w:proofErr w:type="spellEnd"/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152" w:name="_Toc410149918"/>
      <w:r w:rsidRPr="00D058DB">
        <w:rPr>
          <w:rFonts w:hint="eastAsia"/>
        </w:rPr>
        <w:t>角色</w:t>
      </w:r>
      <w:r w:rsidRPr="00D058DB">
        <w:t>表</w:t>
      </w:r>
      <w:bookmarkEnd w:id="15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t_role</w:t>
            </w:r>
            <w:proofErr w:type="spellEnd"/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role_id</w:t>
            </w:r>
            <w:proofErr w:type="spellEnd"/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Varchar</w:t>
            </w:r>
            <w:proofErr w:type="spellEnd"/>
            <w:r w:rsidRPr="006E3408">
              <w:t>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  <w:proofErr w:type="spellEnd"/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Varchar</w:t>
            </w:r>
            <w:proofErr w:type="spellEnd"/>
            <w:r w:rsidRPr="006E3408">
              <w:t>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  <w:proofErr w:type="spellEnd"/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tinyint</w:t>
            </w:r>
            <w:proofErr w:type="spellEnd"/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create_at</w:t>
            </w:r>
            <w:proofErr w:type="spellEnd"/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rPr>
                <w:rFonts w:hint="eastAsia"/>
              </w:rPr>
              <w:t>d</w:t>
            </w:r>
            <w:r w:rsidRPr="006E3408">
              <w:t>atetime</w:t>
            </w:r>
            <w:proofErr w:type="spellEnd"/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update_at</w:t>
            </w:r>
            <w:proofErr w:type="spellEnd"/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rPr>
                <w:rFonts w:hint="eastAsia"/>
              </w:rPr>
              <w:t>d</w:t>
            </w:r>
            <w:r w:rsidRPr="006E3408">
              <w:t>atetime</w:t>
            </w:r>
            <w:proofErr w:type="spellEnd"/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153" w:name="_Toc410149919"/>
      <w:r w:rsidRPr="00D058DB">
        <w:rPr>
          <w:rFonts w:hint="eastAsia"/>
        </w:rPr>
        <w:t>功能</w:t>
      </w:r>
      <w:r w:rsidRPr="00D058DB">
        <w:t>表</w:t>
      </w:r>
      <w:bookmarkEnd w:id="153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t_function</w:t>
            </w:r>
            <w:proofErr w:type="spellEnd"/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function_id</w:t>
            </w:r>
            <w:proofErr w:type="spellEnd"/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  <w:proofErr w:type="spellEnd"/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Varchar</w:t>
            </w:r>
            <w:proofErr w:type="spellEnd"/>
            <w:r w:rsidRPr="006E3408">
              <w:t>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  <w:proofErr w:type="spellEnd"/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Varchar</w:t>
            </w:r>
            <w:proofErr w:type="spellEnd"/>
            <w:r w:rsidRPr="006E3408">
              <w:t>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  <w:proofErr w:type="spellEnd"/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Varchar</w:t>
            </w:r>
            <w:proofErr w:type="spellEnd"/>
            <w:r w:rsidRPr="006E3408">
              <w:t>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  <w:proofErr w:type="spellEnd"/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  <w:proofErr w:type="spellEnd"/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Varchar</w:t>
            </w:r>
            <w:proofErr w:type="spellEnd"/>
            <w:r w:rsidRPr="006E3408">
              <w:t>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  <w:proofErr w:type="spellEnd"/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tinyint</w:t>
            </w:r>
            <w:proofErr w:type="spellEnd"/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create_at</w:t>
            </w:r>
            <w:proofErr w:type="spellEnd"/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rPr>
                <w:rFonts w:hint="eastAsia"/>
              </w:rPr>
              <w:t>d</w:t>
            </w:r>
            <w:r w:rsidRPr="006E3408">
              <w:t>atetime</w:t>
            </w:r>
            <w:proofErr w:type="spellEnd"/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update_at</w:t>
            </w:r>
            <w:proofErr w:type="spellEnd"/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rPr>
                <w:rFonts w:hint="eastAsia"/>
              </w:rPr>
              <w:t>d</w:t>
            </w:r>
            <w:r w:rsidRPr="006E3408">
              <w:t>atetime</w:t>
            </w:r>
            <w:proofErr w:type="spellEnd"/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154" w:name="_Toc410149920"/>
      <w:r w:rsidRPr="00D058DB">
        <w:rPr>
          <w:rFonts w:hint="eastAsia"/>
        </w:rPr>
        <w:t>用户</w:t>
      </w:r>
      <w:r w:rsidRPr="00D058DB">
        <w:t>角色关联表</w:t>
      </w:r>
      <w:bookmarkEnd w:id="15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t_user_role</w:t>
            </w:r>
            <w:proofErr w:type="spellEnd"/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  <w:proofErr w:type="spellEnd"/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user_id</w:t>
            </w:r>
            <w:proofErr w:type="spellEnd"/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role_id</w:t>
            </w:r>
            <w:proofErr w:type="spellEnd"/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0E2307">
      <w:pPr>
        <w:pStyle w:val="Heading2"/>
        <w:numPr>
          <w:ilvl w:val="1"/>
          <w:numId w:val="7"/>
        </w:numPr>
      </w:pPr>
      <w:bookmarkStart w:id="155" w:name="_Toc410149921"/>
      <w:r w:rsidRPr="00D058DB">
        <w:rPr>
          <w:rFonts w:hint="eastAsia"/>
        </w:rPr>
        <w:t>角色</w:t>
      </w:r>
      <w:r w:rsidRPr="00D058DB">
        <w:t>功能关联表</w:t>
      </w:r>
      <w:bookmarkEnd w:id="15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t_role_function</w:t>
            </w:r>
            <w:proofErr w:type="spellEnd"/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Role_function_id</w:t>
            </w:r>
            <w:proofErr w:type="spellEnd"/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  <w:proofErr w:type="spellEnd"/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role_id</w:t>
            </w:r>
            <w:proofErr w:type="spellEnd"/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156" w:name="_Toc410149922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56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t_dish_category</w:t>
            </w:r>
            <w:proofErr w:type="spellEnd"/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  <w:proofErr w:type="spellEnd"/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category_name</w:t>
            </w:r>
            <w:proofErr w:type="spellEnd"/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category_picture</w:t>
            </w:r>
            <w:proofErr w:type="spellEnd"/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157" w:name="_Toc410149923"/>
      <w:r w:rsidRPr="00D058DB">
        <w:rPr>
          <w:rFonts w:hint="eastAsia"/>
        </w:rPr>
        <w:t>菜品</w:t>
      </w:r>
      <w:r w:rsidRPr="00D058DB">
        <w:t>表</w:t>
      </w:r>
      <w:bookmarkEnd w:id="15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t_dish</w:t>
            </w:r>
            <w:proofErr w:type="spellEnd"/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dish_id</w:t>
            </w:r>
            <w:proofErr w:type="spellEnd"/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category_id</w:t>
            </w:r>
            <w:proofErr w:type="spellEnd"/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dish_name</w:t>
            </w:r>
            <w:proofErr w:type="spellEnd"/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dish_picture</w:t>
            </w:r>
            <w:proofErr w:type="spellEnd"/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on_sell</w:t>
            </w:r>
            <w:proofErr w:type="spellEnd"/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tinyint</w:t>
            </w:r>
            <w:proofErr w:type="spellEnd"/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misc</w:t>
            </w:r>
            <w:proofErr w:type="spellEnd"/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158" w:name="_Toc410149924"/>
      <w:r w:rsidRPr="00D058DB">
        <w:rPr>
          <w:rFonts w:hint="eastAsia"/>
        </w:rPr>
        <w:t>订单</w:t>
      </w:r>
      <w:r w:rsidRPr="00D058DB">
        <w:t>表</w:t>
      </w:r>
      <w:bookmarkEnd w:id="15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proofErr w:type="spellStart"/>
            <w:r>
              <w:t>t_order</w:t>
            </w:r>
            <w:proofErr w:type="spellEnd"/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proofErr w:type="spellStart"/>
            <w:r>
              <w:t>order_id</w:t>
            </w:r>
            <w:proofErr w:type="spellEnd"/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proofErr w:type="spellStart"/>
            <w:r>
              <w:t>order_seq</w:t>
            </w:r>
            <w:proofErr w:type="spellEnd"/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proofErr w:type="spellStart"/>
            <w:r>
              <w:t>Varchar</w:t>
            </w:r>
            <w:proofErr w:type="spellEnd"/>
            <w:r>
              <w:t>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yyyymmddxxxxx</w:t>
            </w:r>
            <w:proofErr w:type="spellEnd"/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proofErr w:type="spellStart"/>
            <w:r>
              <w:t>yyyy</w:t>
            </w:r>
            <w:proofErr w:type="spellEnd"/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proofErr w:type="spellStart"/>
            <w:r>
              <w:t>xxxxx</w:t>
            </w:r>
            <w:proofErr w:type="spellEnd"/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proofErr w:type="spellStart"/>
            <w:r>
              <w:t>order_status</w:t>
            </w:r>
            <w:proofErr w:type="spellEnd"/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proofErr w:type="spellStart"/>
            <w:r>
              <w:t>Varchar</w:t>
            </w:r>
            <w:proofErr w:type="spellEnd"/>
            <w:r>
              <w:t>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proofErr w:type="spellStart"/>
            <w:r>
              <w:t>table_number</w:t>
            </w:r>
            <w:proofErr w:type="spellEnd"/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proofErr w:type="spellStart"/>
            <w:r>
              <w:t>attendee_number</w:t>
            </w:r>
            <w:proofErr w:type="spellEnd"/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proofErr w:type="spellStart"/>
            <w:r>
              <w:t>total_price</w:t>
            </w:r>
            <w:proofErr w:type="spellEnd"/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proofErr w:type="spellStart"/>
            <w:r>
              <w:t>servent_id</w:t>
            </w:r>
            <w:proofErr w:type="spellEnd"/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proofErr w:type="spellStart"/>
            <w:r>
              <w:t>member_id</w:t>
            </w:r>
            <w:proofErr w:type="spellEnd"/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proofErr w:type="spellStart"/>
            <w:r>
              <w:t>casher_id</w:t>
            </w:r>
            <w:proofErr w:type="spellEnd"/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proofErr w:type="spellStart"/>
            <w:r>
              <w:t>create_at</w:t>
            </w:r>
            <w:proofErr w:type="spellEnd"/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proofErr w:type="spellStart"/>
            <w:r>
              <w:t>update_at</w:t>
            </w:r>
            <w:proofErr w:type="spellEnd"/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159" w:name="_Toc410149925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5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proofErr w:type="spellStart"/>
            <w:r>
              <w:t>t_order_item</w:t>
            </w:r>
            <w:proofErr w:type="spellEnd"/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item_</w:t>
            </w:r>
            <w:r>
              <w:t>id</w:t>
            </w:r>
            <w:proofErr w:type="spellEnd"/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proofErr w:type="spellStart"/>
            <w:r>
              <w:t>order_id</w:t>
            </w:r>
            <w:proofErr w:type="spellEnd"/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proofErr w:type="spellStart"/>
            <w:r>
              <w:t>dish_id</w:t>
            </w:r>
            <w:proofErr w:type="spellEnd"/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proofErr w:type="spellStart"/>
            <w:r>
              <w:t>dish_account</w:t>
            </w:r>
            <w:proofErr w:type="spellEnd"/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proofErr w:type="spellStart"/>
            <w:r>
              <w:t>create_at</w:t>
            </w:r>
            <w:proofErr w:type="spellEnd"/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proofErr w:type="spellStart"/>
            <w:r>
              <w:t>update_at</w:t>
            </w:r>
            <w:proofErr w:type="spellEnd"/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160" w:name="_Toc410149926"/>
      <w:r>
        <w:rPr>
          <w:rFonts w:hint="eastAsia"/>
        </w:rPr>
        <w:lastRenderedPageBreak/>
        <w:t>会员</w:t>
      </w:r>
      <w:r>
        <w:t>等级</w:t>
      </w:r>
      <w:r w:rsidRPr="00D058DB">
        <w:t>表</w:t>
      </w:r>
      <w:bookmarkEnd w:id="16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proofErr w:type="spellStart"/>
            <w:r>
              <w:t>t_user</w:t>
            </w:r>
            <w:r>
              <w:rPr>
                <w:rFonts w:hint="eastAsia"/>
              </w:rPr>
              <w:t>_level</w:t>
            </w:r>
            <w:proofErr w:type="spellEnd"/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proofErr w:type="spellStart"/>
            <w:r>
              <w:t>level_id</w:t>
            </w:r>
            <w:proofErr w:type="spellEnd"/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proofErr w:type="spellStart"/>
            <w:r>
              <w:t>level_name</w:t>
            </w:r>
            <w:proofErr w:type="spellEnd"/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proofErr w:type="spellStart"/>
            <w:r>
              <w:t>level_score</w:t>
            </w:r>
            <w:proofErr w:type="spellEnd"/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proofErr w:type="spellStart"/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  <w:proofErr w:type="spellEnd"/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proofErr w:type="spellStart"/>
            <w:r>
              <w:t>tinyint</w:t>
            </w:r>
            <w:proofErr w:type="spellEnd"/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proofErr w:type="spellStart"/>
            <w:r>
              <w:t>create_at</w:t>
            </w:r>
            <w:proofErr w:type="spellEnd"/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proofErr w:type="spellStart"/>
            <w:r>
              <w:t>update_at</w:t>
            </w:r>
            <w:proofErr w:type="spellEnd"/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61" w:name="_Toc410149927"/>
      <w:r>
        <w:t>Web-Service</w:t>
      </w:r>
      <w:r>
        <w:rPr>
          <w:rFonts w:hint="eastAsia"/>
        </w:rPr>
        <w:t>接口</w:t>
      </w:r>
      <w:r>
        <w:t>协议</w:t>
      </w:r>
      <w:bookmarkEnd w:id="161"/>
    </w:p>
    <w:p w14:paraId="7057C556" w14:textId="17BC1129" w:rsidR="00C378D4" w:rsidRDefault="00C378D4" w:rsidP="007C4887">
      <w:pPr>
        <w:pStyle w:val="Heading2"/>
        <w:numPr>
          <w:ilvl w:val="1"/>
          <w:numId w:val="7"/>
        </w:numPr>
      </w:pPr>
      <w:bookmarkStart w:id="162" w:name="_Toc408845562"/>
      <w:bookmarkStart w:id="163" w:name="_Toc408845620"/>
      <w:bookmarkStart w:id="164" w:name="_Toc410072112"/>
      <w:bookmarkStart w:id="165" w:name="_Toc410072183"/>
      <w:bookmarkStart w:id="166" w:name="_Toc407458596"/>
      <w:bookmarkStart w:id="167" w:name="_Toc408771900"/>
      <w:bookmarkStart w:id="168" w:name="_Toc405827637"/>
      <w:bookmarkStart w:id="169" w:name="_Toc410147316"/>
      <w:bookmarkStart w:id="170" w:name="_Toc410149928"/>
      <w:bookmarkEnd w:id="162"/>
      <w:bookmarkEnd w:id="163"/>
      <w:bookmarkEnd w:id="164"/>
      <w:bookmarkEnd w:id="165"/>
      <w:bookmarkEnd w:id="169"/>
      <w:r>
        <w:t>获取</w:t>
      </w:r>
      <w:r>
        <w:rPr>
          <w:rFonts w:hint="eastAsia"/>
        </w:rPr>
        <w:t>用户</w:t>
      </w:r>
      <w:r>
        <w:t>信息</w:t>
      </w:r>
      <w:bookmarkEnd w:id="166"/>
      <w:bookmarkEnd w:id="167"/>
      <w:bookmarkEnd w:id="170"/>
    </w:p>
    <w:p w14:paraId="723A636F" w14:textId="77777777" w:rsidR="00C378D4" w:rsidRPr="002C5312" w:rsidRDefault="00C378D4" w:rsidP="00C378D4">
      <w:pPr>
        <w:pStyle w:val="NoSpacing"/>
        <w:numPr>
          <w:ilvl w:val="0"/>
          <w:numId w:val="18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.168.0.100:8080/eorder-ws/rest/users/myuser/13988888888</w:t>
      </w:r>
    </w:p>
    <w:p w14:paraId="45058871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proofErr w:type="spellStart"/>
            <w:r>
              <w:t>userId</w:t>
            </w:r>
            <w:proofErr w:type="spellEnd"/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proofErr w:type="spellStart"/>
            <w:r>
              <w:t>userName</w:t>
            </w:r>
            <w:proofErr w:type="spellEnd"/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proofErr w:type="spellStart"/>
            <w:r>
              <w:t>levelName</w:t>
            </w:r>
            <w:proofErr w:type="spellEnd"/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7C4887">
      <w:pPr>
        <w:pStyle w:val="Heading2"/>
        <w:numPr>
          <w:ilvl w:val="1"/>
          <w:numId w:val="7"/>
        </w:numPr>
      </w:pPr>
      <w:bookmarkStart w:id="171" w:name="_Toc407458597"/>
      <w:bookmarkStart w:id="172" w:name="_Toc408771901"/>
      <w:bookmarkStart w:id="173" w:name="_Toc410149929"/>
      <w:r>
        <w:t>获取目前所有分类列表</w:t>
      </w:r>
      <w:bookmarkEnd w:id="168"/>
      <w:bookmarkEnd w:id="171"/>
      <w:bookmarkEnd w:id="172"/>
      <w:bookmarkEnd w:id="173"/>
    </w:p>
    <w:p w14:paraId="44652125" w14:textId="77777777" w:rsidR="00C378D4" w:rsidRPr="00566FB0" w:rsidRDefault="00C378D4" w:rsidP="00C378D4">
      <w:pPr>
        <w:pStyle w:val="NoSpacing"/>
        <w:numPr>
          <w:ilvl w:val="0"/>
          <w:numId w:val="18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lastRenderedPageBreak/>
        <w:t>方法</w:t>
      </w:r>
      <w:r>
        <w:t>：</w:t>
      </w:r>
      <w:r>
        <w:t>GET</w:t>
      </w:r>
    </w:p>
    <w:p w14:paraId="2748F8AD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输入：无</w:t>
      </w:r>
    </w:p>
    <w:p w14:paraId="3578C5D0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proofErr w:type="spellStart"/>
            <w:r>
              <w:t>categoryId</w:t>
            </w:r>
            <w:proofErr w:type="spellEnd"/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proofErr w:type="spellStart"/>
            <w:r>
              <w:t>categoryName</w:t>
            </w:r>
            <w:proofErr w:type="spellEnd"/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proofErr w:type="spellStart"/>
            <w:r>
              <w:t>categoryPicture</w:t>
            </w:r>
            <w:proofErr w:type="spellEnd"/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7C4887">
      <w:pPr>
        <w:pStyle w:val="Heading2"/>
        <w:numPr>
          <w:ilvl w:val="1"/>
          <w:numId w:val="7"/>
        </w:numPr>
      </w:pPr>
      <w:bookmarkStart w:id="174" w:name="_Toc405827638"/>
      <w:bookmarkStart w:id="175" w:name="_Toc407458598"/>
      <w:bookmarkStart w:id="176" w:name="_Toc408771902"/>
      <w:bookmarkStart w:id="177" w:name="_Toc410149930"/>
      <w:r>
        <w:t>获取某一个分类下面所有菜品列表</w:t>
      </w:r>
      <w:bookmarkEnd w:id="174"/>
      <w:bookmarkEnd w:id="175"/>
      <w:bookmarkEnd w:id="176"/>
      <w:bookmarkEnd w:id="177"/>
    </w:p>
    <w:p w14:paraId="6670D8E5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t>：</w:t>
      </w:r>
      <w:r w:rsidRPr="00430561">
        <w:t>http://localhost:8080/eorder-ws/rest/dishes/mydishes/6</w:t>
      </w:r>
    </w:p>
    <w:p w14:paraId="123DC055" w14:textId="77777777" w:rsidR="00C378D4" w:rsidRPr="009D3600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categoryId</w:t>
            </w:r>
            <w:proofErr w:type="spellEnd"/>
          </w:p>
        </w:tc>
        <w:tc>
          <w:tcPr>
            <w:tcW w:w="1385" w:type="dxa"/>
          </w:tcPr>
          <w:p w14:paraId="4408076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dishId</w:t>
            </w:r>
            <w:proofErr w:type="spellEnd"/>
          </w:p>
        </w:tc>
        <w:tc>
          <w:tcPr>
            <w:tcW w:w="1295" w:type="dxa"/>
          </w:tcPr>
          <w:p w14:paraId="01EE87B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dishName</w:t>
            </w:r>
            <w:proofErr w:type="spellEnd"/>
          </w:p>
        </w:tc>
        <w:tc>
          <w:tcPr>
            <w:tcW w:w="1295" w:type="dxa"/>
          </w:tcPr>
          <w:p w14:paraId="397523C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dishPicture</w:t>
            </w:r>
            <w:proofErr w:type="spellEnd"/>
          </w:p>
        </w:tc>
        <w:tc>
          <w:tcPr>
            <w:tcW w:w="1295" w:type="dxa"/>
          </w:tcPr>
          <w:p w14:paraId="41CE3E1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dishPrice</w:t>
            </w:r>
            <w:proofErr w:type="spellEnd"/>
          </w:p>
        </w:tc>
        <w:tc>
          <w:tcPr>
            <w:tcW w:w="1295" w:type="dxa"/>
          </w:tcPr>
          <w:p w14:paraId="1D8A03A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C378D4">
      <w:pPr>
        <w:pStyle w:val="NoSpacing"/>
        <w:numPr>
          <w:ilvl w:val="0"/>
          <w:numId w:val="18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lastRenderedPageBreak/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6B8D0A2C" w14:textId="77777777" w:rsidR="00C378D4" w:rsidRDefault="00C378D4" w:rsidP="007C4887">
      <w:pPr>
        <w:pStyle w:val="Heading2"/>
        <w:numPr>
          <w:ilvl w:val="1"/>
          <w:numId w:val="7"/>
        </w:numPr>
      </w:pPr>
      <w:bookmarkStart w:id="178" w:name="_Toc405827639"/>
      <w:bookmarkStart w:id="179" w:name="_Toc407458599"/>
      <w:bookmarkStart w:id="180" w:name="_Toc408771903"/>
      <w:bookmarkStart w:id="181" w:name="_Toc410149931"/>
      <w:r>
        <w:t>查询某个会员的历史订餐记录</w:t>
      </w:r>
      <w:bookmarkEnd w:id="178"/>
      <w:bookmarkEnd w:id="179"/>
      <w:bookmarkEnd w:id="180"/>
      <w:bookmarkEnd w:id="181"/>
    </w:p>
    <w:p w14:paraId="1CCC33D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t>：</w:t>
      </w:r>
      <w:r w:rsidRPr="00382BF3">
        <w:t>http://localhost:8080/eorder-ws/rest/orders/myorders/13912345673</w:t>
      </w:r>
    </w:p>
    <w:p w14:paraId="60ECC040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495" w:type="dxa"/>
          </w:tcPr>
          <w:p w14:paraId="49B15DC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 w:rsidRPr="000D253B">
              <w:rPr>
                <w:rFonts w:cs="宋体"/>
              </w:rPr>
              <w:t>createAt</w:t>
            </w:r>
            <w:proofErr w:type="spellEnd"/>
          </w:p>
        </w:tc>
        <w:tc>
          <w:tcPr>
            <w:tcW w:w="1495" w:type="dxa"/>
          </w:tcPr>
          <w:p w14:paraId="1E78A3A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totalPrice</w:t>
            </w:r>
            <w:proofErr w:type="spellEnd"/>
          </w:p>
        </w:tc>
        <w:tc>
          <w:tcPr>
            <w:tcW w:w="1495" w:type="dxa"/>
          </w:tcPr>
          <w:p w14:paraId="68A66AC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C378D4">
      <w:pPr>
        <w:pStyle w:val="NoSpacing"/>
        <w:numPr>
          <w:ilvl w:val="0"/>
          <w:numId w:val="18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7C4887">
      <w:pPr>
        <w:pStyle w:val="Heading2"/>
        <w:numPr>
          <w:ilvl w:val="1"/>
          <w:numId w:val="7"/>
        </w:numPr>
      </w:pPr>
      <w:bookmarkStart w:id="182" w:name="_Toc405827640"/>
      <w:bookmarkStart w:id="183" w:name="_Toc407458600"/>
      <w:bookmarkStart w:id="184" w:name="_Toc408771904"/>
      <w:bookmarkStart w:id="185" w:name="_Toc410149932"/>
      <w:r>
        <w:t>查询某个订单详情</w:t>
      </w:r>
      <w:bookmarkEnd w:id="182"/>
      <w:bookmarkEnd w:id="183"/>
      <w:bookmarkEnd w:id="184"/>
      <w:bookmarkEnd w:id="185"/>
    </w:p>
    <w:p w14:paraId="6E19D7E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s/rest/orderitems/myorderitems/{</w:t>
      </w:r>
      <w:r w:rsidRPr="00A609F0">
        <w:t>orderId}</w:t>
      </w:r>
    </w:p>
    <w:p w14:paraId="707BF9D3" w14:textId="77777777" w:rsidR="00C378D4" w:rsidRPr="000F4EC5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C378D4">
      <w:pPr>
        <w:pStyle w:val="NoSpacing"/>
        <w:numPr>
          <w:ilvl w:val="0"/>
          <w:numId w:val="19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dishId</w:t>
            </w:r>
            <w:proofErr w:type="spellEnd"/>
          </w:p>
        </w:tc>
        <w:tc>
          <w:tcPr>
            <w:tcW w:w="1369" w:type="dxa"/>
          </w:tcPr>
          <w:p w14:paraId="2684605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dishName</w:t>
            </w:r>
            <w:proofErr w:type="spellEnd"/>
          </w:p>
        </w:tc>
        <w:tc>
          <w:tcPr>
            <w:tcW w:w="1369" w:type="dxa"/>
          </w:tcPr>
          <w:p w14:paraId="781F0AC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dishPrice</w:t>
            </w:r>
            <w:proofErr w:type="spellEnd"/>
          </w:p>
        </w:tc>
        <w:tc>
          <w:tcPr>
            <w:tcW w:w="1369" w:type="dxa"/>
          </w:tcPr>
          <w:p w14:paraId="65561D6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dishAmount</w:t>
            </w:r>
            <w:proofErr w:type="spellEnd"/>
          </w:p>
        </w:tc>
        <w:tc>
          <w:tcPr>
            <w:tcW w:w="1369" w:type="dxa"/>
          </w:tcPr>
          <w:p w14:paraId="5E66B77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dishPicture</w:t>
            </w:r>
            <w:proofErr w:type="spellEnd"/>
          </w:p>
        </w:tc>
        <w:tc>
          <w:tcPr>
            <w:tcW w:w="1369" w:type="dxa"/>
          </w:tcPr>
          <w:p w14:paraId="4567516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C378D4">
      <w:pPr>
        <w:pStyle w:val="NoSpacing"/>
        <w:numPr>
          <w:ilvl w:val="0"/>
          <w:numId w:val="19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lastRenderedPageBreak/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86" w:name="_Toc410149933"/>
      <w:r w:rsidRPr="009642B3">
        <w:rPr>
          <w:rFonts w:hint="eastAsia"/>
        </w:rPr>
        <w:lastRenderedPageBreak/>
        <w:t>附录</w:t>
      </w:r>
      <w:bookmarkEnd w:id="186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BDC49D" w14:textId="77777777" w:rsidR="00554523" w:rsidRDefault="00554523" w:rsidP="00CD1C50">
      <w:r>
        <w:separator/>
      </w:r>
    </w:p>
    <w:p w14:paraId="7F2C7121" w14:textId="77777777" w:rsidR="00554523" w:rsidRDefault="00554523" w:rsidP="00CD1C50"/>
  </w:endnote>
  <w:endnote w:type="continuationSeparator" w:id="0">
    <w:p w14:paraId="13AB82FB" w14:textId="77777777" w:rsidR="00554523" w:rsidRDefault="00554523" w:rsidP="00CD1C50">
      <w:r>
        <w:continuationSeparator/>
      </w:r>
    </w:p>
    <w:p w14:paraId="35CC9321" w14:textId="77777777" w:rsidR="00554523" w:rsidRDefault="00554523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291A3E" w:rsidRDefault="00291A3E" w:rsidP="00CD1C50">
    <w:pPr>
      <w:pStyle w:val="Footer"/>
    </w:pPr>
  </w:p>
  <w:p w14:paraId="23FD368A" w14:textId="77777777" w:rsidR="00291A3E" w:rsidRDefault="00291A3E" w:rsidP="00CD1C50">
    <w:pPr>
      <w:pStyle w:val="Footer"/>
    </w:pPr>
  </w:p>
  <w:p w14:paraId="44220467" w14:textId="77777777" w:rsidR="00291A3E" w:rsidRDefault="00291A3E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40B707" w14:textId="77777777" w:rsidR="00554523" w:rsidRDefault="00554523" w:rsidP="00CD1C50">
      <w:r>
        <w:separator/>
      </w:r>
    </w:p>
    <w:p w14:paraId="04BA5C97" w14:textId="77777777" w:rsidR="00554523" w:rsidRDefault="00554523" w:rsidP="00CD1C50"/>
  </w:footnote>
  <w:footnote w:type="continuationSeparator" w:id="0">
    <w:p w14:paraId="2693E3D2" w14:textId="77777777" w:rsidR="00554523" w:rsidRDefault="00554523" w:rsidP="00CD1C50">
      <w:r>
        <w:continuationSeparator/>
      </w:r>
    </w:p>
    <w:p w14:paraId="1297A59D" w14:textId="77777777" w:rsidR="00554523" w:rsidRDefault="00554523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291A3E" w:rsidRDefault="00291A3E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35B1131" w14:textId="0DD9E51D" w:rsidR="00291A3E" w:rsidRDefault="00291A3E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35B1131" w14:textId="0DD9E51D" w:rsidR="00291A3E" w:rsidRDefault="00291A3E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291A3E" w:rsidRDefault="00291A3E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521C6A" w:rsidRPr="00521C6A">
                            <w:rPr>
                              <w:noProof/>
                              <w:color w:val="FFFFFF" w:themeColor="background1"/>
                            </w:rPr>
                            <w:t>23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619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291A3E" w:rsidRDefault="00291A3E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521C6A" w:rsidRPr="00521C6A">
                      <w:rPr>
                        <w:noProof/>
                        <w:color w:val="FFFFFF" w:themeColor="background1"/>
                      </w:rPr>
                      <w:t>23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291A3E" w:rsidRDefault="00291A3E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3C0B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DA75031"/>
    <w:multiLevelType w:val="multilevel"/>
    <w:tmpl w:val="E6A837D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673F34"/>
    <w:multiLevelType w:val="multilevel"/>
    <w:tmpl w:val="0560A87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37445BC3"/>
    <w:multiLevelType w:val="hybridMultilevel"/>
    <w:tmpl w:val="FD264140"/>
    <w:lvl w:ilvl="0" w:tplc="E0580D66">
      <w:numFmt w:val="bullet"/>
      <w:lvlText w:val="•"/>
      <w:lvlJc w:val="left"/>
      <w:pPr>
        <w:ind w:left="420" w:hanging="42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491199"/>
    <w:multiLevelType w:val="multilevel"/>
    <w:tmpl w:val="EBBE65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4514AD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2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3E335EF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4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B80D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9D94A83"/>
    <w:multiLevelType w:val="multilevel"/>
    <w:tmpl w:val="027E0C0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num w:numId="1">
    <w:abstractNumId w:val="9"/>
  </w:num>
  <w:num w:numId="2">
    <w:abstractNumId w:val="12"/>
  </w:num>
  <w:num w:numId="3">
    <w:abstractNumId w:val="16"/>
  </w:num>
  <w:num w:numId="4">
    <w:abstractNumId w:val="4"/>
  </w:num>
  <w:num w:numId="5">
    <w:abstractNumId w:val="3"/>
  </w:num>
  <w:num w:numId="6">
    <w:abstractNumId w:val="15"/>
  </w:num>
  <w:num w:numId="7">
    <w:abstractNumId w:val="6"/>
  </w:num>
  <w:num w:numId="8">
    <w:abstractNumId w:val="7"/>
  </w:num>
  <w:num w:numId="9">
    <w:abstractNumId w:val="14"/>
  </w:num>
  <w:num w:numId="10">
    <w:abstractNumId w:val="13"/>
  </w:num>
  <w:num w:numId="11">
    <w:abstractNumId w:val="11"/>
  </w:num>
  <w:num w:numId="12">
    <w:abstractNumId w:val="9"/>
  </w:num>
  <w:num w:numId="13">
    <w:abstractNumId w:val="9"/>
  </w:num>
  <w:num w:numId="14">
    <w:abstractNumId w:val="9"/>
  </w:num>
  <w:num w:numId="15">
    <w:abstractNumId w:val="10"/>
  </w:num>
  <w:num w:numId="16">
    <w:abstractNumId w:val="8"/>
  </w:num>
  <w:num w:numId="17">
    <w:abstractNumId w:val="0"/>
  </w:num>
  <w:num w:numId="18">
    <w:abstractNumId w:val="5"/>
  </w:num>
  <w:num w:numId="19">
    <w:abstractNumId w:val="2"/>
  </w:num>
  <w:num w:numId="20">
    <w:abstractNumId w:val="1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9"/>
  </w:num>
  <w:num w:numId="38">
    <w:abstractNumId w:val="9"/>
  </w:num>
  <w:num w:numId="39">
    <w:abstractNumId w:val="9"/>
  </w:num>
  <w:num w:numId="40">
    <w:abstractNumId w:val="9"/>
  </w:num>
  <w:num w:numId="41">
    <w:abstractNumId w:val="9"/>
  </w:num>
  <w:num w:numId="42">
    <w:abstractNumId w:val="9"/>
  </w:num>
  <w:num w:numId="43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471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A04C5"/>
    <w:rsid w:val="000A1A5B"/>
    <w:rsid w:val="000B08F3"/>
    <w:rsid w:val="000B2311"/>
    <w:rsid w:val="000B2BD1"/>
    <w:rsid w:val="000B6D9F"/>
    <w:rsid w:val="000C0324"/>
    <w:rsid w:val="000C38DD"/>
    <w:rsid w:val="000C7E0A"/>
    <w:rsid w:val="000D0967"/>
    <w:rsid w:val="000D7D2B"/>
    <w:rsid w:val="000E1225"/>
    <w:rsid w:val="000E14CA"/>
    <w:rsid w:val="000E2307"/>
    <w:rsid w:val="000E46B0"/>
    <w:rsid w:val="000F03F4"/>
    <w:rsid w:val="00104E7E"/>
    <w:rsid w:val="001103AB"/>
    <w:rsid w:val="00116054"/>
    <w:rsid w:val="001167A6"/>
    <w:rsid w:val="001174FB"/>
    <w:rsid w:val="00117EAE"/>
    <w:rsid w:val="0012623B"/>
    <w:rsid w:val="00127468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62B"/>
    <w:rsid w:val="0019554A"/>
    <w:rsid w:val="00196AFB"/>
    <w:rsid w:val="001979C8"/>
    <w:rsid w:val="001A07DE"/>
    <w:rsid w:val="001A3BA8"/>
    <w:rsid w:val="001A5A8E"/>
    <w:rsid w:val="001B2A94"/>
    <w:rsid w:val="001B5D6B"/>
    <w:rsid w:val="001B6E19"/>
    <w:rsid w:val="001C0009"/>
    <w:rsid w:val="001C0F84"/>
    <w:rsid w:val="001D078E"/>
    <w:rsid w:val="001E18DA"/>
    <w:rsid w:val="001E47BD"/>
    <w:rsid w:val="001E5107"/>
    <w:rsid w:val="001E5229"/>
    <w:rsid w:val="001E689A"/>
    <w:rsid w:val="001F0DE4"/>
    <w:rsid w:val="001F0E5E"/>
    <w:rsid w:val="001F18E9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4AB3"/>
    <w:rsid w:val="0032080C"/>
    <w:rsid w:val="00337B4E"/>
    <w:rsid w:val="00344E65"/>
    <w:rsid w:val="003468A5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8E"/>
    <w:rsid w:val="003C4BC6"/>
    <w:rsid w:val="003C79EA"/>
    <w:rsid w:val="003D1273"/>
    <w:rsid w:val="003D1FD5"/>
    <w:rsid w:val="003D3C26"/>
    <w:rsid w:val="003D515A"/>
    <w:rsid w:val="003E2705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6145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103B0"/>
    <w:rsid w:val="00511BE8"/>
    <w:rsid w:val="00511EF1"/>
    <w:rsid w:val="00515176"/>
    <w:rsid w:val="0051705D"/>
    <w:rsid w:val="00521C6A"/>
    <w:rsid w:val="005223DF"/>
    <w:rsid w:val="00527ADB"/>
    <w:rsid w:val="00534BCC"/>
    <w:rsid w:val="00536CFA"/>
    <w:rsid w:val="0054319D"/>
    <w:rsid w:val="005437C3"/>
    <w:rsid w:val="005442E7"/>
    <w:rsid w:val="00547F4B"/>
    <w:rsid w:val="005514EC"/>
    <w:rsid w:val="00553500"/>
    <w:rsid w:val="00554523"/>
    <w:rsid w:val="005577C1"/>
    <w:rsid w:val="00563A0B"/>
    <w:rsid w:val="00572E0C"/>
    <w:rsid w:val="0058249C"/>
    <w:rsid w:val="00582D43"/>
    <w:rsid w:val="00597982"/>
    <w:rsid w:val="005A2993"/>
    <w:rsid w:val="005A5964"/>
    <w:rsid w:val="005B265C"/>
    <w:rsid w:val="005B378C"/>
    <w:rsid w:val="005B4489"/>
    <w:rsid w:val="005B7242"/>
    <w:rsid w:val="005C0548"/>
    <w:rsid w:val="005C0733"/>
    <w:rsid w:val="005C0C25"/>
    <w:rsid w:val="005C2C10"/>
    <w:rsid w:val="005C2F47"/>
    <w:rsid w:val="005C2F7A"/>
    <w:rsid w:val="005C3423"/>
    <w:rsid w:val="005C4089"/>
    <w:rsid w:val="005C47CD"/>
    <w:rsid w:val="005D0802"/>
    <w:rsid w:val="005D779C"/>
    <w:rsid w:val="005E0D0D"/>
    <w:rsid w:val="005E22F4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5077"/>
    <w:rsid w:val="006E6DFD"/>
    <w:rsid w:val="006F02C3"/>
    <w:rsid w:val="006F252D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1D69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B1030"/>
    <w:rsid w:val="008B58E9"/>
    <w:rsid w:val="008B735D"/>
    <w:rsid w:val="008C15C6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543FE"/>
    <w:rsid w:val="009555C5"/>
    <w:rsid w:val="00957716"/>
    <w:rsid w:val="00965201"/>
    <w:rsid w:val="00973FD9"/>
    <w:rsid w:val="00973FE5"/>
    <w:rsid w:val="009744DE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4820"/>
    <w:rsid w:val="009D5621"/>
    <w:rsid w:val="009D7312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DD"/>
    <w:rsid w:val="00B62D17"/>
    <w:rsid w:val="00B6544D"/>
    <w:rsid w:val="00B70034"/>
    <w:rsid w:val="00B71138"/>
    <w:rsid w:val="00B71904"/>
    <w:rsid w:val="00B72972"/>
    <w:rsid w:val="00B8045E"/>
    <w:rsid w:val="00B854D4"/>
    <w:rsid w:val="00B86A55"/>
    <w:rsid w:val="00B9097E"/>
    <w:rsid w:val="00B92F8B"/>
    <w:rsid w:val="00B93C85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E1B6E"/>
    <w:rsid w:val="00BE3BAF"/>
    <w:rsid w:val="00BE65BE"/>
    <w:rsid w:val="00BE752A"/>
    <w:rsid w:val="00BF2AAF"/>
    <w:rsid w:val="00BF513B"/>
    <w:rsid w:val="00C04B53"/>
    <w:rsid w:val="00C10230"/>
    <w:rsid w:val="00C2156D"/>
    <w:rsid w:val="00C23F9F"/>
    <w:rsid w:val="00C256CB"/>
    <w:rsid w:val="00C34848"/>
    <w:rsid w:val="00C34E30"/>
    <w:rsid w:val="00C364CA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670C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10167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6647"/>
    <w:rsid w:val="00DC740F"/>
    <w:rsid w:val="00DD696C"/>
    <w:rsid w:val="00DD76C8"/>
    <w:rsid w:val="00DD7DB9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6020"/>
    <w:rsid w:val="00E57300"/>
    <w:rsid w:val="00E574A7"/>
    <w:rsid w:val="00E62ED5"/>
    <w:rsid w:val="00E659A3"/>
    <w:rsid w:val="00E65B23"/>
    <w:rsid w:val="00E65B46"/>
    <w:rsid w:val="00E70AF2"/>
    <w:rsid w:val="00E74699"/>
    <w:rsid w:val="00E83437"/>
    <w:rsid w:val="00E84053"/>
    <w:rsid w:val="00E855E4"/>
    <w:rsid w:val="00E85618"/>
    <w:rsid w:val="00E929DF"/>
    <w:rsid w:val="00E92CCB"/>
    <w:rsid w:val="00E96DD4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37BE"/>
    <w:rsid w:val="00ED5720"/>
    <w:rsid w:val="00ED61DA"/>
    <w:rsid w:val="00ED6FEB"/>
    <w:rsid w:val="00EE130B"/>
    <w:rsid w:val="00EE623C"/>
    <w:rsid w:val="00EF37E4"/>
    <w:rsid w:val="00EF4613"/>
    <w:rsid w:val="00F02A82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80AAE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7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C4887"/>
    <w:pPr>
      <w:keepNext/>
      <w:keepLines/>
      <w:numPr>
        <w:ilvl w:val="1"/>
        <w:numId w:val="1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E398D"/>
    <w:pPr>
      <w:keepNext/>
      <w:keepLines/>
      <w:numPr>
        <w:ilvl w:val="2"/>
        <w:numId w:val="1"/>
      </w:numPr>
      <w:spacing w:before="120" w:after="120"/>
      <w:outlineLvl w:val="2"/>
    </w:pPr>
    <w:rPr>
      <w:rFonts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4887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7E398D"/>
    <w:rPr>
      <w:rFonts w:ascii="Times New Roman" w:eastAsia="楷体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61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7CE910-2BEE-419F-8EDF-94F84D74F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1956</TotalTime>
  <Pages>1</Pages>
  <Words>3302</Words>
  <Characters>18826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22084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634</cp:revision>
  <cp:lastPrinted>2014-12-02T12:48:00Z</cp:lastPrinted>
  <dcterms:created xsi:type="dcterms:W3CDTF">2014-11-19T12:34:00Z</dcterms:created>
  <dcterms:modified xsi:type="dcterms:W3CDTF">2015-01-27T13:36:00Z</dcterms:modified>
</cp:coreProperties>
</file>