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623616" w:rsidRPr="00DE3E4B" w:rsidRDefault="00623616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623616" w:rsidRPr="00DE3E4B" w:rsidRDefault="00623616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623616" w:rsidRPr="00AF53B7" w:rsidRDefault="00623616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01616C0" w14:textId="77777777" w:rsidR="00623616" w:rsidRPr="00AF53B7" w:rsidRDefault="00623616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73AEF8" w14:textId="777C011B" w:rsidR="00623616" w:rsidRPr="00AF53B7" w:rsidRDefault="00623616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623616" w:rsidRPr="00AF53B7" w:rsidRDefault="00623616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623616" w:rsidRPr="00AF53B7" w:rsidRDefault="00623616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2015-03-05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623616" w:rsidRPr="00AF53B7" w:rsidRDefault="00623616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01616C0" w14:textId="77777777" w:rsidR="00623616" w:rsidRPr="00AF53B7" w:rsidRDefault="00623616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73AEF8" w14:textId="777C011B" w:rsidR="00623616" w:rsidRPr="00AF53B7" w:rsidRDefault="00623616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623616" w:rsidRPr="00AF53B7" w:rsidRDefault="00623616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623616" w:rsidRPr="00AF53B7" w:rsidRDefault="00623616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caps/>
                              <w:noProof/>
                              <w:szCs w:val="24"/>
                            </w:rPr>
                            <w:t>2015-03-05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</w:t>
            </w:r>
            <w:proofErr w:type="gramStart"/>
            <w:r>
              <w:t>类说明</w:t>
            </w:r>
            <w:proofErr w:type="gramEnd"/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5B67EAAC" w:rsidR="00C9078B" w:rsidRDefault="00C9078B" w:rsidP="00181662">
            <w:pPr>
              <w:pStyle w:val="TableText"/>
            </w:pPr>
            <w:r>
              <w:rPr>
                <w:rFonts w:hint="eastAsia"/>
              </w:rPr>
              <w:t>修改网络</w:t>
            </w:r>
            <w:r>
              <w:t>协议</w:t>
            </w:r>
            <w:r>
              <w:rPr>
                <w:rFonts w:hint="eastAsia"/>
              </w:rPr>
              <w:t>URL</w:t>
            </w:r>
            <w:r>
              <w:t>定义</w:t>
            </w:r>
          </w:p>
        </w:tc>
      </w:tr>
      <w:tr w:rsidR="00572D0C" w:rsidRPr="00DE3E4B" w14:paraId="46B83DBB" w14:textId="77777777" w:rsidTr="00EE130B">
        <w:tc>
          <w:tcPr>
            <w:tcW w:w="1008" w:type="dxa"/>
          </w:tcPr>
          <w:p w14:paraId="399792B5" w14:textId="77777777" w:rsidR="00572D0C" w:rsidRDefault="00572D0C" w:rsidP="00E0688B">
            <w:pPr>
              <w:pStyle w:val="TableText"/>
            </w:pPr>
          </w:p>
        </w:tc>
        <w:tc>
          <w:tcPr>
            <w:tcW w:w="1440" w:type="dxa"/>
          </w:tcPr>
          <w:p w14:paraId="06E40D1D" w14:textId="2524F9B7" w:rsidR="00572D0C" w:rsidRDefault="00572D0C" w:rsidP="00E0688B">
            <w:pPr>
              <w:pStyle w:val="TableText"/>
            </w:pPr>
            <w:r>
              <w:t>2015-02-02</w:t>
            </w:r>
          </w:p>
        </w:tc>
        <w:tc>
          <w:tcPr>
            <w:tcW w:w="1260" w:type="dxa"/>
          </w:tcPr>
          <w:p w14:paraId="75D7BF77" w14:textId="6B081EB5" w:rsidR="00572D0C" w:rsidRDefault="00572D0C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70D91F54" w14:textId="77777777" w:rsidR="00572D0C" w:rsidRPr="00DE3E4B" w:rsidRDefault="00572D0C" w:rsidP="00E0688B">
            <w:pPr>
              <w:pStyle w:val="TableText"/>
            </w:pPr>
          </w:p>
        </w:tc>
        <w:tc>
          <w:tcPr>
            <w:tcW w:w="4230" w:type="dxa"/>
          </w:tcPr>
          <w:p w14:paraId="5493D752" w14:textId="763A8BFD" w:rsidR="00572D0C" w:rsidRDefault="00572D0C" w:rsidP="00181662">
            <w:pPr>
              <w:pStyle w:val="TableText"/>
            </w:pPr>
            <w:r>
              <w:rPr>
                <w:rFonts w:hint="eastAsia"/>
              </w:rPr>
              <w:t>补充</w:t>
            </w:r>
            <w:r>
              <w:t>章节</w:t>
            </w:r>
            <w:r>
              <w:t>4</w:t>
            </w:r>
            <w:r>
              <w:t>，</w:t>
            </w:r>
            <w:r>
              <w:t>5</w:t>
            </w:r>
          </w:p>
        </w:tc>
      </w:tr>
      <w:tr w:rsidR="000D1BC8" w:rsidRPr="00DE3E4B" w14:paraId="4339DEA1" w14:textId="77777777" w:rsidTr="00EE130B">
        <w:tc>
          <w:tcPr>
            <w:tcW w:w="1008" w:type="dxa"/>
          </w:tcPr>
          <w:p w14:paraId="7E5E4DA7" w14:textId="77777777" w:rsidR="000D1BC8" w:rsidRDefault="000D1BC8" w:rsidP="00E0688B">
            <w:pPr>
              <w:pStyle w:val="TableText"/>
            </w:pPr>
          </w:p>
        </w:tc>
        <w:tc>
          <w:tcPr>
            <w:tcW w:w="1440" w:type="dxa"/>
          </w:tcPr>
          <w:p w14:paraId="02D60DF6" w14:textId="1E1E90AB" w:rsidR="000D1BC8" w:rsidRDefault="000D1BC8" w:rsidP="00E0688B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2015-03-05</w:t>
            </w:r>
          </w:p>
        </w:tc>
        <w:tc>
          <w:tcPr>
            <w:tcW w:w="1260" w:type="dxa"/>
          </w:tcPr>
          <w:p w14:paraId="68E24771" w14:textId="3DF682DD" w:rsidR="000D1BC8" w:rsidRDefault="000D1B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4BDBB948" w14:textId="77777777" w:rsidR="000D1BC8" w:rsidRPr="00DE3E4B" w:rsidRDefault="000D1BC8" w:rsidP="00E0688B">
            <w:pPr>
              <w:pStyle w:val="TableText"/>
            </w:pPr>
          </w:p>
        </w:tc>
        <w:tc>
          <w:tcPr>
            <w:tcW w:w="4230" w:type="dxa"/>
          </w:tcPr>
          <w:p w14:paraId="475FD9F8" w14:textId="5D2051A2" w:rsidR="000D1BC8" w:rsidRDefault="000D1BC8" w:rsidP="0018166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添加</w:t>
            </w:r>
            <w:r>
              <w:t>章节</w:t>
            </w:r>
            <w:r>
              <w:rPr>
                <w:rFonts w:hint="eastAsia"/>
              </w:rPr>
              <w:t>7</w:t>
            </w:r>
            <w:r>
              <w:t>.6</w:t>
            </w:r>
            <w:r w:rsidR="00901E3A">
              <w:t>,7.7</w:t>
            </w:r>
          </w:p>
        </w:tc>
      </w:tr>
    </w:tbl>
    <w:p w14:paraId="13852621" w14:textId="26AF117C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037A66A5" w14:textId="77777777" w:rsidR="00623616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09C07B6C" w14:textId="77777777" w:rsidR="00623616" w:rsidRDefault="00623616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5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文档介绍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B898B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文档目的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872E3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文档范围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C3CB1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1E0E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ACB10" w14:textId="77777777" w:rsidR="00623616" w:rsidRDefault="00623616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开发环境配置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D05B1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1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下载及安装</w:t>
            </w:r>
            <w:r w:rsidRPr="00A10241">
              <w:rPr>
                <w:rStyle w:val="Hyperlink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0522E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2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下载及安装</w:t>
            </w:r>
            <w:r w:rsidRPr="00A10241">
              <w:rPr>
                <w:rStyle w:val="Hyperlink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DAAB7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3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设置网络代理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B1FEB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4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使用空格缩进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47AB9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5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打开代码行号和</w:t>
            </w:r>
            <w:r w:rsidRPr="00A10241">
              <w:rPr>
                <w:rStyle w:val="Hyperlink"/>
                <w:noProof/>
              </w:rPr>
              <w:t>80</w:t>
            </w:r>
            <w:r w:rsidRPr="00A10241">
              <w:rPr>
                <w:rStyle w:val="Hyperlink"/>
                <w:rFonts w:hint="eastAsia"/>
                <w:noProof/>
              </w:rPr>
              <w:t>字符标尺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4EAE5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关闭自动编译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04F1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修改默认工作区编码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E82C4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下载及安装</w:t>
            </w:r>
            <w:r w:rsidRPr="00A10241">
              <w:rPr>
                <w:rStyle w:val="Hyperlink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B84A7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下载及安装</w:t>
            </w:r>
            <w:r w:rsidRPr="00A10241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CC047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下载及安装</w:t>
            </w:r>
            <w:r w:rsidRPr="00A10241">
              <w:rPr>
                <w:rStyle w:val="Hyperlink"/>
                <w:noProof/>
              </w:rPr>
              <w:t>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933D1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1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下载及安装</w:t>
            </w:r>
            <w:r w:rsidRPr="00A10241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5B276" w14:textId="77777777" w:rsidR="00623616" w:rsidRDefault="00623616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2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项目目录结构说明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C5B64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后台管理项目目录结构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AF55A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移动点菜服务项目目录结构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3585D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19305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编译项目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1F93C" w14:textId="77777777" w:rsidR="00623616" w:rsidRDefault="00623616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移动点菜模块服务端（</w:t>
            </w:r>
            <w:r w:rsidRPr="00A10241">
              <w:rPr>
                <w:rStyle w:val="Hyperlink"/>
                <w:noProof/>
              </w:rPr>
              <w:t>eorder-ws</w:t>
            </w:r>
            <w:r w:rsidRPr="00A10241">
              <w:rPr>
                <w:rStyle w:val="Hyperlink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36B81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1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浏览菜单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0259B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2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功能</w:t>
            </w:r>
            <w:r w:rsidRPr="00A10241">
              <w:rPr>
                <w:rStyle w:val="Hyperlink"/>
                <w:noProof/>
              </w:rPr>
              <w:t>IPO</w:t>
            </w:r>
            <w:r w:rsidRPr="00A10241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F7AF5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3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CE611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4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2E495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5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7E9C4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配置文件说明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FE289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数据库脚本说明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295FC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浏览菜品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0B3D2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功能</w:t>
            </w:r>
            <w:r w:rsidRPr="00A10241">
              <w:rPr>
                <w:rStyle w:val="Hyperlink"/>
                <w:noProof/>
              </w:rPr>
              <w:t>IPO</w:t>
            </w:r>
            <w:r w:rsidRPr="00A10241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F5FE0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DCD05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1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F1EF2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2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F37F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3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410D9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4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3A22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5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获取会员信息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1A5F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功能</w:t>
            </w:r>
            <w:r w:rsidRPr="00A10241">
              <w:rPr>
                <w:rStyle w:val="Hyperlink"/>
                <w:noProof/>
              </w:rPr>
              <w:t>IPO</w:t>
            </w:r>
            <w:r w:rsidRPr="00A10241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67744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A53DB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FBE77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AC720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6060A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1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2B1BB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2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浏览会员订单历史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935C4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3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功能</w:t>
            </w:r>
            <w:r w:rsidRPr="00A10241">
              <w:rPr>
                <w:rStyle w:val="Hyperlink"/>
                <w:noProof/>
              </w:rPr>
              <w:t>IPO</w:t>
            </w:r>
            <w:r w:rsidRPr="00A10241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06A15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4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28538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5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D63CD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A7AA1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F2D16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15A1D" w14:textId="77777777" w:rsidR="00623616" w:rsidRDefault="00623616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权限管理模块</w:t>
            </w:r>
            <w:r w:rsidRPr="00A10241">
              <w:rPr>
                <w:rStyle w:val="Hyperlink"/>
                <w:noProof/>
              </w:rPr>
              <w:t xml:space="preserve"> (eorder)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B026C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8C03A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1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功能</w:t>
            </w:r>
            <w:r w:rsidRPr="00A10241">
              <w:rPr>
                <w:rStyle w:val="Hyperlink"/>
                <w:noProof/>
              </w:rPr>
              <w:t>IPO</w:t>
            </w:r>
            <w:r w:rsidRPr="00A10241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467C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2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405F3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3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FB57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4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B1E10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5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CFD0A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44F70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创建</w:t>
            </w:r>
            <w:r w:rsidRPr="00A10241">
              <w:rPr>
                <w:rStyle w:val="Hyperlink"/>
                <w:noProof/>
              </w:rPr>
              <w:t>/</w:t>
            </w:r>
            <w:r w:rsidRPr="00A10241">
              <w:rPr>
                <w:rStyle w:val="Hyperlink"/>
                <w:rFonts w:hint="eastAsia"/>
                <w:noProof/>
              </w:rPr>
              <w:t>编辑用户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83742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功能</w:t>
            </w:r>
            <w:r w:rsidRPr="00A10241">
              <w:rPr>
                <w:rStyle w:val="Hyperlink"/>
                <w:noProof/>
              </w:rPr>
              <w:t>IPO</w:t>
            </w:r>
            <w:r w:rsidRPr="00A10241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A1F7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E430B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ECD51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1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791D7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2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2B0C9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3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用户角色分配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4D407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4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功能</w:t>
            </w:r>
            <w:r w:rsidRPr="00A10241">
              <w:rPr>
                <w:rStyle w:val="Hyperlink"/>
                <w:noProof/>
              </w:rPr>
              <w:t>IPO</w:t>
            </w:r>
            <w:r w:rsidRPr="00A10241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F58C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5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D002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68F87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D0DBB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470C2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6BAA9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创建</w:t>
            </w:r>
            <w:r w:rsidRPr="00A10241">
              <w:rPr>
                <w:rStyle w:val="Hyperlink"/>
                <w:noProof/>
              </w:rPr>
              <w:t>/</w:t>
            </w:r>
            <w:r w:rsidRPr="00A10241">
              <w:rPr>
                <w:rStyle w:val="Hyperlink"/>
                <w:rFonts w:hint="eastAsia"/>
                <w:noProof/>
              </w:rPr>
              <w:t>编辑角色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3CCB9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1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功能</w:t>
            </w:r>
            <w:r w:rsidRPr="00A10241">
              <w:rPr>
                <w:rStyle w:val="Hyperlink"/>
                <w:noProof/>
              </w:rPr>
              <w:t>IPO</w:t>
            </w:r>
            <w:r w:rsidRPr="00A10241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19B31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2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B734D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3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33C45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4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C011B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5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1AB7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490E8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创建</w:t>
            </w:r>
            <w:r w:rsidRPr="00A10241">
              <w:rPr>
                <w:rStyle w:val="Hyperlink"/>
                <w:noProof/>
              </w:rPr>
              <w:t>/</w:t>
            </w:r>
            <w:r w:rsidRPr="00A10241">
              <w:rPr>
                <w:rStyle w:val="Hyperlink"/>
                <w:rFonts w:hint="eastAsia"/>
                <w:noProof/>
              </w:rPr>
              <w:t>编辑权限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7F77C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功能</w:t>
            </w:r>
            <w:r w:rsidRPr="00A10241">
              <w:rPr>
                <w:rStyle w:val="Hyperlink"/>
                <w:noProof/>
              </w:rPr>
              <w:t>IPO</w:t>
            </w:r>
            <w:r w:rsidRPr="00A10241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E3CC5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E1A8C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D438D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1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55822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2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2D702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3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F4C95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4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角色权限分配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9B656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5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功能</w:t>
            </w:r>
            <w:r w:rsidRPr="00A10241">
              <w:rPr>
                <w:rStyle w:val="Hyperlink"/>
                <w:noProof/>
              </w:rPr>
              <w:t>IPO</w:t>
            </w:r>
            <w:r w:rsidRPr="00A10241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4E2A6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7D93C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5D852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88FA3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B55DB" w14:textId="77777777" w:rsidR="00623616" w:rsidRDefault="00623616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96CC7" w14:textId="77777777" w:rsidR="00623616" w:rsidRDefault="00623616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1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ED4E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2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用户表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2891A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3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角色表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27406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4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功能表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9F242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5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用户角色关联表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F8CEC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角色功能关联表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DDD07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菜品分类表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529BA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菜品表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E8E00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订单表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A7023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订单条目表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DC43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1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会员等级表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ABF65" w14:textId="77777777" w:rsidR="00623616" w:rsidRDefault="00623616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2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noProof/>
              </w:rPr>
              <w:t>Web-Service</w:t>
            </w:r>
            <w:r w:rsidRPr="00A10241">
              <w:rPr>
                <w:rStyle w:val="Hyperlink"/>
                <w:rFonts w:hint="eastAsia"/>
                <w:noProof/>
              </w:rPr>
              <w:t>接口协议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635B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3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获取用户信息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94F7B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4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获取目前所有分类列表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B0F15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5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获取某一个分类下面所有菜品列表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E5399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6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查询某个会员的历史订餐记录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9EC8C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7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查询某个订单详情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49A23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8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订单下</w:t>
            </w:r>
            <w:r w:rsidRPr="00A10241">
              <w:rPr>
                <w:rStyle w:val="Hyperlink"/>
                <w:rFonts w:hint="eastAsia"/>
                <w:noProof/>
              </w:rPr>
              <w:t>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A2468" w14:textId="77777777" w:rsidR="00623616" w:rsidRDefault="00623616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9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接口调用异常信息返回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36EA5" w14:textId="77777777" w:rsidR="00623616" w:rsidRDefault="00623616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60" w:history="1">
            <w:r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A10241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_Toc413363660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0" w:name="_Toc413363545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0"/>
    </w:p>
    <w:p w14:paraId="4615AE76" w14:textId="13BDB405" w:rsidR="00B53E67" w:rsidRDefault="000906DF" w:rsidP="0094671E">
      <w:pPr>
        <w:pStyle w:val="Heading2"/>
      </w:pPr>
      <w:bookmarkStart w:id="1" w:name="_Toc413363546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1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</w:pPr>
      <w:bookmarkStart w:id="2" w:name="_Toc413363547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2"/>
    </w:p>
    <w:p w14:paraId="096C7B8E" w14:textId="1FCC555B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0C7E0A">
        <w:t>开发环境配置，系统模块详细</w:t>
      </w:r>
      <w:proofErr w:type="gramStart"/>
      <w:r w:rsidR="000C7E0A">
        <w:t>描述做</w:t>
      </w:r>
      <w:proofErr w:type="gramEnd"/>
      <w:r w:rsidR="000C7E0A">
        <w:t>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</w:pPr>
      <w:bookmarkStart w:id="3" w:name="_Toc413363548"/>
      <w:r w:rsidRPr="00C9114B">
        <w:rPr>
          <w:rFonts w:hint="eastAsia"/>
        </w:rPr>
        <w:t>缩写词列表</w:t>
      </w:r>
      <w:bookmarkEnd w:id="3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</w:pPr>
      <w:bookmarkStart w:id="4" w:name="_Toc413363549"/>
      <w:r w:rsidRPr="00C9114B">
        <w:rPr>
          <w:rFonts w:hint="eastAsia"/>
        </w:rPr>
        <w:t>参考内容</w:t>
      </w:r>
      <w:bookmarkEnd w:id="4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5" w:name="_Toc413363550"/>
      <w:r>
        <w:rPr>
          <w:rFonts w:hint="eastAsia"/>
        </w:rPr>
        <w:lastRenderedPageBreak/>
        <w:t>开发</w:t>
      </w:r>
      <w:r>
        <w:t>环境配置</w:t>
      </w:r>
      <w:bookmarkEnd w:id="5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</w:pPr>
      <w:bookmarkStart w:id="6" w:name="_Toc413363551"/>
      <w:r>
        <w:rPr>
          <w:rFonts w:hint="eastAsia"/>
        </w:rPr>
        <w:t>下载</w:t>
      </w:r>
      <w:r>
        <w:t>及安装</w:t>
      </w:r>
      <w:r>
        <w:t>JDK</w:t>
      </w:r>
      <w:bookmarkEnd w:id="6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</w:t>
      </w:r>
      <w:proofErr w:type="gramStart"/>
      <w:r w:rsidRPr="007F5616">
        <w:rPr>
          <w:b/>
        </w:rPr>
        <w:t>exe</w:t>
      </w:r>
      <w:r>
        <w:rPr>
          <w:rFonts w:hint="eastAsia"/>
        </w:rPr>
        <w:t>下载</w:t>
      </w:r>
      <w:proofErr w:type="gramEnd"/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proofErr w:type="gramStart"/>
      <w:r w:rsidRPr="009167AC">
        <w:rPr>
          <w:color w:val="FF0000"/>
        </w:rPr>
        <w:t>截</w:t>
      </w:r>
      <w:proofErr w:type="gramEnd"/>
      <w:r w:rsidRPr="009167AC">
        <w:rPr>
          <w:color w:val="FF0000"/>
        </w:rPr>
        <w:t>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</w:pPr>
      <w:bookmarkStart w:id="7" w:name="_Toc413363552"/>
      <w:r>
        <w:rPr>
          <w:rFonts w:hint="eastAsia"/>
        </w:rPr>
        <w:t>下载</w:t>
      </w:r>
      <w:r>
        <w:t>及安装</w:t>
      </w:r>
      <w:r>
        <w:t>Eclipse</w:t>
      </w:r>
      <w:bookmarkEnd w:id="7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1B3D57">
      <w:pPr>
        <w:pStyle w:val="Heading3"/>
      </w:pPr>
      <w:bookmarkStart w:id="8" w:name="_Toc413363553"/>
      <w:r>
        <w:rPr>
          <w:rFonts w:hint="eastAsia"/>
        </w:rPr>
        <w:lastRenderedPageBreak/>
        <w:t>设置</w:t>
      </w:r>
      <w:r>
        <w:t>网络代理</w:t>
      </w:r>
      <w:bookmarkEnd w:id="8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</w:t>
      </w:r>
      <w:proofErr w:type="gramStart"/>
      <w:r>
        <w:t>勾选要</w:t>
      </w:r>
      <w:proofErr w:type="gramEnd"/>
      <w:r>
        <w:t>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1B3D57">
      <w:pPr>
        <w:pStyle w:val="Heading3"/>
      </w:pPr>
      <w:bookmarkStart w:id="9" w:name="_Toc413363554"/>
      <w:r>
        <w:rPr>
          <w:rFonts w:hint="eastAsia"/>
        </w:rPr>
        <w:t>使用</w:t>
      </w:r>
      <w:r>
        <w:t>空格缩进</w:t>
      </w:r>
      <w:bookmarkEnd w:id="9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</w:t>
      </w:r>
      <w:proofErr w:type="gramStart"/>
      <w:r w:rsidRPr="00D17A82">
        <w:rPr>
          <w:b/>
        </w:rPr>
        <w:t>xml</w:t>
      </w:r>
      <w:proofErr w:type="gramEnd"/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</w:t>
      </w:r>
      <w:proofErr w:type="gramStart"/>
      <w:r>
        <w:t>拉框值为</w:t>
      </w:r>
      <w:proofErr w:type="gramEnd"/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1B3D57">
      <w:pPr>
        <w:pStyle w:val="Heading3"/>
      </w:pPr>
      <w:bookmarkStart w:id="10" w:name="_Toc413363555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0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</w:t>
      </w:r>
      <w:proofErr w:type="gramStart"/>
      <w:r>
        <w:t>区显示</w:t>
      </w:r>
      <w:proofErr w:type="gramEnd"/>
      <w:r>
        <w:t>行号有利于调试定位，而</w:t>
      </w:r>
      <w:r>
        <w:t>80</w:t>
      </w:r>
      <w:r>
        <w:t>字符标尺有利于在</w:t>
      </w:r>
      <w:proofErr w:type="gramStart"/>
      <w:r>
        <w:t>编写长</w:t>
      </w:r>
      <w:proofErr w:type="gramEnd"/>
      <w:r>
        <w:t>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</w:t>
      </w:r>
      <w:proofErr w:type="gramStart"/>
      <w:r>
        <w:t>面板中勾选</w:t>
      </w:r>
      <w:proofErr w:type="gramEnd"/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proofErr w:type="gramStart"/>
      <w:r>
        <w:t>勾选</w:t>
      </w:r>
      <w:proofErr w:type="gramEnd"/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1B3D57">
      <w:pPr>
        <w:pStyle w:val="Heading3"/>
      </w:pPr>
      <w:bookmarkStart w:id="11" w:name="_Toc413363556"/>
      <w:r>
        <w:rPr>
          <w:rFonts w:hint="eastAsia"/>
        </w:rPr>
        <w:lastRenderedPageBreak/>
        <w:t>关闭</w:t>
      </w:r>
      <w:r>
        <w:t>自动编译</w:t>
      </w:r>
      <w:bookmarkEnd w:id="11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1B3D57">
      <w:pPr>
        <w:pStyle w:val="Heading3"/>
      </w:pPr>
      <w:bookmarkStart w:id="12" w:name="_Toc413363557"/>
      <w:r>
        <w:rPr>
          <w:rFonts w:hint="eastAsia"/>
        </w:rPr>
        <w:t>修改</w:t>
      </w:r>
      <w:r>
        <w:t>默认工作区编码</w:t>
      </w:r>
      <w:bookmarkEnd w:id="12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</w:pPr>
      <w:bookmarkStart w:id="13" w:name="_Toc413363558"/>
      <w:r>
        <w:rPr>
          <w:rFonts w:hint="eastAsia"/>
        </w:rPr>
        <w:t>下载</w:t>
      </w:r>
      <w:r>
        <w:t>及安装</w:t>
      </w:r>
      <w:r>
        <w:t>Maven</w:t>
      </w:r>
      <w:bookmarkEnd w:id="13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</w:pPr>
      <w:bookmarkStart w:id="14" w:name="_Toc413363559"/>
      <w:r>
        <w:rPr>
          <w:rFonts w:hint="eastAsia"/>
        </w:rPr>
        <w:t>下载</w:t>
      </w:r>
      <w:r>
        <w:t>及安装</w:t>
      </w:r>
      <w:r>
        <w:t>MySQL</w:t>
      </w:r>
      <w:bookmarkEnd w:id="14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</w:pPr>
      <w:bookmarkStart w:id="15" w:name="_Toc413363560"/>
      <w:r>
        <w:rPr>
          <w:rFonts w:hint="eastAsia"/>
        </w:rPr>
        <w:t>下载</w:t>
      </w:r>
      <w:r>
        <w:t>及安装</w:t>
      </w:r>
      <w:r>
        <w:t>Tomcat</w:t>
      </w:r>
      <w:bookmarkEnd w:id="15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proofErr w:type="gramStart"/>
      <w:r w:rsidRPr="00D845BD">
        <w:rPr>
          <w:rFonts w:hint="eastAsia"/>
          <w:b/>
        </w:rPr>
        <w:t>;%</w:t>
      </w:r>
      <w:proofErr w:type="gramEnd"/>
      <w:r w:rsidRPr="00D845BD">
        <w:rPr>
          <w:rFonts w:hint="eastAsia"/>
          <w:b/>
        </w:rPr>
        <w:t>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</w:pPr>
      <w:bookmarkStart w:id="16" w:name="_Toc413363561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6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7" w:name="_Toc413363562"/>
      <w:r>
        <w:rPr>
          <w:rFonts w:hint="eastAsia"/>
        </w:rPr>
        <w:lastRenderedPageBreak/>
        <w:t>项目</w:t>
      </w:r>
      <w:r>
        <w:t>目录结构说明</w:t>
      </w:r>
      <w:bookmarkEnd w:id="17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8" w:name="_Toc410072067"/>
      <w:bookmarkStart w:id="19" w:name="_Toc410072138"/>
      <w:bookmarkStart w:id="20" w:name="_Toc410147274"/>
      <w:bookmarkStart w:id="21" w:name="_Toc410149673"/>
      <w:bookmarkStart w:id="22" w:name="_Toc410149818"/>
      <w:bookmarkStart w:id="23" w:name="_Toc410149885"/>
      <w:bookmarkStart w:id="24" w:name="_Toc410319350"/>
      <w:bookmarkStart w:id="25" w:name="_Toc410681872"/>
      <w:bookmarkStart w:id="26" w:name="_Toc410684553"/>
      <w:bookmarkStart w:id="27" w:name="_Toc413363563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8" w:name="_Toc410072068"/>
      <w:bookmarkStart w:id="29" w:name="_Toc410072139"/>
      <w:bookmarkStart w:id="30" w:name="_Toc410147275"/>
      <w:bookmarkStart w:id="31" w:name="_Toc410149674"/>
      <w:bookmarkStart w:id="32" w:name="_Toc410149819"/>
      <w:bookmarkStart w:id="33" w:name="_Toc410149886"/>
      <w:bookmarkStart w:id="34" w:name="_Toc410319351"/>
      <w:bookmarkStart w:id="35" w:name="_Toc410681873"/>
      <w:bookmarkStart w:id="36" w:name="_Toc410684554"/>
      <w:bookmarkStart w:id="37" w:name="_Toc413363564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8" w:name="_Toc410072069"/>
      <w:bookmarkStart w:id="39" w:name="_Toc410072140"/>
      <w:bookmarkStart w:id="40" w:name="_Toc410147276"/>
      <w:bookmarkStart w:id="41" w:name="_Toc410149675"/>
      <w:bookmarkStart w:id="42" w:name="_Toc410149820"/>
      <w:bookmarkStart w:id="43" w:name="_Toc410149887"/>
      <w:bookmarkStart w:id="44" w:name="_Toc410319352"/>
      <w:bookmarkStart w:id="45" w:name="_Toc410681874"/>
      <w:bookmarkStart w:id="46" w:name="_Toc410684555"/>
      <w:bookmarkStart w:id="47" w:name="_Toc413363565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5E65C360" w14:textId="114A0A3A" w:rsidR="000E2307" w:rsidRDefault="000E2307" w:rsidP="000E2307">
      <w:pPr>
        <w:pStyle w:val="Heading2"/>
      </w:pPr>
      <w:bookmarkStart w:id="48" w:name="_Toc413363566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8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proofErr w:type="gramEnd"/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49" w:name="_Toc413363567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9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proofErr w:type="gramEnd"/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50" w:name="_导入项目"/>
      <w:bookmarkStart w:id="51" w:name="_Toc413363568"/>
      <w:bookmarkEnd w:id="50"/>
      <w:r>
        <w:rPr>
          <w:rFonts w:hint="eastAsia"/>
        </w:rPr>
        <w:lastRenderedPageBreak/>
        <w:t>导入</w:t>
      </w:r>
      <w:r>
        <w:t>项目</w:t>
      </w:r>
      <w:bookmarkEnd w:id="51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</w:t>
      </w:r>
      <w:proofErr w:type="gramStart"/>
      <w:r>
        <w:t>本地从</w:t>
      </w:r>
      <w:proofErr w:type="gramEnd"/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52" w:name="_Toc413363569"/>
      <w:r>
        <w:rPr>
          <w:rFonts w:hint="eastAsia"/>
        </w:rPr>
        <w:lastRenderedPageBreak/>
        <w:t>编译</w:t>
      </w:r>
      <w:r>
        <w:t>项目</w:t>
      </w:r>
      <w:bookmarkEnd w:id="52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53" w:name="_Toc413363570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53"/>
    </w:p>
    <w:p w14:paraId="28757C81" w14:textId="71EF92DE" w:rsidR="000D28BE" w:rsidRPr="000D28BE" w:rsidRDefault="00353D34" w:rsidP="000D28BE"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r w:rsidR="00F136C8">
        <w:t>eorder-ws</w:t>
      </w:r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507CDB">
      <w:pPr>
        <w:pStyle w:val="Heading2"/>
      </w:pPr>
      <w:bookmarkStart w:id="54" w:name="_Toc413363571"/>
      <w:r>
        <w:rPr>
          <w:rFonts w:hint="eastAsia"/>
        </w:rPr>
        <w:t>浏览</w:t>
      </w:r>
      <w:r>
        <w:t>菜单</w:t>
      </w:r>
      <w:bookmarkEnd w:id="54"/>
    </w:p>
    <w:p w14:paraId="55F362C5" w14:textId="74337D6C" w:rsidR="00507CDB" w:rsidRPr="00507CDB" w:rsidRDefault="00F136C8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  <w:bookmarkStart w:id="55" w:name="_Toc410319359"/>
      <w:bookmarkEnd w:id="55"/>
    </w:p>
    <w:p w14:paraId="0EE23468" w14:textId="7973438D" w:rsidR="00F136C8" w:rsidRPr="001B3D57" w:rsidRDefault="00F136C8" w:rsidP="001B3D57">
      <w:pPr>
        <w:pStyle w:val="Heading3"/>
      </w:pPr>
      <w:bookmarkStart w:id="56" w:name="_Toc413363572"/>
      <w:r w:rsidRPr="001B3D57">
        <w:rPr>
          <w:rFonts w:hint="eastAsia"/>
        </w:rPr>
        <w:t>功能</w:t>
      </w:r>
      <w:r w:rsidRPr="001B3D57">
        <w:rPr>
          <w:rFonts w:hint="eastAsia"/>
        </w:rPr>
        <w:t>IPO</w:t>
      </w:r>
      <w:r w:rsidRPr="001B3D57">
        <w:rPr>
          <w:rFonts w:hint="eastAsia"/>
        </w:rPr>
        <w:t>图</w:t>
      </w:r>
      <w:bookmarkEnd w:id="56"/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8pt;height:185.25pt" o:ole="">
            <v:imagedata r:id="rId58" o:title=""/>
          </v:shape>
          <o:OLEObject Type="Embed" ProgID="Visio.Drawing.15" ShapeID="_x0000_i1025" DrawAspect="Content" ObjectID="_1487106480" r:id="rId59"/>
        </w:object>
      </w:r>
    </w:p>
    <w:p w14:paraId="6FE00BD2" w14:textId="01327998" w:rsidR="00F136C8" w:rsidRDefault="00F136C8" w:rsidP="001B3D57">
      <w:pPr>
        <w:pStyle w:val="Heading3"/>
      </w:pPr>
      <w:bookmarkStart w:id="57" w:name="_Toc413363573"/>
      <w:r>
        <w:rPr>
          <w:rFonts w:hint="eastAsia"/>
        </w:rPr>
        <w:t>时序图</w:t>
      </w:r>
      <w:bookmarkEnd w:id="57"/>
    </w:p>
    <w:p w14:paraId="6F5B4A4C" w14:textId="5BFE51E8" w:rsidR="00525F81" w:rsidRPr="00525F81" w:rsidRDefault="00B57375" w:rsidP="003C4711">
      <w:pPr>
        <w:pStyle w:val="NoSpacing"/>
        <w:jc w:val="center"/>
      </w:pPr>
      <w:r>
        <w:rPr>
          <w:noProof/>
        </w:rPr>
        <w:drawing>
          <wp:inline distT="0" distB="0" distL="0" distR="0" wp14:anchorId="4699147C" wp14:editId="6EAEC4DF">
            <wp:extent cx="5514975" cy="1281430"/>
            <wp:effectExtent l="0" t="0" r="9525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2015-02-01_22322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A94A" w14:textId="775DA6D9" w:rsidR="00F136C8" w:rsidRDefault="00F136C8" w:rsidP="001B3D57">
      <w:pPr>
        <w:pStyle w:val="Heading3"/>
      </w:pPr>
      <w:bookmarkStart w:id="58" w:name="_Toc413363574"/>
      <w:r>
        <w:rPr>
          <w:rFonts w:hint="eastAsia"/>
        </w:rPr>
        <w:t>代码</w:t>
      </w:r>
      <w:r>
        <w:t>构成</w:t>
      </w:r>
      <w:bookmarkEnd w:id="58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2DA319D5" w:rsidR="005E191C" w:rsidRDefault="00B82DCB" w:rsidP="005E191C">
            <w:pPr>
              <w:pStyle w:val="NoSpacing"/>
            </w:pPr>
            <w:r>
              <w:rPr>
                <w:rFonts w:hint="eastAsia"/>
              </w:rPr>
              <w:t>包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7B440F" w14:paraId="4E2F8DD0" w14:textId="77777777" w:rsidTr="0074331B">
        <w:tc>
          <w:tcPr>
            <w:tcW w:w="2700" w:type="dxa"/>
          </w:tcPr>
          <w:p w14:paraId="101A6921" w14:textId="64E59A34" w:rsidR="007B440F" w:rsidRDefault="007B440F" w:rsidP="005E191C">
            <w:pPr>
              <w:pStyle w:val="NoSpacing"/>
            </w:pPr>
            <w:r>
              <w:lastRenderedPageBreak/>
              <w:t>DishDao.java</w:t>
            </w:r>
          </w:p>
        </w:tc>
        <w:tc>
          <w:tcPr>
            <w:tcW w:w="3150" w:type="dxa"/>
          </w:tcPr>
          <w:p w14:paraId="603FD673" w14:textId="5B084733" w:rsidR="007B440F" w:rsidRDefault="007B440F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0C12F437" w14:textId="5D919104" w:rsidR="007B440F" w:rsidRDefault="007B440F" w:rsidP="005E191C">
            <w:pPr>
              <w:pStyle w:val="NoSpacing"/>
            </w:pPr>
            <w:r>
              <w:rPr>
                <w:rFonts w:hint="eastAsia"/>
              </w:rPr>
              <w:t>菜品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E82672" w14:paraId="1501C7B9" w14:textId="77777777" w:rsidTr="0074331B">
        <w:tc>
          <w:tcPr>
            <w:tcW w:w="2700" w:type="dxa"/>
          </w:tcPr>
          <w:p w14:paraId="0F2E75AA" w14:textId="0057BAAF" w:rsidR="00E82672" w:rsidRDefault="00E82672" w:rsidP="005E191C">
            <w:pPr>
              <w:pStyle w:val="NoSpacing"/>
            </w:pPr>
            <w:r>
              <w:t>BaseDao</w:t>
            </w:r>
          </w:p>
        </w:tc>
        <w:tc>
          <w:tcPr>
            <w:tcW w:w="3150" w:type="dxa"/>
          </w:tcPr>
          <w:p w14:paraId="0464B129" w14:textId="40A18113" w:rsidR="00E82672" w:rsidRDefault="00E82672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5ED206D" w14:textId="3FB88BFD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数据访问对象的基类，定义了数据库</w:t>
            </w:r>
            <w:r>
              <w:t>CRUD</w:t>
            </w:r>
            <w:r>
              <w:t>等基本操作接口</w:t>
            </w:r>
          </w:p>
        </w:tc>
      </w:tr>
      <w:tr w:rsidR="00E82672" w14:paraId="053E3D0B" w14:textId="77777777" w:rsidTr="0074331B">
        <w:tc>
          <w:tcPr>
            <w:tcW w:w="2700" w:type="dxa"/>
          </w:tcPr>
          <w:p w14:paraId="16634258" w14:textId="25DF3D35" w:rsidR="00E82672" w:rsidRDefault="00E82672" w:rsidP="005E191C">
            <w:pPr>
              <w:pStyle w:val="NoSpacing"/>
            </w:pPr>
            <w:r>
              <w:t>HibernateBaseDao</w:t>
            </w:r>
          </w:p>
        </w:tc>
        <w:tc>
          <w:tcPr>
            <w:tcW w:w="3150" w:type="dxa"/>
          </w:tcPr>
          <w:p w14:paraId="78F4EE3A" w14:textId="0FE05A5A" w:rsidR="00E82672" w:rsidRDefault="00E82672" w:rsidP="005E191C">
            <w:pPr>
              <w:pStyle w:val="NoSpacing"/>
            </w:pPr>
            <w:r>
              <w:t>com.innovaee.eroder.dao.hibernate</w:t>
            </w:r>
          </w:p>
        </w:tc>
        <w:tc>
          <w:tcPr>
            <w:tcW w:w="2943" w:type="dxa"/>
          </w:tcPr>
          <w:p w14:paraId="6764131D" w14:textId="2375173E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基于</w:t>
            </w:r>
            <w:r>
              <w:t>Hibernate</w:t>
            </w:r>
            <w:r>
              <w:t>的</w:t>
            </w:r>
            <w:r>
              <w:t>BaseDao</w:t>
            </w:r>
            <w:r>
              <w:t>实现类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1B3D57">
      <w:pPr>
        <w:pStyle w:val="Heading3"/>
      </w:pPr>
      <w:bookmarkStart w:id="59" w:name="_Toc413363575"/>
      <w:r>
        <w:rPr>
          <w:rFonts w:hint="eastAsia"/>
        </w:rPr>
        <w:t>类图</w:t>
      </w:r>
      <w:bookmarkEnd w:id="59"/>
    </w:p>
    <w:p w14:paraId="29D4621F" w14:textId="06837B39" w:rsidR="00D80627" w:rsidRPr="00D80627" w:rsidRDefault="00726CE7" w:rsidP="00550F11">
      <w:pPr>
        <w:pStyle w:val="NoSpacing"/>
        <w:jc w:val="center"/>
      </w:pPr>
      <w:r>
        <w:rPr>
          <w:noProof/>
        </w:rPr>
        <w:drawing>
          <wp:inline distT="0" distB="0" distL="0" distR="0" wp14:anchorId="7D1AF4AC" wp14:editId="317ECFC0">
            <wp:extent cx="5514975" cy="385953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-01-31_21125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F957" w14:textId="3761FEE3" w:rsidR="00F136C8" w:rsidRDefault="00F136C8" w:rsidP="001B3D57">
      <w:pPr>
        <w:pStyle w:val="Heading3"/>
      </w:pPr>
      <w:bookmarkStart w:id="60" w:name="_Toc413363576"/>
      <w:r>
        <w:rPr>
          <w:rFonts w:hint="eastAsia"/>
        </w:rPr>
        <w:t>配置</w:t>
      </w:r>
      <w:r>
        <w:t>文件说明</w:t>
      </w:r>
      <w:bookmarkEnd w:id="60"/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t>@XmlRootElement</w:t>
      </w:r>
    </w:p>
    <w:p w14:paraId="32F70C30" w14:textId="49D1827E" w:rsidR="00C901BF" w:rsidRPr="00C901BF" w:rsidRDefault="00C901BF" w:rsidP="00C901BF">
      <w:pPr>
        <w:pStyle w:val="CodeText"/>
      </w:pPr>
      <w:r>
        <w:lastRenderedPageBreak/>
        <w:t xml:space="preserve">public class Category extends BaseEntity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</w:pPr>
      <w:r>
        <w:t>}</w:t>
      </w:r>
    </w:p>
    <w:p w14:paraId="457C1EC2" w14:textId="4E31B21E" w:rsidR="00F136C8" w:rsidRDefault="00F136C8" w:rsidP="001B3D57">
      <w:pPr>
        <w:pStyle w:val="Heading3"/>
      </w:pPr>
      <w:bookmarkStart w:id="61" w:name="_Toc413363577"/>
      <w:r>
        <w:rPr>
          <w:rFonts w:hint="eastAsia"/>
        </w:rPr>
        <w:t>数据库</w:t>
      </w:r>
      <w:r>
        <w:t>脚本说明</w:t>
      </w:r>
      <w:bookmarkEnd w:id="61"/>
    </w:p>
    <w:p w14:paraId="4A5683C3" w14:textId="77777777" w:rsidR="00E741EF" w:rsidRDefault="00E741EF" w:rsidP="00E741EF">
      <w:pPr>
        <w:pStyle w:val="CodeText"/>
      </w:pPr>
      <w:r>
        <w:t>-- ----------------------------</w:t>
      </w:r>
    </w:p>
    <w:p w14:paraId="7409AF5F" w14:textId="77777777" w:rsidR="00E741EF" w:rsidRDefault="00E741EF" w:rsidP="00E741EF">
      <w:pPr>
        <w:pStyle w:val="CodeText"/>
      </w:pPr>
      <w:r>
        <w:t>-- Table structure for `t_category`</w:t>
      </w:r>
    </w:p>
    <w:p w14:paraId="3299C00E" w14:textId="77777777" w:rsidR="00E741EF" w:rsidRDefault="00E741EF" w:rsidP="00E741EF">
      <w:pPr>
        <w:pStyle w:val="CodeText"/>
      </w:pPr>
      <w:r>
        <w:t>-- ----------------------------</w:t>
      </w:r>
    </w:p>
    <w:p w14:paraId="4F69AC55" w14:textId="77777777" w:rsidR="00E741EF" w:rsidRDefault="00E741EF" w:rsidP="00E741EF">
      <w:pPr>
        <w:pStyle w:val="CodeText"/>
      </w:pPr>
      <w:r>
        <w:t>DROP TABLE IF EXISTS `t_category`;</w:t>
      </w:r>
    </w:p>
    <w:p w14:paraId="24050B27" w14:textId="77777777" w:rsidR="00E741EF" w:rsidRDefault="00E741EF" w:rsidP="00E741EF">
      <w:pPr>
        <w:pStyle w:val="CodeText"/>
      </w:pPr>
      <w:r>
        <w:t>CREATE TABLE `t_category` (</w:t>
      </w:r>
    </w:p>
    <w:p w14:paraId="70899B93" w14:textId="6DC33562" w:rsidR="00E741EF" w:rsidRDefault="00E741EF" w:rsidP="00E741EF">
      <w:pPr>
        <w:pStyle w:val="CodeText"/>
      </w:pPr>
      <w:r>
        <w:t xml:space="preserve">  `</w:t>
      </w:r>
      <w:r w:rsidR="00726CE7">
        <w:t xml:space="preserve"> </w:t>
      </w:r>
      <w:r>
        <w:t>id` int(32) NOT NULL AUTO_INCREMENT,</w:t>
      </w:r>
    </w:p>
    <w:p w14:paraId="6A225062" w14:textId="77777777" w:rsidR="00E741EF" w:rsidRDefault="00E741EF" w:rsidP="00E741EF">
      <w:pPr>
        <w:pStyle w:val="CodeText"/>
      </w:pPr>
      <w:r>
        <w:t xml:space="preserve">  `category_name` varchar(128) DEFAULT NULL,</w:t>
      </w:r>
    </w:p>
    <w:p w14:paraId="4172B4B7" w14:textId="77777777" w:rsidR="00E741EF" w:rsidRDefault="00E741EF" w:rsidP="00E741EF">
      <w:pPr>
        <w:pStyle w:val="CodeText"/>
      </w:pPr>
      <w:r>
        <w:t xml:space="preserve">  `category_picture` varchar(256) DEFAULT NULL,</w:t>
      </w:r>
    </w:p>
    <w:p w14:paraId="688BA6A5" w14:textId="77777777" w:rsidR="00E741EF" w:rsidRDefault="00E741EF" w:rsidP="00E741EF">
      <w:pPr>
        <w:pStyle w:val="CodeText"/>
      </w:pPr>
      <w:r>
        <w:t xml:space="preserve">  `create_at` datetime DEFAULT NULL,</w:t>
      </w:r>
    </w:p>
    <w:p w14:paraId="508503CC" w14:textId="77777777" w:rsidR="00E741EF" w:rsidRDefault="00E741EF" w:rsidP="00E741EF">
      <w:pPr>
        <w:pStyle w:val="CodeText"/>
      </w:pPr>
      <w:r>
        <w:t xml:space="preserve">  `update_at` datetime DEFAULT NULL,</w:t>
      </w:r>
    </w:p>
    <w:p w14:paraId="19EF8C9E" w14:textId="64584616" w:rsidR="00E741EF" w:rsidRDefault="00726CE7" w:rsidP="00E741EF">
      <w:pPr>
        <w:pStyle w:val="CodeText"/>
      </w:pPr>
      <w:r>
        <w:t xml:space="preserve">  PRIMARY KEY (`</w:t>
      </w:r>
      <w:r w:rsidR="00E741EF">
        <w:t>id`)</w:t>
      </w:r>
    </w:p>
    <w:p w14:paraId="15F24545" w14:textId="77777777" w:rsidR="00E741EF" w:rsidRPr="00D07FEF" w:rsidRDefault="00E741EF" w:rsidP="00E741EF">
      <w:pPr>
        <w:pStyle w:val="CodeText"/>
      </w:pPr>
      <w:r>
        <w:t>) ENGINE=InnoDB AUTO_INCREMENT=11 DEFAULT CHARSET=utf8;</w:t>
      </w:r>
    </w:p>
    <w:p w14:paraId="1C8102F4" w14:textId="7BC1869F" w:rsidR="00C901BF" w:rsidRPr="00C901BF" w:rsidRDefault="00C901BF" w:rsidP="00C901BF"/>
    <w:p w14:paraId="10BFFCBE" w14:textId="77777777" w:rsidR="007B440F" w:rsidRDefault="007B440F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207F9032" w14:textId="34753D5E" w:rsidR="004E1DE9" w:rsidRDefault="00674BDD" w:rsidP="0094671E">
      <w:pPr>
        <w:pStyle w:val="Heading2"/>
      </w:pPr>
      <w:bookmarkStart w:id="62" w:name="_Toc413363578"/>
      <w:r>
        <w:rPr>
          <w:rFonts w:hint="eastAsia"/>
        </w:rPr>
        <w:lastRenderedPageBreak/>
        <w:t>浏览</w:t>
      </w:r>
      <w:r>
        <w:t>菜品</w:t>
      </w:r>
      <w:bookmarkEnd w:id="62"/>
    </w:p>
    <w:p w14:paraId="1F8BDEC1" w14:textId="7708E05A" w:rsidR="004E1DE9" w:rsidRPr="004E1DE9" w:rsidRDefault="004E1DE9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与菜品详情请求</w:t>
      </w:r>
      <w:r w:rsidR="00C824FE">
        <w:rPr>
          <w:rFonts w:hint="eastAsia"/>
        </w:rPr>
        <w:t>。</w:t>
      </w:r>
    </w:p>
    <w:p w14:paraId="694F5C84" w14:textId="4F0C2247" w:rsidR="00C901BF" w:rsidRDefault="004E1DE9" w:rsidP="001B3D57">
      <w:pPr>
        <w:pStyle w:val="Heading3"/>
      </w:pPr>
      <w:bookmarkStart w:id="63" w:name="_Toc413363579"/>
      <w:r w:rsidRPr="004E1DE9">
        <w:rPr>
          <w:rFonts w:hint="eastAsia"/>
        </w:rPr>
        <w:t>功能</w:t>
      </w:r>
      <w:r>
        <w:t>IPO</w:t>
      </w:r>
      <w:r>
        <w:t>图</w:t>
      </w:r>
      <w:bookmarkEnd w:id="63"/>
    </w:p>
    <w:p w14:paraId="4F4BB733" w14:textId="5757511F" w:rsidR="00507CDB" w:rsidRDefault="00507CDB" w:rsidP="00507CDB">
      <w:r>
        <w:object w:dxaOrig="6855" w:dyaOrig="3705" w14:anchorId="5FF1B91C">
          <v:shape id="_x0000_i1026" type="#_x0000_t75" style="width:343.1pt;height:185.25pt" o:ole="">
            <v:imagedata r:id="rId62" o:title=""/>
          </v:shape>
          <o:OLEObject Type="Embed" ProgID="Visio.Drawing.15" ShapeID="_x0000_i1026" DrawAspect="Content" ObjectID="_1487106481" r:id="rId63"/>
        </w:object>
      </w:r>
    </w:p>
    <w:p w14:paraId="4BCFE5F5" w14:textId="77777777" w:rsidR="00507CDB" w:rsidRDefault="00507CDB" w:rsidP="00507CDB"/>
    <w:p w14:paraId="01B5BDBA" w14:textId="22E7BC7E" w:rsidR="00507CDB" w:rsidRPr="00507CDB" w:rsidRDefault="00507CDB" w:rsidP="00507CDB">
      <w:r>
        <w:object w:dxaOrig="6855" w:dyaOrig="3705" w14:anchorId="7FACCAA9">
          <v:shape id="_x0000_i1027" type="#_x0000_t75" style="width:343.1pt;height:185.25pt" o:ole="">
            <v:imagedata r:id="rId64" o:title=""/>
          </v:shape>
          <o:OLEObject Type="Embed" ProgID="Visio.Drawing.15" ShapeID="_x0000_i1027" DrawAspect="Content" ObjectID="_1487106482" r:id="rId65"/>
        </w:object>
      </w:r>
    </w:p>
    <w:p w14:paraId="2CD55E72" w14:textId="1F30ADAE" w:rsidR="004E1DE9" w:rsidRDefault="004E1DE9" w:rsidP="001B3D57">
      <w:pPr>
        <w:pStyle w:val="Heading3"/>
      </w:pPr>
      <w:bookmarkStart w:id="64" w:name="_Toc413363580"/>
      <w:r>
        <w:rPr>
          <w:rFonts w:hint="eastAsia"/>
        </w:rPr>
        <w:t>时序图</w:t>
      </w:r>
      <w:bookmarkEnd w:id="64"/>
    </w:p>
    <w:p w14:paraId="1649D5C3" w14:textId="22D5E5F3" w:rsidR="00507CDB" w:rsidRPr="00507CDB" w:rsidRDefault="007F08A4" w:rsidP="00514B48">
      <w:pPr>
        <w:pStyle w:val="NoSpacing"/>
        <w:jc w:val="center"/>
      </w:pPr>
      <w:r>
        <w:rPr>
          <w:noProof/>
        </w:rPr>
        <w:drawing>
          <wp:inline distT="0" distB="0" distL="0" distR="0" wp14:anchorId="02E35FC4" wp14:editId="2548B253">
            <wp:extent cx="5514975" cy="145034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2015-02-01_22412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04A" w14:textId="6DF08E17" w:rsidR="004E1DE9" w:rsidRDefault="004E1DE9" w:rsidP="001B3D57">
      <w:pPr>
        <w:pStyle w:val="Heading3"/>
      </w:pPr>
      <w:bookmarkStart w:id="65" w:name="_Toc413363581"/>
      <w:r>
        <w:rPr>
          <w:rFonts w:hint="eastAsia"/>
        </w:rPr>
        <w:lastRenderedPageBreak/>
        <w:t>代码</w:t>
      </w:r>
      <w:r>
        <w:t>构成</w:t>
      </w:r>
      <w:bookmarkEnd w:id="65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51CA1" w14:paraId="6C28F51E" w14:textId="77777777" w:rsidTr="00F00C8A">
        <w:tc>
          <w:tcPr>
            <w:tcW w:w="2700" w:type="dxa"/>
            <w:shd w:val="clear" w:color="auto" w:fill="BFBFBF" w:themeFill="background1" w:themeFillShade="BF"/>
          </w:tcPr>
          <w:p w14:paraId="0D365B47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795878C6" w14:textId="361E8379" w:rsidR="00051CA1" w:rsidRDefault="00E92D78" w:rsidP="00F00C8A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21E36CB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51CA1" w14:paraId="3E0F3273" w14:textId="77777777" w:rsidTr="00F00C8A">
        <w:tc>
          <w:tcPr>
            <w:tcW w:w="2700" w:type="dxa"/>
          </w:tcPr>
          <w:p w14:paraId="7A5064E6" w14:textId="2FD62AC4" w:rsidR="00051CA1" w:rsidRPr="00220DB9" w:rsidRDefault="00C865D7" w:rsidP="00F00C8A">
            <w:pPr>
              <w:pStyle w:val="NoSpacing"/>
            </w:pPr>
            <w:r>
              <w:t>Dish</w:t>
            </w:r>
            <w:r w:rsidR="00051CA1">
              <w:t>VO.java</w:t>
            </w:r>
          </w:p>
        </w:tc>
        <w:tc>
          <w:tcPr>
            <w:tcW w:w="3150" w:type="dxa"/>
          </w:tcPr>
          <w:p w14:paraId="793BC60F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052A2D0E" w14:textId="43F8355E" w:rsidR="00051CA1" w:rsidRDefault="00051CA1" w:rsidP="00C865D7">
            <w:pPr>
              <w:pStyle w:val="NoSpacing"/>
            </w:pPr>
            <w:r>
              <w:rPr>
                <w:rFonts w:hint="eastAsia"/>
              </w:rPr>
              <w:t>菜</w:t>
            </w:r>
            <w:r w:rsidR="00C865D7">
              <w:rPr>
                <w:rFonts w:hint="eastAsia"/>
              </w:rPr>
              <w:t>品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 w:rsidR="00C865D7">
              <w:rPr>
                <w:rFonts w:hint="eastAsia"/>
              </w:rPr>
              <w:t>菜品</w:t>
            </w:r>
            <w:r>
              <w:t>列表信息的传递</w:t>
            </w:r>
          </w:p>
        </w:tc>
      </w:tr>
      <w:tr w:rsidR="00051CA1" w14:paraId="50DF9CBA" w14:textId="77777777" w:rsidTr="00F00C8A">
        <w:tc>
          <w:tcPr>
            <w:tcW w:w="2700" w:type="dxa"/>
          </w:tcPr>
          <w:p w14:paraId="680F40BD" w14:textId="16A057E7" w:rsidR="00051CA1" w:rsidRPr="00F63625" w:rsidRDefault="00C865D7" w:rsidP="00F00C8A">
            <w:pPr>
              <w:pStyle w:val="NoSpacing"/>
            </w:pPr>
            <w:r>
              <w:t>Dish</w:t>
            </w:r>
            <w:r w:rsidR="00051CA1">
              <w:t>.java</w:t>
            </w:r>
          </w:p>
        </w:tc>
        <w:tc>
          <w:tcPr>
            <w:tcW w:w="3150" w:type="dxa"/>
          </w:tcPr>
          <w:p w14:paraId="2C338022" w14:textId="77777777" w:rsidR="00051CA1" w:rsidRPr="00C4509E" w:rsidRDefault="00051CA1" w:rsidP="00F00C8A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EC75A4A" w14:textId="193C2552" w:rsidR="00051CA1" w:rsidRPr="00A6508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的</w:t>
            </w:r>
            <w:r w:rsidR="00051CA1">
              <w:rPr>
                <w:rFonts w:hint="eastAsia"/>
              </w:rPr>
              <w:t>实体</w:t>
            </w:r>
            <w:r w:rsidR="00051CA1">
              <w:t>对象，用于</w:t>
            </w:r>
            <w:r w:rsidR="00051CA1">
              <w:rPr>
                <w:rFonts w:hint="eastAsia"/>
              </w:rPr>
              <w:t>建立</w:t>
            </w:r>
            <w:r w:rsidR="00051CA1">
              <w:t>与数据库表的映射</w:t>
            </w:r>
          </w:p>
        </w:tc>
      </w:tr>
      <w:tr w:rsidR="00051CA1" w14:paraId="1ABD4937" w14:textId="77777777" w:rsidTr="00F00C8A">
        <w:tc>
          <w:tcPr>
            <w:tcW w:w="2700" w:type="dxa"/>
          </w:tcPr>
          <w:p w14:paraId="2D8C6F3A" w14:textId="43ACD62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Dao.java</w:t>
            </w:r>
          </w:p>
        </w:tc>
        <w:tc>
          <w:tcPr>
            <w:tcW w:w="3150" w:type="dxa"/>
          </w:tcPr>
          <w:p w14:paraId="7F93CDDF" w14:textId="77777777" w:rsidR="00051CA1" w:rsidRPr="00751FD6" w:rsidRDefault="00051CA1" w:rsidP="00F00C8A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44DE0FD" w14:textId="7D5C8030" w:rsidR="00051CA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对象的数据库访问层</w:t>
            </w:r>
            <w:r w:rsidR="00051CA1">
              <w:rPr>
                <w:rFonts w:hint="eastAsia"/>
              </w:rPr>
              <w:t>，</w:t>
            </w:r>
            <w:r w:rsidR="00051CA1">
              <w:t>用于数据库</w:t>
            </w:r>
            <w:r w:rsidR="00051CA1">
              <w:t>CRUD</w:t>
            </w:r>
            <w:r w:rsidR="00051CA1">
              <w:t>以及查询的调用</w:t>
            </w:r>
          </w:p>
        </w:tc>
      </w:tr>
      <w:tr w:rsidR="00051CA1" w14:paraId="584562F2" w14:textId="77777777" w:rsidTr="00F00C8A">
        <w:tc>
          <w:tcPr>
            <w:tcW w:w="2700" w:type="dxa"/>
          </w:tcPr>
          <w:p w14:paraId="6AAE8DC2" w14:textId="7CBAFC6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Service.java</w:t>
            </w:r>
          </w:p>
        </w:tc>
        <w:tc>
          <w:tcPr>
            <w:tcW w:w="3150" w:type="dxa"/>
          </w:tcPr>
          <w:p w14:paraId="45812FF5" w14:textId="77777777" w:rsidR="00051CA1" w:rsidRPr="00751FD6" w:rsidRDefault="00051CA1" w:rsidP="00F00C8A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081993BD" w14:textId="60AEADD1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对</w:t>
            </w:r>
            <w:r w:rsidR="00C865D7">
              <w:rPr>
                <w:rFonts w:hint="eastAsia"/>
              </w:rPr>
              <w:t>菜品</w:t>
            </w:r>
            <w:r>
              <w:t>Dao</w:t>
            </w:r>
            <w:r>
              <w:t>层的业务封装，进行异常处理</w:t>
            </w:r>
          </w:p>
        </w:tc>
      </w:tr>
      <w:tr w:rsidR="00051CA1" w14:paraId="185BF309" w14:textId="77777777" w:rsidTr="00F00C8A">
        <w:tc>
          <w:tcPr>
            <w:tcW w:w="2700" w:type="dxa"/>
          </w:tcPr>
          <w:p w14:paraId="78F1BAF9" w14:textId="679E4621" w:rsidR="00051CA1" w:rsidRPr="00A1451B" w:rsidRDefault="00C865D7" w:rsidP="00F00C8A">
            <w:pPr>
              <w:pStyle w:val="NoSpacing"/>
            </w:pPr>
            <w:r>
              <w:t>Dish</w:t>
            </w:r>
            <w:r w:rsidR="00051CA1">
              <w:t>Resource.java</w:t>
            </w:r>
          </w:p>
        </w:tc>
        <w:tc>
          <w:tcPr>
            <w:tcW w:w="3150" w:type="dxa"/>
          </w:tcPr>
          <w:p w14:paraId="6C9ED339" w14:textId="77777777" w:rsidR="00051CA1" w:rsidRPr="00751FD6" w:rsidRDefault="00051CA1" w:rsidP="00F00C8A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41A19C9" w14:textId="77777777" w:rsidR="00051CA1" w:rsidRPr="008703D2" w:rsidRDefault="00051CA1" w:rsidP="00F00C8A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57BE8F" w14:textId="77777777" w:rsidR="00051CA1" w:rsidRPr="00051CA1" w:rsidRDefault="00051CA1" w:rsidP="00051CA1"/>
    <w:p w14:paraId="4087F66D" w14:textId="3B0586FE" w:rsidR="004E1DE9" w:rsidRDefault="004E1DE9" w:rsidP="001B3D57">
      <w:pPr>
        <w:pStyle w:val="Heading3"/>
      </w:pPr>
      <w:bookmarkStart w:id="66" w:name="_Toc413363582"/>
      <w:r>
        <w:rPr>
          <w:rFonts w:hint="eastAsia"/>
        </w:rPr>
        <w:lastRenderedPageBreak/>
        <w:t>类图</w:t>
      </w:r>
      <w:bookmarkEnd w:id="66"/>
    </w:p>
    <w:p w14:paraId="304FC457" w14:textId="322370E1" w:rsidR="007B440F" w:rsidRPr="007B440F" w:rsidRDefault="00B57375" w:rsidP="006F3C61">
      <w:pPr>
        <w:pStyle w:val="NoSpacing"/>
        <w:jc w:val="center"/>
      </w:pPr>
      <w:r>
        <w:rPr>
          <w:noProof/>
        </w:rPr>
        <w:drawing>
          <wp:inline distT="0" distB="0" distL="0" distR="0" wp14:anchorId="14AE2A34" wp14:editId="6776C945">
            <wp:extent cx="5514975" cy="4888865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5-02-01_22263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9E7B" w14:textId="2F066111" w:rsidR="004E1DE9" w:rsidRDefault="004E1DE9" w:rsidP="001B3D57">
      <w:pPr>
        <w:pStyle w:val="Heading3"/>
      </w:pPr>
      <w:bookmarkStart w:id="67" w:name="_Toc413363583"/>
      <w:r>
        <w:rPr>
          <w:rFonts w:hint="eastAsia"/>
        </w:rPr>
        <w:t>配置</w:t>
      </w:r>
      <w:r>
        <w:t>文件</w:t>
      </w:r>
      <w:bookmarkEnd w:id="67"/>
    </w:p>
    <w:p w14:paraId="222BEBAF" w14:textId="66DF7C02" w:rsidR="006F3C61" w:rsidRDefault="006F3C61" w:rsidP="006F3C61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Dish.java</w:t>
      </w:r>
      <w:r>
        <w:rPr>
          <w:rFonts w:hint="eastAsia"/>
        </w:rPr>
        <w:t>实体</w:t>
      </w:r>
      <w:r>
        <w:t>类中</w:t>
      </w:r>
    </w:p>
    <w:p w14:paraId="1DFF9ABF" w14:textId="77777777" w:rsidR="006F3C61" w:rsidRDefault="006F3C61" w:rsidP="006F3C61">
      <w:pPr>
        <w:pStyle w:val="CodeText"/>
      </w:pPr>
      <w:r>
        <w:t>@Entity</w:t>
      </w:r>
    </w:p>
    <w:p w14:paraId="71E0442F" w14:textId="77777777" w:rsidR="006F3C61" w:rsidRDefault="006F3C61" w:rsidP="006F3C61">
      <w:pPr>
        <w:pStyle w:val="CodeText"/>
      </w:pPr>
      <w:r>
        <w:t>@Table(name = "t_dish")</w:t>
      </w:r>
    </w:p>
    <w:p w14:paraId="43A4C51F" w14:textId="77777777" w:rsidR="006F3C61" w:rsidRDefault="006F3C61" w:rsidP="006F3C61">
      <w:pPr>
        <w:pStyle w:val="CodeText"/>
      </w:pPr>
      <w:r>
        <w:t>@XmlRootElement</w:t>
      </w:r>
    </w:p>
    <w:p w14:paraId="5BEA174F" w14:textId="48E049B1" w:rsidR="006F3C61" w:rsidRPr="00C901BF" w:rsidRDefault="006F3C61" w:rsidP="006F3C61">
      <w:pPr>
        <w:pStyle w:val="CodeText"/>
      </w:pPr>
      <w:r>
        <w:t xml:space="preserve">public class Dish extends BaseEntity </w:t>
      </w:r>
    </w:p>
    <w:p w14:paraId="522AC2B1" w14:textId="77777777" w:rsidR="006F3C61" w:rsidRDefault="006F3C61" w:rsidP="006F3C61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CD27139" w14:textId="77777777" w:rsidR="006F3C61" w:rsidRPr="006F3C61" w:rsidRDefault="006F3C61" w:rsidP="006F3C61">
      <w:pPr>
        <w:pStyle w:val="CodeText"/>
      </w:pPr>
      <w:r w:rsidRPr="006F3C61">
        <w:t>@Path("/dishes")</w:t>
      </w:r>
    </w:p>
    <w:p w14:paraId="504E5C6A" w14:textId="77777777" w:rsidR="006F3C61" w:rsidRPr="006F3C61" w:rsidRDefault="006F3C61" w:rsidP="006F3C61">
      <w:pPr>
        <w:pStyle w:val="CodeText"/>
      </w:pPr>
      <w:r w:rsidRPr="006F3C61">
        <w:t>public class DishResource extends AbstractBaseResource {</w:t>
      </w:r>
    </w:p>
    <w:p w14:paraId="693C3E00" w14:textId="77777777" w:rsidR="006F3C61" w:rsidRPr="006F3C61" w:rsidRDefault="006F3C61" w:rsidP="006F3C61">
      <w:pPr>
        <w:pStyle w:val="CodeText"/>
      </w:pPr>
    </w:p>
    <w:p w14:paraId="43A8BFE8" w14:textId="77777777" w:rsidR="006F3C61" w:rsidRPr="006F3C61" w:rsidRDefault="006F3C61" w:rsidP="006F3C61">
      <w:pPr>
        <w:pStyle w:val="CodeText"/>
      </w:pPr>
      <w:r w:rsidRPr="006F3C61">
        <w:t xml:space="preserve">    @GET</w:t>
      </w:r>
    </w:p>
    <w:p w14:paraId="3BD6F030" w14:textId="77777777" w:rsidR="006F3C61" w:rsidRPr="006F3C61" w:rsidRDefault="006F3C61" w:rsidP="006F3C61">
      <w:pPr>
        <w:pStyle w:val="CodeText"/>
      </w:pPr>
      <w:r w:rsidRPr="006F3C61">
        <w:t xml:space="preserve">    @Path("/{dishId}")</w:t>
      </w:r>
    </w:p>
    <w:p w14:paraId="3FC93129" w14:textId="77777777" w:rsidR="006F3C61" w:rsidRPr="006F3C61" w:rsidRDefault="006F3C61" w:rsidP="006F3C61">
      <w:pPr>
        <w:pStyle w:val="CodeText"/>
      </w:pPr>
      <w:r w:rsidRPr="006F3C61">
        <w:t xml:space="preserve">    @Produces({ MediaType.APPLICATION_XML, MediaType.APPLICATION_JSON })</w:t>
      </w:r>
    </w:p>
    <w:p w14:paraId="57711411" w14:textId="3DB1909D" w:rsidR="006F3C61" w:rsidRDefault="006F3C61" w:rsidP="006F3C61">
      <w:pPr>
        <w:pStyle w:val="CodeText"/>
        <w:ind w:firstLine="195"/>
      </w:pPr>
      <w:r w:rsidRPr="006F3C61">
        <w:t>public Map&lt;String, DishVO&gt; getDishById(@PathParam("dishId") Integer dishId)</w:t>
      </w:r>
    </w:p>
    <w:p w14:paraId="716EAB61" w14:textId="4CDB9738" w:rsidR="006F3C61" w:rsidRDefault="006F3C61" w:rsidP="006F3C61">
      <w:pPr>
        <w:pStyle w:val="CodeText"/>
        <w:ind w:firstLine="195"/>
      </w:pPr>
      <w:r>
        <w:t>…</w:t>
      </w:r>
    </w:p>
    <w:p w14:paraId="1F4512D1" w14:textId="37EF9CBD" w:rsidR="006F3C61" w:rsidRPr="006F3C61" w:rsidRDefault="006F3C61" w:rsidP="006F3C61">
      <w:pPr>
        <w:pStyle w:val="CodeText"/>
        <w:ind w:firstLine="195"/>
      </w:pPr>
      <w:r>
        <w:t>}</w:t>
      </w:r>
    </w:p>
    <w:p w14:paraId="55296B7B" w14:textId="35245345" w:rsidR="004E1DE9" w:rsidRDefault="004E1DE9" w:rsidP="001B3D57">
      <w:pPr>
        <w:pStyle w:val="Heading3"/>
      </w:pPr>
      <w:bookmarkStart w:id="68" w:name="_Toc413363584"/>
      <w:r>
        <w:rPr>
          <w:rFonts w:hint="eastAsia"/>
        </w:rPr>
        <w:lastRenderedPageBreak/>
        <w:t>数据库</w:t>
      </w:r>
      <w:r>
        <w:t>脚本</w:t>
      </w:r>
      <w:bookmarkEnd w:id="68"/>
    </w:p>
    <w:p w14:paraId="5760A6FE" w14:textId="77777777" w:rsidR="002A7D15" w:rsidRDefault="002A7D15" w:rsidP="00102650">
      <w:pPr>
        <w:pStyle w:val="CodeText"/>
      </w:pPr>
      <w:r>
        <w:t>-- ----------------------------</w:t>
      </w:r>
    </w:p>
    <w:p w14:paraId="31F34527" w14:textId="77777777" w:rsidR="002A7D15" w:rsidRDefault="002A7D15" w:rsidP="00102650">
      <w:pPr>
        <w:pStyle w:val="CodeText"/>
      </w:pPr>
      <w:r>
        <w:t>-- Table structure for `t_dish`</w:t>
      </w:r>
    </w:p>
    <w:p w14:paraId="5CB0ABB4" w14:textId="77777777" w:rsidR="002A7D15" w:rsidRDefault="002A7D15" w:rsidP="00102650">
      <w:pPr>
        <w:pStyle w:val="CodeText"/>
      </w:pPr>
      <w:r>
        <w:t>-- ----------------------------</w:t>
      </w:r>
    </w:p>
    <w:p w14:paraId="00B7FD9F" w14:textId="77777777" w:rsidR="002A7D15" w:rsidRDefault="002A7D15" w:rsidP="00102650">
      <w:pPr>
        <w:pStyle w:val="CodeText"/>
      </w:pPr>
      <w:r>
        <w:t>DROP TABLE IF EXISTS `t_dish`;</w:t>
      </w:r>
    </w:p>
    <w:p w14:paraId="2D897F73" w14:textId="77777777" w:rsidR="002A7D15" w:rsidRDefault="002A7D15" w:rsidP="00102650">
      <w:pPr>
        <w:pStyle w:val="CodeText"/>
      </w:pPr>
      <w:r>
        <w:t>CREATE TABLE `t_dish` (</w:t>
      </w:r>
    </w:p>
    <w:p w14:paraId="0EEB2B95" w14:textId="77777777" w:rsidR="002A7D15" w:rsidRDefault="002A7D15" w:rsidP="00102650">
      <w:pPr>
        <w:pStyle w:val="CodeText"/>
      </w:pPr>
      <w:r>
        <w:t xml:space="preserve">  `dish_id` int(32) NOT NULL AUTO_INCREMENT,</w:t>
      </w:r>
    </w:p>
    <w:p w14:paraId="6EF3B912" w14:textId="77777777" w:rsidR="002A7D15" w:rsidRDefault="002A7D15" w:rsidP="00102650">
      <w:pPr>
        <w:pStyle w:val="CodeText"/>
      </w:pPr>
      <w:r>
        <w:t xml:space="preserve">  `category_id` int(32) DEFAULT NULL,</w:t>
      </w:r>
    </w:p>
    <w:p w14:paraId="170FEA1B" w14:textId="77777777" w:rsidR="002A7D15" w:rsidRDefault="002A7D15" w:rsidP="00102650">
      <w:pPr>
        <w:pStyle w:val="CodeText"/>
      </w:pPr>
      <w:r>
        <w:t xml:space="preserve">  `dish_name` varchar(128) DEFAULT NULL,</w:t>
      </w:r>
    </w:p>
    <w:p w14:paraId="5894C1BC" w14:textId="77777777" w:rsidR="002A7D15" w:rsidRDefault="002A7D15" w:rsidP="00102650">
      <w:pPr>
        <w:pStyle w:val="CodeText"/>
      </w:pPr>
      <w:r>
        <w:t xml:space="preserve">  `dish_picture` varchar(256) DEFAULT NULL,</w:t>
      </w:r>
    </w:p>
    <w:p w14:paraId="5DD91E6A" w14:textId="77777777" w:rsidR="002A7D15" w:rsidRDefault="002A7D15" w:rsidP="00102650">
      <w:pPr>
        <w:pStyle w:val="CodeText"/>
      </w:pPr>
      <w:r>
        <w:t xml:space="preserve">  `dish_price` float(64,0) DEFAULT NULL,</w:t>
      </w:r>
    </w:p>
    <w:p w14:paraId="6D70AF88" w14:textId="77777777" w:rsidR="002A7D15" w:rsidRDefault="002A7D15" w:rsidP="00102650">
      <w:pPr>
        <w:pStyle w:val="CodeText"/>
      </w:pPr>
      <w:r>
        <w:t xml:space="preserve">  `on_sell` tinyint(1) DEFAULT NULL,</w:t>
      </w:r>
    </w:p>
    <w:p w14:paraId="170AEB3F" w14:textId="77777777" w:rsidR="002A7D15" w:rsidRDefault="002A7D15" w:rsidP="00102650">
      <w:pPr>
        <w:pStyle w:val="CodeText"/>
      </w:pPr>
      <w:r>
        <w:t xml:space="preserve">  `misc` varchar(128) DEFAULT NULL,</w:t>
      </w:r>
    </w:p>
    <w:p w14:paraId="18EF86A9" w14:textId="77777777" w:rsidR="002A7D15" w:rsidRDefault="002A7D15" w:rsidP="00102650">
      <w:pPr>
        <w:pStyle w:val="CodeText"/>
      </w:pPr>
      <w:r>
        <w:t xml:space="preserve">  `create_at` datetime DEFAULT NULL,</w:t>
      </w:r>
    </w:p>
    <w:p w14:paraId="380DD2C4" w14:textId="77777777" w:rsidR="002A7D15" w:rsidRDefault="002A7D15" w:rsidP="00102650">
      <w:pPr>
        <w:pStyle w:val="CodeText"/>
      </w:pPr>
      <w:r>
        <w:t xml:space="preserve">  `update_at` datetime DEFAULT NULL,</w:t>
      </w:r>
    </w:p>
    <w:p w14:paraId="055B8D16" w14:textId="77777777" w:rsidR="002A7D15" w:rsidRDefault="002A7D15" w:rsidP="00102650">
      <w:pPr>
        <w:pStyle w:val="CodeText"/>
      </w:pPr>
      <w:r>
        <w:t xml:space="preserve">  PRIMARY KEY (`dish_id`)</w:t>
      </w:r>
    </w:p>
    <w:p w14:paraId="6E33ECEC" w14:textId="24403D57" w:rsidR="002A7D15" w:rsidRDefault="002A7D15" w:rsidP="00102650">
      <w:pPr>
        <w:pStyle w:val="CodeText"/>
      </w:pPr>
      <w:r>
        <w:t>) ENGINE=InnoDB AUTO_INCREMENT=60 DEFAULT CHARSET=utf8;</w:t>
      </w:r>
    </w:p>
    <w:p w14:paraId="591514FD" w14:textId="77777777" w:rsidR="002A7D15" w:rsidRPr="002A7D15" w:rsidRDefault="002A7D15" w:rsidP="002A7D15"/>
    <w:p w14:paraId="198EC606" w14:textId="1D519B61" w:rsidR="003E3C38" w:rsidRDefault="003E3C38" w:rsidP="0094671E">
      <w:pPr>
        <w:pStyle w:val="Heading2"/>
      </w:pPr>
      <w:bookmarkStart w:id="69" w:name="_Toc413363585"/>
      <w:r>
        <w:rPr>
          <w:rFonts w:hint="eastAsia"/>
        </w:rPr>
        <w:t>获取</w:t>
      </w:r>
      <w:r>
        <w:t>会员信息</w:t>
      </w:r>
      <w:bookmarkEnd w:id="69"/>
    </w:p>
    <w:p w14:paraId="7A7B3955" w14:textId="32EA3BAA" w:rsidR="005B4B0A" w:rsidRDefault="00526E57" w:rsidP="001B3D57">
      <w:pPr>
        <w:pStyle w:val="Heading3"/>
      </w:pPr>
      <w:bookmarkStart w:id="70" w:name="_Toc413363586"/>
      <w:r>
        <w:rPr>
          <w:rFonts w:hint="eastAsia"/>
        </w:rPr>
        <w:t>功能</w:t>
      </w:r>
      <w:r>
        <w:t>IPO</w:t>
      </w:r>
      <w:r>
        <w:t>图</w:t>
      </w:r>
      <w:bookmarkEnd w:id="70"/>
    </w:p>
    <w:p w14:paraId="5DD8617E" w14:textId="126543C8" w:rsidR="00E548B4" w:rsidRDefault="008A66B0" w:rsidP="00E548B4">
      <w:r>
        <w:object w:dxaOrig="6855" w:dyaOrig="3705" w14:anchorId="441C729A">
          <v:shape id="_x0000_i1028" type="#_x0000_t75" style="width:343.1pt;height:185.25pt" o:ole="">
            <v:imagedata r:id="rId68" o:title=""/>
          </v:shape>
          <o:OLEObject Type="Embed" ProgID="Visio.Drawing.15" ShapeID="_x0000_i1028" DrawAspect="Content" ObjectID="_1487106483" r:id="rId69"/>
        </w:object>
      </w:r>
    </w:p>
    <w:p w14:paraId="5DBB76C9" w14:textId="77777777" w:rsidR="00983E84" w:rsidRPr="00E548B4" w:rsidRDefault="00983E84" w:rsidP="00E548B4"/>
    <w:p w14:paraId="5EFFB7BB" w14:textId="33152330" w:rsidR="00526E57" w:rsidRDefault="00526E57" w:rsidP="001B3D57">
      <w:pPr>
        <w:pStyle w:val="Heading3"/>
      </w:pPr>
      <w:bookmarkStart w:id="71" w:name="_Toc413363587"/>
      <w:r>
        <w:rPr>
          <w:rFonts w:hint="eastAsia"/>
        </w:rPr>
        <w:lastRenderedPageBreak/>
        <w:t>时序图</w:t>
      </w:r>
      <w:bookmarkEnd w:id="71"/>
    </w:p>
    <w:p w14:paraId="51E60E38" w14:textId="4F273712" w:rsidR="008A66B0" w:rsidRPr="008A66B0" w:rsidRDefault="00A567A7" w:rsidP="008A66B0">
      <w:r>
        <w:rPr>
          <w:noProof/>
        </w:rPr>
        <w:drawing>
          <wp:inline distT="0" distB="0" distL="0" distR="0" wp14:anchorId="2E7896AA" wp14:editId="0BFE7B2B">
            <wp:extent cx="5514975" cy="1976120"/>
            <wp:effectExtent l="0" t="0" r="9525" b="508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2015-02-01_23070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B94F" w14:textId="45C5A35B" w:rsidR="00526E57" w:rsidRDefault="00526E57" w:rsidP="001B3D57">
      <w:pPr>
        <w:pStyle w:val="Heading3"/>
      </w:pPr>
      <w:bookmarkStart w:id="72" w:name="_Toc413363588"/>
      <w:r>
        <w:rPr>
          <w:rFonts w:hint="eastAsia"/>
        </w:rPr>
        <w:t>代码</w:t>
      </w:r>
      <w:r>
        <w:t>构成</w:t>
      </w:r>
      <w:bookmarkEnd w:id="72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A567A7" w14:paraId="5C401823" w14:textId="77777777" w:rsidTr="007E7B9D">
        <w:tc>
          <w:tcPr>
            <w:tcW w:w="2700" w:type="dxa"/>
            <w:shd w:val="clear" w:color="auto" w:fill="BFBFBF" w:themeFill="background1" w:themeFillShade="BF"/>
          </w:tcPr>
          <w:p w14:paraId="294C055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64750AA8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7926B02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A567A7" w14:paraId="42C7B995" w14:textId="77777777" w:rsidTr="007E7B9D">
        <w:tc>
          <w:tcPr>
            <w:tcW w:w="2700" w:type="dxa"/>
          </w:tcPr>
          <w:p w14:paraId="21EAE66F" w14:textId="098E9DBA" w:rsidR="00A567A7" w:rsidRPr="00220DB9" w:rsidRDefault="00A567A7" w:rsidP="007E7B9D">
            <w:pPr>
              <w:pStyle w:val="NoSpacing"/>
            </w:pPr>
            <w:r>
              <w:t>UserVO.java</w:t>
            </w:r>
          </w:p>
        </w:tc>
        <w:tc>
          <w:tcPr>
            <w:tcW w:w="3150" w:type="dxa"/>
          </w:tcPr>
          <w:p w14:paraId="4B97037F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7B6DEA70" w14:textId="3BD526FF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用于用户</w:t>
            </w:r>
            <w:r>
              <w:t>列表信息的传递</w:t>
            </w:r>
          </w:p>
        </w:tc>
      </w:tr>
      <w:tr w:rsidR="00A567A7" w14:paraId="3B706F9B" w14:textId="77777777" w:rsidTr="007E7B9D">
        <w:tc>
          <w:tcPr>
            <w:tcW w:w="2700" w:type="dxa"/>
          </w:tcPr>
          <w:p w14:paraId="03275C61" w14:textId="6B133A74" w:rsidR="00A567A7" w:rsidRPr="00F63625" w:rsidRDefault="00A567A7" w:rsidP="007E7B9D">
            <w:pPr>
              <w:pStyle w:val="NoSpacing"/>
            </w:pPr>
            <w:r>
              <w:t>User.java</w:t>
            </w:r>
          </w:p>
        </w:tc>
        <w:tc>
          <w:tcPr>
            <w:tcW w:w="3150" w:type="dxa"/>
          </w:tcPr>
          <w:p w14:paraId="180FA126" w14:textId="77777777" w:rsidR="00A567A7" w:rsidRPr="00C4509E" w:rsidRDefault="00A567A7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2AA5F338" w14:textId="23E81BD1" w:rsidR="00A567A7" w:rsidRPr="00A65081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A567A7" w14:paraId="1D34A8CD" w14:textId="77777777" w:rsidTr="007E7B9D">
        <w:tc>
          <w:tcPr>
            <w:tcW w:w="2700" w:type="dxa"/>
          </w:tcPr>
          <w:p w14:paraId="637652FD" w14:textId="7F7ADE3B" w:rsidR="00A567A7" w:rsidRPr="00E159A1" w:rsidRDefault="00A567A7" w:rsidP="007E7B9D">
            <w:pPr>
              <w:pStyle w:val="NoSpacing"/>
            </w:pPr>
            <w:r>
              <w:t>UserDao.java</w:t>
            </w:r>
          </w:p>
        </w:tc>
        <w:tc>
          <w:tcPr>
            <w:tcW w:w="3150" w:type="dxa"/>
          </w:tcPr>
          <w:p w14:paraId="4D5AB144" w14:textId="77777777" w:rsidR="00A567A7" w:rsidRPr="00751FD6" w:rsidRDefault="00A567A7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B4F531F" w14:textId="390C36AA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A567A7" w14:paraId="5602A935" w14:textId="77777777" w:rsidTr="007E7B9D">
        <w:tc>
          <w:tcPr>
            <w:tcW w:w="2700" w:type="dxa"/>
          </w:tcPr>
          <w:p w14:paraId="083C8077" w14:textId="1D5FDEEE" w:rsidR="00A567A7" w:rsidRPr="00E159A1" w:rsidRDefault="00A567A7" w:rsidP="007E7B9D">
            <w:pPr>
              <w:pStyle w:val="NoSpacing"/>
            </w:pPr>
            <w:r>
              <w:t>UserService.java</w:t>
            </w:r>
          </w:p>
        </w:tc>
        <w:tc>
          <w:tcPr>
            <w:tcW w:w="3150" w:type="dxa"/>
          </w:tcPr>
          <w:p w14:paraId="14190D5B" w14:textId="77777777" w:rsidR="00A567A7" w:rsidRPr="00751FD6" w:rsidRDefault="00A567A7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20221169" w14:textId="3D865268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对用户</w:t>
            </w:r>
            <w:r>
              <w:t>Dao</w:t>
            </w:r>
            <w:r>
              <w:t>层的业务封装，进行异常处理</w:t>
            </w:r>
          </w:p>
        </w:tc>
      </w:tr>
      <w:tr w:rsidR="00A567A7" w14:paraId="0A677B80" w14:textId="77777777" w:rsidTr="007E7B9D">
        <w:tc>
          <w:tcPr>
            <w:tcW w:w="2700" w:type="dxa"/>
          </w:tcPr>
          <w:p w14:paraId="3F223BB5" w14:textId="24D567AD" w:rsidR="00A567A7" w:rsidRPr="00A1451B" w:rsidRDefault="00A567A7" w:rsidP="007E7B9D">
            <w:pPr>
              <w:pStyle w:val="NoSpacing"/>
            </w:pPr>
            <w:r>
              <w:t>UserResource.java</w:t>
            </w:r>
          </w:p>
        </w:tc>
        <w:tc>
          <w:tcPr>
            <w:tcW w:w="3150" w:type="dxa"/>
          </w:tcPr>
          <w:p w14:paraId="1F596659" w14:textId="77777777" w:rsidR="00A567A7" w:rsidRPr="00751FD6" w:rsidRDefault="00A567A7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43B824C5" w14:textId="77777777" w:rsidR="00A567A7" w:rsidRPr="008703D2" w:rsidRDefault="00A567A7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C7D6B8" w14:textId="77777777" w:rsidR="00A567A7" w:rsidRPr="00A567A7" w:rsidRDefault="00A567A7" w:rsidP="00A567A7"/>
    <w:p w14:paraId="4A18ACDB" w14:textId="2FAC1C62" w:rsidR="00526E57" w:rsidRDefault="00526E57" w:rsidP="001B3D57">
      <w:pPr>
        <w:pStyle w:val="Heading3"/>
      </w:pPr>
      <w:bookmarkStart w:id="73" w:name="_Toc413363589"/>
      <w:r>
        <w:rPr>
          <w:rFonts w:hint="eastAsia"/>
        </w:rPr>
        <w:lastRenderedPageBreak/>
        <w:t>类图</w:t>
      </w:r>
      <w:bookmarkEnd w:id="73"/>
    </w:p>
    <w:p w14:paraId="25DFE205" w14:textId="7BEE0CB4" w:rsidR="0038045D" w:rsidRPr="0038045D" w:rsidRDefault="002103E3" w:rsidP="0038045D">
      <w:r>
        <w:rPr>
          <w:noProof/>
        </w:rPr>
        <w:drawing>
          <wp:inline distT="0" distB="0" distL="0" distR="0" wp14:anchorId="766A4FAC" wp14:editId="37384B88">
            <wp:extent cx="5514975" cy="4361180"/>
            <wp:effectExtent l="0" t="0" r="9525" b="127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2015-02-01_23350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B8BC" w14:textId="5A6E7DA0" w:rsidR="00526E57" w:rsidRDefault="00526E57" w:rsidP="001B3D57">
      <w:pPr>
        <w:pStyle w:val="Heading3"/>
      </w:pPr>
      <w:bookmarkStart w:id="74" w:name="_Toc413363590"/>
      <w:r>
        <w:rPr>
          <w:rFonts w:hint="eastAsia"/>
        </w:rPr>
        <w:t>配置</w:t>
      </w:r>
      <w:r w:rsidR="00D319A0">
        <w:t>文件</w:t>
      </w:r>
      <w:bookmarkEnd w:id="74"/>
    </w:p>
    <w:p w14:paraId="42EBB507" w14:textId="53B20B50" w:rsidR="002103E3" w:rsidRDefault="002103E3" w:rsidP="002103E3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User.java</w:t>
      </w:r>
      <w:r>
        <w:rPr>
          <w:rFonts w:hint="eastAsia"/>
        </w:rPr>
        <w:t>实体</w:t>
      </w:r>
      <w:r>
        <w:t>类中</w:t>
      </w:r>
      <w:r w:rsidR="004866BB">
        <w:rPr>
          <w:rFonts w:hint="eastAsia"/>
        </w:rPr>
        <w:t>，</w:t>
      </w:r>
      <w:r w:rsidR="004866BB">
        <w:t>详见代码</w:t>
      </w:r>
    </w:p>
    <w:p w14:paraId="09C39936" w14:textId="77777777" w:rsidR="00345029" w:rsidRDefault="00345029" w:rsidP="00345029">
      <w:pPr>
        <w:pStyle w:val="CodeText"/>
      </w:pPr>
      <w:r>
        <w:t>@Entity</w:t>
      </w:r>
    </w:p>
    <w:p w14:paraId="2FD9651D" w14:textId="77777777" w:rsidR="00345029" w:rsidRDefault="00345029" w:rsidP="00345029">
      <w:pPr>
        <w:pStyle w:val="CodeText"/>
      </w:pPr>
      <w:r>
        <w:t>@Table(name = "T_USER")</w:t>
      </w:r>
    </w:p>
    <w:p w14:paraId="7BD9E892" w14:textId="4208E1BA" w:rsidR="00345029" w:rsidRDefault="00345029" w:rsidP="00345029">
      <w:pPr>
        <w:pStyle w:val="CodeText"/>
      </w:pPr>
      <w:r>
        <w:t>public class User extends BaseEntity {</w:t>
      </w:r>
    </w:p>
    <w:p w14:paraId="61BBDDE8" w14:textId="77777777" w:rsidR="004866BB" w:rsidRPr="00C901BF" w:rsidRDefault="004866BB" w:rsidP="00345029">
      <w:pPr>
        <w:pStyle w:val="CodeText"/>
      </w:pPr>
    </w:p>
    <w:p w14:paraId="5739D95D" w14:textId="4CDACAB4" w:rsidR="002103E3" w:rsidRDefault="002103E3" w:rsidP="002103E3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UserResource.java</w:t>
      </w:r>
      <w:r>
        <w:rPr>
          <w:rFonts w:hint="eastAsia"/>
        </w:rPr>
        <w:t>资源</w:t>
      </w:r>
      <w:r>
        <w:t>类中</w:t>
      </w:r>
      <w:r w:rsidR="00C94DBB">
        <w:rPr>
          <w:rFonts w:hint="eastAsia"/>
        </w:rPr>
        <w:t>，</w:t>
      </w:r>
      <w:r w:rsidR="00C94DBB">
        <w:t>详见代码</w:t>
      </w:r>
    </w:p>
    <w:p w14:paraId="088E283B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@Path("/users")</w:t>
      </w:r>
    </w:p>
    <w:p w14:paraId="50AA1DEC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public class UserResource {</w:t>
      </w:r>
    </w:p>
    <w:p w14:paraId="294AD34F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</w:p>
    <w:p w14:paraId="369938BE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@GET</w:t>
      </w:r>
    </w:p>
    <w:p w14:paraId="2F22AFF5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@Path("/{cellphone}")</w:t>
      </w:r>
    </w:p>
    <w:p w14:paraId="60C52929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@Scope("request")</w:t>
      </w:r>
    </w:p>
    <w:p w14:paraId="06C8FDF6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@Produces(MediaType.APPLICATION_JSON)</w:t>
      </w:r>
    </w:p>
    <w:p w14:paraId="05B67D52" w14:textId="67C387B4" w:rsidR="002103E3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public Map&lt;String, UserVO&gt; getUserByCellphone</w:t>
      </w:r>
    </w:p>
    <w:p w14:paraId="2CE6DD3F" w14:textId="77777777" w:rsidR="00003EBA" w:rsidRPr="002103E3" w:rsidRDefault="00003EBA" w:rsidP="00656C77"/>
    <w:p w14:paraId="0913B606" w14:textId="77777777" w:rsidR="002A73D0" w:rsidRDefault="002A73D0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63D69ED6" w14:textId="42E93E9C" w:rsidR="00526E57" w:rsidRDefault="00526E57" w:rsidP="001B3D57">
      <w:pPr>
        <w:pStyle w:val="Heading3"/>
      </w:pPr>
      <w:bookmarkStart w:id="75" w:name="_Toc413363591"/>
      <w:r>
        <w:rPr>
          <w:rFonts w:hint="eastAsia"/>
        </w:rPr>
        <w:lastRenderedPageBreak/>
        <w:t>数据库</w:t>
      </w:r>
      <w:r w:rsidR="00D319A0">
        <w:t>脚本</w:t>
      </w:r>
      <w:bookmarkEnd w:id="75"/>
    </w:p>
    <w:p w14:paraId="13761CF6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3541CA08" w14:textId="77777777" w:rsidR="00D845B0" w:rsidRPr="00220DB9" w:rsidRDefault="00D845B0" w:rsidP="00D845B0">
      <w:pPr>
        <w:pStyle w:val="CodeText"/>
      </w:pPr>
      <w:r w:rsidRPr="00220DB9">
        <w:t>-- Table structure for `t_user`</w:t>
      </w:r>
    </w:p>
    <w:p w14:paraId="37F06561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1C6E173A" w14:textId="77777777" w:rsidR="00D845B0" w:rsidRPr="00220DB9" w:rsidRDefault="00D845B0" w:rsidP="00D845B0">
      <w:pPr>
        <w:pStyle w:val="CodeText"/>
      </w:pPr>
      <w:r w:rsidRPr="00220DB9">
        <w:t>DROP TABLE IF EXISTS `t_user`;</w:t>
      </w:r>
    </w:p>
    <w:p w14:paraId="467DCF81" w14:textId="77777777" w:rsidR="00D845B0" w:rsidRPr="00220DB9" w:rsidRDefault="00D845B0" w:rsidP="00D845B0">
      <w:pPr>
        <w:pStyle w:val="CodeText"/>
      </w:pPr>
      <w:r w:rsidRPr="00220DB9">
        <w:t>CREATE TABLE `t_user` (</w:t>
      </w:r>
    </w:p>
    <w:p w14:paraId="638E73FC" w14:textId="77777777" w:rsidR="00D845B0" w:rsidRPr="00220DB9" w:rsidRDefault="00D845B0" w:rsidP="00D845B0">
      <w:pPr>
        <w:pStyle w:val="CodeText"/>
      </w:pPr>
      <w:r>
        <w:t xml:space="preserve">  `</w:t>
      </w:r>
      <w:r w:rsidRPr="00220DB9">
        <w:t>id` int(32) NOT NULL AUTO_INCREMENT,</w:t>
      </w:r>
    </w:p>
    <w:p w14:paraId="6B046881" w14:textId="77777777" w:rsidR="00D845B0" w:rsidRPr="00220DB9" w:rsidRDefault="00D845B0" w:rsidP="00D845B0">
      <w:pPr>
        <w:pStyle w:val="CodeText"/>
      </w:pPr>
      <w:r w:rsidRPr="00220DB9">
        <w:t xml:space="preserve">  `username` varchar(20) COLLATE utf8_bin DEFAULT NULL,</w:t>
      </w:r>
    </w:p>
    <w:p w14:paraId="232A1487" w14:textId="77777777" w:rsidR="00D845B0" w:rsidRPr="00220DB9" w:rsidRDefault="00D845B0" w:rsidP="00D845B0">
      <w:pPr>
        <w:pStyle w:val="CodeText"/>
      </w:pPr>
      <w:r w:rsidRPr="00220DB9">
        <w:t xml:space="preserve">  `password` varchar(256) COLLATE utf8_bin DEFAULT NULL,</w:t>
      </w:r>
    </w:p>
    <w:p w14:paraId="206235AB" w14:textId="77777777" w:rsidR="00D845B0" w:rsidRPr="00220DB9" w:rsidRDefault="00D845B0" w:rsidP="00D845B0">
      <w:pPr>
        <w:pStyle w:val="CodeText"/>
      </w:pPr>
      <w:r w:rsidRPr="00220DB9">
        <w:t xml:space="preserve">  `cellphone` varchar(16) COLLATE utf8_bin DEFAULT NULL,</w:t>
      </w:r>
    </w:p>
    <w:p w14:paraId="72B1A48E" w14:textId="77777777" w:rsidR="00D845B0" w:rsidRPr="00220DB9" w:rsidRDefault="00D845B0" w:rsidP="00D845B0">
      <w:pPr>
        <w:pStyle w:val="CodeText"/>
      </w:pPr>
      <w:r w:rsidRPr="00220DB9">
        <w:t xml:space="preserve">  `user_score` int(32) DEFAULT NULL,</w:t>
      </w:r>
    </w:p>
    <w:p w14:paraId="2402C7B6" w14:textId="77777777" w:rsidR="00D845B0" w:rsidRPr="00220DB9" w:rsidRDefault="00D845B0" w:rsidP="00D845B0">
      <w:pPr>
        <w:pStyle w:val="CodeText"/>
      </w:pPr>
      <w:r w:rsidRPr="00220DB9">
        <w:t xml:space="preserve">  `level_id` int(32) DEFAULT NULL,</w:t>
      </w:r>
    </w:p>
    <w:p w14:paraId="19B448CB" w14:textId="77777777" w:rsidR="00D845B0" w:rsidRPr="00220DB9" w:rsidRDefault="00D845B0" w:rsidP="00D845B0">
      <w:pPr>
        <w:pStyle w:val="CodeText"/>
      </w:pPr>
      <w:r w:rsidRPr="00220DB9">
        <w:t xml:space="preserve">  `user_status` tinyint(1) DEFAULT '1',</w:t>
      </w:r>
    </w:p>
    <w:p w14:paraId="345945A6" w14:textId="77777777" w:rsidR="00D845B0" w:rsidRPr="00220DB9" w:rsidRDefault="00D845B0" w:rsidP="00D845B0">
      <w:pPr>
        <w:pStyle w:val="CodeText"/>
      </w:pPr>
      <w:r w:rsidRPr="00220DB9">
        <w:t xml:space="preserve">  `create_at` datetime DEFAULT NULL,</w:t>
      </w:r>
    </w:p>
    <w:p w14:paraId="5FD1CA18" w14:textId="77777777" w:rsidR="00D845B0" w:rsidRPr="00220DB9" w:rsidRDefault="00D845B0" w:rsidP="00D845B0">
      <w:pPr>
        <w:pStyle w:val="CodeText"/>
      </w:pPr>
      <w:r w:rsidRPr="00220DB9">
        <w:t xml:space="preserve">  `update_at` datetime DEFAULT NULL,</w:t>
      </w:r>
    </w:p>
    <w:p w14:paraId="0E42DDED" w14:textId="77777777" w:rsidR="00D845B0" w:rsidRPr="00220DB9" w:rsidRDefault="00D845B0" w:rsidP="00D845B0">
      <w:pPr>
        <w:pStyle w:val="CodeText"/>
      </w:pPr>
      <w:r w:rsidRPr="00220DB9">
        <w:t xml:space="preserve">  PRIMARY KEY (`user_id`)</w:t>
      </w:r>
    </w:p>
    <w:p w14:paraId="36489375" w14:textId="77777777" w:rsidR="00D845B0" w:rsidRDefault="00D845B0" w:rsidP="00D845B0">
      <w:pPr>
        <w:pStyle w:val="CodeText"/>
      </w:pPr>
      <w:r w:rsidRPr="00220DB9">
        <w:t>) ENGINE=InnoDB AUTO_INCREMENT=21 DEFAULT CHARSET=utf8 COLLATE=utf8_bin COMMENT='user''s basic information';</w:t>
      </w:r>
    </w:p>
    <w:p w14:paraId="78BD5BC2" w14:textId="77777777" w:rsidR="00D845B0" w:rsidRPr="00D845B0" w:rsidRDefault="00D845B0" w:rsidP="00D845B0"/>
    <w:p w14:paraId="2FC296E0" w14:textId="77777777" w:rsidR="00003EBA" w:rsidRPr="00003EBA" w:rsidRDefault="00003EBA" w:rsidP="00003EBA"/>
    <w:p w14:paraId="41CD488A" w14:textId="77777777" w:rsidR="00C2774E" w:rsidRDefault="00C2774E" w:rsidP="0094671E">
      <w:pPr>
        <w:pStyle w:val="Heading2"/>
      </w:pPr>
      <w:bookmarkStart w:id="76" w:name="_Toc413363592"/>
      <w:r>
        <w:rPr>
          <w:rFonts w:hint="eastAsia"/>
        </w:rPr>
        <w:lastRenderedPageBreak/>
        <w:t>浏览</w:t>
      </w:r>
      <w:r>
        <w:t>会员订单历史</w:t>
      </w:r>
      <w:bookmarkEnd w:id="76"/>
    </w:p>
    <w:p w14:paraId="196B3B43" w14:textId="4B4220D5" w:rsidR="00C2774E" w:rsidRDefault="00051D39" w:rsidP="00051D39">
      <w:pPr>
        <w:pStyle w:val="Heading3"/>
      </w:pPr>
      <w:bookmarkStart w:id="77" w:name="_Toc413363593"/>
      <w:r>
        <w:rPr>
          <w:rFonts w:hint="eastAsia"/>
        </w:rPr>
        <w:t>功能</w:t>
      </w:r>
      <w:r>
        <w:t>IPO</w:t>
      </w:r>
      <w:r>
        <w:t>图</w:t>
      </w:r>
      <w:bookmarkEnd w:id="77"/>
    </w:p>
    <w:p w14:paraId="5CE9F4A6" w14:textId="2938BDCD" w:rsidR="00051D39" w:rsidRPr="00051D39" w:rsidRDefault="00051D39" w:rsidP="00051D39">
      <w:r>
        <w:object w:dxaOrig="6901" w:dyaOrig="7650" w14:anchorId="1AF44CF3">
          <v:shape id="_x0000_i1029" type="#_x0000_t75" style="width:345.05pt;height:382.5pt" o:ole="">
            <v:imagedata r:id="rId72" o:title=""/>
          </v:shape>
          <o:OLEObject Type="Embed" ProgID="Visio.Drawing.15" ShapeID="_x0000_i1029" DrawAspect="Content" ObjectID="_1487106484" r:id="rId73"/>
        </w:object>
      </w:r>
    </w:p>
    <w:p w14:paraId="42F26EBC" w14:textId="698EF697" w:rsidR="00051D39" w:rsidRDefault="00051D39" w:rsidP="00051D39">
      <w:pPr>
        <w:pStyle w:val="Heading3"/>
      </w:pPr>
      <w:bookmarkStart w:id="78" w:name="_Toc413363594"/>
      <w:r>
        <w:rPr>
          <w:rFonts w:hint="eastAsia"/>
        </w:rPr>
        <w:t>时序图</w:t>
      </w:r>
      <w:bookmarkEnd w:id="78"/>
    </w:p>
    <w:p w14:paraId="05A1B6D0" w14:textId="1773CE8A" w:rsidR="009019F5" w:rsidRPr="009019F5" w:rsidRDefault="009019F5" w:rsidP="009019F5">
      <w:r>
        <w:rPr>
          <w:noProof/>
        </w:rPr>
        <w:drawing>
          <wp:inline distT="0" distB="0" distL="0" distR="0" wp14:anchorId="50C73FC6" wp14:editId="6E542C46">
            <wp:extent cx="5514975" cy="168021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2015-02-02_00185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BBB" w14:textId="77777777" w:rsidR="00D23568" w:rsidRDefault="00D23568" w:rsidP="007418DE"/>
    <w:p w14:paraId="48E3FAF7" w14:textId="75D58C3B" w:rsidR="00051D39" w:rsidRDefault="00051D39" w:rsidP="00051D39">
      <w:pPr>
        <w:pStyle w:val="Heading3"/>
      </w:pPr>
      <w:bookmarkStart w:id="79" w:name="_Toc413363595"/>
      <w:r>
        <w:rPr>
          <w:rFonts w:hint="eastAsia"/>
        </w:rPr>
        <w:lastRenderedPageBreak/>
        <w:t>代码</w:t>
      </w:r>
      <w:r>
        <w:t>构成</w:t>
      </w:r>
      <w:bookmarkEnd w:id="79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9019F5" w14:paraId="63E29790" w14:textId="77777777" w:rsidTr="009019F5">
        <w:tc>
          <w:tcPr>
            <w:tcW w:w="2700" w:type="dxa"/>
            <w:shd w:val="clear" w:color="auto" w:fill="BFBFBF" w:themeFill="background1" w:themeFillShade="BF"/>
          </w:tcPr>
          <w:p w14:paraId="0EACE214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1969C63A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09E651F3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9019F5" w14:paraId="102B1971" w14:textId="77777777" w:rsidTr="009019F5">
        <w:tc>
          <w:tcPr>
            <w:tcW w:w="2700" w:type="dxa"/>
          </w:tcPr>
          <w:p w14:paraId="06DD69AD" w14:textId="34531E3D" w:rsidR="009019F5" w:rsidRPr="00220DB9" w:rsidRDefault="009019F5" w:rsidP="007E7B9D">
            <w:pPr>
              <w:pStyle w:val="NoSpacing"/>
            </w:pPr>
            <w:r>
              <w:t>OrderVO.java</w:t>
            </w:r>
          </w:p>
        </w:tc>
        <w:tc>
          <w:tcPr>
            <w:tcW w:w="3150" w:type="dxa"/>
          </w:tcPr>
          <w:p w14:paraId="772BB6B6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630D4C0A" w14:textId="6A1AF6D3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 w:rsidR="009019F5">
              <w:t>信息的传递</w:t>
            </w:r>
          </w:p>
        </w:tc>
      </w:tr>
      <w:tr w:rsidR="009019F5" w14:paraId="4D5E369A" w14:textId="77777777" w:rsidTr="009019F5">
        <w:tc>
          <w:tcPr>
            <w:tcW w:w="2700" w:type="dxa"/>
          </w:tcPr>
          <w:p w14:paraId="607BB68D" w14:textId="0B09BB75" w:rsidR="009019F5" w:rsidRPr="00F63625" w:rsidRDefault="009019F5" w:rsidP="007E7B9D">
            <w:pPr>
              <w:pStyle w:val="NoSpacing"/>
            </w:pPr>
            <w:r>
              <w:t>Order.java</w:t>
            </w:r>
          </w:p>
        </w:tc>
        <w:tc>
          <w:tcPr>
            <w:tcW w:w="3150" w:type="dxa"/>
          </w:tcPr>
          <w:p w14:paraId="05172966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649BF04A" w14:textId="55C66719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046D1C7C" w14:textId="77777777" w:rsidTr="009019F5">
        <w:tc>
          <w:tcPr>
            <w:tcW w:w="2700" w:type="dxa"/>
          </w:tcPr>
          <w:p w14:paraId="3261851E" w14:textId="53884F7D" w:rsidR="009019F5" w:rsidRPr="00E159A1" w:rsidRDefault="009019F5" w:rsidP="007E7B9D">
            <w:pPr>
              <w:pStyle w:val="NoSpacing"/>
            </w:pPr>
            <w:r>
              <w:t>OrderDao.java</w:t>
            </w:r>
          </w:p>
        </w:tc>
        <w:tc>
          <w:tcPr>
            <w:tcW w:w="3150" w:type="dxa"/>
          </w:tcPr>
          <w:p w14:paraId="623C9B33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1AE26C" w14:textId="14DDEC49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  <w:tr w:rsidR="009019F5" w14:paraId="13208DBE" w14:textId="77777777" w:rsidTr="009019F5">
        <w:tc>
          <w:tcPr>
            <w:tcW w:w="2700" w:type="dxa"/>
          </w:tcPr>
          <w:p w14:paraId="68EA6CF4" w14:textId="5098FED1" w:rsidR="009019F5" w:rsidRPr="00E159A1" w:rsidRDefault="009019F5" w:rsidP="007E7B9D">
            <w:pPr>
              <w:pStyle w:val="NoSpacing"/>
            </w:pPr>
            <w:r>
              <w:t>OrderService.java</w:t>
            </w:r>
          </w:p>
        </w:tc>
        <w:tc>
          <w:tcPr>
            <w:tcW w:w="3150" w:type="dxa"/>
          </w:tcPr>
          <w:p w14:paraId="0462B76B" w14:textId="77777777" w:rsidR="009019F5" w:rsidRPr="00751FD6" w:rsidRDefault="009019F5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5A233120" w14:textId="441EF82B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对</w:t>
            </w:r>
            <w:r w:rsidR="00E82672">
              <w:rPr>
                <w:rFonts w:hint="eastAsia"/>
              </w:rPr>
              <w:t>订单</w:t>
            </w:r>
            <w:r>
              <w:t>Dao</w:t>
            </w:r>
            <w:r>
              <w:t>层的业务封装，进行异常处理</w:t>
            </w:r>
          </w:p>
        </w:tc>
      </w:tr>
      <w:tr w:rsidR="009019F5" w14:paraId="6AF1DD2A" w14:textId="77777777" w:rsidTr="009019F5">
        <w:tc>
          <w:tcPr>
            <w:tcW w:w="2700" w:type="dxa"/>
          </w:tcPr>
          <w:p w14:paraId="62EA61D3" w14:textId="45F2813D" w:rsidR="009019F5" w:rsidRPr="00A1451B" w:rsidRDefault="009019F5" w:rsidP="007E7B9D">
            <w:pPr>
              <w:pStyle w:val="NoSpacing"/>
            </w:pPr>
            <w:r>
              <w:t>OrderResource.java</w:t>
            </w:r>
          </w:p>
        </w:tc>
        <w:tc>
          <w:tcPr>
            <w:tcW w:w="3150" w:type="dxa"/>
          </w:tcPr>
          <w:p w14:paraId="54B7D782" w14:textId="77777777" w:rsidR="009019F5" w:rsidRPr="00751FD6" w:rsidRDefault="009019F5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BD379BC" w14:textId="77777777" w:rsidR="009019F5" w:rsidRPr="008703D2" w:rsidRDefault="009019F5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9019F5" w14:paraId="1D7883AF" w14:textId="77777777" w:rsidTr="009019F5">
        <w:tc>
          <w:tcPr>
            <w:tcW w:w="2700" w:type="dxa"/>
          </w:tcPr>
          <w:p w14:paraId="65D6EEFF" w14:textId="0EF861CD" w:rsidR="009019F5" w:rsidRPr="00220DB9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VO.java</w:t>
            </w:r>
          </w:p>
        </w:tc>
        <w:tc>
          <w:tcPr>
            <w:tcW w:w="3150" w:type="dxa"/>
          </w:tcPr>
          <w:p w14:paraId="019BA80C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B8A8E0E" w14:textId="71EF2C7C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信息的传递</w:t>
            </w:r>
          </w:p>
        </w:tc>
      </w:tr>
      <w:tr w:rsidR="009019F5" w:rsidRPr="00A65081" w14:paraId="23947E62" w14:textId="77777777" w:rsidTr="009019F5">
        <w:tc>
          <w:tcPr>
            <w:tcW w:w="2700" w:type="dxa"/>
          </w:tcPr>
          <w:p w14:paraId="3360924A" w14:textId="69CCBF93" w:rsidR="009019F5" w:rsidRPr="00F63625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.java</w:t>
            </w:r>
          </w:p>
        </w:tc>
        <w:tc>
          <w:tcPr>
            <w:tcW w:w="3150" w:type="dxa"/>
          </w:tcPr>
          <w:p w14:paraId="1AD8DFD3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0D0F6B4F" w14:textId="7D66EA72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2ABD5CDD" w14:textId="77777777" w:rsidTr="009019F5">
        <w:tc>
          <w:tcPr>
            <w:tcW w:w="2700" w:type="dxa"/>
          </w:tcPr>
          <w:p w14:paraId="12C1306C" w14:textId="6EDE5CE4" w:rsidR="009019F5" w:rsidRPr="00E159A1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Dao.java</w:t>
            </w:r>
          </w:p>
        </w:tc>
        <w:tc>
          <w:tcPr>
            <w:tcW w:w="3150" w:type="dxa"/>
          </w:tcPr>
          <w:p w14:paraId="186B6944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BB21ADC" w14:textId="71F0E374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</w:tbl>
    <w:p w14:paraId="059A61F7" w14:textId="77777777" w:rsidR="009019F5" w:rsidRPr="009019F5" w:rsidRDefault="009019F5" w:rsidP="009019F5"/>
    <w:p w14:paraId="1C71AD0B" w14:textId="50085157" w:rsidR="00051D39" w:rsidRDefault="00051D39" w:rsidP="00051D39">
      <w:pPr>
        <w:pStyle w:val="Heading3"/>
      </w:pPr>
      <w:bookmarkStart w:id="80" w:name="_Toc413363596"/>
      <w:r>
        <w:rPr>
          <w:rFonts w:hint="eastAsia"/>
        </w:rPr>
        <w:lastRenderedPageBreak/>
        <w:t>类图</w:t>
      </w:r>
      <w:bookmarkEnd w:id="80"/>
    </w:p>
    <w:p w14:paraId="4152D5BF" w14:textId="7DCE3015" w:rsidR="00E82672" w:rsidRPr="00E82672" w:rsidRDefault="00E82672" w:rsidP="00E82672">
      <w:r>
        <w:rPr>
          <w:noProof/>
        </w:rPr>
        <w:drawing>
          <wp:inline distT="0" distB="0" distL="0" distR="0" wp14:anchorId="6A179A79" wp14:editId="763ECDAB">
            <wp:extent cx="5514975" cy="4507230"/>
            <wp:effectExtent l="0" t="0" r="9525" b="762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2015-02-02_00262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6858" w14:textId="6250D380" w:rsidR="00051D39" w:rsidRDefault="00051D39" w:rsidP="00051D39">
      <w:pPr>
        <w:pStyle w:val="Heading3"/>
      </w:pPr>
      <w:bookmarkStart w:id="81" w:name="_Toc413363597"/>
      <w:r>
        <w:rPr>
          <w:rFonts w:hint="eastAsia"/>
        </w:rPr>
        <w:t>配置</w:t>
      </w:r>
      <w:r>
        <w:t>文件</w:t>
      </w:r>
      <w:bookmarkEnd w:id="81"/>
    </w:p>
    <w:p w14:paraId="5FBF93B9" w14:textId="39F34D29" w:rsidR="00037F8B" w:rsidRDefault="00037F8B" w:rsidP="00037F8B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Order.java</w:t>
      </w:r>
      <w:r>
        <w:rPr>
          <w:rFonts w:hint="eastAsia"/>
        </w:rPr>
        <w:t>和</w:t>
      </w:r>
      <w:r>
        <w:t>OrderItem.java</w:t>
      </w:r>
      <w:r>
        <w:rPr>
          <w:rFonts w:hint="eastAsia"/>
        </w:rPr>
        <w:t>实体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1A3A7797" w14:textId="77777777" w:rsidR="00037F8B" w:rsidRDefault="00037F8B" w:rsidP="00037F8B">
      <w:pPr>
        <w:pStyle w:val="CodeText"/>
      </w:pPr>
      <w:r>
        <w:t>@Entity</w:t>
      </w:r>
    </w:p>
    <w:p w14:paraId="500A97CC" w14:textId="77777777" w:rsidR="00037F8B" w:rsidRDefault="00037F8B" w:rsidP="00037F8B">
      <w:pPr>
        <w:pStyle w:val="CodeText"/>
      </w:pPr>
      <w:r>
        <w:t>@Table(name = "T_ORDER")</w:t>
      </w:r>
    </w:p>
    <w:p w14:paraId="416E52F0" w14:textId="77777777" w:rsidR="00037F8B" w:rsidRDefault="00037F8B" w:rsidP="00037F8B">
      <w:pPr>
        <w:pStyle w:val="CodeText"/>
      </w:pPr>
      <w:r>
        <w:t>public class Order extends BaseEntity {</w:t>
      </w:r>
    </w:p>
    <w:p w14:paraId="40709542" w14:textId="77777777" w:rsidR="00037F8B" w:rsidRDefault="00037F8B" w:rsidP="00037F8B">
      <w:pPr>
        <w:pStyle w:val="CodeText"/>
      </w:pPr>
      <w:r>
        <w:t xml:space="preserve">        @OneToMany(targetEntity = OrderItem.class, fetch = FetchType.EAGER, mappedBy = "order")</w:t>
      </w:r>
    </w:p>
    <w:p w14:paraId="3A1AD72C" w14:textId="77777777" w:rsidR="00037F8B" w:rsidRDefault="00037F8B" w:rsidP="00037F8B">
      <w:pPr>
        <w:pStyle w:val="CodeText"/>
      </w:pPr>
      <w:r>
        <w:t xml:space="preserve">    public List&lt;OrderItem&gt; getOrderItems() {</w:t>
      </w:r>
    </w:p>
    <w:p w14:paraId="32BD96CA" w14:textId="77777777" w:rsidR="00037F8B" w:rsidRDefault="00037F8B" w:rsidP="00037F8B">
      <w:pPr>
        <w:pStyle w:val="CodeText"/>
      </w:pPr>
      <w:r>
        <w:t xml:space="preserve">    }</w:t>
      </w:r>
    </w:p>
    <w:p w14:paraId="5FF49BDC" w14:textId="2E4E9B20" w:rsidR="00037F8B" w:rsidRDefault="00037F8B" w:rsidP="00037F8B">
      <w:pPr>
        <w:pStyle w:val="CodeText"/>
      </w:pPr>
      <w:r>
        <w:t>}</w:t>
      </w:r>
    </w:p>
    <w:p w14:paraId="18A1E901" w14:textId="77777777" w:rsidR="00037F8B" w:rsidRDefault="00037F8B" w:rsidP="00037F8B">
      <w:pPr>
        <w:pStyle w:val="CodeText"/>
      </w:pPr>
    </w:p>
    <w:p w14:paraId="5A50BC27" w14:textId="77777777" w:rsidR="00037F8B" w:rsidRDefault="00037F8B" w:rsidP="00037F8B">
      <w:pPr>
        <w:pStyle w:val="CodeText"/>
      </w:pPr>
      <w:r>
        <w:t>@Entity</w:t>
      </w:r>
    </w:p>
    <w:p w14:paraId="664F1C33" w14:textId="77777777" w:rsidR="00037F8B" w:rsidRDefault="00037F8B" w:rsidP="00037F8B">
      <w:pPr>
        <w:pStyle w:val="CodeText"/>
      </w:pPr>
      <w:r>
        <w:t>@Table(name = "T_ORDER_ITEM")</w:t>
      </w:r>
    </w:p>
    <w:p w14:paraId="03F9D049" w14:textId="77777777" w:rsidR="00037F8B" w:rsidRDefault="00037F8B" w:rsidP="00037F8B">
      <w:pPr>
        <w:pStyle w:val="CodeText"/>
      </w:pPr>
      <w:r>
        <w:t>public class OrderItem extends BaseEntity {</w:t>
      </w:r>
    </w:p>
    <w:p w14:paraId="21B82862" w14:textId="77777777" w:rsidR="00037F8B" w:rsidRDefault="00037F8B" w:rsidP="00037F8B">
      <w:pPr>
        <w:pStyle w:val="CodeText"/>
      </w:pPr>
      <w:r>
        <w:t xml:space="preserve">    @ManyToOne(targetEntity = Order.class, fetch = FetchType.EAGER)</w:t>
      </w:r>
    </w:p>
    <w:p w14:paraId="30F2035B" w14:textId="77777777" w:rsidR="00037F8B" w:rsidRDefault="00037F8B" w:rsidP="00037F8B">
      <w:pPr>
        <w:pStyle w:val="CodeText"/>
      </w:pPr>
      <w:r>
        <w:t xml:space="preserve">    @JoinColumn(name = "ORDER_ID")</w:t>
      </w:r>
    </w:p>
    <w:p w14:paraId="4F778609" w14:textId="77777777" w:rsidR="00037F8B" w:rsidRDefault="00037F8B" w:rsidP="00037F8B">
      <w:pPr>
        <w:pStyle w:val="CodeText"/>
      </w:pPr>
      <w:r>
        <w:t xml:space="preserve">    public Order getOrder() {</w:t>
      </w:r>
    </w:p>
    <w:p w14:paraId="375DE827" w14:textId="77777777" w:rsidR="00037F8B" w:rsidRDefault="00037F8B" w:rsidP="00037F8B">
      <w:pPr>
        <w:pStyle w:val="CodeText"/>
      </w:pPr>
    </w:p>
    <w:p w14:paraId="289FF4B0" w14:textId="77777777" w:rsidR="00037F8B" w:rsidRDefault="00037F8B" w:rsidP="00037F8B">
      <w:pPr>
        <w:pStyle w:val="CodeText"/>
      </w:pPr>
      <w:r>
        <w:t xml:space="preserve">    }</w:t>
      </w:r>
    </w:p>
    <w:p w14:paraId="16747EB1" w14:textId="1B7AD995" w:rsidR="00037F8B" w:rsidRDefault="00037F8B" w:rsidP="00037F8B">
      <w:pPr>
        <w:pStyle w:val="CodeText"/>
      </w:pPr>
      <w:r>
        <w:t>}</w:t>
      </w:r>
    </w:p>
    <w:p w14:paraId="52F9F435" w14:textId="77777777" w:rsidR="00037F8B" w:rsidRPr="00C901BF" w:rsidRDefault="00037F8B" w:rsidP="00037F8B">
      <w:pPr>
        <w:pStyle w:val="CodeText"/>
      </w:pPr>
    </w:p>
    <w:p w14:paraId="460C3F42" w14:textId="3611448B" w:rsidR="00037F8B" w:rsidRDefault="00037F8B" w:rsidP="00037F8B">
      <w:pPr>
        <w:pStyle w:val="NoSpacing"/>
        <w:numPr>
          <w:ilvl w:val="0"/>
          <w:numId w:val="10"/>
        </w:numPr>
      </w:pPr>
      <w:r>
        <w:lastRenderedPageBreak/>
        <w:t>REST URL</w:t>
      </w:r>
      <w:r>
        <w:t>配置在</w:t>
      </w:r>
      <w:r>
        <w:t>UserResource.java</w:t>
      </w:r>
      <w:r w:rsidR="00E96BA1">
        <w:rPr>
          <w:rFonts w:hint="eastAsia"/>
        </w:rPr>
        <w:t>和</w:t>
      </w:r>
      <w:r w:rsidR="00E96BA1">
        <w:t>OrderResource</w:t>
      </w:r>
      <w:r w:rsidR="003754EC">
        <w:rPr>
          <w:rFonts w:hint="eastAsia"/>
        </w:rPr>
        <w:t>.java</w:t>
      </w:r>
      <w:r>
        <w:rPr>
          <w:rFonts w:hint="eastAsia"/>
        </w:rPr>
        <w:t>资源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6DD0842F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@Path("/users")</w:t>
      </w:r>
    </w:p>
    <w:p w14:paraId="736BE6C6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public class UserResource {</w:t>
      </w:r>
    </w:p>
    <w:p w14:paraId="0D8122C2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@GET</w:t>
      </w:r>
    </w:p>
    <w:p w14:paraId="2E1F247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@Path("/{cellphone}/orders")</w:t>
      </w:r>
    </w:p>
    <w:p w14:paraId="7BC61D8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@Scope("request")</w:t>
      </w:r>
    </w:p>
    <w:p w14:paraId="7A6898E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@Produces(MediaType.APPLICATION_JSON)</w:t>
      </w:r>
    </w:p>
    <w:p w14:paraId="19BE479C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public Map&lt;String, List&lt;OrderVO&gt;&gt; getOrderesByCellphone(</w:t>
      </w:r>
    </w:p>
    <w:p w14:paraId="33CDEAF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        @PathParam("cellphone") String cellphone) {</w:t>
      </w:r>
    </w:p>
    <w:p w14:paraId="4B072A6F" w14:textId="5F3792E4" w:rsidR="00E96BA1" w:rsidRPr="00E96BA1" w:rsidRDefault="00E96BA1" w:rsidP="00E96BA1">
      <w:pPr>
        <w:rPr>
          <w:i/>
          <w:noProof/>
          <w:color w:val="C00000"/>
          <w:sz w:val="20"/>
        </w:rPr>
      </w:pPr>
      <w:r>
        <w:rPr>
          <w:i/>
          <w:noProof/>
          <w:color w:val="C00000"/>
          <w:sz w:val="20"/>
        </w:rPr>
        <w:t xml:space="preserve">    }</w:t>
      </w:r>
    </w:p>
    <w:p w14:paraId="7748CFB3" w14:textId="6CF3C774" w:rsidR="00B75B4C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}</w:t>
      </w:r>
    </w:p>
    <w:p w14:paraId="720B2871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11B5B4E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CFDEE5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@Path("/orders")</w:t>
      </w:r>
    </w:p>
    <w:p w14:paraId="74ADFEB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public class OrderResource {</w:t>
      </w:r>
    </w:p>
    <w:p w14:paraId="52125EC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25CB6C3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@GET</w:t>
      </w:r>
    </w:p>
    <w:p w14:paraId="08022A22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@Path("/{orderId}")</w:t>
      </w:r>
    </w:p>
    <w:p w14:paraId="561712C6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@Scope("request")</w:t>
      </w:r>
    </w:p>
    <w:p w14:paraId="4E380727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@Produces(MediaType.APPLICATION_JSON)</w:t>
      </w:r>
    </w:p>
    <w:p w14:paraId="5677391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public Map&lt;String, List&lt;OrderItemVO&gt;&gt; getOrderItemsByOrderId(){</w:t>
      </w:r>
    </w:p>
    <w:p w14:paraId="36D6CE2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69AE6B21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}</w:t>
      </w:r>
    </w:p>
    <w:p w14:paraId="38450091" w14:textId="6350B218" w:rsid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}</w:t>
      </w:r>
    </w:p>
    <w:p w14:paraId="3F54EE41" w14:textId="77777777" w:rsidR="00B75B4C" w:rsidRPr="00037F8B" w:rsidRDefault="00B75B4C" w:rsidP="00B75B4C"/>
    <w:p w14:paraId="51CECE82" w14:textId="5FE485B2" w:rsidR="00051D39" w:rsidRPr="00C2774E" w:rsidRDefault="00051D39" w:rsidP="00051D39">
      <w:pPr>
        <w:pStyle w:val="Heading3"/>
      </w:pPr>
      <w:bookmarkStart w:id="82" w:name="_Toc413363598"/>
      <w:r>
        <w:rPr>
          <w:rFonts w:hint="eastAsia"/>
        </w:rPr>
        <w:t>数据库</w:t>
      </w:r>
      <w:r>
        <w:t>脚本</w:t>
      </w:r>
      <w:bookmarkEnd w:id="82"/>
    </w:p>
    <w:p w14:paraId="60FA4C07" w14:textId="77777777" w:rsidR="00472A3F" w:rsidRDefault="00472A3F" w:rsidP="00472A3F">
      <w:pPr>
        <w:pStyle w:val="CodeText"/>
      </w:pPr>
      <w:r>
        <w:t>DROP TABLE IF EXISTS `t_order`;</w:t>
      </w:r>
    </w:p>
    <w:p w14:paraId="7D4398C8" w14:textId="77777777" w:rsidR="00472A3F" w:rsidRDefault="00472A3F" w:rsidP="00472A3F">
      <w:pPr>
        <w:pStyle w:val="CodeText"/>
      </w:pPr>
      <w:r>
        <w:t>CREATE TABLE `t_order` (</w:t>
      </w:r>
    </w:p>
    <w:p w14:paraId="2549349B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0473F335" w14:textId="77777777" w:rsidR="00472A3F" w:rsidRDefault="00472A3F" w:rsidP="00472A3F">
      <w:pPr>
        <w:pStyle w:val="CodeText"/>
      </w:pPr>
      <w:r>
        <w:t xml:space="preserve">  `order_seq` varchar(128) DEFAULT NULL,</w:t>
      </w:r>
    </w:p>
    <w:p w14:paraId="6F45E402" w14:textId="77777777" w:rsidR="00472A3F" w:rsidRDefault="00472A3F" w:rsidP="00472A3F">
      <w:pPr>
        <w:pStyle w:val="CodeText"/>
      </w:pPr>
      <w:r>
        <w:t xml:space="preserve">  `table_number` int(8) DEFAULT NULL,</w:t>
      </w:r>
    </w:p>
    <w:p w14:paraId="674923ED" w14:textId="77777777" w:rsidR="00472A3F" w:rsidRDefault="00472A3F" w:rsidP="00472A3F">
      <w:pPr>
        <w:pStyle w:val="CodeText"/>
      </w:pPr>
      <w:r>
        <w:t xml:space="preserve">  `attendee_number` int(8) DEFAULT NULL,</w:t>
      </w:r>
    </w:p>
    <w:p w14:paraId="7BF41708" w14:textId="77777777" w:rsidR="00472A3F" w:rsidRDefault="00472A3F" w:rsidP="00472A3F">
      <w:pPr>
        <w:pStyle w:val="CodeText"/>
      </w:pPr>
      <w:r>
        <w:t xml:space="preserve">  `total_price` float(64,2) DEFAULT NULL,</w:t>
      </w:r>
    </w:p>
    <w:p w14:paraId="5E24893D" w14:textId="77777777" w:rsidR="00472A3F" w:rsidRDefault="00472A3F" w:rsidP="00472A3F">
      <w:pPr>
        <w:pStyle w:val="CodeText"/>
      </w:pPr>
      <w:r>
        <w:t xml:space="preserve">  `servent_id` int(32) DEFAULT NULL,</w:t>
      </w:r>
    </w:p>
    <w:p w14:paraId="3AB1C267" w14:textId="77777777" w:rsidR="00472A3F" w:rsidRDefault="00472A3F" w:rsidP="00472A3F">
      <w:pPr>
        <w:pStyle w:val="CodeText"/>
      </w:pPr>
      <w:r>
        <w:t xml:space="preserve">  `member_id` int(32) DEFAULT NULL,</w:t>
      </w:r>
    </w:p>
    <w:p w14:paraId="507BA9B5" w14:textId="77777777" w:rsidR="00472A3F" w:rsidRDefault="00472A3F" w:rsidP="00472A3F">
      <w:pPr>
        <w:pStyle w:val="CodeText"/>
      </w:pPr>
      <w:r>
        <w:t xml:space="preserve">  `casher_id` int(32) DEFAULT NULL,</w:t>
      </w:r>
    </w:p>
    <w:p w14:paraId="332A58C0" w14:textId="77777777" w:rsidR="00472A3F" w:rsidRDefault="00472A3F" w:rsidP="00472A3F">
      <w:pPr>
        <w:pStyle w:val="CodeText"/>
      </w:pPr>
      <w:r>
        <w:t xml:space="preserve">  `order_status` int(32) DEFAULT NULL,</w:t>
      </w:r>
    </w:p>
    <w:p w14:paraId="7A9B88F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3BE2C6BF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05EF64D5" w14:textId="77777777" w:rsidR="00472A3F" w:rsidRDefault="00472A3F" w:rsidP="00472A3F">
      <w:pPr>
        <w:pStyle w:val="CodeText"/>
      </w:pPr>
      <w:r>
        <w:t xml:space="preserve">  `cellphone` varchar(255) DEFAULT NULL,</w:t>
      </w:r>
    </w:p>
    <w:p w14:paraId="4BFBF1E1" w14:textId="77777777" w:rsidR="00472A3F" w:rsidRDefault="00472A3F" w:rsidP="00472A3F">
      <w:pPr>
        <w:pStyle w:val="CodeText"/>
      </w:pPr>
      <w:r>
        <w:t xml:space="preserve">  PRIMARY KEY (`id`)</w:t>
      </w:r>
    </w:p>
    <w:p w14:paraId="1B7B2EEA" w14:textId="77777777" w:rsidR="00472A3F" w:rsidRDefault="00472A3F" w:rsidP="00472A3F">
      <w:pPr>
        <w:pStyle w:val="CodeText"/>
      </w:pPr>
      <w:r>
        <w:t>) ENGINE=InnoDB AUTO_INCREMENT=3 DEFAULT CHARSET=utf8;</w:t>
      </w:r>
    </w:p>
    <w:p w14:paraId="5FC3893E" w14:textId="77777777" w:rsidR="00472A3F" w:rsidRDefault="00472A3F" w:rsidP="00472A3F">
      <w:pPr>
        <w:pStyle w:val="CodeText"/>
      </w:pPr>
    </w:p>
    <w:p w14:paraId="6B74FF3D" w14:textId="77777777" w:rsidR="00472A3F" w:rsidRDefault="00472A3F" w:rsidP="00472A3F">
      <w:pPr>
        <w:pStyle w:val="CodeText"/>
      </w:pPr>
      <w:r>
        <w:t>DROP TABLE IF EXISTS `t_order_item`;</w:t>
      </w:r>
    </w:p>
    <w:p w14:paraId="0270C0B3" w14:textId="77777777" w:rsidR="00472A3F" w:rsidRDefault="00472A3F" w:rsidP="00472A3F">
      <w:pPr>
        <w:pStyle w:val="CodeText"/>
      </w:pPr>
      <w:r>
        <w:t>CREATE TABLE `t_order_item` (</w:t>
      </w:r>
    </w:p>
    <w:p w14:paraId="3A9D381E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3C7EAD5E" w14:textId="77777777" w:rsidR="00472A3F" w:rsidRDefault="00472A3F" w:rsidP="00472A3F">
      <w:pPr>
        <w:pStyle w:val="CodeText"/>
      </w:pPr>
      <w:r>
        <w:t xml:space="preserve">  `order_id` int(32) DEFAULT NULL,</w:t>
      </w:r>
    </w:p>
    <w:p w14:paraId="62CDD127" w14:textId="77777777" w:rsidR="00472A3F" w:rsidRDefault="00472A3F" w:rsidP="00472A3F">
      <w:pPr>
        <w:pStyle w:val="CodeText"/>
      </w:pPr>
      <w:r>
        <w:t xml:space="preserve">  `dish_id` int(32) DEFAULT NULL,</w:t>
      </w:r>
    </w:p>
    <w:p w14:paraId="0CDDB57D" w14:textId="77777777" w:rsidR="00472A3F" w:rsidRDefault="00472A3F" w:rsidP="00472A3F">
      <w:pPr>
        <w:pStyle w:val="CodeText"/>
      </w:pPr>
      <w:r>
        <w:t xml:space="preserve">  `dish_amount` float(32,0) DEFAULT NULL,</w:t>
      </w:r>
    </w:p>
    <w:p w14:paraId="30883A9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753CF6A4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3ECEE378" w14:textId="77777777" w:rsidR="00472A3F" w:rsidRDefault="00472A3F" w:rsidP="00472A3F">
      <w:pPr>
        <w:pStyle w:val="CodeText"/>
      </w:pPr>
      <w:r>
        <w:t xml:space="preserve">  `dish_account` int(11) DEFAULT NULL,</w:t>
      </w:r>
    </w:p>
    <w:p w14:paraId="21F95008" w14:textId="77777777" w:rsidR="00472A3F" w:rsidRDefault="00472A3F" w:rsidP="00472A3F">
      <w:pPr>
        <w:pStyle w:val="CodeText"/>
      </w:pPr>
      <w:r>
        <w:lastRenderedPageBreak/>
        <w:t xml:space="preserve">  PRIMARY KEY (`id`)</w:t>
      </w:r>
    </w:p>
    <w:p w14:paraId="48CC6B37" w14:textId="748009C9" w:rsidR="00AB5E10" w:rsidRDefault="00472A3F" w:rsidP="00472A3F">
      <w:pPr>
        <w:pStyle w:val="CodeText"/>
      </w:pPr>
      <w:r>
        <w:t>) ENGINE=InnoDB AUTO_INCREMENT=7 DEFAULT CHARSET=utf8;</w:t>
      </w:r>
    </w:p>
    <w:p w14:paraId="0931110A" w14:textId="77777777" w:rsidR="00472A3F" w:rsidRDefault="00472A3F">
      <w:pPr>
        <w:spacing w:after="160" w:line="259" w:lineRule="auto"/>
        <w:ind w:firstLine="0"/>
        <w:jc w:val="left"/>
        <w:rPr>
          <w:rFonts w:cstheme="majorBidi"/>
          <w:b/>
          <w:sz w:val="32"/>
          <w:szCs w:val="32"/>
        </w:rPr>
      </w:pPr>
      <w:r>
        <w:br w:type="page"/>
      </w:r>
    </w:p>
    <w:p w14:paraId="4FB53631" w14:textId="16279FFB" w:rsidR="009112F4" w:rsidRDefault="001551AB" w:rsidP="009112F4">
      <w:pPr>
        <w:pStyle w:val="Heading1"/>
      </w:pPr>
      <w:bookmarkStart w:id="83" w:name="_Toc413363599"/>
      <w:r>
        <w:rPr>
          <w:rFonts w:hint="eastAsia"/>
        </w:rPr>
        <w:lastRenderedPageBreak/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83"/>
    </w:p>
    <w:p w14:paraId="7DB54DBA" w14:textId="75ECE092" w:rsidR="009112F4" w:rsidRDefault="009112F4" w:rsidP="0094671E">
      <w:pPr>
        <w:pStyle w:val="Heading2"/>
      </w:pPr>
      <w:bookmarkStart w:id="84" w:name="_用户登录"/>
      <w:bookmarkStart w:id="85" w:name="_Toc413363600"/>
      <w:bookmarkEnd w:id="84"/>
      <w:r>
        <w:rPr>
          <w:rFonts w:hint="eastAsia"/>
        </w:rPr>
        <w:t>用户登录</w:t>
      </w:r>
      <w:bookmarkEnd w:id="85"/>
    </w:p>
    <w:p w14:paraId="72E83F87" w14:textId="102CBEAD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</w:t>
      </w:r>
      <w:proofErr w:type="gramStart"/>
      <w:r w:rsidR="00FB26FE">
        <w:t>见</w:t>
      </w:r>
      <w:r w:rsidR="0073624F">
        <w:rPr>
          <w:rFonts w:hint="eastAsia"/>
        </w:rPr>
        <w:t>需求</w:t>
      </w:r>
      <w:proofErr w:type="gramEnd"/>
      <w:r w:rsidR="0073624F">
        <w:rPr>
          <w:rFonts w:hint="eastAsia"/>
        </w:rPr>
        <w:t>功能</w:t>
      </w:r>
      <w:r w:rsidR="0073624F">
        <w:t>说明</w:t>
      </w:r>
      <w:r w:rsidR="0073624F">
        <w:rPr>
          <w:rFonts w:hint="eastAsia"/>
        </w:rPr>
        <w:t>书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35CEE0BB" w:rsidR="00906EA1" w:rsidRDefault="00906EA1" w:rsidP="001B3D57">
      <w:pPr>
        <w:pStyle w:val="Heading3"/>
      </w:pPr>
      <w:bookmarkStart w:id="86" w:name="_Toc410072077"/>
      <w:bookmarkStart w:id="87" w:name="_Toc410072148"/>
      <w:bookmarkStart w:id="88" w:name="_Toc410147283"/>
      <w:bookmarkStart w:id="89" w:name="_Toc410149683"/>
      <w:bookmarkStart w:id="90" w:name="_Toc410149828"/>
      <w:bookmarkStart w:id="91" w:name="_Toc410149895"/>
      <w:bookmarkStart w:id="92" w:name="_Toc410319381"/>
      <w:bookmarkStart w:id="93" w:name="_Toc410149684"/>
      <w:bookmarkStart w:id="94" w:name="_Toc410149829"/>
      <w:bookmarkStart w:id="95" w:name="_Toc410149896"/>
      <w:bookmarkStart w:id="96" w:name="_Toc410319382"/>
      <w:bookmarkStart w:id="97" w:name="_Toc410149897"/>
      <w:bookmarkStart w:id="98" w:name="_Toc413363601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r>
        <w:rPr>
          <w:rFonts w:hint="eastAsia"/>
        </w:rPr>
        <w:t>功能</w:t>
      </w:r>
      <w:r>
        <w:t>IPO</w:t>
      </w:r>
      <w:r>
        <w:t>图</w:t>
      </w:r>
      <w:bookmarkEnd w:id="98"/>
    </w:p>
    <w:p w14:paraId="6137B893" w14:textId="7F6D8B0C" w:rsidR="00720C1D" w:rsidRPr="00720C1D" w:rsidRDefault="00957716" w:rsidP="00720C1D">
      <w:r>
        <w:object w:dxaOrig="6855" w:dyaOrig="3705" w14:anchorId="3F24BCD8">
          <v:shape id="_x0000_i1030" type="#_x0000_t75" style="width:343.8pt;height:185.25pt" o:ole="">
            <v:imagedata r:id="rId76" o:title=""/>
          </v:shape>
          <o:OLEObject Type="Embed" ProgID="Visio.Drawing.15" ShapeID="_x0000_i1030" DrawAspect="Content" ObjectID="_1487106485" r:id="rId77"/>
        </w:object>
      </w:r>
    </w:p>
    <w:p w14:paraId="1FA18D55" w14:textId="7EF544CD" w:rsidR="004C7652" w:rsidRDefault="004C7652" w:rsidP="001B3D57">
      <w:pPr>
        <w:pStyle w:val="Heading3"/>
      </w:pPr>
      <w:bookmarkStart w:id="99" w:name="_Toc413363602"/>
      <w:r>
        <w:rPr>
          <w:rFonts w:hint="eastAsia"/>
        </w:rPr>
        <w:t>时序图</w:t>
      </w:r>
      <w:bookmarkEnd w:id="99"/>
    </w:p>
    <w:p w14:paraId="61FFCFB0" w14:textId="768CB30D" w:rsidR="00DE1973" w:rsidRDefault="00371472" w:rsidP="004C7652">
      <w:pPr>
        <w:pStyle w:val="NoSpacing"/>
      </w:pPr>
      <w:r>
        <w:rPr>
          <w:noProof/>
        </w:rPr>
        <w:drawing>
          <wp:inline distT="0" distB="0" distL="0" distR="0" wp14:anchorId="0EBDF00A" wp14:editId="1D78F7AF">
            <wp:extent cx="5514975" cy="1402715"/>
            <wp:effectExtent l="0" t="0" r="9525" b="698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2015-02-02_20180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22FD" w14:textId="77777777" w:rsidR="00D10167" w:rsidRPr="00957716" w:rsidRDefault="00D10167" w:rsidP="00957716"/>
    <w:p w14:paraId="4C0CC0F7" w14:textId="73A5EE8F" w:rsidR="007A4645" w:rsidRDefault="009112F4" w:rsidP="001B3D57">
      <w:pPr>
        <w:pStyle w:val="Heading3"/>
      </w:pPr>
      <w:bookmarkStart w:id="100" w:name="_Toc413363603"/>
      <w:r>
        <w:rPr>
          <w:rFonts w:hint="eastAsia"/>
        </w:rPr>
        <w:t>代码</w:t>
      </w:r>
      <w:r>
        <w:t>构成</w:t>
      </w:r>
      <w:bookmarkEnd w:id="100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C4509E" w14:paraId="41C85058" w14:textId="77777777" w:rsidTr="00A4408A">
        <w:tc>
          <w:tcPr>
            <w:tcW w:w="261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F1D3881" w14:textId="2FB8275C" w:rsidR="00C4509E" w:rsidRDefault="00BD3B71" w:rsidP="00720C1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A4408A">
        <w:tc>
          <w:tcPr>
            <w:tcW w:w="261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3240" w:type="dxa"/>
          </w:tcPr>
          <w:p w14:paraId="07CA08D8" w14:textId="700F4255" w:rsidR="00C4509E" w:rsidRDefault="00BD3B71" w:rsidP="00BD3B71">
            <w:pPr>
              <w:pStyle w:val="NoSpacing"/>
            </w:pPr>
            <w:r>
              <w:t>com.innovaee.</w:t>
            </w:r>
            <w:r w:rsidR="000744F1" w:rsidRPr="000744F1">
              <w:t>eorder</w:t>
            </w:r>
            <w:r>
              <w:t>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6CC1FBE4" w14:textId="3DC179D4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proofErr w:type="gramStart"/>
            <w:r>
              <w:t>的父类</w:t>
            </w:r>
            <w:proofErr w:type="gramEnd"/>
          </w:p>
        </w:tc>
      </w:tr>
      <w:tr w:rsidR="000744F1" w14:paraId="7DA79263" w14:textId="77777777" w:rsidTr="00A4408A">
        <w:tc>
          <w:tcPr>
            <w:tcW w:w="261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3240" w:type="dxa"/>
          </w:tcPr>
          <w:p w14:paraId="341E04B6" w14:textId="1470AA0C" w:rsidR="000744F1" w:rsidRPr="00C4509E" w:rsidRDefault="00BD3B71" w:rsidP="00720C1D">
            <w:pPr>
              <w:pStyle w:val="NoSpacing"/>
            </w:pPr>
            <w:r>
              <w:t>com.innovaee.eorder.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proofErr w:type="gramStart"/>
            <w:r>
              <w:t>链接值</w:t>
            </w:r>
            <w:proofErr w:type="gramEnd"/>
            <w:r>
              <w:t>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A4408A">
        <w:tc>
          <w:tcPr>
            <w:tcW w:w="261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3240" w:type="dxa"/>
          </w:tcPr>
          <w:p w14:paraId="13063B24" w14:textId="6D37A624" w:rsidR="00DF5700" w:rsidRPr="00751FD6" w:rsidRDefault="00BD3B71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7117988F" w14:textId="1BA2EADD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proofErr w:type="gramStart"/>
            <w:r>
              <w:t>的</w:t>
            </w:r>
            <w:r w:rsidR="00551A18">
              <w:rPr>
                <w:rFonts w:hint="eastAsia"/>
              </w:rPr>
              <w:t>父</w:t>
            </w:r>
            <w:r w:rsidRPr="00E659A3">
              <w:rPr>
                <w:rFonts w:hint="eastAsia"/>
              </w:rPr>
              <w:t>类</w:t>
            </w:r>
            <w:proofErr w:type="gramEnd"/>
          </w:p>
        </w:tc>
      </w:tr>
      <w:tr w:rsidR="00DF5700" w14:paraId="76D552BF" w14:textId="77777777" w:rsidTr="00A4408A">
        <w:tc>
          <w:tcPr>
            <w:tcW w:w="261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3240" w:type="dxa"/>
          </w:tcPr>
          <w:p w14:paraId="28794152" w14:textId="7B104E48" w:rsidR="00DF5700" w:rsidRPr="00751FD6" w:rsidRDefault="00ED5834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</w:t>
            </w:r>
            <w:r>
              <w:lastRenderedPageBreak/>
              <w:t>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A4408A">
        <w:tc>
          <w:tcPr>
            <w:tcW w:w="261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lastRenderedPageBreak/>
              <w:t>BaseService</w:t>
            </w:r>
            <w:r>
              <w:t>.java</w:t>
            </w:r>
          </w:p>
        </w:tc>
        <w:tc>
          <w:tcPr>
            <w:tcW w:w="3240" w:type="dxa"/>
          </w:tcPr>
          <w:p w14:paraId="4F2B4E63" w14:textId="0D4C3776" w:rsidR="00E159A1" w:rsidRPr="00751FD6" w:rsidRDefault="00ED5834" w:rsidP="00720C1D">
            <w:pPr>
              <w:pStyle w:val="NoSpacing"/>
            </w:pPr>
            <w:r>
              <w:t>com.innovaee.eorder.</w:t>
            </w:r>
            <w:r w:rsidR="00E159A1" w:rsidRPr="00751FD6">
              <w:t>module</w:t>
            </w:r>
            <w:r>
              <w:t>.</w:t>
            </w:r>
            <w:r w:rsidR="00E159A1" w:rsidRPr="00751FD6">
              <w:t>service</w:t>
            </w:r>
          </w:p>
        </w:tc>
        <w:tc>
          <w:tcPr>
            <w:tcW w:w="2943" w:type="dxa"/>
          </w:tcPr>
          <w:p w14:paraId="4B6B03B5" w14:textId="75F1146A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proofErr w:type="gramStart"/>
            <w:r>
              <w:t>的</w:t>
            </w:r>
            <w:r w:rsidR="00551A18">
              <w:rPr>
                <w:rFonts w:hint="eastAsia"/>
              </w:rPr>
              <w:t>父</w:t>
            </w:r>
            <w:r w:rsidR="00551A18" w:rsidRPr="00E659A3">
              <w:rPr>
                <w:rFonts w:hint="eastAsia"/>
              </w:rPr>
              <w:t>类</w:t>
            </w:r>
            <w:proofErr w:type="gramEnd"/>
          </w:p>
        </w:tc>
      </w:tr>
      <w:tr w:rsidR="00751FD6" w14:paraId="625AF80B" w14:textId="77777777" w:rsidTr="00A4408A">
        <w:tc>
          <w:tcPr>
            <w:tcW w:w="261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F06B36C" w14:textId="627AA8DA" w:rsidR="00751FD6" w:rsidRPr="00364B4A" w:rsidRDefault="00ED5834" w:rsidP="00720C1D">
            <w:pPr>
              <w:pStyle w:val="NoSpacing"/>
            </w:pPr>
            <w:r>
              <w:t>com.</w:t>
            </w:r>
            <w:r w:rsidR="00751FD6" w:rsidRPr="00751FD6">
              <w:t>i</w:t>
            </w:r>
            <w:r>
              <w:t>nnovaee.eorder.</w:t>
            </w:r>
            <w:r w:rsidR="00751FD6" w:rsidRPr="00751FD6">
              <w:t>module</w:t>
            </w:r>
            <w:r>
              <w:t>.service.s</w:t>
            </w:r>
            <w:r w:rsidR="00751FD6" w:rsidRPr="00751FD6">
              <w:t>ecurity</w:t>
            </w:r>
          </w:p>
        </w:tc>
        <w:tc>
          <w:tcPr>
            <w:tcW w:w="294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A4408A">
        <w:tc>
          <w:tcPr>
            <w:tcW w:w="261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58F77A3" w14:textId="16232368" w:rsidR="00751FD6" w:rsidRPr="00751FD6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A4408A">
        <w:tc>
          <w:tcPr>
            <w:tcW w:w="261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3240" w:type="dxa"/>
          </w:tcPr>
          <w:p w14:paraId="268DAD36" w14:textId="166FD7DA" w:rsidR="00751FD6" w:rsidRPr="00364B4A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A4408A">
        <w:tc>
          <w:tcPr>
            <w:tcW w:w="261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3240" w:type="dxa"/>
          </w:tcPr>
          <w:p w14:paraId="61FFB95D" w14:textId="48518CB1" w:rsidR="00B94EB9" w:rsidRPr="00364B4A" w:rsidRDefault="00B94EB9" w:rsidP="00DD0622">
            <w:pPr>
              <w:pStyle w:val="NoSpacing"/>
            </w:pPr>
            <w:r w:rsidRPr="00364B4A">
              <w:t>com</w:t>
            </w:r>
            <w:r w:rsidR="00DD0622">
              <w:t>.</w:t>
            </w:r>
            <w:r w:rsidRPr="00364B4A">
              <w:t>innovaee</w:t>
            </w:r>
            <w:r w:rsidR="00DD0622">
              <w:t>.</w:t>
            </w:r>
            <w:r w:rsidRPr="00364B4A">
              <w:t>eorder</w:t>
            </w:r>
            <w:r w:rsidR="00DD0622">
              <w:t>.</w:t>
            </w:r>
            <w:r w:rsidRPr="00364B4A">
              <w:t>web</w:t>
            </w:r>
            <w:r w:rsidR="00DD0622">
              <w:t>.</w:t>
            </w:r>
            <w:r w:rsidRPr="00364B4A">
              <w:t>action</w:t>
            </w:r>
          </w:p>
        </w:tc>
        <w:tc>
          <w:tcPr>
            <w:tcW w:w="2943" w:type="dxa"/>
          </w:tcPr>
          <w:p w14:paraId="2A7709CA" w14:textId="1FE48297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proofErr w:type="gramStart"/>
            <w:r>
              <w:t>的</w:t>
            </w:r>
            <w:r w:rsidR="005541EC">
              <w:rPr>
                <w:rFonts w:hint="eastAsia"/>
              </w:rPr>
              <w:t>父</w:t>
            </w:r>
            <w:r w:rsidR="005541EC" w:rsidRPr="00E659A3">
              <w:rPr>
                <w:rFonts w:hint="eastAsia"/>
              </w:rPr>
              <w:t>类</w:t>
            </w:r>
            <w:proofErr w:type="gramEnd"/>
          </w:p>
        </w:tc>
      </w:tr>
      <w:tr w:rsidR="00B94EB9" w14:paraId="2BD5529B" w14:textId="77777777" w:rsidTr="00A4408A">
        <w:tc>
          <w:tcPr>
            <w:tcW w:w="261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3240" w:type="dxa"/>
          </w:tcPr>
          <w:p w14:paraId="49EA724A" w14:textId="3F173A87" w:rsidR="00B94EB9" w:rsidRPr="00F63625" w:rsidRDefault="00DD0622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A4408A">
        <w:tc>
          <w:tcPr>
            <w:tcW w:w="261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64A81A5C" w14:textId="0616C490" w:rsidR="00B94EB9" w:rsidRPr="00F63625" w:rsidRDefault="003D303D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A4408A">
        <w:tc>
          <w:tcPr>
            <w:tcW w:w="261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324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94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1B3D57">
      <w:pPr>
        <w:pStyle w:val="Heading3"/>
      </w:pPr>
      <w:bookmarkStart w:id="101" w:name="_Toc413363604"/>
      <w:r>
        <w:rPr>
          <w:rFonts w:hint="eastAsia"/>
        </w:rPr>
        <w:lastRenderedPageBreak/>
        <w:t>类图</w:t>
      </w:r>
      <w:bookmarkEnd w:id="101"/>
    </w:p>
    <w:p w14:paraId="6E1EEA65" w14:textId="4836DE4B" w:rsidR="0080796F" w:rsidRPr="00EC652A" w:rsidRDefault="00A4408A" w:rsidP="00EC652A">
      <w:pPr>
        <w:ind w:firstLine="0"/>
      </w:pPr>
      <w:r>
        <w:rPr>
          <w:noProof/>
        </w:rPr>
        <w:drawing>
          <wp:inline distT="0" distB="0" distL="0" distR="0" wp14:anchorId="7BFAC9BF" wp14:editId="46511EE9">
            <wp:extent cx="5514975" cy="407225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02-01_21124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1D06" w14:textId="171C7E92" w:rsidR="00FB26FE" w:rsidRDefault="00FB26FE" w:rsidP="001B3D57">
      <w:pPr>
        <w:pStyle w:val="Heading3"/>
      </w:pPr>
      <w:bookmarkStart w:id="102" w:name="_配置文件_1"/>
      <w:bookmarkStart w:id="103" w:name="_Toc413363605"/>
      <w:bookmarkEnd w:id="102"/>
      <w:r>
        <w:rPr>
          <w:rFonts w:hint="eastAsia"/>
        </w:rPr>
        <w:t>配置</w:t>
      </w:r>
      <w:r>
        <w:t>文件</w:t>
      </w:r>
      <w:bookmarkEnd w:id="103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5541EC" w:rsidRDefault="00D10167" w:rsidP="005541EC">
      <w:pPr>
        <w:pStyle w:val="CodeText"/>
      </w:pPr>
      <w:r w:rsidRPr="005541EC">
        <w:t>&lt;struts&gt;</w:t>
      </w:r>
    </w:p>
    <w:p w14:paraId="6248C714" w14:textId="77777777" w:rsidR="00D10167" w:rsidRPr="005541EC" w:rsidRDefault="00D10167" w:rsidP="005541EC">
      <w:pPr>
        <w:pStyle w:val="CodeText"/>
      </w:pPr>
      <w:r w:rsidRPr="005541EC">
        <w:tab/>
        <w:t>&lt;package name="com.innovaee.eorder.web.action.login" namespace="/login"</w:t>
      </w:r>
    </w:p>
    <w:p w14:paraId="1D0A27B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extends="struts-base"&gt;</w:t>
      </w:r>
    </w:p>
    <w:p w14:paraId="29A1EB4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name="login" class="com.innovaee.eorder.web.action.login.LoginAction"</w:t>
      </w:r>
    </w:p>
    <w:p w14:paraId="43CBAFD3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method="login"&gt;</w:t>
      </w:r>
    </w:p>
    <w:p w14:paraId="782511D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name="success"&gt;/pages/login/login.jsp&lt;/result&gt;</w:t>
      </w:r>
    </w:p>
    <w:p w14:paraId="412B077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2AC9C19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name="doLogin" class="com.innovaee.eorder.web.action.login.LoginAction"</w:t>
      </w:r>
    </w:p>
    <w:p w14:paraId="1914662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method="doLogin"&gt;</w:t>
      </w:r>
    </w:p>
    <w:p w14:paraId="3EA04ED2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type="redirect"&gt;../user/doUser.action&lt;/result&gt;</w:t>
      </w:r>
    </w:p>
    <w:p w14:paraId="26FCA7E8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45C22C0C" w14:textId="77777777" w:rsidR="00D10167" w:rsidRPr="005541EC" w:rsidRDefault="00D10167" w:rsidP="005541EC">
      <w:pPr>
        <w:pStyle w:val="CodeText"/>
      </w:pPr>
      <w:r w:rsidRPr="005541EC">
        <w:tab/>
        <w:t>&lt;/package&gt;</w:t>
      </w:r>
    </w:p>
    <w:p w14:paraId="4520AE1D" w14:textId="77777777" w:rsidR="00D10167" w:rsidRPr="005541EC" w:rsidRDefault="00D10167" w:rsidP="005541EC">
      <w:pPr>
        <w:pStyle w:val="CodeText"/>
      </w:pPr>
      <w:r w:rsidRPr="005541EC"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>applicationContext-total.</w:t>
      </w:r>
      <w:proofErr w:type="gramStart"/>
      <w:r>
        <w:t>xml</w:t>
      </w:r>
      <w:proofErr w:type="gramEnd"/>
      <w:r>
        <w:t xml:space="preserve">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4CA5223E" w:rsidR="00D10167" w:rsidRPr="00D10167" w:rsidRDefault="00D10167" w:rsidP="001B3D57">
      <w:pPr>
        <w:pStyle w:val="Heading3"/>
      </w:pPr>
      <w:bookmarkStart w:id="104" w:name="_Toc413363606"/>
      <w:r>
        <w:rPr>
          <w:rFonts w:hint="eastAsia"/>
        </w:rPr>
        <w:t>数据库</w:t>
      </w:r>
      <w:r>
        <w:t>脚本</w:t>
      </w:r>
      <w:bookmarkEnd w:id="104"/>
    </w:p>
    <w:p w14:paraId="004E8B0A" w14:textId="0C2541D5" w:rsidR="004C7652" w:rsidRPr="004C7652" w:rsidRDefault="004C7652" w:rsidP="00B854D4">
      <w:bookmarkStart w:id="105" w:name="_Toc407804569"/>
      <w:bookmarkStart w:id="106" w:name="_Toc408404982"/>
      <w:bookmarkStart w:id="107" w:name="_Toc408845541"/>
      <w:bookmarkStart w:id="108" w:name="_Toc408845599"/>
      <w:bookmarkStart w:id="109" w:name="_Toc410072089"/>
      <w:bookmarkStart w:id="110" w:name="_Toc410072160"/>
      <w:bookmarkStart w:id="111" w:name="_Toc410147292"/>
      <w:bookmarkStart w:id="112" w:name="_Toc410149693"/>
      <w:bookmarkStart w:id="113" w:name="_Toc410149837"/>
      <w:bookmarkStart w:id="114" w:name="_Toc410149905"/>
      <w:bookmarkStart w:id="115" w:name="_Toc410319391"/>
      <w:bookmarkStart w:id="116" w:name="_Toc410072099"/>
      <w:bookmarkStart w:id="117" w:name="_Toc410072170"/>
      <w:bookmarkStart w:id="118" w:name="_Toc410147302"/>
      <w:bookmarkStart w:id="119" w:name="_Toc410149703"/>
      <w:bookmarkStart w:id="120" w:name="_Toc410149847"/>
      <w:bookmarkStart w:id="121" w:name="_Toc410149915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3B0648F9" w:rsidR="00A3555E" w:rsidRPr="00220DB9" w:rsidRDefault="00003EBA" w:rsidP="00E354FE">
      <w:pPr>
        <w:pStyle w:val="CodeText"/>
      </w:pPr>
      <w:r>
        <w:t xml:space="preserve">  `</w:t>
      </w:r>
      <w:r w:rsidR="00A3555E" w:rsidRPr="00220DB9">
        <w:t>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1CE07740" w14:textId="77777777" w:rsidR="0047087C" w:rsidRDefault="0047087C" w:rsidP="00E354FE">
      <w:pPr>
        <w:pStyle w:val="CodeText"/>
      </w:pPr>
    </w:p>
    <w:p w14:paraId="6A4B8AAB" w14:textId="0484B7C7" w:rsidR="0047087C" w:rsidRDefault="0047087C" w:rsidP="0047087C">
      <w:pPr>
        <w:pStyle w:val="Heading2"/>
      </w:pPr>
      <w:bookmarkStart w:id="122" w:name="_Toc413363607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用户</w:t>
      </w:r>
      <w:bookmarkEnd w:id="122"/>
    </w:p>
    <w:p w14:paraId="2A6EDF3C" w14:textId="73C922F9" w:rsidR="0073624F" w:rsidRPr="0073624F" w:rsidRDefault="0073624F" w:rsidP="0073624F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这个功能创建新的用户</w:t>
      </w:r>
      <w:r>
        <w:rPr>
          <w:rFonts w:hint="eastAsia"/>
        </w:rPr>
        <w:t>和</w:t>
      </w:r>
      <w:r>
        <w:t>更新现有用户信息</w:t>
      </w:r>
      <w:r>
        <w:rPr>
          <w:rFonts w:hint="eastAsia"/>
        </w:rPr>
        <w:t>。详细</w:t>
      </w:r>
      <w:r w:rsidR="007E7B9D">
        <w:t>需求说明</w:t>
      </w:r>
      <w:r w:rsidR="007E7B9D">
        <w:rPr>
          <w:rFonts w:hint="eastAsia"/>
        </w:rPr>
        <w:t>请</w:t>
      </w:r>
      <w:r w:rsidR="007E7B9D">
        <w:t>查阅</w:t>
      </w:r>
      <w:r>
        <w:rPr>
          <w:rFonts w:hint="eastAsia"/>
        </w:rPr>
        <w:t>需求功能</w:t>
      </w:r>
      <w:r>
        <w:t>说明</w:t>
      </w:r>
      <w:r w:rsidR="00E625F4">
        <w:rPr>
          <w:rFonts w:hint="eastAsia"/>
        </w:rPr>
        <w:t>-</w:t>
      </w:r>
      <w:r w:rsidR="00E625F4" w:rsidRPr="00E625F4">
        <w:rPr>
          <w:rFonts w:hint="eastAsia"/>
        </w:rPr>
        <w:t>UC_005_</w:t>
      </w:r>
      <w:r w:rsidR="00E625F4" w:rsidRPr="00E625F4">
        <w:rPr>
          <w:rFonts w:hint="eastAsia"/>
        </w:rPr>
        <w:t>用户登录</w:t>
      </w:r>
      <w:r w:rsidR="00E625F4">
        <w:rPr>
          <w:rFonts w:hint="eastAsia"/>
        </w:rPr>
        <w:t>。</w:t>
      </w:r>
    </w:p>
    <w:p w14:paraId="3C190917" w14:textId="411A89C2" w:rsidR="00D319A0" w:rsidRDefault="00D319A0" w:rsidP="0073624F">
      <w:pPr>
        <w:pStyle w:val="Heading3"/>
      </w:pPr>
      <w:bookmarkStart w:id="123" w:name="_Toc413363608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23"/>
    </w:p>
    <w:p w14:paraId="30A21831" w14:textId="57E3A89D" w:rsidR="00B57375" w:rsidRPr="00B57375" w:rsidRDefault="00BF7C9A" w:rsidP="00962A54">
      <w:pPr>
        <w:pStyle w:val="NoSpacing"/>
        <w:jc w:val="center"/>
      </w:pPr>
      <w:r>
        <w:object w:dxaOrig="7261" w:dyaOrig="3705" w14:anchorId="39BB0CB7">
          <v:shape id="_x0000_i1031" type="#_x0000_t75" style="width:363.05pt;height:185.25pt" o:ole="">
            <v:imagedata r:id="rId80" o:title=""/>
          </v:shape>
          <o:OLEObject Type="Embed" ProgID="Visio.Drawing.15" ShapeID="_x0000_i1031" DrawAspect="Content" ObjectID="_1487106486" r:id="rId81"/>
        </w:object>
      </w:r>
    </w:p>
    <w:p w14:paraId="32239CB6" w14:textId="1B3FC5AA" w:rsidR="00D319A0" w:rsidRDefault="00D319A0" w:rsidP="0073624F">
      <w:pPr>
        <w:pStyle w:val="Heading3"/>
      </w:pPr>
      <w:bookmarkStart w:id="124" w:name="_Toc413363609"/>
      <w:r>
        <w:rPr>
          <w:rFonts w:hint="eastAsia"/>
        </w:rPr>
        <w:t>时序图</w:t>
      </w:r>
      <w:bookmarkEnd w:id="124"/>
    </w:p>
    <w:p w14:paraId="53C86A99" w14:textId="458153CE" w:rsidR="00BF7C9A" w:rsidRPr="00BF7C9A" w:rsidRDefault="00962A54" w:rsidP="00962A54">
      <w:pPr>
        <w:pStyle w:val="NoSpacing"/>
        <w:jc w:val="center"/>
      </w:pPr>
      <w:r>
        <w:rPr>
          <w:noProof/>
        </w:rPr>
        <w:drawing>
          <wp:inline distT="0" distB="0" distL="0" distR="0" wp14:anchorId="0D78EA75" wp14:editId="2E8CD1F2">
            <wp:extent cx="5514975" cy="2745105"/>
            <wp:effectExtent l="0" t="0" r="952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2015-02-02_143415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289" w14:textId="1A2FD26D" w:rsidR="00D319A0" w:rsidRDefault="00D319A0" w:rsidP="0073624F">
      <w:pPr>
        <w:pStyle w:val="Heading3"/>
      </w:pPr>
      <w:bookmarkStart w:id="125" w:name="_Toc413363610"/>
      <w:r>
        <w:rPr>
          <w:rFonts w:hint="eastAsia"/>
        </w:rPr>
        <w:lastRenderedPageBreak/>
        <w:t>类图</w:t>
      </w:r>
      <w:bookmarkEnd w:id="125"/>
    </w:p>
    <w:p w14:paraId="6B5F0774" w14:textId="23CFE27A" w:rsidR="00962A54" w:rsidRPr="00962A54" w:rsidRDefault="005344AF" w:rsidP="00A4044E">
      <w:pPr>
        <w:pStyle w:val="NoSpacing"/>
        <w:jc w:val="center"/>
      </w:pPr>
      <w:r>
        <w:rPr>
          <w:noProof/>
        </w:rPr>
        <w:drawing>
          <wp:inline distT="0" distB="0" distL="0" distR="0" wp14:anchorId="793026CD" wp14:editId="77C090E5">
            <wp:extent cx="5514975" cy="3199765"/>
            <wp:effectExtent l="0" t="0" r="9525" b="63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2015-02-02_150037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D36" w14:textId="37F50407" w:rsidR="00D319A0" w:rsidRDefault="00D319A0" w:rsidP="0073624F">
      <w:pPr>
        <w:pStyle w:val="Heading3"/>
      </w:pPr>
      <w:bookmarkStart w:id="126" w:name="_代码构成"/>
      <w:bookmarkStart w:id="127" w:name="_Toc413363611"/>
      <w:bookmarkEnd w:id="126"/>
      <w:r>
        <w:rPr>
          <w:rFonts w:hint="eastAsia"/>
        </w:rPr>
        <w:t>代码</w:t>
      </w:r>
      <w:r>
        <w:t>构成</w:t>
      </w:r>
      <w:bookmarkEnd w:id="127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5B78A4" w14:paraId="7F5D7A46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08D7057F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BFA7F80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3FA2B58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B78A4" w14:paraId="0C018A20" w14:textId="77777777" w:rsidTr="00F70042">
        <w:tc>
          <w:tcPr>
            <w:tcW w:w="2610" w:type="dxa"/>
          </w:tcPr>
          <w:p w14:paraId="23DE4795" w14:textId="71244042" w:rsidR="005B78A4" w:rsidRDefault="009C536B" w:rsidP="00F70042">
            <w:pPr>
              <w:pStyle w:val="NoSpacing"/>
            </w:pPr>
            <w:r>
              <w:t>UserService.java</w:t>
            </w:r>
          </w:p>
        </w:tc>
        <w:tc>
          <w:tcPr>
            <w:tcW w:w="3240" w:type="dxa"/>
          </w:tcPr>
          <w:p w14:paraId="216CE779" w14:textId="386D615E" w:rsidR="005B78A4" w:rsidRPr="00364B4A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9C536B">
              <w:t>.service</w:t>
            </w:r>
          </w:p>
        </w:tc>
        <w:tc>
          <w:tcPr>
            <w:tcW w:w="2943" w:type="dxa"/>
          </w:tcPr>
          <w:p w14:paraId="69F8E1F6" w14:textId="07102CD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提供用户</w:t>
            </w:r>
            <w:r>
              <w:t>操作相关的服务，比如用户</w:t>
            </w:r>
            <w:r>
              <w:rPr>
                <w:rFonts w:hint="eastAsia"/>
              </w:rPr>
              <w:t>创建</w:t>
            </w:r>
            <w:r>
              <w:t>和编辑等</w:t>
            </w:r>
          </w:p>
        </w:tc>
      </w:tr>
      <w:tr w:rsidR="005B78A4" w14:paraId="32987C86" w14:textId="77777777" w:rsidTr="00F70042">
        <w:tc>
          <w:tcPr>
            <w:tcW w:w="2610" w:type="dxa"/>
          </w:tcPr>
          <w:p w14:paraId="11C17893" w14:textId="2E86F7B3" w:rsidR="005B78A4" w:rsidRDefault="009C536B" w:rsidP="00F70042">
            <w:pPr>
              <w:pStyle w:val="NoSpacing"/>
            </w:pPr>
            <w:r>
              <w:t>UserDao.java</w:t>
            </w:r>
          </w:p>
        </w:tc>
        <w:tc>
          <w:tcPr>
            <w:tcW w:w="3240" w:type="dxa"/>
          </w:tcPr>
          <w:p w14:paraId="463B5700" w14:textId="184980BF" w:rsidR="005B78A4" w:rsidRPr="00751FD6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04107B">
              <w:t>.service.dao</w:t>
            </w:r>
          </w:p>
        </w:tc>
        <w:tc>
          <w:tcPr>
            <w:tcW w:w="2943" w:type="dxa"/>
          </w:tcPr>
          <w:p w14:paraId="6D856C4B" w14:textId="4083B700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对象实体数据库访问类</w:t>
            </w:r>
          </w:p>
        </w:tc>
      </w:tr>
      <w:tr w:rsidR="005344AF" w14:paraId="645C8F8A" w14:textId="77777777" w:rsidTr="00F70042">
        <w:tc>
          <w:tcPr>
            <w:tcW w:w="2610" w:type="dxa"/>
          </w:tcPr>
          <w:p w14:paraId="5A34933C" w14:textId="21AEF5F2" w:rsidR="005344AF" w:rsidRDefault="005344AF" w:rsidP="00F70042">
            <w:pPr>
              <w:pStyle w:val="NoSpacing"/>
            </w:pPr>
            <w:r>
              <w:t>UserAction.java</w:t>
            </w:r>
          </w:p>
        </w:tc>
        <w:tc>
          <w:tcPr>
            <w:tcW w:w="3240" w:type="dxa"/>
          </w:tcPr>
          <w:p w14:paraId="2E013ABE" w14:textId="731A8A4B" w:rsidR="005344AF" w:rsidRDefault="005344AF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0374B9E" w14:textId="6D7D8995" w:rsidR="005344AF" w:rsidRDefault="005344AF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>
              <w:t>负责显示用户数据功能的</w:t>
            </w:r>
            <w:r>
              <w:t>Action</w:t>
            </w:r>
          </w:p>
        </w:tc>
      </w:tr>
      <w:tr w:rsidR="005B78A4" w14:paraId="074F38B8" w14:textId="77777777" w:rsidTr="00F70042">
        <w:tc>
          <w:tcPr>
            <w:tcW w:w="2610" w:type="dxa"/>
          </w:tcPr>
          <w:p w14:paraId="1EEDDD26" w14:textId="6A4EFF0F" w:rsidR="005B78A4" w:rsidRDefault="009C536B" w:rsidP="00F70042">
            <w:pPr>
              <w:pStyle w:val="NoSpacing"/>
            </w:pPr>
            <w:r>
              <w:t>UserOpAction.java</w:t>
            </w:r>
          </w:p>
        </w:tc>
        <w:tc>
          <w:tcPr>
            <w:tcW w:w="3240" w:type="dxa"/>
          </w:tcPr>
          <w:p w14:paraId="2649C4B0" w14:textId="5121304E" w:rsidR="005B78A4" w:rsidRPr="00364B4A" w:rsidRDefault="009C536B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70B4B28" w14:textId="0E8A8CC1" w:rsidR="005B78A4" w:rsidRDefault="009C536B" w:rsidP="005344AF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 w:rsidR="005344AF">
              <w:rPr>
                <w:rFonts w:hint="eastAsia"/>
              </w:rPr>
              <w:t>负责</w:t>
            </w:r>
            <w:r w:rsidR="005344AF">
              <w:t>用户</w:t>
            </w:r>
            <w:r w:rsidR="005344AF">
              <w:rPr>
                <w:rFonts w:hint="eastAsia"/>
              </w:rPr>
              <w:t>创建</w:t>
            </w:r>
            <w:r w:rsidR="005344AF">
              <w:rPr>
                <w:rFonts w:hint="eastAsia"/>
              </w:rPr>
              <w:t>/</w:t>
            </w:r>
            <w:r w:rsidR="005344AF">
              <w:rPr>
                <w:rFonts w:hint="eastAsia"/>
              </w:rPr>
              <w:t>编辑</w:t>
            </w:r>
            <w:r w:rsidR="005344AF">
              <w:t>功能的</w:t>
            </w:r>
            <w:r w:rsidR="005344AF">
              <w:t>Action</w:t>
            </w:r>
          </w:p>
        </w:tc>
      </w:tr>
      <w:tr w:rsidR="005B78A4" w14:paraId="404565D2" w14:textId="77777777" w:rsidTr="00F70042">
        <w:tc>
          <w:tcPr>
            <w:tcW w:w="2610" w:type="dxa"/>
          </w:tcPr>
          <w:p w14:paraId="026AD888" w14:textId="77777777" w:rsidR="005B78A4" w:rsidRDefault="005B78A4" w:rsidP="00F70042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580185B0" w14:textId="4492C2A1" w:rsidR="005B78A4" w:rsidRPr="00F63625" w:rsidRDefault="005B78A4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 w:rsidR="00A605D5">
              <w:t>.user</w:t>
            </w:r>
          </w:p>
        </w:tc>
        <w:tc>
          <w:tcPr>
            <w:tcW w:w="2943" w:type="dxa"/>
          </w:tcPr>
          <w:p w14:paraId="4D729831" w14:textId="592860C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用户管理</w:t>
            </w:r>
            <w:r>
              <w:t>相关功能</w:t>
            </w:r>
            <w:r w:rsidR="005B78A4">
              <w:rPr>
                <w:rFonts w:hint="eastAsia"/>
              </w:rPr>
              <w:t>的</w:t>
            </w:r>
            <w:r w:rsidR="005B78A4">
              <w:rPr>
                <w:rFonts w:hint="eastAsia"/>
              </w:rPr>
              <w:t>Action</w:t>
            </w:r>
            <w:r w:rsidR="005B78A4">
              <w:t>配置文件</w:t>
            </w:r>
          </w:p>
        </w:tc>
      </w:tr>
      <w:tr w:rsidR="005B78A4" w14:paraId="1AF5A1C6" w14:textId="77777777" w:rsidTr="00F70042">
        <w:tc>
          <w:tcPr>
            <w:tcW w:w="2610" w:type="dxa"/>
          </w:tcPr>
          <w:p w14:paraId="415FF0D9" w14:textId="250310C9" w:rsidR="005B78A4" w:rsidRDefault="009C536B" w:rsidP="00F70042">
            <w:pPr>
              <w:pStyle w:val="NoSpacing"/>
            </w:pPr>
            <w:r>
              <w:t>user</w:t>
            </w:r>
            <w:r w:rsidR="005B78A4">
              <w:t>.jsp</w:t>
            </w:r>
          </w:p>
        </w:tc>
        <w:tc>
          <w:tcPr>
            <w:tcW w:w="3240" w:type="dxa"/>
          </w:tcPr>
          <w:p w14:paraId="18A77A38" w14:textId="0691D7D9" w:rsidR="005B78A4" w:rsidRPr="005344AF" w:rsidRDefault="005B78A4" w:rsidP="00F70042">
            <w:pPr>
              <w:pStyle w:val="NoSpacing"/>
            </w:pPr>
            <w:r w:rsidRPr="00155290">
              <w:t>eorder\src\main\</w:t>
            </w:r>
            <w:r w:rsidR="005344AF">
              <w:t>webapp\pages\user</w:t>
            </w:r>
          </w:p>
        </w:tc>
        <w:tc>
          <w:tcPr>
            <w:tcW w:w="2943" w:type="dxa"/>
          </w:tcPr>
          <w:p w14:paraId="6C087176" w14:textId="2F457A91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5B78A4">
              <w:t>页面</w:t>
            </w:r>
          </w:p>
        </w:tc>
      </w:tr>
    </w:tbl>
    <w:p w14:paraId="0C21D437" w14:textId="77777777" w:rsidR="005B78A4" w:rsidRPr="005B78A4" w:rsidRDefault="005B78A4" w:rsidP="005B78A4"/>
    <w:p w14:paraId="1FF09B77" w14:textId="60BAC81E" w:rsidR="00D319A0" w:rsidRDefault="00D319A0" w:rsidP="0073624F">
      <w:pPr>
        <w:pStyle w:val="Heading3"/>
      </w:pPr>
      <w:bookmarkStart w:id="128" w:name="_配置文件"/>
      <w:bookmarkStart w:id="129" w:name="_Toc413363612"/>
      <w:bookmarkEnd w:id="128"/>
      <w:r>
        <w:rPr>
          <w:rFonts w:hint="eastAsia"/>
        </w:rPr>
        <w:t>配置</w:t>
      </w:r>
      <w:r>
        <w:t>文件</w:t>
      </w:r>
      <w:bookmarkEnd w:id="129"/>
    </w:p>
    <w:p w14:paraId="553AEF59" w14:textId="66DFE1C7" w:rsidR="005344AF" w:rsidRPr="005344AF" w:rsidRDefault="005344AF" w:rsidP="005344AF">
      <w:r>
        <w:rPr>
          <w:rFonts w:hint="eastAsia"/>
        </w:rPr>
        <w:t>用户</w:t>
      </w:r>
      <w: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功能</w:t>
      </w:r>
      <w:r>
        <w:rPr>
          <w:rFonts w:hint="eastAsia"/>
        </w:rPr>
        <w:t>的</w:t>
      </w:r>
      <w:r>
        <w:t>Hibernate</w:t>
      </w:r>
      <w:r>
        <w:t>配置和</w:t>
      </w:r>
      <w:r>
        <w:t>Spring</w:t>
      </w:r>
      <w:r>
        <w:t>配置在</w:t>
      </w:r>
      <w:hyperlink w:anchor="_用户登录" w:history="1">
        <w:r w:rsidRPr="005344AF">
          <w:rPr>
            <w:rStyle w:val="Hyperlink"/>
          </w:rPr>
          <w:t>5.1</w:t>
        </w:r>
      </w:hyperlink>
      <w:r w:rsidR="00300BE8">
        <w:rPr>
          <w:rFonts w:hint="eastAsia"/>
        </w:rPr>
        <w:t>用户</w:t>
      </w:r>
      <w:r w:rsidR="00300BE8">
        <w:t>登录章节</w:t>
      </w:r>
      <w:r w:rsidR="00300BE8">
        <w:rPr>
          <w:rFonts w:hint="eastAsia"/>
        </w:rPr>
        <w:t>已经</w:t>
      </w:r>
      <w:r w:rsidR="00300BE8">
        <w:t>介绍过了。</w:t>
      </w:r>
    </w:p>
    <w:p w14:paraId="43225C51" w14:textId="77777777" w:rsidR="005344AF" w:rsidRDefault="005344AF" w:rsidP="005344AF">
      <w:pPr>
        <w:pStyle w:val="NoSpacing"/>
        <w:numPr>
          <w:ilvl w:val="0"/>
          <w:numId w:val="9"/>
        </w:numPr>
      </w:pPr>
      <w:r>
        <w:t>struts.xml</w:t>
      </w:r>
    </w:p>
    <w:p w14:paraId="59225B68" w14:textId="77777777" w:rsidR="005344AF" w:rsidRDefault="005344AF" w:rsidP="005344AF">
      <w:pPr>
        <w:pStyle w:val="CodeText"/>
      </w:pPr>
      <w:r>
        <w:t>&lt;struts&gt;</w:t>
      </w:r>
    </w:p>
    <w:p w14:paraId="16197914" w14:textId="77777777" w:rsidR="005344AF" w:rsidRDefault="005344AF" w:rsidP="005344AF">
      <w:pPr>
        <w:pStyle w:val="CodeText"/>
      </w:pPr>
      <w:r>
        <w:t xml:space="preserve">    &lt;package name="com.innovaee.eorder.web.action.admin.user" namespace="/user"</w:t>
      </w:r>
    </w:p>
    <w:p w14:paraId="359ABECE" w14:textId="39DCB688" w:rsidR="005344AF" w:rsidRDefault="005344AF" w:rsidP="005344AF">
      <w:pPr>
        <w:pStyle w:val="CodeText"/>
      </w:pPr>
      <w:r>
        <w:lastRenderedPageBreak/>
        <w:t xml:space="preserve">        extends="struts-base"&gt;</w:t>
      </w:r>
    </w:p>
    <w:p w14:paraId="0C96BDB4" w14:textId="77777777" w:rsidR="005344AF" w:rsidRDefault="005344AF" w:rsidP="005344AF">
      <w:pPr>
        <w:pStyle w:val="CodeText"/>
      </w:pPr>
      <w:r>
        <w:t xml:space="preserve">        &lt;action name="doLoad" class="com.innovaee.eorder.web.action.admin.user.UserAction"</w:t>
      </w:r>
    </w:p>
    <w:p w14:paraId="0DF86634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0D759B21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3CD0A57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C12A524" w14:textId="77777777" w:rsidR="005344AF" w:rsidRDefault="005344AF" w:rsidP="005344AF">
      <w:pPr>
        <w:pStyle w:val="CodeText"/>
      </w:pPr>
      <w:r>
        <w:t xml:space="preserve">        &lt;/action&gt;</w:t>
      </w:r>
    </w:p>
    <w:p w14:paraId="12562189" w14:textId="77777777" w:rsidR="005344AF" w:rsidRDefault="005344AF" w:rsidP="005344AF">
      <w:pPr>
        <w:pStyle w:val="CodeText"/>
      </w:pPr>
      <w:r>
        <w:t xml:space="preserve">        &lt;action name="doUser" class="com.innovaee.eorder.web.action.admin.user.UserAction"</w:t>
      </w:r>
    </w:p>
    <w:p w14:paraId="0D5134E0" w14:textId="77777777" w:rsidR="005344AF" w:rsidRDefault="005344AF" w:rsidP="005344AF">
      <w:pPr>
        <w:pStyle w:val="CodeText"/>
      </w:pPr>
      <w:r>
        <w:t xml:space="preserve">            method="doUser"&gt;</w:t>
      </w:r>
    </w:p>
    <w:p w14:paraId="7F664060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10C09C43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83773B5" w14:textId="77777777" w:rsidR="005344AF" w:rsidRDefault="005344AF" w:rsidP="005344AF">
      <w:pPr>
        <w:pStyle w:val="CodeText"/>
      </w:pPr>
      <w:r>
        <w:t xml:space="preserve">        &lt;/action&gt;</w:t>
      </w:r>
    </w:p>
    <w:p w14:paraId="125EB788" w14:textId="77777777" w:rsidR="005344AF" w:rsidRDefault="005344AF" w:rsidP="005344AF">
      <w:pPr>
        <w:pStyle w:val="CodeText"/>
      </w:pPr>
      <w:r>
        <w:t xml:space="preserve">        &lt;action name="doEdit" class="com.innovaee.eorder.web.action.admin.user.UserAction"</w:t>
      </w:r>
    </w:p>
    <w:p w14:paraId="56B3888A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4089EF7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B3D60A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3B7E420B" w14:textId="203E23C0" w:rsidR="005344AF" w:rsidRDefault="005344AF" w:rsidP="005344AF">
      <w:pPr>
        <w:pStyle w:val="CodeText"/>
      </w:pPr>
      <w:r>
        <w:t xml:space="preserve">        &lt;/action&gt;</w:t>
      </w:r>
    </w:p>
    <w:p w14:paraId="75B88466" w14:textId="77777777" w:rsidR="005344AF" w:rsidRDefault="005344AF" w:rsidP="005344AF">
      <w:pPr>
        <w:pStyle w:val="CodeText"/>
      </w:pPr>
      <w:r>
        <w:t xml:space="preserve">        &lt;action name="doRemove" class="com.innovaee.eorder.web.action.admin.user.UserAction"</w:t>
      </w:r>
    </w:p>
    <w:p w14:paraId="42BC262E" w14:textId="77777777" w:rsidR="005344AF" w:rsidRDefault="005344AF" w:rsidP="005344AF">
      <w:pPr>
        <w:pStyle w:val="CodeText"/>
      </w:pPr>
      <w:r>
        <w:t xml:space="preserve">            method="doRemove"&gt;</w:t>
      </w:r>
    </w:p>
    <w:p w14:paraId="4711868E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63D93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5BB11222" w14:textId="0AEE4356" w:rsidR="005344AF" w:rsidRDefault="005344AF" w:rsidP="005344AF">
      <w:pPr>
        <w:pStyle w:val="CodeText"/>
      </w:pPr>
      <w:r>
        <w:t xml:space="preserve">        &lt;/action&gt;</w:t>
      </w:r>
    </w:p>
    <w:p w14:paraId="33117B4B" w14:textId="77777777" w:rsidR="005344AF" w:rsidRDefault="005344AF" w:rsidP="005344AF">
      <w:pPr>
        <w:pStyle w:val="CodeText"/>
      </w:pPr>
      <w:r>
        <w:t xml:space="preserve">        &lt;action name="save" class="com.innovaee.eorder.web.action.admin.user.UserOpAction"</w:t>
      </w:r>
    </w:p>
    <w:p w14:paraId="40B3B706" w14:textId="77777777" w:rsidR="005344AF" w:rsidRDefault="005344AF" w:rsidP="005344AF">
      <w:pPr>
        <w:pStyle w:val="CodeText"/>
      </w:pPr>
      <w:r>
        <w:t xml:space="preserve">            method="save"&gt;</w:t>
      </w:r>
    </w:p>
    <w:p w14:paraId="498145A9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F5A2E1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1A85146" w14:textId="77777777" w:rsidR="005344AF" w:rsidRDefault="005344AF" w:rsidP="005344AF">
      <w:pPr>
        <w:pStyle w:val="CodeText"/>
      </w:pPr>
      <w:r>
        <w:t xml:space="preserve">        &lt;/action&gt;</w:t>
      </w:r>
    </w:p>
    <w:p w14:paraId="7142C790" w14:textId="77777777" w:rsidR="005344AF" w:rsidRDefault="005344AF" w:rsidP="005344AF">
      <w:pPr>
        <w:pStyle w:val="CodeText"/>
      </w:pPr>
      <w:r>
        <w:t xml:space="preserve">        &lt;action name="update" class="com.innovaee.eorder.web.action.admin.user.UserOpAction"</w:t>
      </w:r>
    </w:p>
    <w:p w14:paraId="29EED70D" w14:textId="77777777" w:rsidR="005344AF" w:rsidRDefault="005344AF" w:rsidP="005344AF">
      <w:pPr>
        <w:pStyle w:val="CodeText"/>
      </w:pPr>
      <w:r>
        <w:t xml:space="preserve">            method="update"&gt;</w:t>
      </w:r>
    </w:p>
    <w:p w14:paraId="4ABCCB6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47D3819C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820260D" w14:textId="77777777" w:rsidR="005344AF" w:rsidRDefault="005344AF" w:rsidP="005344AF">
      <w:pPr>
        <w:pStyle w:val="CodeText"/>
      </w:pPr>
      <w:r>
        <w:t xml:space="preserve">        &lt;/action&gt;</w:t>
      </w:r>
    </w:p>
    <w:p w14:paraId="237BF885" w14:textId="7199F1C3" w:rsidR="005344AF" w:rsidRDefault="005344AF" w:rsidP="005344AF">
      <w:pPr>
        <w:pStyle w:val="CodeText"/>
      </w:pPr>
      <w:r>
        <w:t xml:space="preserve">    &lt;/package&gt;</w:t>
      </w:r>
    </w:p>
    <w:p w14:paraId="0CEB6E27" w14:textId="65F9D07E" w:rsidR="005344AF" w:rsidRPr="0099324B" w:rsidRDefault="005344AF" w:rsidP="005344AF">
      <w:pPr>
        <w:pStyle w:val="CodeText"/>
        <w:jc w:val="both"/>
        <w:rPr>
          <w:i w:val="0"/>
        </w:rPr>
      </w:pPr>
      <w:r>
        <w:t xml:space="preserve">&lt;/struts&gt;    </w:t>
      </w:r>
    </w:p>
    <w:p w14:paraId="01CFC687" w14:textId="77777777" w:rsidR="005344AF" w:rsidRDefault="005344AF" w:rsidP="005344AF">
      <w:pPr>
        <w:pStyle w:val="CodeText"/>
      </w:pPr>
    </w:p>
    <w:p w14:paraId="3BDB94A1" w14:textId="39AF14B3" w:rsidR="00597668" w:rsidRDefault="00597668" w:rsidP="00597668">
      <w:pPr>
        <w:pStyle w:val="Heading2"/>
      </w:pPr>
      <w:bookmarkStart w:id="130" w:name="_Toc413363613"/>
      <w:r>
        <w:rPr>
          <w:rFonts w:hint="eastAsia"/>
        </w:rPr>
        <w:t>用户</w:t>
      </w:r>
      <w:r>
        <w:t>角色分配</w:t>
      </w:r>
      <w:bookmarkEnd w:id="130"/>
    </w:p>
    <w:p w14:paraId="734CE499" w14:textId="68D08811" w:rsidR="00EB72D7" w:rsidRPr="00EB72D7" w:rsidRDefault="00EB72D7" w:rsidP="00EB72D7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这个功能为</w:t>
      </w:r>
      <w:r>
        <w:rPr>
          <w:rFonts w:hint="eastAsia"/>
        </w:rPr>
        <w:t>系统</w:t>
      </w:r>
      <w:r>
        <w:t>用户分配相应的角色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用户</w:t>
      </w:r>
      <w:r>
        <w:t>可以拥有多个角色，默认新建用户获得会员这一角色</w:t>
      </w:r>
      <w:r w:rsidR="00D2207E">
        <w:rPr>
          <w:rFonts w:hint="eastAsia"/>
        </w:rPr>
        <w:t>。</w:t>
      </w:r>
      <w:r w:rsidR="00D2207E">
        <w:t>详细需求说明参见需求规格说明书</w:t>
      </w:r>
      <w:r w:rsidR="00173F03">
        <w:t>UC_008-</w:t>
      </w:r>
      <w:r w:rsidR="00173F03">
        <w:rPr>
          <w:rFonts w:hint="eastAsia"/>
        </w:rPr>
        <w:t>用户管理</w:t>
      </w:r>
      <w:r w:rsidR="00173F03">
        <w:rPr>
          <w:rFonts w:hint="eastAsia"/>
        </w:rPr>
        <w:t>-</w:t>
      </w:r>
      <w:r w:rsidR="00173F03">
        <w:rPr>
          <w:rFonts w:hint="eastAsia"/>
        </w:rPr>
        <w:t>更新用户。</w:t>
      </w:r>
    </w:p>
    <w:p w14:paraId="0CB9D871" w14:textId="15C83DD6" w:rsidR="00597668" w:rsidRDefault="00597668" w:rsidP="00597668">
      <w:pPr>
        <w:pStyle w:val="Heading3"/>
      </w:pPr>
      <w:bookmarkStart w:id="131" w:name="_Toc413363614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31"/>
    </w:p>
    <w:p w14:paraId="40B049DD" w14:textId="40414B8C" w:rsidR="00E2778D" w:rsidRPr="00E2778D" w:rsidRDefault="00E2778D" w:rsidP="00E2778D">
      <w:r>
        <w:object w:dxaOrig="7261" w:dyaOrig="3705" w14:anchorId="480699A6">
          <v:shape id="_x0000_i1032" type="#_x0000_t75" style="width:363.05pt;height:185.25pt" o:ole="">
            <v:imagedata r:id="rId84" o:title=""/>
          </v:shape>
          <o:OLEObject Type="Embed" ProgID="Visio.Drawing.15" ShapeID="_x0000_i1032" DrawAspect="Content" ObjectID="_1487106487" r:id="rId85"/>
        </w:object>
      </w:r>
    </w:p>
    <w:p w14:paraId="3DF903A6" w14:textId="150DC708" w:rsidR="00597668" w:rsidRDefault="00597668" w:rsidP="00597668">
      <w:pPr>
        <w:pStyle w:val="Heading3"/>
      </w:pPr>
      <w:bookmarkStart w:id="132" w:name="_Toc413363615"/>
      <w:r>
        <w:rPr>
          <w:rFonts w:hint="eastAsia"/>
        </w:rPr>
        <w:t>时序图</w:t>
      </w:r>
      <w:bookmarkEnd w:id="132"/>
    </w:p>
    <w:p w14:paraId="56BF5097" w14:textId="7C8C84C8" w:rsidR="00234CCF" w:rsidRPr="00234CCF" w:rsidRDefault="008C39E5" w:rsidP="00234CCF">
      <w:r>
        <w:rPr>
          <w:noProof/>
        </w:rPr>
        <w:drawing>
          <wp:inline distT="0" distB="0" distL="0" distR="0" wp14:anchorId="35CEDE66" wp14:editId="00667480">
            <wp:extent cx="5514975" cy="2370455"/>
            <wp:effectExtent l="0" t="0" r="9525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2015-02-02_17501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3B92" w14:textId="2D8F3CB0" w:rsidR="00597668" w:rsidRDefault="00597668" w:rsidP="00597668">
      <w:pPr>
        <w:pStyle w:val="Heading3"/>
      </w:pPr>
      <w:bookmarkStart w:id="133" w:name="_Toc413363616"/>
      <w:r>
        <w:rPr>
          <w:rFonts w:hint="eastAsia"/>
        </w:rPr>
        <w:lastRenderedPageBreak/>
        <w:t>类图</w:t>
      </w:r>
      <w:bookmarkEnd w:id="133"/>
    </w:p>
    <w:p w14:paraId="193A64C1" w14:textId="31EE91BC" w:rsidR="008C39E5" w:rsidRPr="008C39E5" w:rsidRDefault="008C39E5" w:rsidP="008C39E5">
      <w:pPr>
        <w:pStyle w:val="NoSpacing"/>
        <w:jc w:val="center"/>
      </w:pPr>
      <w:r>
        <w:rPr>
          <w:noProof/>
        </w:rPr>
        <w:drawing>
          <wp:inline distT="0" distB="0" distL="0" distR="0" wp14:anchorId="2859AFFE" wp14:editId="501F4DEC">
            <wp:extent cx="5514975" cy="5013960"/>
            <wp:effectExtent l="0" t="0" r="952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2015-02-02_17513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3002" w14:textId="41D88FD2" w:rsidR="00597668" w:rsidRDefault="00597668" w:rsidP="00597668">
      <w:pPr>
        <w:pStyle w:val="Heading3"/>
      </w:pPr>
      <w:bookmarkStart w:id="134" w:name="_Toc413363617"/>
      <w:r>
        <w:rPr>
          <w:rFonts w:hint="eastAsia"/>
        </w:rPr>
        <w:t>代码</w:t>
      </w:r>
      <w:r>
        <w:t>构成</w:t>
      </w:r>
      <w:bookmarkEnd w:id="134"/>
    </w:p>
    <w:p w14:paraId="4554B58D" w14:textId="6DAB76A8" w:rsidR="00CE74E5" w:rsidRDefault="00CE74E5" w:rsidP="00CE74E5">
      <w:pPr>
        <w:jc w:val="left"/>
      </w:pPr>
      <w:r>
        <w:t>UserOpAction</w:t>
      </w:r>
      <w:r>
        <w:rPr>
          <w:rFonts w:hint="eastAsia"/>
        </w:rPr>
        <w:t>.java</w:t>
      </w:r>
      <w:r>
        <w:rPr>
          <w:rFonts w:hint="eastAsia"/>
        </w:rPr>
        <w:t>代码</w:t>
      </w:r>
      <w:r>
        <w:t>说明在</w:t>
      </w:r>
      <w:hyperlink w:anchor="_代码构成" w:history="1">
        <w:r w:rsidRPr="00CE74E5">
          <w:rPr>
            <w:rStyle w:val="Hyperlink"/>
            <w:rFonts w:hint="eastAsia"/>
          </w:rPr>
          <w:t>5.2.4</w:t>
        </w:r>
      </w:hyperlink>
      <w:r>
        <w:rPr>
          <w:rFonts w:hint="eastAsia"/>
        </w:rPr>
        <w:t>描述</w:t>
      </w:r>
    </w:p>
    <w:p w14:paraId="65F3EC96" w14:textId="77777777" w:rsidR="00CE74E5" w:rsidRPr="00CE74E5" w:rsidRDefault="00CE74E5" w:rsidP="00CE74E5">
      <w:pPr>
        <w:jc w:val="left"/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750D26" w14:paraId="354E121B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79E5FF7A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786F5CB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F9013A2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750D26" w14:paraId="0A15BD7F" w14:textId="77777777" w:rsidTr="00F70042">
        <w:tc>
          <w:tcPr>
            <w:tcW w:w="2610" w:type="dxa"/>
          </w:tcPr>
          <w:p w14:paraId="0F197100" w14:textId="42A0F2BD" w:rsidR="00750D26" w:rsidRDefault="00750D26" w:rsidP="00F70042">
            <w:pPr>
              <w:pStyle w:val="NoSpacing"/>
            </w:pPr>
            <w:r>
              <w:t>UserRoleService.java</w:t>
            </w:r>
          </w:p>
        </w:tc>
        <w:tc>
          <w:tcPr>
            <w:tcW w:w="3240" w:type="dxa"/>
          </w:tcPr>
          <w:p w14:paraId="5E10C2A6" w14:textId="77777777" w:rsidR="00750D26" w:rsidRPr="00364B4A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408363E" w14:textId="6255D3D2" w:rsidR="00750D26" w:rsidRDefault="00750D26" w:rsidP="00CE74E5">
            <w:pPr>
              <w:pStyle w:val="NoSpacing"/>
            </w:pPr>
            <w:r>
              <w:rPr>
                <w:rFonts w:hint="eastAsia"/>
              </w:rPr>
              <w:t>用户</w:t>
            </w:r>
            <w:r w:rsidR="00CE74E5">
              <w:rPr>
                <w:rFonts w:hint="eastAsia"/>
              </w:rPr>
              <w:t>角色</w:t>
            </w:r>
            <w:r w:rsidR="00CE74E5">
              <w:t>关联关系</w:t>
            </w:r>
            <w:r>
              <w:t>操作相关的服务，比如</w:t>
            </w:r>
            <w:r w:rsidR="00CE74E5">
              <w:rPr>
                <w:rFonts w:hint="eastAsia"/>
              </w:rPr>
              <w:t>用户</w:t>
            </w:r>
            <w:r w:rsidR="00CE74E5">
              <w:t>添加</w:t>
            </w:r>
            <w:r w:rsidR="00CE74E5">
              <w:rPr>
                <w:rFonts w:hint="eastAsia"/>
              </w:rPr>
              <w:t>/</w:t>
            </w:r>
            <w:r w:rsidR="00CE74E5">
              <w:rPr>
                <w:rFonts w:hint="eastAsia"/>
              </w:rPr>
              <w:t>删除</w:t>
            </w:r>
            <w:r w:rsidR="00CE74E5">
              <w:t>角色</w:t>
            </w:r>
          </w:p>
        </w:tc>
      </w:tr>
      <w:tr w:rsidR="00750D26" w14:paraId="2094B8A4" w14:textId="77777777" w:rsidTr="00F70042">
        <w:tc>
          <w:tcPr>
            <w:tcW w:w="2610" w:type="dxa"/>
          </w:tcPr>
          <w:p w14:paraId="7F1363DC" w14:textId="338D051E" w:rsidR="00750D26" w:rsidRDefault="00750D26" w:rsidP="00F70042">
            <w:pPr>
              <w:pStyle w:val="NoSpacing"/>
            </w:pPr>
            <w:r>
              <w:t>UserRoleDao.java</w:t>
            </w:r>
          </w:p>
        </w:tc>
        <w:tc>
          <w:tcPr>
            <w:tcW w:w="3240" w:type="dxa"/>
          </w:tcPr>
          <w:p w14:paraId="25EAEE01" w14:textId="63435781" w:rsidR="00750D26" w:rsidRPr="00751FD6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1F2D66">
              <w:t>.dao</w:t>
            </w:r>
          </w:p>
        </w:tc>
        <w:tc>
          <w:tcPr>
            <w:tcW w:w="2943" w:type="dxa"/>
          </w:tcPr>
          <w:p w14:paraId="40B9523D" w14:textId="65721693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用户角色</w:t>
            </w:r>
            <w:r>
              <w:t>关联关系数据库访问对象</w:t>
            </w:r>
          </w:p>
        </w:tc>
      </w:tr>
      <w:tr w:rsidR="00750D26" w14:paraId="4777200E" w14:textId="77777777" w:rsidTr="00F70042">
        <w:tc>
          <w:tcPr>
            <w:tcW w:w="2610" w:type="dxa"/>
          </w:tcPr>
          <w:p w14:paraId="047C3430" w14:textId="56C80A7D" w:rsidR="00750D26" w:rsidRDefault="00356E7E" w:rsidP="00F70042">
            <w:pPr>
              <w:pStyle w:val="NoSpacing"/>
            </w:pPr>
            <w:r>
              <w:t>UserRole.java</w:t>
            </w:r>
          </w:p>
        </w:tc>
        <w:tc>
          <w:tcPr>
            <w:tcW w:w="3240" w:type="dxa"/>
          </w:tcPr>
          <w:p w14:paraId="2BEAC94A" w14:textId="569C48B0" w:rsidR="00750D26" w:rsidRDefault="00750D26" w:rsidP="00D70385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="00D70385">
              <w:t>module.entity</w:t>
            </w:r>
          </w:p>
        </w:tc>
        <w:tc>
          <w:tcPr>
            <w:tcW w:w="2943" w:type="dxa"/>
          </w:tcPr>
          <w:p w14:paraId="6938EA08" w14:textId="0FDCFA8A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角色关联关系实体对象</w:t>
            </w:r>
          </w:p>
        </w:tc>
      </w:tr>
    </w:tbl>
    <w:p w14:paraId="5BFD4627" w14:textId="77777777" w:rsidR="008C39E5" w:rsidRPr="008C39E5" w:rsidRDefault="008C39E5" w:rsidP="008C39E5"/>
    <w:p w14:paraId="2C1255FD" w14:textId="11B84230" w:rsidR="00597668" w:rsidRPr="00597668" w:rsidRDefault="00597668" w:rsidP="00597668">
      <w:pPr>
        <w:pStyle w:val="Heading3"/>
      </w:pPr>
      <w:bookmarkStart w:id="135" w:name="_Toc413363618"/>
      <w:r>
        <w:rPr>
          <w:rFonts w:hint="eastAsia"/>
        </w:rPr>
        <w:lastRenderedPageBreak/>
        <w:t>配置</w:t>
      </w:r>
      <w:r>
        <w:t>文件</w:t>
      </w:r>
      <w:bookmarkEnd w:id="135"/>
    </w:p>
    <w:p w14:paraId="49184E8D" w14:textId="7EB923DB" w:rsidR="009112F4" w:rsidRPr="009112F4" w:rsidRDefault="009112F4" w:rsidP="005344AF">
      <w:pPr>
        <w:pStyle w:val="NoSpacing"/>
      </w:pPr>
    </w:p>
    <w:p w14:paraId="287BF34F" w14:textId="77777777" w:rsidR="009E0F4A" w:rsidRDefault="009E0F4A" w:rsidP="009E0F4A">
      <w:pPr>
        <w:pStyle w:val="NoSpacing"/>
        <w:numPr>
          <w:ilvl w:val="0"/>
          <w:numId w:val="9"/>
        </w:numPr>
      </w:pPr>
      <w:r>
        <w:t>struts.xml</w:t>
      </w:r>
    </w:p>
    <w:p w14:paraId="3631E0C3" w14:textId="42F5EFCE" w:rsidR="009E0F4A" w:rsidRPr="0099324B" w:rsidRDefault="00595002" w:rsidP="009E0F4A">
      <w:r>
        <w:rPr>
          <w:rFonts w:hint="eastAsia"/>
        </w:rPr>
        <w:t>使用</w:t>
      </w:r>
      <w:hyperlink w:anchor="_配置文件" w:history="1">
        <w:r w:rsidRPr="00595002">
          <w:rPr>
            <w:rStyle w:val="Hyperlink"/>
          </w:rPr>
          <w:t>5.2.5</w:t>
        </w:r>
      </w:hyperlink>
      <w:r>
        <w:t>中说明的配置文件，不再重复描述</w:t>
      </w:r>
    </w:p>
    <w:p w14:paraId="106A5747" w14:textId="77777777" w:rsidR="009E0F4A" w:rsidRPr="0099324B" w:rsidRDefault="009E0F4A" w:rsidP="009E0F4A">
      <w:pPr>
        <w:pStyle w:val="CodeText"/>
        <w:jc w:val="both"/>
        <w:rPr>
          <w:i w:val="0"/>
        </w:rPr>
      </w:pPr>
      <w:r>
        <w:t xml:space="preserve">    </w:t>
      </w:r>
    </w:p>
    <w:p w14:paraId="5AA30A05" w14:textId="77777777" w:rsidR="009E0F4A" w:rsidRDefault="009E0F4A" w:rsidP="009E0F4A">
      <w:pPr>
        <w:pStyle w:val="NoSpacing"/>
        <w:numPr>
          <w:ilvl w:val="0"/>
          <w:numId w:val="9"/>
        </w:numPr>
      </w:pPr>
      <w:r>
        <w:t>applicationContext-total.xml</w:t>
      </w:r>
    </w:p>
    <w:p w14:paraId="3BC449BE" w14:textId="553A6FBD" w:rsidR="009E0F4A" w:rsidRDefault="00595002" w:rsidP="00595002">
      <w:r>
        <w:rPr>
          <w:rFonts w:hint="eastAsia"/>
        </w:rPr>
        <w:t>使用</w:t>
      </w:r>
      <w:hyperlink w:anchor="_配置文件_1" w:history="1">
        <w:r w:rsidRPr="00595002">
          <w:rPr>
            <w:rStyle w:val="Hyperlink"/>
          </w:rPr>
          <w:t>5</w:t>
        </w:r>
        <w:r>
          <w:rPr>
            <w:rStyle w:val="Hyperlink"/>
          </w:rPr>
          <w:t>.1</w:t>
        </w:r>
        <w:r w:rsidRPr="00595002">
          <w:rPr>
            <w:rStyle w:val="Hyperlink"/>
          </w:rPr>
          <w:t>.5</w:t>
        </w:r>
      </w:hyperlink>
      <w:r>
        <w:t>中说明的配置文件，不再重复描述</w:t>
      </w:r>
    </w:p>
    <w:p w14:paraId="259B13F7" w14:textId="77777777" w:rsidR="009E0F4A" w:rsidRPr="002469C5" w:rsidRDefault="009E0F4A" w:rsidP="009E0F4A">
      <w:pPr>
        <w:pStyle w:val="CodeText"/>
      </w:pPr>
    </w:p>
    <w:p w14:paraId="4959C432" w14:textId="77777777" w:rsidR="009E0F4A" w:rsidRDefault="009E0F4A" w:rsidP="009E0F4A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08EA2850" w14:textId="5CD6B348" w:rsidR="00595002" w:rsidRDefault="00595002" w:rsidP="00595002">
      <w:r>
        <w:rPr>
          <w:rFonts w:hint="eastAsia"/>
        </w:rPr>
        <w:t>详见</w:t>
      </w:r>
      <w:r>
        <w:rPr>
          <w:rFonts w:hint="eastAsia"/>
        </w:rPr>
        <w:t>UserRole.</w:t>
      </w:r>
      <w:proofErr w:type="gramStart"/>
      <w:r>
        <w:rPr>
          <w:rFonts w:hint="eastAsia"/>
        </w:rPr>
        <w:t>java</w:t>
      </w:r>
      <w:r>
        <w:rPr>
          <w:rFonts w:hint="eastAsia"/>
        </w:rPr>
        <w:t>代码</w:t>
      </w:r>
      <w:proofErr w:type="gramEnd"/>
    </w:p>
    <w:p w14:paraId="217D3ED0" w14:textId="77777777" w:rsidR="00595002" w:rsidRPr="00595002" w:rsidRDefault="00595002" w:rsidP="00595002">
      <w:pPr>
        <w:pStyle w:val="CodeText"/>
      </w:pPr>
      <w:r w:rsidRPr="00595002">
        <w:t>@Entity</w:t>
      </w:r>
    </w:p>
    <w:p w14:paraId="5CDF7585" w14:textId="77777777" w:rsidR="00595002" w:rsidRPr="00595002" w:rsidRDefault="00595002" w:rsidP="00595002">
      <w:pPr>
        <w:pStyle w:val="CodeText"/>
      </w:pPr>
      <w:r w:rsidRPr="00595002">
        <w:t>@Table(name = "t_user_role")</w:t>
      </w:r>
    </w:p>
    <w:p w14:paraId="11425AA2" w14:textId="424CF167" w:rsidR="005A5964" w:rsidRDefault="00595002" w:rsidP="00595002">
      <w:pPr>
        <w:pStyle w:val="CodeText"/>
      </w:pPr>
      <w:r w:rsidRPr="00595002">
        <w:t>public class UserRole extends BaseEntity</w:t>
      </w:r>
      <w:r>
        <w:t xml:space="preserve"> {</w:t>
      </w:r>
    </w:p>
    <w:p w14:paraId="07CC43AD" w14:textId="7BC32833" w:rsidR="00595002" w:rsidRDefault="00595002" w:rsidP="00595002">
      <w:pPr>
        <w:pStyle w:val="CodeText"/>
      </w:pPr>
      <w:r>
        <w:t>}</w:t>
      </w:r>
    </w:p>
    <w:p w14:paraId="24A564E6" w14:textId="77777777" w:rsidR="003026EE" w:rsidRDefault="003026EE" w:rsidP="00595002">
      <w:pPr>
        <w:pStyle w:val="CodeText"/>
      </w:pPr>
    </w:p>
    <w:p w14:paraId="781C979B" w14:textId="672CDE71" w:rsidR="003026EE" w:rsidRDefault="003026EE" w:rsidP="003026EE">
      <w:pPr>
        <w:pStyle w:val="Heading3"/>
      </w:pPr>
      <w:bookmarkStart w:id="136" w:name="_Toc413363619"/>
      <w:r>
        <w:rPr>
          <w:rFonts w:hint="eastAsia"/>
        </w:rPr>
        <w:t>数据库</w:t>
      </w:r>
      <w:r>
        <w:t>脚本</w:t>
      </w:r>
      <w:bookmarkEnd w:id="136"/>
    </w:p>
    <w:p w14:paraId="2D9434F6" w14:textId="77777777" w:rsidR="003026EE" w:rsidRPr="003026EE" w:rsidRDefault="003026EE" w:rsidP="003026EE">
      <w:pPr>
        <w:pStyle w:val="CodeText"/>
      </w:pPr>
      <w:r w:rsidRPr="003026EE">
        <w:t>DROP TABLE IF EXISTS `t_user_role`;</w:t>
      </w:r>
    </w:p>
    <w:p w14:paraId="29C089F9" w14:textId="77777777" w:rsidR="003026EE" w:rsidRPr="003026EE" w:rsidRDefault="003026EE" w:rsidP="003026EE">
      <w:pPr>
        <w:pStyle w:val="CodeText"/>
      </w:pPr>
      <w:r w:rsidRPr="003026EE">
        <w:t>CREATE TABLE `t_user_role` (</w:t>
      </w:r>
    </w:p>
    <w:p w14:paraId="5A79EFAB" w14:textId="77777777" w:rsidR="003026EE" w:rsidRPr="003026EE" w:rsidRDefault="003026EE" w:rsidP="003026EE">
      <w:pPr>
        <w:pStyle w:val="CodeText"/>
      </w:pPr>
      <w:r w:rsidRPr="003026EE">
        <w:t xml:space="preserve">  `id` int(32) NOT NULL AUTO_INCREMENT,</w:t>
      </w:r>
    </w:p>
    <w:p w14:paraId="12EC67A3" w14:textId="77777777" w:rsidR="003026EE" w:rsidRPr="003026EE" w:rsidRDefault="003026EE" w:rsidP="003026EE">
      <w:pPr>
        <w:pStyle w:val="CodeText"/>
      </w:pPr>
      <w:r w:rsidRPr="003026EE">
        <w:t xml:space="preserve">  `user_id` int(32) NOT NULL,</w:t>
      </w:r>
    </w:p>
    <w:p w14:paraId="12509D01" w14:textId="77777777" w:rsidR="003026EE" w:rsidRPr="003026EE" w:rsidRDefault="003026EE" w:rsidP="003026EE">
      <w:pPr>
        <w:pStyle w:val="CodeText"/>
      </w:pPr>
      <w:r w:rsidRPr="003026EE">
        <w:t xml:space="preserve">  `role_id` int(32) NOT NULL,</w:t>
      </w:r>
    </w:p>
    <w:p w14:paraId="39A3D919" w14:textId="77777777" w:rsidR="003026EE" w:rsidRPr="003026EE" w:rsidRDefault="003026EE" w:rsidP="003026EE">
      <w:pPr>
        <w:pStyle w:val="CodeText"/>
      </w:pPr>
      <w:r w:rsidRPr="003026EE">
        <w:t xml:space="preserve">  `create_at` datetime DEFAULT NULL,</w:t>
      </w:r>
    </w:p>
    <w:p w14:paraId="5DCC7497" w14:textId="77777777" w:rsidR="003026EE" w:rsidRPr="003026EE" w:rsidRDefault="003026EE" w:rsidP="003026EE">
      <w:pPr>
        <w:pStyle w:val="CodeText"/>
      </w:pPr>
      <w:r w:rsidRPr="003026EE">
        <w:t xml:space="preserve">  `update_at` datetime DEFAULT NULL,</w:t>
      </w:r>
    </w:p>
    <w:p w14:paraId="07A19CE6" w14:textId="77777777" w:rsidR="003026EE" w:rsidRPr="003026EE" w:rsidRDefault="003026EE" w:rsidP="003026EE">
      <w:pPr>
        <w:pStyle w:val="CodeText"/>
      </w:pPr>
      <w:r w:rsidRPr="003026EE">
        <w:t xml:space="preserve">  PRIMARY KEY (`id`),</w:t>
      </w:r>
    </w:p>
    <w:p w14:paraId="5E0CE770" w14:textId="77777777" w:rsidR="003026EE" w:rsidRPr="003026EE" w:rsidRDefault="003026EE" w:rsidP="003026EE">
      <w:pPr>
        <w:pStyle w:val="CodeText"/>
      </w:pPr>
      <w:r w:rsidRPr="003026EE">
        <w:t xml:space="preserve">  KEY `fk_userid` (`user_id`),</w:t>
      </w:r>
    </w:p>
    <w:p w14:paraId="3017A342" w14:textId="77777777" w:rsidR="003026EE" w:rsidRPr="003026EE" w:rsidRDefault="003026EE" w:rsidP="003026EE">
      <w:pPr>
        <w:pStyle w:val="CodeText"/>
      </w:pPr>
      <w:r w:rsidRPr="003026EE">
        <w:t xml:space="preserve">  KEY `fk_roleid` (`role_id`),</w:t>
      </w:r>
    </w:p>
    <w:p w14:paraId="15DEE037" w14:textId="77777777" w:rsidR="003026EE" w:rsidRPr="003026EE" w:rsidRDefault="003026EE" w:rsidP="003026EE">
      <w:pPr>
        <w:pStyle w:val="CodeText"/>
      </w:pPr>
      <w:r w:rsidRPr="003026EE">
        <w:t xml:space="preserve">  CONSTRAINT `fk_roleid` FOREIGN KEY (`role_id`) REFERENCES `t_role` (`id`),</w:t>
      </w:r>
    </w:p>
    <w:p w14:paraId="224C4B2A" w14:textId="77777777" w:rsidR="003026EE" w:rsidRPr="003026EE" w:rsidRDefault="003026EE" w:rsidP="003026EE">
      <w:pPr>
        <w:pStyle w:val="CodeText"/>
      </w:pPr>
      <w:r w:rsidRPr="003026EE">
        <w:t xml:space="preserve">  CONSTRAINT `fk_userid` FOREIGN KEY (`user_id`) REFERENCES `t_user` (`id`)</w:t>
      </w:r>
    </w:p>
    <w:p w14:paraId="7F3C7F0B" w14:textId="63EC520A" w:rsidR="003E68D9" w:rsidRPr="003026EE" w:rsidRDefault="003026EE" w:rsidP="003026EE">
      <w:pPr>
        <w:pStyle w:val="CodeText"/>
      </w:pPr>
      <w:r w:rsidRPr="003026EE">
        <w:t>) ENGINE=InnoDB AUTO_INCREMENT=27 DEFAULT CHARSET=utf8;</w:t>
      </w:r>
    </w:p>
    <w:p w14:paraId="4EE2BEEF" w14:textId="48D934EE" w:rsidR="003E68D9" w:rsidRDefault="003E68D9" w:rsidP="003E68D9">
      <w:pPr>
        <w:pStyle w:val="Heading2"/>
      </w:pPr>
      <w:bookmarkStart w:id="137" w:name="_Toc413363620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角色</w:t>
      </w:r>
      <w:bookmarkEnd w:id="137"/>
    </w:p>
    <w:p w14:paraId="77352164" w14:textId="2083E46C" w:rsidR="003E68D9" w:rsidRPr="003E68D9" w:rsidRDefault="00BA4418" w:rsidP="00F70042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</w:t>
      </w:r>
      <w:r>
        <w:t>使用</w:t>
      </w:r>
      <w:r>
        <w:rPr>
          <w:rFonts w:hint="eastAsia"/>
        </w:rPr>
        <w:t>这个</w:t>
      </w:r>
      <w:r>
        <w:t>功能</w:t>
      </w:r>
      <w:r>
        <w:rPr>
          <w:rFonts w:hint="eastAsia"/>
        </w:rPr>
        <w:t>创建</w:t>
      </w:r>
      <w:r>
        <w:t>新的角色和更新现有角色信息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角色</w:t>
      </w:r>
      <w:r>
        <w:t>代表了一组相关的权限集合</w:t>
      </w:r>
      <w:r>
        <w:rPr>
          <w:rFonts w:hint="eastAsia"/>
        </w:rPr>
        <w:t>。</w:t>
      </w:r>
      <w:r>
        <w:t>详细</w:t>
      </w:r>
      <w:r>
        <w:rPr>
          <w:rFonts w:hint="eastAsia"/>
        </w:rPr>
        <w:t>需求</w:t>
      </w:r>
      <w:r>
        <w:t>说明参见需求规格说明书</w:t>
      </w:r>
      <w:bookmarkStart w:id="138" w:name="_Toc409272572"/>
      <w:r>
        <w:t>-</w:t>
      </w:r>
      <w:r w:rsidRPr="00606011"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38"/>
      <w:r>
        <w:rPr>
          <w:rFonts w:hint="eastAsia"/>
        </w:rPr>
        <w:t>。</w:t>
      </w:r>
    </w:p>
    <w:p w14:paraId="4B4D4A73" w14:textId="0A7B39C9" w:rsidR="003E68D9" w:rsidRDefault="003E68D9" w:rsidP="003E68D9">
      <w:pPr>
        <w:pStyle w:val="Heading3"/>
      </w:pPr>
      <w:bookmarkStart w:id="139" w:name="_Toc413363621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39"/>
    </w:p>
    <w:p w14:paraId="7EDED74D" w14:textId="44E41474" w:rsidR="00F70042" w:rsidRPr="00F70042" w:rsidRDefault="00F70042" w:rsidP="00F70042">
      <w:r>
        <w:object w:dxaOrig="7261" w:dyaOrig="3705" w14:anchorId="5E3C2854">
          <v:shape id="_x0000_i1033" type="#_x0000_t75" style="width:363.05pt;height:185.25pt" o:ole="">
            <v:imagedata r:id="rId88" o:title=""/>
          </v:shape>
          <o:OLEObject Type="Embed" ProgID="Visio.Drawing.15" ShapeID="_x0000_i1033" DrawAspect="Content" ObjectID="_1487106488" r:id="rId89"/>
        </w:object>
      </w:r>
    </w:p>
    <w:p w14:paraId="34649D4D" w14:textId="557EB75A" w:rsidR="003E68D9" w:rsidRDefault="003E68D9" w:rsidP="003E68D9">
      <w:pPr>
        <w:pStyle w:val="Heading3"/>
      </w:pPr>
      <w:bookmarkStart w:id="140" w:name="_Toc413363622"/>
      <w:r>
        <w:rPr>
          <w:rFonts w:hint="eastAsia"/>
        </w:rPr>
        <w:t>时序图</w:t>
      </w:r>
      <w:bookmarkEnd w:id="140"/>
    </w:p>
    <w:p w14:paraId="7CF17C3B" w14:textId="3B2F21A4" w:rsidR="00F70042" w:rsidRPr="00F70042" w:rsidRDefault="004270A4" w:rsidP="00F70042">
      <w:r>
        <w:rPr>
          <w:noProof/>
        </w:rPr>
        <w:drawing>
          <wp:inline distT="0" distB="0" distL="0" distR="0" wp14:anchorId="1A2A6626" wp14:editId="1ED64906">
            <wp:extent cx="5514975" cy="2880995"/>
            <wp:effectExtent l="0" t="0" r="952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2015-02-02_202217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0AB" w14:textId="1553EC52" w:rsidR="003E68D9" w:rsidRDefault="003E68D9" w:rsidP="003E68D9">
      <w:pPr>
        <w:pStyle w:val="Heading3"/>
      </w:pPr>
      <w:bookmarkStart w:id="141" w:name="_Toc413363623"/>
      <w:r>
        <w:rPr>
          <w:rFonts w:hint="eastAsia"/>
        </w:rPr>
        <w:lastRenderedPageBreak/>
        <w:t>类图</w:t>
      </w:r>
      <w:bookmarkEnd w:id="141"/>
    </w:p>
    <w:p w14:paraId="1DBC288C" w14:textId="7846D653" w:rsidR="004270A4" w:rsidRPr="004270A4" w:rsidRDefault="006A0FD8" w:rsidP="004270A4">
      <w:r>
        <w:rPr>
          <w:noProof/>
        </w:rPr>
        <w:drawing>
          <wp:inline distT="0" distB="0" distL="0" distR="0" wp14:anchorId="50992DFB" wp14:editId="6AADCE72">
            <wp:extent cx="5514975" cy="5262880"/>
            <wp:effectExtent l="0" t="0" r="952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2015-02-02_203539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C45B" w14:textId="18E36F16" w:rsidR="003E68D9" w:rsidRDefault="003E68D9" w:rsidP="003E68D9">
      <w:pPr>
        <w:pStyle w:val="Heading3"/>
      </w:pPr>
      <w:bookmarkStart w:id="142" w:name="_Toc413363624"/>
      <w:r>
        <w:rPr>
          <w:rFonts w:hint="eastAsia"/>
        </w:rPr>
        <w:t>代码</w:t>
      </w:r>
      <w:r>
        <w:t>构成</w:t>
      </w:r>
      <w:bookmarkEnd w:id="142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3026EE" w14:paraId="17EE098D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718156F4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9F1D238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D1A6053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3026EE" w14:paraId="555D824A" w14:textId="77777777" w:rsidTr="000D1BC8">
        <w:tc>
          <w:tcPr>
            <w:tcW w:w="2610" w:type="dxa"/>
          </w:tcPr>
          <w:p w14:paraId="21F11EF2" w14:textId="43351549" w:rsidR="003026EE" w:rsidRDefault="003026EE" w:rsidP="000D1BC8">
            <w:pPr>
              <w:pStyle w:val="NoSpacing"/>
            </w:pPr>
            <w:r>
              <w:t>RoleService.java</w:t>
            </w:r>
          </w:p>
        </w:tc>
        <w:tc>
          <w:tcPr>
            <w:tcW w:w="3240" w:type="dxa"/>
          </w:tcPr>
          <w:p w14:paraId="3A3CF0A6" w14:textId="77777777" w:rsidR="003026EE" w:rsidRPr="00364B4A" w:rsidRDefault="003026EE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EE8D5C3" w14:textId="647378C0" w:rsidR="003026EE" w:rsidRDefault="00A2618A" w:rsidP="002B6D16">
            <w:pPr>
              <w:pStyle w:val="NoSpacing"/>
            </w:pPr>
            <w:r>
              <w:rPr>
                <w:rFonts w:hint="eastAsia"/>
              </w:rPr>
              <w:t>提供角色</w:t>
            </w:r>
            <w:r>
              <w:t>管理</w:t>
            </w:r>
            <w:r w:rsidR="003026EE">
              <w:t>操作相关的服务，比如</w:t>
            </w:r>
            <w:r w:rsidR="002B6D16"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创建</w:t>
            </w:r>
            <w:r w:rsidR="003026EE">
              <w:t>和编辑等</w:t>
            </w:r>
          </w:p>
        </w:tc>
      </w:tr>
      <w:tr w:rsidR="003026EE" w14:paraId="146ECEB6" w14:textId="77777777" w:rsidTr="000D1BC8">
        <w:tc>
          <w:tcPr>
            <w:tcW w:w="2610" w:type="dxa"/>
          </w:tcPr>
          <w:p w14:paraId="7F5C32A9" w14:textId="19E105FF" w:rsidR="003026EE" w:rsidRDefault="003026EE" w:rsidP="000D1BC8">
            <w:pPr>
              <w:pStyle w:val="NoSpacing"/>
            </w:pPr>
            <w:r>
              <w:t>RoleDao.java</w:t>
            </w:r>
          </w:p>
        </w:tc>
        <w:tc>
          <w:tcPr>
            <w:tcW w:w="3240" w:type="dxa"/>
          </w:tcPr>
          <w:p w14:paraId="0F107F2C" w14:textId="77777777" w:rsidR="003026EE" w:rsidRPr="00751FD6" w:rsidRDefault="003026EE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6EB858B" w14:textId="501CEAFF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对象实体数据库访问类</w:t>
            </w:r>
          </w:p>
        </w:tc>
      </w:tr>
      <w:tr w:rsidR="003026EE" w14:paraId="4FAC5F81" w14:textId="77777777" w:rsidTr="000D1BC8">
        <w:tc>
          <w:tcPr>
            <w:tcW w:w="2610" w:type="dxa"/>
          </w:tcPr>
          <w:p w14:paraId="79FCCBD8" w14:textId="37EC61BE" w:rsidR="003026EE" w:rsidRDefault="003026EE" w:rsidP="000D1BC8">
            <w:pPr>
              <w:pStyle w:val="NoSpacing"/>
            </w:pPr>
            <w:r>
              <w:t>RoleAction.java</w:t>
            </w:r>
          </w:p>
        </w:tc>
        <w:tc>
          <w:tcPr>
            <w:tcW w:w="3240" w:type="dxa"/>
          </w:tcPr>
          <w:p w14:paraId="7225125B" w14:textId="77777777" w:rsidR="003026EE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133E14B0" w14:textId="2C9E3E19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>
              <w:t>负责显示</w:t>
            </w:r>
            <w:r>
              <w:rPr>
                <w:rFonts w:hint="eastAsia"/>
              </w:rPr>
              <w:t>角色</w:t>
            </w:r>
            <w:r w:rsidR="003026EE">
              <w:t>数据功能的</w:t>
            </w:r>
            <w:r w:rsidR="003026EE">
              <w:t>Action</w:t>
            </w:r>
          </w:p>
        </w:tc>
      </w:tr>
      <w:tr w:rsidR="003026EE" w14:paraId="614E2E16" w14:textId="77777777" w:rsidTr="000D1BC8">
        <w:tc>
          <w:tcPr>
            <w:tcW w:w="2610" w:type="dxa"/>
          </w:tcPr>
          <w:p w14:paraId="22D8C137" w14:textId="6704DDC8" w:rsidR="003026EE" w:rsidRDefault="003026EE" w:rsidP="000D1BC8">
            <w:pPr>
              <w:pStyle w:val="NoSpacing"/>
            </w:pPr>
            <w:r>
              <w:t>RoleOpAction.java</w:t>
            </w:r>
          </w:p>
        </w:tc>
        <w:tc>
          <w:tcPr>
            <w:tcW w:w="3240" w:type="dxa"/>
          </w:tcPr>
          <w:p w14:paraId="70791D4A" w14:textId="77777777" w:rsidR="003026EE" w:rsidRPr="00364B4A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1659691" w14:textId="01709C14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 w:rsidR="003026EE">
              <w:rPr>
                <w:rFonts w:hint="eastAsia"/>
              </w:rPr>
              <w:t>负责</w:t>
            </w:r>
            <w:r w:rsidR="003026EE">
              <w:t>用户</w:t>
            </w:r>
            <w:r w:rsidR="003026EE">
              <w:rPr>
                <w:rFonts w:hint="eastAsia"/>
              </w:rPr>
              <w:t>创建</w:t>
            </w:r>
            <w:r w:rsidR="003026EE">
              <w:rPr>
                <w:rFonts w:hint="eastAsia"/>
              </w:rPr>
              <w:t>/</w:t>
            </w:r>
            <w:r w:rsidR="003026EE">
              <w:rPr>
                <w:rFonts w:hint="eastAsia"/>
              </w:rPr>
              <w:t>编辑</w:t>
            </w:r>
            <w:r w:rsidR="003026EE">
              <w:t>功能的</w:t>
            </w:r>
            <w:r w:rsidR="003026EE">
              <w:t>Action</w:t>
            </w:r>
          </w:p>
        </w:tc>
      </w:tr>
      <w:tr w:rsidR="003026EE" w14:paraId="77867074" w14:textId="77777777" w:rsidTr="000D1BC8">
        <w:tc>
          <w:tcPr>
            <w:tcW w:w="2610" w:type="dxa"/>
          </w:tcPr>
          <w:p w14:paraId="0F4AF41C" w14:textId="77777777" w:rsidR="003026EE" w:rsidRDefault="003026EE" w:rsidP="000D1BC8">
            <w:pPr>
              <w:pStyle w:val="NoSpacing"/>
            </w:pPr>
            <w:r w:rsidRPr="00A77B3D">
              <w:lastRenderedPageBreak/>
              <w:t>struts.xml</w:t>
            </w:r>
          </w:p>
        </w:tc>
        <w:tc>
          <w:tcPr>
            <w:tcW w:w="3240" w:type="dxa"/>
          </w:tcPr>
          <w:p w14:paraId="4983A226" w14:textId="42FEE14B" w:rsidR="003026EE" w:rsidRPr="003026EE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59F06CB0" w14:textId="129AE061" w:rsidR="003026EE" w:rsidRDefault="00D22F8B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管理</w:t>
            </w:r>
            <w:r w:rsidR="003026EE">
              <w:t>相关功能</w:t>
            </w:r>
            <w:r w:rsidR="003026EE">
              <w:rPr>
                <w:rFonts w:hint="eastAsia"/>
              </w:rPr>
              <w:t>的</w:t>
            </w:r>
            <w:r w:rsidR="003026EE">
              <w:rPr>
                <w:rFonts w:hint="eastAsia"/>
              </w:rPr>
              <w:t>Action</w:t>
            </w:r>
            <w:r w:rsidR="003026EE">
              <w:t>配置文件</w:t>
            </w:r>
          </w:p>
        </w:tc>
      </w:tr>
      <w:tr w:rsidR="003026EE" w14:paraId="2A8B15BA" w14:textId="77777777" w:rsidTr="000D1BC8">
        <w:tc>
          <w:tcPr>
            <w:tcW w:w="2610" w:type="dxa"/>
          </w:tcPr>
          <w:p w14:paraId="7B950E25" w14:textId="6B21207A" w:rsidR="003026EE" w:rsidRDefault="00962DCA" w:rsidP="000D1BC8">
            <w:pPr>
              <w:pStyle w:val="NoSpacing"/>
            </w:pPr>
            <w:r>
              <w:t>role</w:t>
            </w:r>
            <w:r w:rsidR="003026EE">
              <w:t>.jsp</w:t>
            </w:r>
          </w:p>
        </w:tc>
        <w:tc>
          <w:tcPr>
            <w:tcW w:w="3240" w:type="dxa"/>
          </w:tcPr>
          <w:p w14:paraId="204C92F6" w14:textId="6C7FCF73" w:rsidR="003026EE" w:rsidRPr="005344AF" w:rsidRDefault="003026EE" w:rsidP="000D1BC8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34AEA209" w14:textId="735EEB51" w:rsidR="003026EE" w:rsidRDefault="00F815E1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管理页面</w:t>
            </w:r>
          </w:p>
        </w:tc>
      </w:tr>
    </w:tbl>
    <w:p w14:paraId="28D5D36B" w14:textId="77777777" w:rsidR="006A0FD8" w:rsidRPr="006A0FD8" w:rsidRDefault="006A0FD8" w:rsidP="006A0FD8"/>
    <w:p w14:paraId="68295803" w14:textId="600B8100" w:rsidR="003E68D9" w:rsidRDefault="003E68D9" w:rsidP="003E68D9">
      <w:pPr>
        <w:pStyle w:val="Heading3"/>
      </w:pPr>
      <w:bookmarkStart w:id="143" w:name="_配置文件_2"/>
      <w:bookmarkStart w:id="144" w:name="_Toc413363625"/>
      <w:bookmarkEnd w:id="143"/>
      <w:r>
        <w:rPr>
          <w:rFonts w:hint="eastAsia"/>
        </w:rPr>
        <w:t>配置</w:t>
      </w:r>
      <w:r>
        <w:t>文件</w:t>
      </w:r>
      <w:bookmarkEnd w:id="144"/>
    </w:p>
    <w:p w14:paraId="57A5EB08" w14:textId="77777777" w:rsidR="003D6362" w:rsidRDefault="003D6362" w:rsidP="003D6362">
      <w:pPr>
        <w:pStyle w:val="NoSpacing"/>
        <w:numPr>
          <w:ilvl w:val="0"/>
          <w:numId w:val="9"/>
        </w:numPr>
      </w:pPr>
      <w:r>
        <w:t>struts.xml</w:t>
      </w:r>
    </w:p>
    <w:p w14:paraId="14EE3680" w14:textId="77777777" w:rsidR="003D6362" w:rsidRDefault="003D6362" w:rsidP="003D6362">
      <w:pPr>
        <w:pStyle w:val="CodeText"/>
      </w:pPr>
      <w:r>
        <w:t>&lt;struts&gt;</w:t>
      </w:r>
    </w:p>
    <w:p w14:paraId="11AD93AF" w14:textId="77777777" w:rsidR="003D6362" w:rsidRDefault="003D6362" w:rsidP="003D6362">
      <w:pPr>
        <w:pStyle w:val="CodeText"/>
      </w:pPr>
      <w:r>
        <w:t xml:space="preserve">    &lt;package name="com.innovaee.eorder.web.action.admin.role" namespace="/role"</w:t>
      </w:r>
    </w:p>
    <w:p w14:paraId="4B07697B" w14:textId="77777777" w:rsidR="003D6362" w:rsidRDefault="003D6362" w:rsidP="003D6362">
      <w:pPr>
        <w:pStyle w:val="CodeText"/>
      </w:pPr>
      <w:r>
        <w:t xml:space="preserve">        extends="struts-base"&gt;</w:t>
      </w:r>
    </w:p>
    <w:p w14:paraId="76666368" w14:textId="77777777" w:rsidR="003D6362" w:rsidRDefault="003D6362" w:rsidP="003D6362">
      <w:pPr>
        <w:pStyle w:val="CodeText"/>
      </w:pPr>
      <w:r>
        <w:t xml:space="preserve">        &lt;action name="doRole" class="com.innovaee.eorder.web.action.admin.role.RoleAction"</w:t>
      </w:r>
    </w:p>
    <w:p w14:paraId="510070CF" w14:textId="77777777" w:rsidR="003D6362" w:rsidRDefault="003D6362" w:rsidP="003D6362">
      <w:pPr>
        <w:pStyle w:val="CodeText"/>
      </w:pPr>
      <w:r>
        <w:t xml:space="preserve">            method="doRole"&gt;</w:t>
      </w:r>
    </w:p>
    <w:p w14:paraId="18F4A1EC" w14:textId="77777777" w:rsidR="003D6362" w:rsidRDefault="003D6362" w:rsidP="003D6362">
      <w:pPr>
        <w:pStyle w:val="CodeText"/>
      </w:pPr>
      <w:r>
        <w:t xml:space="preserve">            &lt;result name="success"&gt;/pages/admin/role/role.jsp&lt;/result&gt;</w:t>
      </w:r>
    </w:p>
    <w:p w14:paraId="7BF4A3B6" w14:textId="77777777" w:rsidR="003D6362" w:rsidRDefault="003D6362" w:rsidP="003D6362">
      <w:pPr>
        <w:pStyle w:val="CodeText"/>
      </w:pPr>
      <w:r>
        <w:t xml:space="preserve">        &lt;/action&gt;</w:t>
      </w:r>
    </w:p>
    <w:p w14:paraId="73397A2B" w14:textId="77777777" w:rsidR="003D6362" w:rsidRDefault="003D6362" w:rsidP="003D6362">
      <w:pPr>
        <w:pStyle w:val="CodeText"/>
      </w:pPr>
      <w:r>
        <w:t xml:space="preserve">        &lt;action name="doEdit" class="com.innovaee.eorder.web.action.admin.role.RoleAction"</w:t>
      </w:r>
    </w:p>
    <w:p w14:paraId="7F10C9F7" w14:textId="77777777" w:rsidR="003D6362" w:rsidRDefault="003D6362" w:rsidP="003D6362">
      <w:pPr>
        <w:pStyle w:val="CodeText"/>
      </w:pPr>
      <w:r>
        <w:t xml:space="preserve">            method="load"&gt;</w:t>
      </w:r>
    </w:p>
    <w:p w14:paraId="4220FC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068EDF87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21E11C" w14:textId="77777777" w:rsidR="003D6362" w:rsidRDefault="003D6362" w:rsidP="003D6362">
      <w:pPr>
        <w:pStyle w:val="CodeText"/>
      </w:pPr>
      <w:r>
        <w:t xml:space="preserve">        &lt;/action&gt;</w:t>
      </w:r>
    </w:p>
    <w:p w14:paraId="58C5C94F" w14:textId="77777777" w:rsidR="003D6362" w:rsidRDefault="003D6362" w:rsidP="003D6362">
      <w:pPr>
        <w:pStyle w:val="CodeText"/>
      </w:pPr>
      <w:r>
        <w:t xml:space="preserve">        &lt;action name="save" class="com.innovaee.eorder.web.action.admin.role.RoleOpAction"</w:t>
      </w:r>
    </w:p>
    <w:p w14:paraId="36C8C93F" w14:textId="77777777" w:rsidR="003D6362" w:rsidRDefault="003D6362" w:rsidP="003D6362">
      <w:pPr>
        <w:pStyle w:val="CodeText"/>
      </w:pPr>
      <w:r>
        <w:t xml:space="preserve">            method="save"&gt;</w:t>
      </w:r>
    </w:p>
    <w:p w14:paraId="4FDD3E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75BEC178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10FCA0" w14:textId="77777777" w:rsidR="003D6362" w:rsidRDefault="003D6362" w:rsidP="003D6362">
      <w:pPr>
        <w:pStyle w:val="CodeText"/>
      </w:pPr>
      <w:r>
        <w:t xml:space="preserve">        &lt;/action&gt;</w:t>
      </w:r>
    </w:p>
    <w:p w14:paraId="50B84C7B" w14:textId="77777777" w:rsidR="003D6362" w:rsidRDefault="003D6362" w:rsidP="003D6362">
      <w:pPr>
        <w:pStyle w:val="CodeText"/>
      </w:pPr>
      <w:r>
        <w:t xml:space="preserve">        &lt;action name="update" class="com.innovaee.eorder.web.action.admin.role.RoleOpAction"</w:t>
      </w:r>
    </w:p>
    <w:p w14:paraId="495AFA07" w14:textId="77777777" w:rsidR="003D6362" w:rsidRDefault="003D6362" w:rsidP="003D6362">
      <w:pPr>
        <w:pStyle w:val="CodeText"/>
      </w:pPr>
      <w:r>
        <w:t xml:space="preserve">            method="update"&gt;</w:t>
      </w:r>
    </w:p>
    <w:p w14:paraId="4236B53C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7D39EB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1C7C4C6A" w14:textId="77777777" w:rsidR="003D6362" w:rsidRDefault="003D6362" w:rsidP="003D6362">
      <w:pPr>
        <w:pStyle w:val="CodeText"/>
      </w:pPr>
      <w:r>
        <w:t xml:space="preserve">        &lt;/action&gt;</w:t>
      </w:r>
    </w:p>
    <w:p w14:paraId="678C3CFF" w14:textId="77777777" w:rsidR="003D6362" w:rsidRDefault="003D6362" w:rsidP="003D6362">
      <w:pPr>
        <w:pStyle w:val="CodeText"/>
      </w:pPr>
      <w:r>
        <w:t xml:space="preserve">        &lt;action name="remove" class="com.innovaee.eorder.web.action.admin.role.RoleAction"</w:t>
      </w:r>
    </w:p>
    <w:p w14:paraId="0A0CEF36" w14:textId="77777777" w:rsidR="003D6362" w:rsidRDefault="003D6362" w:rsidP="003D6362">
      <w:pPr>
        <w:pStyle w:val="CodeText"/>
      </w:pPr>
      <w:r>
        <w:t xml:space="preserve">            method="remove"&gt;</w:t>
      </w:r>
    </w:p>
    <w:p w14:paraId="2D41A5AA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A7D235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DC12CAD" w14:textId="77777777" w:rsidR="003D6362" w:rsidRDefault="003D6362" w:rsidP="003D6362">
      <w:pPr>
        <w:pStyle w:val="CodeText"/>
      </w:pPr>
      <w:r>
        <w:t xml:space="preserve">        &lt;/action&gt;</w:t>
      </w:r>
    </w:p>
    <w:p w14:paraId="25F70090" w14:textId="600808B0" w:rsidR="003D6362" w:rsidRDefault="001773E8" w:rsidP="001773E8">
      <w:pPr>
        <w:pStyle w:val="CodeText"/>
      </w:pPr>
      <w:r>
        <w:t xml:space="preserve">    &lt;/package&gt;</w:t>
      </w:r>
    </w:p>
    <w:p w14:paraId="16721F2C" w14:textId="0FDD56C7" w:rsidR="003D6362" w:rsidRPr="0099324B" w:rsidRDefault="003D6362" w:rsidP="003D6362">
      <w:pPr>
        <w:pStyle w:val="CodeText"/>
        <w:jc w:val="both"/>
        <w:rPr>
          <w:i w:val="0"/>
        </w:rPr>
      </w:pPr>
      <w:r>
        <w:t xml:space="preserve">&lt;/struts&gt;    </w:t>
      </w:r>
    </w:p>
    <w:p w14:paraId="33229A00" w14:textId="77777777" w:rsidR="003D6362" w:rsidRDefault="003D6362" w:rsidP="003D6362">
      <w:pPr>
        <w:pStyle w:val="NoSpacing"/>
        <w:numPr>
          <w:ilvl w:val="0"/>
          <w:numId w:val="9"/>
        </w:numPr>
      </w:pPr>
      <w:r>
        <w:t>applicationContext-total.xml</w:t>
      </w:r>
    </w:p>
    <w:p w14:paraId="517AC29F" w14:textId="21846248" w:rsidR="003D6362" w:rsidRDefault="007A248F" w:rsidP="003D6362">
      <w:pPr>
        <w:pStyle w:val="CodeText"/>
      </w:pPr>
      <w:r w:rsidRPr="007A248F">
        <w:t xml:space="preserve">    &lt;bean id="roleDao" class="com.innovaee.eorder.module.dao.RoleDao" parent="baseDao" /&gt;</w:t>
      </w:r>
    </w:p>
    <w:p w14:paraId="29AA7854" w14:textId="77777777" w:rsidR="007A248F" w:rsidRDefault="007A248F" w:rsidP="007A248F">
      <w:pPr>
        <w:pStyle w:val="CodeText"/>
      </w:pPr>
      <w:r>
        <w:t xml:space="preserve">    &lt;bean id="roleService" class="com.innovaee.eorder.module.service.RoleService"</w:t>
      </w:r>
    </w:p>
    <w:p w14:paraId="44507322" w14:textId="0BD6F507" w:rsidR="003D6362" w:rsidRDefault="007A248F" w:rsidP="007A248F">
      <w:pPr>
        <w:pStyle w:val="CodeText"/>
      </w:pPr>
      <w:r>
        <w:t xml:space="preserve">        parent="baseService" /&gt;</w:t>
      </w:r>
    </w:p>
    <w:p w14:paraId="108F8096" w14:textId="42E5CFFB" w:rsidR="003D6362" w:rsidRDefault="003D6362" w:rsidP="007A248F">
      <w:pPr>
        <w:pStyle w:val="CodeText"/>
      </w:pPr>
      <w:r>
        <w:tab/>
      </w:r>
    </w:p>
    <w:p w14:paraId="6C44A952" w14:textId="77777777" w:rsidR="003D6362" w:rsidRPr="002469C5" w:rsidRDefault="003D6362" w:rsidP="003D6362">
      <w:pPr>
        <w:pStyle w:val="CodeText"/>
      </w:pPr>
    </w:p>
    <w:p w14:paraId="21209CC9" w14:textId="77777777" w:rsidR="003D6362" w:rsidRDefault="003D6362" w:rsidP="003D6362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A2C3445" w14:textId="4004BA8E" w:rsidR="00DE2971" w:rsidRDefault="00DE2971" w:rsidP="00DE2971">
      <w:r>
        <w:rPr>
          <w:rFonts w:hint="eastAsia"/>
        </w:rPr>
        <w:t>详细</w:t>
      </w:r>
      <w:r>
        <w:t>配置见</w:t>
      </w:r>
      <w:r>
        <w:t>Role.</w:t>
      </w:r>
      <w:proofErr w:type="gramStart"/>
      <w:r>
        <w:t>java</w:t>
      </w:r>
      <w:proofErr w:type="gramEnd"/>
    </w:p>
    <w:p w14:paraId="58F0ECD4" w14:textId="77777777" w:rsidR="00DE2971" w:rsidRDefault="00DE2971" w:rsidP="00DE2971">
      <w:pPr>
        <w:pStyle w:val="CodeText"/>
      </w:pPr>
      <w:r>
        <w:t>@Entity</w:t>
      </w:r>
    </w:p>
    <w:p w14:paraId="2DBA7502" w14:textId="77777777" w:rsidR="00DE2971" w:rsidRDefault="00DE2971" w:rsidP="00DE2971">
      <w:pPr>
        <w:pStyle w:val="CodeText"/>
      </w:pPr>
      <w:r>
        <w:t>@Table(name = "t_role")</w:t>
      </w:r>
    </w:p>
    <w:p w14:paraId="65278818" w14:textId="77777777" w:rsidR="00DE2971" w:rsidRDefault="00DE2971" w:rsidP="00DE2971">
      <w:pPr>
        <w:pStyle w:val="CodeText"/>
      </w:pPr>
      <w:r>
        <w:t>public class Role extends BaseEntity {</w:t>
      </w:r>
    </w:p>
    <w:p w14:paraId="389CEDAA" w14:textId="77777777" w:rsidR="00DE2971" w:rsidRDefault="00DE2971" w:rsidP="00DE2971">
      <w:pPr>
        <w:pStyle w:val="CodeText"/>
      </w:pPr>
    </w:p>
    <w:p w14:paraId="5A1E05B0" w14:textId="775670A4" w:rsidR="007A248F" w:rsidRPr="00D22F8B" w:rsidRDefault="00DE2971" w:rsidP="00DE2971">
      <w:pPr>
        <w:pStyle w:val="CodeText"/>
      </w:pPr>
      <w:r>
        <w:t>}</w:t>
      </w:r>
    </w:p>
    <w:p w14:paraId="74468840" w14:textId="1F8EF908" w:rsidR="002B6D16" w:rsidRDefault="002B6D16" w:rsidP="002B6D16">
      <w:pPr>
        <w:pStyle w:val="Heading3"/>
      </w:pPr>
      <w:bookmarkStart w:id="145" w:name="_Toc413363626"/>
      <w:r>
        <w:rPr>
          <w:rFonts w:hint="eastAsia"/>
        </w:rPr>
        <w:lastRenderedPageBreak/>
        <w:t>数据库</w:t>
      </w:r>
      <w:r>
        <w:t>脚本</w:t>
      </w:r>
      <w:bookmarkEnd w:id="145"/>
    </w:p>
    <w:p w14:paraId="0FBB0C0F" w14:textId="77777777" w:rsidR="00865E21" w:rsidRDefault="00865E21" w:rsidP="00865E21">
      <w:pPr>
        <w:pStyle w:val="CodeText"/>
      </w:pPr>
      <w:r>
        <w:t>DROP TABLE IF EXISTS `t_role`;</w:t>
      </w:r>
    </w:p>
    <w:p w14:paraId="15CA4B68" w14:textId="77777777" w:rsidR="00865E21" w:rsidRDefault="00865E21" w:rsidP="00865E21">
      <w:pPr>
        <w:pStyle w:val="CodeText"/>
      </w:pPr>
      <w:r>
        <w:t>CREATE TABLE `t_role` (</w:t>
      </w:r>
    </w:p>
    <w:p w14:paraId="0CBB91DA" w14:textId="77777777" w:rsidR="00865E21" w:rsidRDefault="00865E21" w:rsidP="00865E21">
      <w:pPr>
        <w:pStyle w:val="CodeText"/>
      </w:pPr>
      <w:r>
        <w:t xml:space="preserve">  `id` int(32) NOT NULL AUTO_INCREMENT,</w:t>
      </w:r>
    </w:p>
    <w:p w14:paraId="12D70D19" w14:textId="77777777" w:rsidR="00865E21" w:rsidRDefault="00865E21" w:rsidP="00865E21">
      <w:pPr>
        <w:pStyle w:val="CodeText"/>
      </w:pPr>
      <w:r>
        <w:t xml:space="preserve">  `role_name` varchar(128) COLLATE utf8_bin DEFAULT NULL,</w:t>
      </w:r>
    </w:p>
    <w:p w14:paraId="5F1E34B3" w14:textId="77777777" w:rsidR="00865E21" w:rsidRDefault="00865E21" w:rsidP="00865E21">
      <w:pPr>
        <w:pStyle w:val="CodeText"/>
      </w:pPr>
      <w:r>
        <w:t xml:space="preserve">  `role_desc` varchar(128) COLLATE utf8_bin DEFAULT NULL,</w:t>
      </w:r>
    </w:p>
    <w:p w14:paraId="24D88ED8" w14:textId="77777777" w:rsidR="00865E21" w:rsidRDefault="00865E21" w:rsidP="00865E21">
      <w:pPr>
        <w:pStyle w:val="CodeText"/>
      </w:pPr>
      <w:r>
        <w:t xml:space="preserve">  `role_status` tinyint(1) DEFAULT '1',</w:t>
      </w:r>
    </w:p>
    <w:p w14:paraId="22ECC9D0" w14:textId="77777777" w:rsidR="00865E21" w:rsidRDefault="00865E21" w:rsidP="00865E21">
      <w:pPr>
        <w:pStyle w:val="CodeText"/>
      </w:pPr>
      <w:r>
        <w:t xml:space="preserve">  `create_at` datetime DEFAULT NULL,</w:t>
      </w:r>
    </w:p>
    <w:p w14:paraId="71070621" w14:textId="77777777" w:rsidR="00865E21" w:rsidRDefault="00865E21" w:rsidP="00865E21">
      <w:pPr>
        <w:pStyle w:val="CodeText"/>
      </w:pPr>
      <w:r>
        <w:t xml:space="preserve">  `update_at` datetime DEFAULT NULL,</w:t>
      </w:r>
    </w:p>
    <w:p w14:paraId="35830A76" w14:textId="77777777" w:rsidR="00865E21" w:rsidRDefault="00865E21" w:rsidP="00865E21">
      <w:pPr>
        <w:pStyle w:val="CodeText"/>
      </w:pPr>
      <w:r>
        <w:t xml:space="preserve">  PRIMARY KEY (`id`)</w:t>
      </w:r>
    </w:p>
    <w:p w14:paraId="1075A830" w14:textId="7F352F0C" w:rsidR="00865E21" w:rsidRDefault="00865E21" w:rsidP="00865E21">
      <w:pPr>
        <w:pStyle w:val="CodeText"/>
      </w:pPr>
      <w:r>
        <w:t>) ENGINE=InnoDB AUTO_INCREMENT=28 DEFAULT CHARSET=utf8 COLLATE=utf8_bin;</w:t>
      </w:r>
    </w:p>
    <w:p w14:paraId="01519562" w14:textId="77777777" w:rsidR="002671E7" w:rsidRDefault="002671E7" w:rsidP="00865E21">
      <w:pPr>
        <w:pStyle w:val="CodeText"/>
      </w:pPr>
    </w:p>
    <w:p w14:paraId="791C47E5" w14:textId="77777777" w:rsidR="002671E7" w:rsidRDefault="002671E7" w:rsidP="00865E21">
      <w:pPr>
        <w:pStyle w:val="CodeText"/>
      </w:pPr>
    </w:p>
    <w:p w14:paraId="4CFF0A43" w14:textId="1B343A7A" w:rsidR="002671E7" w:rsidRDefault="002671E7" w:rsidP="002671E7">
      <w:pPr>
        <w:pStyle w:val="Heading2"/>
      </w:pPr>
      <w:bookmarkStart w:id="146" w:name="_Toc413363627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编辑权限</w:t>
      </w:r>
      <w:bookmarkEnd w:id="146"/>
    </w:p>
    <w:p w14:paraId="0B9797CA" w14:textId="51A6D787" w:rsidR="003C1656" w:rsidRPr="00182542" w:rsidRDefault="00182542" w:rsidP="003C1656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系统用户，使用</w:t>
      </w:r>
      <w:r>
        <w:t>这个功能</w:t>
      </w:r>
      <w:r>
        <w:rPr>
          <w:rFonts w:hint="eastAsia"/>
        </w:rPr>
        <w:t>创建</w:t>
      </w:r>
      <w:r>
        <w:t>权限</w:t>
      </w:r>
      <w:r>
        <w:rPr>
          <w:rFonts w:hint="eastAsia"/>
        </w:rPr>
        <w:t>和对</w:t>
      </w:r>
      <w:r>
        <w:t>系统鲜有权限</w:t>
      </w:r>
      <w:r>
        <w:rPr>
          <w:rFonts w:hint="eastAsia"/>
        </w:rPr>
        <w:t>信息</w:t>
      </w:r>
      <w:r>
        <w:t>进行更新</w:t>
      </w:r>
      <w:r>
        <w:rPr>
          <w:rFonts w:hint="eastAsia"/>
        </w:rPr>
        <w:t>。</w:t>
      </w:r>
      <w:r>
        <w:t>详细需求说明参见需求</w:t>
      </w:r>
      <w:r>
        <w:rPr>
          <w:rFonts w:hint="eastAsia"/>
        </w:rPr>
        <w:t>规格</w:t>
      </w:r>
      <w:r>
        <w:t>说明书</w:t>
      </w:r>
      <w:r>
        <w:rPr>
          <w:rFonts w:hint="eastAsia"/>
        </w:rPr>
        <w:t>-</w:t>
      </w:r>
      <w:r w:rsidRPr="00182542">
        <w:rPr>
          <w:rFonts w:hint="eastAsia"/>
        </w:rPr>
        <w:t>UC_012_</w:t>
      </w:r>
      <w:r w:rsidRPr="00182542">
        <w:rPr>
          <w:rFonts w:hint="eastAsia"/>
        </w:rPr>
        <w:t>权限管理</w:t>
      </w:r>
      <w:r>
        <w:rPr>
          <w:rFonts w:hint="eastAsia"/>
        </w:rPr>
        <w:t>。</w:t>
      </w:r>
    </w:p>
    <w:p w14:paraId="3D837854" w14:textId="4DA7E7FD" w:rsidR="002671E7" w:rsidRDefault="00E83504" w:rsidP="00182542">
      <w:pPr>
        <w:pStyle w:val="Heading3"/>
      </w:pPr>
      <w:bookmarkStart w:id="147" w:name="_Toc413363628"/>
      <w:r>
        <w:rPr>
          <w:rFonts w:hint="eastAsia"/>
        </w:rPr>
        <w:t>功能</w:t>
      </w:r>
      <w:r>
        <w:t>IPO</w:t>
      </w:r>
      <w:r>
        <w:t>图</w:t>
      </w:r>
      <w:bookmarkEnd w:id="147"/>
    </w:p>
    <w:p w14:paraId="08A74A43" w14:textId="4C56B588" w:rsidR="003C1656" w:rsidRPr="003C1656" w:rsidRDefault="008F63C4" w:rsidP="003C1656">
      <w:r>
        <w:object w:dxaOrig="7261" w:dyaOrig="3705" w14:anchorId="70216619">
          <v:shape id="_x0000_i1034" type="#_x0000_t75" style="width:363.05pt;height:185.25pt" o:ole="">
            <v:imagedata r:id="rId92" o:title=""/>
          </v:shape>
          <o:OLEObject Type="Embed" ProgID="Visio.Drawing.15" ShapeID="_x0000_i1034" DrawAspect="Content" ObjectID="_1487106489" r:id="rId93"/>
        </w:object>
      </w:r>
    </w:p>
    <w:p w14:paraId="57E58765" w14:textId="4875E150" w:rsidR="00E83504" w:rsidRDefault="00E83504" w:rsidP="00182542">
      <w:pPr>
        <w:pStyle w:val="Heading3"/>
      </w:pPr>
      <w:bookmarkStart w:id="148" w:name="_Toc413363629"/>
      <w:r>
        <w:rPr>
          <w:rFonts w:hint="eastAsia"/>
        </w:rPr>
        <w:lastRenderedPageBreak/>
        <w:t>时序图</w:t>
      </w:r>
      <w:bookmarkEnd w:id="148"/>
    </w:p>
    <w:p w14:paraId="357F0457" w14:textId="2ED8396E" w:rsidR="008F63C4" w:rsidRPr="008F63C4" w:rsidRDefault="005D2202" w:rsidP="008F63C4">
      <w:r>
        <w:rPr>
          <w:noProof/>
        </w:rPr>
        <w:drawing>
          <wp:inline distT="0" distB="0" distL="0" distR="0" wp14:anchorId="38200615" wp14:editId="2D609AE4">
            <wp:extent cx="5514975" cy="2487295"/>
            <wp:effectExtent l="0" t="0" r="9525" b="825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2015-02-02_220902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8F2E" w14:textId="6CEEBEBC" w:rsidR="00E83504" w:rsidRDefault="00E83504" w:rsidP="00182542">
      <w:pPr>
        <w:pStyle w:val="Heading3"/>
      </w:pPr>
      <w:bookmarkStart w:id="149" w:name="_Toc413363630"/>
      <w:r>
        <w:rPr>
          <w:rFonts w:hint="eastAsia"/>
        </w:rPr>
        <w:t>类图</w:t>
      </w:r>
      <w:bookmarkEnd w:id="149"/>
    </w:p>
    <w:p w14:paraId="6E22E98D" w14:textId="1DD71559" w:rsidR="005D2202" w:rsidRDefault="005D2202" w:rsidP="005D2202">
      <w:r>
        <w:rPr>
          <w:noProof/>
        </w:rPr>
        <w:drawing>
          <wp:inline distT="0" distB="0" distL="0" distR="0" wp14:anchorId="5F5AB153" wp14:editId="5E1C3BCC">
            <wp:extent cx="5514975" cy="4344035"/>
            <wp:effectExtent l="0" t="0" r="9525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2015-02-02_221457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9919" w14:textId="77777777" w:rsidR="002C4404" w:rsidRPr="005D2202" w:rsidRDefault="002C4404" w:rsidP="005D2202"/>
    <w:p w14:paraId="1E182936" w14:textId="178448CE" w:rsidR="00E83504" w:rsidRDefault="00E83504" w:rsidP="00182542">
      <w:pPr>
        <w:pStyle w:val="Heading3"/>
      </w:pPr>
      <w:bookmarkStart w:id="150" w:name="_Toc413363631"/>
      <w:r>
        <w:rPr>
          <w:rFonts w:hint="eastAsia"/>
        </w:rPr>
        <w:lastRenderedPageBreak/>
        <w:t>代码</w:t>
      </w:r>
      <w:r>
        <w:t>构成</w:t>
      </w:r>
      <w:bookmarkEnd w:id="150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2C4404" w14:paraId="145C1E98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140C28F3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18B9C3E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3F5B636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2C4404" w14:paraId="25BEF0C2" w14:textId="77777777" w:rsidTr="000D1BC8">
        <w:tc>
          <w:tcPr>
            <w:tcW w:w="2610" w:type="dxa"/>
          </w:tcPr>
          <w:p w14:paraId="2D0E730E" w14:textId="4EE85F6D" w:rsidR="002C4404" w:rsidRDefault="004C1C11" w:rsidP="000D1BC8">
            <w:pPr>
              <w:pStyle w:val="NoSpacing"/>
            </w:pPr>
            <w:r>
              <w:t>Function</w:t>
            </w:r>
            <w:r w:rsidR="002C4404">
              <w:t>Service.java</w:t>
            </w:r>
          </w:p>
        </w:tc>
        <w:tc>
          <w:tcPr>
            <w:tcW w:w="3240" w:type="dxa"/>
          </w:tcPr>
          <w:p w14:paraId="1E609EA7" w14:textId="77777777" w:rsidR="002C4404" w:rsidRPr="00364B4A" w:rsidRDefault="002C4404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7BB339D7" w14:textId="766F293B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提供权限</w:t>
            </w:r>
            <w:r w:rsidR="002C4404">
              <w:t>管理操作相关的服务，比如</w:t>
            </w: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创建</w:t>
            </w:r>
            <w:r w:rsidR="002C4404">
              <w:t>和编辑等</w:t>
            </w:r>
          </w:p>
        </w:tc>
      </w:tr>
      <w:tr w:rsidR="002C4404" w14:paraId="3041D85F" w14:textId="77777777" w:rsidTr="000D1BC8">
        <w:tc>
          <w:tcPr>
            <w:tcW w:w="2610" w:type="dxa"/>
          </w:tcPr>
          <w:p w14:paraId="2926FB80" w14:textId="1893E27F" w:rsidR="002C4404" w:rsidRDefault="004C1C11" w:rsidP="000D1BC8">
            <w:pPr>
              <w:pStyle w:val="NoSpacing"/>
            </w:pPr>
            <w:r>
              <w:t>Function</w:t>
            </w:r>
            <w:r w:rsidR="002C4404">
              <w:t>Dao.java</w:t>
            </w:r>
          </w:p>
        </w:tc>
        <w:tc>
          <w:tcPr>
            <w:tcW w:w="3240" w:type="dxa"/>
          </w:tcPr>
          <w:p w14:paraId="578B19BE" w14:textId="77777777" w:rsidR="002C4404" w:rsidRPr="00751FD6" w:rsidRDefault="002C4404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E67695D" w14:textId="51601ADE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对象实体数据库访问类</w:t>
            </w:r>
          </w:p>
        </w:tc>
      </w:tr>
      <w:tr w:rsidR="002C4404" w14:paraId="0090A2BC" w14:textId="77777777" w:rsidTr="000D1BC8">
        <w:tc>
          <w:tcPr>
            <w:tcW w:w="2610" w:type="dxa"/>
          </w:tcPr>
          <w:p w14:paraId="69168834" w14:textId="430A9DB7" w:rsidR="002C4404" w:rsidRDefault="004C1C11" w:rsidP="000D1BC8">
            <w:pPr>
              <w:pStyle w:val="NoSpacing"/>
            </w:pPr>
            <w:r>
              <w:t>Function</w:t>
            </w:r>
            <w:r w:rsidR="002C4404">
              <w:t>Action.java</w:t>
            </w:r>
          </w:p>
        </w:tc>
        <w:tc>
          <w:tcPr>
            <w:tcW w:w="3240" w:type="dxa"/>
          </w:tcPr>
          <w:p w14:paraId="20742EF9" w14:textId="77777777" w:rsidR="002C4404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243AD881" w14:textId="10120790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</w:t>
            </w:r>
            <w:r w:rsidR="002C4404">
              <w:t>负责显示</w:t>
            </w:r>
            <w:r w:rsidR="002C4404">
              <w:rPr>
                <w:rFonts w:hint="eastAsia"/>
              </w:rPr>
              <w:t>角色</w:t>
            </w:r>
            <w:r w:rsidR="002C4404">
              <w:t>数据功能的</w:t>
            </w:r>
            <w:r w:rsidR="002C4404">
              <w:t>Action</w:t>
            </w:r>
          </w:p>
        </w:tc>
      </w:tr>
      <w:tr w:rsidR="002C4404" w14:paraId="7C6A094E" w14:textId="77777777" w:rsidTr="000D1BC8">
        <w:tc>
          <w:tcPr>
            <w:tcW w:w="2610" w:type="dxa"/>
          </w:tcPr>
          <w:p w14:paraId="47BFBFEB" w14:textId="11343941" w:rsidR="002C4404" w:rsidRDefault="004C1C11" w:rsidP="000D1BC8">
            <w:pPr>
              <w:pStyle w:val="NoSpacing"/>
            </w:pPr>
            <w:r>
              <w:t>Function</w:t>
            </w:r>
            <w:r w:rsidR="002C4404">
              <w:t>OpAction.java</w:t>
            </w:r>
          </w:p>
        </w:tc>
        <w:tc>
          <w:tcPr>
            <w:tcW w:w="3240" w:type="dxa"/>
          </w:tcPr>
          <w:p w14:paraId="22326800" w14:textId="77777777" w:rsidR="002C4404" w:rsidRPr="00364B4A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2CC8DD6" w14:textId="31B5357D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功能负责</w:t>
            </w:r>
            <w:r w:rsidR="002C4404">
              <w:t>用户</w:t>
            </w:r>
            <w:r w:rsidR="002C4404">
              <w:rPr>
                <w:rFonts w:hint="eastAsia"/>
              </w:rPr>
              <w:t>创建</w:t>
            </w:r>
            <w:r w:rsidR="002C4404">
              <w:rPr>
                <w:rFonts w:hint="eastAsia"/>
              </w:rPr>
              <w:t>/</w:t>
            </w:r>
            <w:r w:rsidR="002C4404">
              <w:rPr>
                <w:rFonts w:hint="eastAsia"/>
              </w:rPr>
              <w:t>编辑</w:t>
            </w:r>
            <w:r w:rsidR="002C4404">
              <w:t>功能的</w:t>
            </w:r>
            <w:r w:rsidR="002C4404">
              <w:t>Action</w:t>
            </w:r>
          </w:p>
        </w:tc>
      </w:tr>
      <w:tr w:rsidR="002C4404" w14:paraId="7CD94B59" w14:textId="77777777" w:rsidTr="000D1BC8">
        <w:tc>
          <w:tcPr>
            <w:tcW w:w="2610" w:type="dxa"/>
          </w:tcPr>
          <w:p w14:paraId="0AF3E8E2" w14:textId="77777777" w:rsidR="002C4404" w:rsidRDefault="002C4404" w:rsidP="000D1BC8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4A39CDBD" w14:textId="77777777" w:rsidR="002C4404" w:rsidRPr="003026EE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2696A8DF" w14:textId="7FDBA981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管理</w:t>
            </w:r>
            <w:r w:rsidR="002C4404">
              <w:t>相关功能</w:t>
            </w:r>
            <w:r w:rsidR="002C4404">
              <w:rPr>
                <w:rFonts w:hint="eastAsia"/>
              </w:rPr>
              <w:t>的</w:t>
            </w:r>
            <w:r w:rsidR="002C4404">
              <w:rPr>
                <w:rFonts w:hint="eastAsia"/>
              </w:rPr>
              <w:t>Action</w:t>
            </w:r>
            <w:r w:rsidR="002C4404">
              <w:t>配置文件</w:t>
            </w:r>
          </w:p>
        </w:tc>
      </w:tr>
      <w:tr w:rsidR="002C4404" w14:paraId="4BE3C313" w14:textId="77777777" w:rsidTr="000D1BC8">
        <w:tc>
          <w:tcPr>
            <w:tcW w:w="2610" w:type="dxa"/>
          </w:tcPr>
          <w:p w14:paraId="372C9B74" w14:textId="60353974" w:rsidR="002C4404" w:rsidRDefault="004C1C11" w:rsidP="000D1BC8">
            <w:pPr>
              <w:pStyle w:val="NoSpacing"/>
            </w:pPr>
            <w:r>
              <w:t>function</w:t>
            </w:r>
            <w:r w:rsidR="002C4404">
              <w:t>.jsp</w:t>
            </w:r>
          </w:p>
        </w:tc>
        <w:tc>
          <w:tcPr>
            <w:tcW w:w="3240" w:type="dxa"/>
          </w:tcPr>
          <w:p w14:paraId="45549060" w14:textId="77777777" w:rsidR="002C4404" w:rsidRPr="005344AF" w:rsidRDefault="002C4404" w:rsidP="000D1BC8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5833878B" w14:textId="697226DE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管理页面</w:t>
            </w:r>
          </w:p>
        </w:tc>
      </w:tr>
    </w:tbl>
    <w:p w14:paraId="7C2ED780" w14:textId="77777777" w:rsidR="005D2202" w:rsidRPr="005D2202" w:rsidRDefault="005D2202" w:rsidP="005D2202"/>
    <w:p w14:paraId="48E9C8D9" w14:textId="46F1247A" w:rsidR="00E83504" w:rsidRDefault="00E83504" w:rsidP="00182542">
      <w:pPr>
        <w:pStyle w:val="Heading3"/>
      </w:pPr>
      <w:bookmarkStart w:id="151" w:name="_Toc413363632"/>
      <w:r>
        <w:rPr>
          <w:rFonts w:hint="eastAsia"/>
        </w:rPr>
        <w:t>配置</w:t>
      </w:r>
      <w:r>
        <w:t>文件</w:t>
      </w:r>
      <w:bookmarkEnd w:id="151"/>
    </w:p>
    <w:p w14:paraId="6AFD1FE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struts.xml</w:t>
      </w:r>
    </w:p>
    <w:p w14:paraId="0CF18631" w14:textId="77777777" w:rsidR="00244B33" w:rsidRDefault="00244B33" w:rsidP="00244B33">
      <w:pPr>
        <w:pStyle w:val="CodeText"/>
      </w:pPr>
      <w:r>
        <w:t>&lt;?xml version="1.0" encoding="UTF-8" ?&gt;</w:t>
      </w:r>
    </w:p>
    <w:p w14:paraId="28B5CA70" w14:textId="77777777" w:rsidR="00244B33" w:rsidRDefault="00244B33" w:rsidP="00244B33">
      <w:pPr>
        <w:pStyle w:val="CodeText"/>
      </w:pPr>
      <w:r>
        <w:t>&lt;!DOCTYPE struts PUBLIC "-//Apache Software Foundation//DTD Struts Configuration 2.0//EN"</w:t>
      </w:r>
    </w:p>
    <w:p w14:paraId="6123ECD9" w14:textId="77777777" w:rsidR="00244B33" w:rsidRDefault="00244B33" w:rsidP="00244B33">
      <w:pPr>
        <w:pStyle w:val="CodeText"/>
      </w:pPr>
      <w:r>
        <w:t xml:space="preserve">                        "http://struts.apache.org/dtds/struts-2.0.dtd"&gt;</w:t>
      </w:r>
    </w:p>
    <w:p w14:paraId="3A422995" w14:textId="77777777" w:rsidR="00244B33" w:rsidRDefault="00244B33" w:rsidP="00244B33">
      <w:pPr>
        <w:pStyle w:val="CodeText"/>
      </w:pPr>
      <w:r>
        <w:t>&lt;struts&gt;</w:t>
      </w:r>
    </w:p>
    <w:p w14:paraId="1742106C" w14:textId="77777777" w:rsidR="00244B33" w:rsidRDefault="00244B33" w:rsidP="00244B33">
      <w:pPr>
        <w:pStyle w:val="CodeText"/>
      </w:pPr>
      <w:r>
        <w:t xml:space="preserve">    &lt;package name="com.innovaee.eorder.web.action.admin.function"</w:t>
      </w:r>
    </w:p>
    <w:p w14:paraId="5C7CCA29" w14:textId="77777777" w:rsidR="00244B33" w:rsidRDefault="00244B33" w:rsidP="00244B33">
      <w:pPr>
        <w:pStyle w:val="CodeText"/>
      </w:pPr>
      <w:r>
        <w:t xml:space="preserve">        namespace="/function" extends="struts-base"&gt;</w:t>
      </w:r>
    </w:p>
    <w:p w14:paraId="3A647950" w14:textId="77777777" w:rsidR="00244B33" w:rsidRDefault="00244B33" w:rsidP="00244B33">
      <w:pPr>
        <w:pStyle w:val="CodeText"/>
      </w:pPr>
      <w:r>
        <w:t xml:space="preserve">        &lt;action name="doFunction"</w:t>
      </w:r>
    </w:p>
    <w:p w14:paraId="3B8EB38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method="doFunction"&gt;</w:t>
      </w:r>
    </w:p>
    <w:p w14:paraId="6C8AF89E" w14:textId="77777777" w:rsidR="00244B33" w:rsidRDefault="00244B33" w:rsidP="00244B33">
      <w:pPr>
        <w:pStyle w:val="CodeText"/>
      </w:pPr>
      <w:r>
        <w:t xml:space="preserve">            &lt;result name="success"&gt;/pages/admin/function/function.jsp&lt;/result&gt;</w:t>
      </w:r>
    </w:p>
    <w:p w14:paraId="2A70C1C8" w14:textId="77777777" w:rsidR="00244B33" w:rsidRDefault="00244B33" w:rsidP="00244B33">
      <w:pPr>
        <w:pStyle w:val="CodeText"/>
      </w:pPr>
      <w:r>
        <w:t xml:space="preserve">        &lt;/action&gt;</w:t>
      </w:r>
    </w:p>
    <w:p w14:paraId="42C6DD37" w14:textId="77777777" w:rsidR="00244B33" w:rsidRDefault="00244B33" w:rsidP="00244B33">
      <w:pPr>
        <w:pStyle w:val="CodeText"/>
      </w:pPr>
      <w:r>
        <w:t xml:space="preserve">        &lt;action name="doEdit"</w:t>
      </w:r>
    </w:p>
    <w:p w14:paraId="62214C5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method="doLoad"&gt;</w:t>
      </w:r>
    </w:p>
    <w:p w14:paraId="327B6D45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441BAF9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752CA858" w14:textId="77777777" w:rsidR="00244B33" w:rsidRDefault="00244B33" w:rsidP="00244B33">
      <w:pPr>
        <w:pStyle w:val="CodeText"/>
      </w:pPr>
      <w:r>
        <w:t xml:space="preserve">        &lt;/action&gt;</w:t>
      </w:r>
    </w:p>
    <w:p w14:paraId="4D432C68" w14:textId="77777777" w:rsidR="00244B33" w:rsidRDefault="00244B33" w:rsidP="00244B33">
      <w:pPr>
        <w:pStyle w:val="CodeText"/>
      </w:pPr>
      <w:r>
        <w:t xml:space="preserve">        &lt;action name="save"</w:t>
      </w:r>
    </w:p>
    <w:p w14:paraId="250B761D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43BEF254" w14:textId="77777777" w:rsidR="00244B33" w:rsidRDefault="00244B33" w:rsidP="00244B33">
      <w:pPr>
        <w:pStyle w:val="CodeText"/>
      </w:pPr>
      <w:r>
        <w:t xml:space="preserve">            method="save"&gt;</w:t>
      </w:r>
    </w:p>
    <w:p w14:paraId="0F635869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71436A17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4249EC2A" w14:textId="77777777" w:rsidR="00244B33" w:rsidRDefault="00244B33" w:rsidP="00244B33">
      <w:pPr>
        <w:pStyle w:val="CodeText"/>
      </w:pPr>
      <w:r>
        <w:t xml:space="preserve">        &lt;/action&gt;</w:t>
      </w:r>
    </w:p>
    <w:p w14:paraId="28F5F22F" w14:textId="77777777" w:rsidR="00244B33" w:rsidRDefault="00244B33" w:rsidP="00244B33">
      <w:pPr>
        <w:pStyle w:val="CodeText"/>
      </w:pPr>
      <w:r>
        <w:t xml:space="preserve">        &lt;action name="update"</w:t>
      </w:r>
    </w:p>
    <w:p w14:paraId="7E58B044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2B6F0D93" w14:textId="77777777" w:rsidR="00244B33" w:rsidRDefault="00244B33" w:rsidP="00244B33">
      <w:pPr>
        <w:pStyle w:val="CodeText"/>
      </w:pPr>
      <w:r>
        <w:t xml:space="preserve">            method="update"&gt;</w:t>
      </w:r>
    </w:p>
    <w:p w14:paraId="5E689764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6D84D31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1BA3B5B6" w14:textId="77777777" w:rsidR="00244B33" w:rsidRDefault="00244B33" w:rsidP="00244B33">
      <w:pPr>
        <w:pStyle w:val="CodeText"/>
      </w:pPr>
      <w:r>
        <w:t xml:space="preserve">        &lt;/action&gt;</w:t>
      </w:r>
    </w:p>
    <w:p w14:paraId="727EC72E" w14:textId="77777777" w:rsidR="00244B33" w:rsidRDefault="00244B33" w:rsidP="00244B33">
      <w:pPr>
        <w:pStyle w:val="CodeText"/>
      </w:pPr>
      <w:r>
        <w:t xml:space="preserve">        &lt;action name="remove"</w:t>
      </w:r>
    </w:p>
    <w:p w14:paraId="04AC152B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method="remove"&gt;</w:t>
      </w:r>
    </w:p>
    <w:p w14:paraId="58B4C3FF" w14:textId="77777777" w:rsidR="00244B33" w:rsidRDefault="00244B33" w:rsidP="00244B33">
      <w:pPr>
        <w:pStyle w:val="CodeText"/>
      </w:pPr>
      <w:r>
        <w:lastRenderedPageBreak/>
        <w:t xml:space="preserve">            &lt;result name="input"&gt;/pages/admin/function/function.jsp&lt;/result&gt;</w:t>
      </w:r>
    </w:p>
    <w:p w14:paraId="29D00260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2BF7F691" w14:textId="77777777" w:rsidR="00244B33" w:rsidRDefault="00244B33" w:rsidP="00244B33">
      <w:pPr>
        <w:pStyle w:val="CodeText"/>
      </w:pPr>
      <w:r>
        <w:t xml:space="preserve">        &lt;/action&gt;</w:t>
      </w:r>
    </w:p>
    <w:p w14:paraId="35A689C7" w14:textId="78592511" w:rsidR="00244B33" w:rsidRDefault="00C5611E" w:rsidP="00C5611E">
      <w:pPr>
        <w:pStyle w:val="CodeText"/>
      </w:pPr>
      <w:r>
        <w:t xml:space="preserve">    &lt;/package&gt;</w:t>
      </w:r>
    </w:p>
    <w:p w14:paraId="7BD1DEFD" w14:textId="510064C5" w:rsidR="00244B33" w:rsidRPr="0099324B" w:rsidRDefault="00244B33" w:rsidP="00244B33">
      <w:pPr>
        <w:pStyle w:val="CodeText"/>
        <w:jc w:val="both"/>
        <w:rPr>
          <w:i w:val="0"/>
        </w:rPr>
      </w:pPr>
      <w:r>
        <w:t>&lt;/struts&gt;</w:t>
      </w:r>
    </w:p>
    <w:p w14:paraId="61E3EBD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applicationContext-total.xml</w:t>
      </w:r>
    </w:p>
    <w:p w14:paraId="72CFC53D" w14:textId="77777777" w:rsidR="00BE018A" w:rsidRDefault="00BE018A" w:rsidP="00BE018A">
      <w:pPr>
        <w:pStyle w:val="CodeText"/>
      </w:pPr>
      <w:r>
        <w:t xml:space="preserve">    &lt;bean id="functionDao" class="com.innovaee.eorder.module.dao.FunctionDao"</w:t>
      </w:r>
    </w:p>
    <w:p w14:paraId="27CE9A2A" w14:textId="77777777" w:rsidR="00BE018A" w:rsidRDefault="00BE018A" w:rsidP="00BE018A">
      <w:pPr>
        <w:pStyle w:val="CodeText"/>
      </w:pPr>
      <w:r>
        <w:t xml:space="preserve">        parent="baseDao" /&gt;    </w:t>
      </w:r>
    </w:p>
    <w:p w14:paraId="3BFD1167" w14:textId="77777777" w:rsidR="00BE018A" w:rsidRDefault="00BE018A" w:rsidP="00BE018A">
      <w:pPr>
        <w:pStyle w:val="CodeText"/>
      </w:pPr>
      <w:r>
        <w:t xml:space="preserve">    &lt;bean id="functionService" class="com.innovaee.eorder.module.service.FunctionService"</w:t>
      </w:r>
    </w:p>
    <w:p w14:paraId="0EF79B80" w14:textId="76917594" w:rsidR="00244B33" w:rsidRDefault="00BE018A" w:rsidP="00BE018A">
      <w:pPr>
        <w:pStyle w:val="CodeText"/>
      </w:pPr>
      <w:r>
        <w:t xml:space="preserve">        parent="baseService" /&gt;</w:t>
      </w:r>
      <w:r w:rsidR="00244B33">
        <w:tab/>
      </w:r>
    </w:p>
    <w:p w14:paraId="4C1542A9" w14:textId="77777777" w:rsidR="00244B33" w:rsidRPr="002469C5" w:rsidRDefault="00244B33" w:rsidP="00244B33">
      <w:pPr>
        <w:pStyle w:val="CodeText"/>
      </w:pPr>
    </w:p>
    <w:p w14:paraId="66AB19F8" w14:textId="77777777" w:rsidR="00244B33" w:rsidRDefault="00244B33" w:rsidP="00244B33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D10315C" w14:textId="3F8435FA" w:rsidR="00244B33" w:rsidRDefault="00244B33" w:rsidP="00244B33">
      <w:r>
        <w:rPr>
          <w:rFonts w:hint="eastAsia"/>
        </w:rPr>
        <w:t>详细</w:t>
      </w:r>
      <w:r>
        <w:t>配置见</w:t>
      </w:r>
      <w:r w:rsidR="00806E6B">
        <w:t>Function</w:t>
      </w:r>
      <w:r>
        <w:t>.</w:t>
      </w:r>
      <w:proofErr w:type="gramStart"/>
      <w:r>
        <w:t>java</w:t>
      </w:r>
      <w:proofErr w:type="gramEnd"/>
    </w:p>
    <w:p w14:paraId="01427057" w14:textId="77777777" w:rsidR="00244B33" w:rsidRDefault="00244B33" w:rsidP="00244B33">
      <w:pPr>
        <w:pStyle w:val="CodeText"/>
      </w:pPr>
      <w:r>
        <w:t>@Entity</w:t>
      </w:r>
    </w:p>
    <w:p w14:paraId="6CDC6BE1" w14:textId="76E02D39" w:rsidR="00244B33" w:rsidRDefault="00806E6B" w:rsidP="00244B33">
      <w:pPr>
        <w:pStyle w:val="CodeText"/>
      </w:pPr>
      <w:r>
        <w:t>@Table(name = "t_function</w:t>
      </w:r>
      <w:r w:rsidR="00244B33">
        <w:t>")</w:t>
      </w:r>
    </w:p>
    <w:p w14:paraId="5F23925F" w14:textId="4EDF6D0D" w:rsidR="00244B33" w:rsidRDefault="00244B33" w:rsidP="00244B33">
      <w:pPr>
        <w:pStyle w:val="CodeText"/>
      </w:pPr>
      <w:r>
        <w:t xml:space="preserve">public class </w:t>
      </w:r>
      <w:r w:rsidR="00806E6B">
        <w:t>Function</w:t>
      </w:r>
      <w:r>
        <w:t xml:space="preserve"> extends BaseEntity {</w:t>
      </w:r>
    </w:p>
    <w:p w14:paraId="72B320A6" w14:textId="77777777" w:rsidR="00244B33" w:rsidRDefault="00244B33" w:rsidP="00244B33">
      <w:pPr>
        <w:pStyle w:val="CodeText"/>
      </w:pPr>
    </w:p>
    <w:p w14:paraId="5CF86DD9" w14:textId="77777777" w:rsidR="00244B33" w:rsidRPr="00D22F8B" w:rsidRDefault="00244B33" w:rsidP="00244B33">
      <w:pPr>
        <w:pStyle w:val="CodeText"/>
      </w:pPr>
      <w:r>
        <w:t>}</w:t>
      </w:r>
    </w:p>
    <w:p w14:paraId="6D718D1F" w14:textId="77777777" w:rsidR="00FE374E" w:rsidRPr="00FE374E" w:rsidRDefault="00FE374E" w:rsidP="00FE374E"/>
    <w:p w14:paraId="2C112680" w14:textId="526EE4EA" w:rsidR="00E83504" w:rsidRDefault="00E83504" w:rsidP="00182542">
      <w:pPr>
        <w:pStyle w:val="Heading3"/>
      </w:pPr>
      <w:bookmarkStart w:id="152" w:name="_Toc413363633"/>
      <w:r>
        <w:rPr>
          <w:rFonts w:hint="eastAsia"/>
        </w:rPr>
        <w:t>数据库</w:t>
      </w:r>
      <w:r>
        <w:t>脚本</w:t>
      </w:r>
      <w:bookmarkEnd w:id="152"/>
    </w:p>
    <w:p w14:paraId="21224E48" w14:textId="77777777" w:rsidR="00806E6B" w:rsidRDefault="00806E6B" w:rsidP="00806E6B">
      <w:pPr>
        <w:pStyle w:val="CodeText"/>
      </w:pPr>
      <w:r>
        <w:t>DROP TABLE IF EXISTS `t_function`;</w:t>
      </w:r>
    </w:p>
    <w:p w14:paraId="3C21EAB6" w14:textId="77777777" w:rsidR="00806E6B" w:rsidRDefault="00806E6B" w:rsidP="00806E6B">
      <w:pPr>
        <w:pStyle w:val="CodeText"/>
      </w:pPr>
      <w:r>
        <w:t>CREATE TABLE `t_function` (</w:t>
      </w:r>
    </w:p>
    <w:p w14:paraId="7C3617B0" w14:textId="77777777" w:rsidR="00806E6B" w:rsidRDefault="00806E6B" w:rsidP="00806E6B">
      <w:pPr>
        <w:pStyle w:val="CodeText"/>
      </w:pPr>
      <w:r>
        <w:t xml:space="preserve">  `id` int(32) NOT NULL AUTO_INCREMENT,</w:t>
      </w:r>
    </w:p>
    <w:p w14:paraId="4237B765" w14:textId="77777777" w:rsidR="00806E6B" w:rsidRDefault="00806E6B" w:rsidP="00806E6B">
      <w:pPr>
        <w:pStyle w:val="CodeText"/>
      </w:pPr>
      <w:r>
        <w:t xml:space="preserve">  `function_name` varchar(128) COLLATE utf8_bin DEFAULT NULL COMMENT 'the name of function',</w:t>
      </w:r>
    </w:p>
    <w:p w14:paraId="6E836C4A" w14:textId="77777777" w:rsidR="00806E6B" w:rsidRDefault="00806E6B" w:rsidP="00806E6B">
      <w:pPr>
        <w:pStyle w:val="CodeText"/>
      </w:pPr>
      <w:r>
        <w:t xml:space="preserve">  `function_desc` varchar(128) COLLATE utf8_bin DEFAULT NULL COMMENT 'detail information',</w:t>
      </w:r>
    </w:p>
    <w:p w14:paraId="42DE417A" w14:textId="77777777" w:rsidR="00806E6B" w:rsidRDefault="00806E6B" w:rsidP="00806E6B">
      <w:pPr>
        <w:pStyle w:val="CodeText"/>
      </w:pPr>
      <w:r>
        <w:t xml:space="preserve">  `function_path` varchar(128) COLLATE utf8_bin DEFAULT NULL COMMENT 'the access path to this function',</w:t>
      </w:r>
    </w:p>
    <w:p w14:paraId="6382C30E" w14:textId="77777777" w:rsidR="00806E6B" w:rsidRDefault="00806E6B" w:rsidP="00806E6B">
      <w:pPr>
        <w:pStyle w:val="CodeText"/>
      </w:pPr>
      <w:r>
        <w:t xml:space="preserve">  `function_parent` int(32) DEFAULT NULL COMMENT 'parent function',</w:t>
      </w:r>
    </w:p>
    <w:p w14:paraId="2A81D2D8" w14:textId="77777777" w:rsidR="00806E6B" w:rsidRDefault="00806E6B" w:rsidP="00806E6B">
      <w:pPr>
        <w:pStyle w:val="CodeText"/>
      </w:pPr>
      <w:r>
        <w:t xml:space="preserve">  `function_order` varchar(16) COLLATE utf8_bin DEFAULT NULL COMMENT 'use to organize menu in order\r\n            the top function should be a integer as such 100000, 140000\r\n            the first 2 bit is for top function',</w:t>
      </w:r>
    </w:p>
    <w:p w14:paraId="51826B61" w14:textId="77777777" w:rsidR="00806E6B" w:rsidRDefault="00806E6B" w:rsidP="00806E6B">
      <w:pPr>
        <w:pStyle w:val="CodeText"/>
      </w:pPr>
      <w:r>
        <w:t xml:space="preserve">  `function_status` tinyint(1) DEFAULT '1',</w:t>
      </w:r>
    </w:p>
    <w:p w14:paraId="135E49F3" w14:textId="77777777" w:rsidR="00806E6B" w:rsidRDefault="00806E6B" w:rsidP="00806E6B">
      <w:pPr>
        <w:pStyle w:val="CodeText"/>
      </w:pPr>
      <w:r>
        <w:t xml:space="preserve">  `create_at` datetime DEFAULT NULL,</w:t>
      </w:r>
    </w:p>
    <w:p w14:paraId="23479D5C" w14:textId="77777777" w:rsidR="00806E6B" w:rsidRDefault="00806E6B" w:rsidP="00806E6B">
      <w:pPr>
        <w:pStyle w:val="CodeText"/>
      </w:pPr>
      <w:r>
        <w:t xml:space="preserve">  `update_at` datetime DEFAULT NULL,</w:t>
      </w:r>
    </w:p>
    <w:p w14:paraId="0D6CA11A" w14:textId="77777777" w:rsidR="00806E6B" w:rsidRDefault="00806E6B" w:rsidP="00806E6B">
      <w:pPr>
        <w:pStyle w:val="CodeText"/>
      </w:pPr>
      <w:r>
        <w:t xml:space="preserve">  PRIMARY KEY (`id`)</w:t>
      </w:r>
    </w:p>
    <w:p w14:paraId="6C6771FF" w14:textId="1B6D0B49" w:rsidR="00806E6B" w:rsidRDefault="00806E6B" w:rsidP="00806E6B">
      <w:pPr>
        <w:pStyle w:val="CodeText"/>
      </w:pPr>
      <w:r>
        <w:t>) ENGINE=InnoDB AUTO_INCREMENT=49 DEFAULT CHARSET=utf8 COLLATE=utf8_bin COMMENT='define system functions &amp; path';</w:t>
      </w:r>
    </w:p>
    <w:p w14:paraId="267C8BB1" w14:textId="77777777" w:rsidR="002074D1" w:rsidRDefault="002074D1" w:rsidP="00806E6B">
      <w:pPr>
        <w:pStyle w:val="CodeText"/>
      </w:pPr>
    </w:p>
    <w:p w14:paraId="047CACB0" w14:textId="3EAC26A7" w:rsidR="002074D1" w:rsidRDefault="002074D1" w:rsidP="002074D1">
      <w:pPr>
        <w:pStyle w:val="Heading2"/>
      </w:pPr>
      <w:bookmarkStart w:id="153" w:name="_Toc413363634"/>
      <w:r>
        <w:rPr>
          <w:rFonts w:hint="eastAsia"/>
        </w:rPr>
        <w:lastRenderedPageBreak/>
        <w:t>角色</w:t>
      </w:r>
      <w:r>
        <w:t>权限分配</w:t>
      </w:r>
      <w:bookmarkEnd w:id="153"/>
    </w:p>
    <w:p w14:paraId="6D539A6C" w14:textId="526CFD8A" w:rsidR="002074D1" w:rsidRDefault="002074D1" w:rsidP="002074D1">
      <w:pPr>
        <w:pStyle w:val="Heading3"/>
      </w:pPr>
      <w:bookmarkStart w:id="154" w:name="_Toc413363635"/>
      <w:r>
        <w:rPr>
          <w:rFonts w:hint="eastAsia"/>
        </w:rPr>
        <w:t>功能</w:t>
      </w:r>
      <w:r>
        <w:t>IPO</w:t>
      </w:r>
      <w:r>
        <w:t>图</w:t>
      </w:r>
      <w:bookmarkEnd w:id="154"/>
    </w:p>
    <w:p w14:paraId="79368A6E" w14:textId="723C8BEE" w:rsidR="00032788" w:rsidRPr="00032788" w:rsidRDefault="00032788" w:rsidP="00032788">
      <w:r>
        <w:object w:dxaOrig="7261" w:dyaOrig="3705" w14:anchorId="7C08A205">
          <v:shape id="_x0000_i1035" type="#_x0000_t75" style="width:363.05pt;height:185.25pt" o:ole="">
            <v:imagedata r:id="rId96" o:title=""/>
          </v:shape>
          <o:OLEObject Type="Embed" ProgID="Visio.Drawing.15" ShapeID="_x0000_i1035" DrawAspect="Content" ObjectID="_1487106490" r:id="rId97"/>
        </w:object>
      </w:r>
    </w:p>
    <w:p w14:paraId="3A4771B9" w14:textId="61E290D5" w:rsidR="002074D1" w:rsidRDefault="002074D1" w:rsidP="002074D1">
      <w:pPr>
        <w:pStyle w:val="Heading3"/>
      </w:pPr>
      <w:bookmarkStart w:id="155" w:name="_Toc413363636"/>
      <w:r>
        <w:rPr>
          <w:rFonts w:hint="eastAsia"/>
        </w:rPr>
        <w:t>时序图</w:t>
      </w:r>
      <w:bookmarkEnd w:id="155"/>
    </w:p>
    <w:p w14:paraId="17D1276B" w14:textId="7D699FD9" w:rsidR="00032788" w:rsidRPr="00032788" w:rsidRDefault="002378D8" w:rsidP="00032788">
      <w:r>
        <w:rPr>
          <w:noProof/>
        </w:rPr>
        <w:drawing>
          <wp:inline distT="0" distB="0" distL="0" distR="0" wp14:anchorId="5826312E" wp14:editId="7D28C5E7">
            <wp:extent cx="5514975" cy="1870075"/>
            <wp:effectExtent l="0" t="0" r="9525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2015-02-02_234235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3849" w14:textId="340B1A7E" w:rsidR="002074D1" w:rsidRDefault="002074D1" w:rsidP="002074D1">
      <w:pPr>
        <w:pStyle w:val="Heading3"/>
      </w:pPr>
      <w:bookmarkStart w:id="156" w:name="_Toc413363637"/>
      <w:r>
        <w:rPr>
          <w:rFonts w:hint="eastAsia"/>
        </w:rPr>
        <w:lastRenderedPageBreak/>
        <w:t>类图</w:t>
      </w:r>
      <w:bookmarkEnd w:id="156"/>
    </w:p>
    <w:p w14:paraId="203D399D" w14:textId="634E37C6" w:rsidR="002378D8" w:rsidRPr="002378D8" w:rsidRDefault="002378D8" w:rsidP="002378D8">
      <w:r>
        <w:rPr>
          <w:noProof/>
        </w:rPr>
        <w:drawing>
          <wp:inline distT="0" distB="0" distL="0" distR="0" wp14:anchorId="4ABEA57C" wp14:editId="6EA6ED56">
            <wp:extent cx="5514975" cy="4150360"/>
            <wp:effectExtent l="0" t="0" r="9525" b="254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2015-02-02_234608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22AD" w14:textId="54C3E21B" w:rsidR="002074D1" w:rsidRDefault="002074D1" w:rsidP="002074D1">
      <w:pPr>
        <w:pStyle w:val="Heading3"/>
      </w:pPr>
      <w:bookmarkStart w:id="157" w:name="_Toc413363638"/>
      <w:r>
        <w:rPr>
          <w:rFonts w:hint="eastAsia"/>
        </w:rPr>
        <w:t>代码</w:t>
      </w:r>
      <w:r>
        <w:t>构成</w:t>
      </w:r>
      <w:bookmarkEnd w:id="157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2378D8" w14:paraId="41A41AC5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6F610CE8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79391D55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F274C3A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2378D8" w14:paraId="3AD78825" w14:textId="77777777" w:rsidTr="000D1BC8">
        <w:tc>
          <w:tcPr>
            <w:tcW w:w="2610" w:type="dxa"/>
          </w:tcPr>
          <w:p w14:paraId="4FA3DF44" w14:textId="71431CE4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Service.java</w:t>
            </w:r>
          </w:p>
        </w:tc>
        <w:tc>
          <w:tcPr>
            <w:tcW w:w="3240" w:type="dxa"/>
          </w:tcPr>
          <w:p w14:paraId="5CB91C87" w14:textId="77777777" w:rsidR="002378D8" w:rsidRPr="00364B4A" w:rsidRDefault="002378D8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488454E" w14:textId="32CB683D" w:rsidR="002378D8" w:rsidRDefault="00431096" w:rsidP="00431096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关联关系操作相关的服务，比如</w:t>
            </w:r>
            <w:r>
              <w:rPr>
                <w:rFonts w:hint="eastAsia"/>
              </w:rPr>
              <w:t>角色</w:t>
            </w:r>
            <w:r w:rsidR="002378D8">
              <w:t>添加</w:t>
            </w:r>
            <w:r w:rsidR="002378D8">
              <w:rPr>
                <w:rFonts w:hint="eastAsia"/>
              </w:rPr>
              <w:t>/</w:t>
            </w:r>
            <w:r w:rsidR="002378D8">
              <w:rPr>
                <w:rFonts w:hint="eastAsia"/>
              </w:rPr>
              <w:t>删除</w:t>
            </w:r>
            <w:r>
              <w:rPr>
                <w:rFonts w:hint="eastAsia"/>
              </w:rPr>
              <w:t>权限</w:t>
            </w:r>
          </w:p>
        </w:tc>
      </w:tr>
      <w:tr w:rsidR="002378D8" w14:paraId="0A5649A9" w14:textId="77777777" w:rsidTr="000D1BC8">
        <w:tc>
          <w:tcPr>
            <w:tcW w:w="2610" w:type="dxa"/>
          </w:tcPr>
          <w:p w14:paraId="798EBFDD" w14:textId="7DA35FEA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Dao.java</w:t>
            </w:r>
          </w:p>
        </w:tc>
        <w:tc>
          <w:tcPr>
            <w:tcW w:w="3240" w:type="dxa"/>
          </w:tcPr>
          <w:p w14:paraId="74638BF9" w14:textId="77777777" w:rsidR="002378D8" w:rsidRPr="00751FD6" w:rsidRDefault="002378D8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.dao</w:t>
            </w:r>
          </w:p>
        </w:tc>
        <w:tc>
          <w:tcPr>
            <w:tcW w:w="2943" w:type="dxa"/>
          </w:tcPr>
          <w:p w14:paraId="29FDD80E" w14:textId="32AD2104" w:rsidR="002378D8" w:rsidRDefault="00431096" w:rsidP="000D1BC8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关联关系数据库访问对象</w:t>
            </w:r>
          </w:p>
        </w:tc>
      </w:tr>
      <w:tr w:rsidR="002378D8" w14:paraId="63116D5A" w14:textId="77777777" w:rsidTr="000D1BC8">
        <w:tc>
          <w:tcPr>
            <w:tcW w:w="2610" w:type="dxa"/>
          </w:tcPr>
          <w:p w14:paraId="2B549131" w14:textId="3FB31C1E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.java</w:t>
            </w:r>
          </w:p>
        </w:tc>
        <w:tc>
          <w:tcPr>
            <w:tcW w:w="3240" w:type="dxa"/>
          </w:tcPr>
          <w:p w14:paraId="6652D280" w14:textId="77777777" w:rsidR="002378D8" w:rsidRDefault="002378D8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.module.entity</w:t>
            </w:r>
          </w:p>
        </w:tc>
        <w:tc>
          <w:tcPr>
            <w:tcW w:w="2943" w:type="dxa"/>
          </w:tcPr>
          <w:p w14:paraId="12626034" w14:textId="23CF732B" w:rsidR="002378D8" w:rsidRDefault="00431096" w:rsidP="000D1BC8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关联关系实体对象</w:t>
            </w:r>
          </w:p>
        </w:tc>
      </w:tr>
    </w:tbl>
    <w:p w14:paraId="14EBE78B" w14:textId="77777777" w:rsidR="002378D8" w:rsidRPr="002378D8" w:rsidRDefault="002378D8" w:rsidP="002378D8"/>
    <w:p w14:paraId="79C60A0F" w14:textId="7B1D5315" w:rsidR="002074D1" w:rsidRDefault="002074D1" w:rsidP="002074D1">
      <w:pPr>
        <w:pStyle w:val="Heading3"/>
      </w:pPr>
      <w:bookmarkStart w:id="158" w:name="_Toc413363639"/>
      <w:r>
        <w:rPr>
          <w:rFonts w:hint="eastAsia"/>
        </w:rPr>
        <w:t>配置</w:t>
      </w:r>
      <w:r>
        <w:t>文件</w:t>
      </w:r>
      <w:bookmarkEnd w:id="158"/>
    </w:p>
    <w:p w14:paraId="72C7F0E8" w14:textId="77777777" w:rsidR="007B4A96" w:rsidRDefault="007B4A96" w:rsidP="007B4A96">
      <w:pPr>
        <w:pStyle w:val="NoSpacing"/>
        <w:numPr>
          <w:ilvl w:val="0"/>
          <w:numId w:val="9"/>
        </w:numPr>
      </w:pPr>
      <w:r>
        <w:t>struts.xml</w:t>
      </w:r>
    </w:p>
    <w:p w14:paraId="44EC3AB0" w14:textId="08642AFB" w:rsidR="00BD585A" w:rsidRPr="0099324B" w:rsidRDefault="00BD585A" w:rsidP="00BD585A">
      <w:r>
        <w:rPr>
          <w:rFonts w:hint="eastAsia"/>
        </w:rPr>
        <w:t>使用</w:t>
      </w:r>
      <w:hyperlink w:anchor="_配置文件_2" w:history="1">
        <w:r w:rsidRPr="00BD585A">
          <w:rPr>
            <w:rStyle w:val="Hyperlink"/>
          </w:rPr>
          <w:t>5.4.5</w:t>
        </w:r>
      </w:hyperlink>
      <w:r>
        <w:t>中说明的配置文件，不再重复描述</w:t>
      </w:r>
    </w:p>
    <w:p w14:paraId="0AFCA2AE" w14:textId="6F1BE7D3" w:rsidR="007B4A96" w:rsidRDefault="007B4A96" w:rsidP="007B4A96"/>
    <w:p w14:paraId="1438BD93" w14:textId="77777777" w:rsidR="007B4A96" w:rsidRDefault="007B4A96" w:rsidP="007B4A96">
      <w:pPr>
        <w:pStyle w:val="NoSpacing"/>
        <w:numPr>
          <w:ilvl w:val="0"/>
          <w:numId w:val="9"/>
        </w:numPr>
      </w:pPr>
      <w:r>
        <w:t>applicationContext-total.xml</w:t>
      </w:r>
    </w:p>
    <w:p w14:paraId="2BE3CB2C" w14:textId="77777777" w:rsidR="00BD585A" w:rsidRDefault="00BD585A" w:rsidP="00BD585A">
      <w:pPr>
        <w:pStyle w:val="CodeText"/>
      </w:pPr>
      <w:r>
        <w:t xml:space="preserve">    &lt;bean id="roleFunctionDao" class="com.innovaee.eorder.module.dao.RoleFunctionDao"</w:t>
      </w:r>
    </w:p>
    <w:p w14:paraId="5CF615B3" w14:textId="77777777" w:rsidR="00BD585A" w:rsidRDefault="00BD585A" w:rsidP="00BD585A">
      <w:pPr>
        <w:pStyle w:val="CodeText"/>
      </w:pPr>
      <w:r>
        <w:t xml:space="preserve">        parent="baseDao" /&gt;</w:t>
      </w:r>
    </w:p>
    <w:p w14:paraId="67AB4F23" w14:textId="77777777" w:rsidR="00BD585A" w:rsidRDefault="00BD585A" w:rsidP="00BD585A">
      <w:pPr>
        <w:pStyle w:val="CodeText"/>
      </w:pPr>
      <w:r>
        <w:lastRenderedPageBreak/>
        <w:t xml:space="preserve">    &lt;bean id="roleFunctionService" class="com.innovaee.eorder.module.service.RoleFunctionService"</w:t>
      </w:r>
    </w:p>
    <w:p w14:paraId="4AD5CA7A" w14:textId="3207ED1F" w:rsidR="007B4A96" w:rsidRDefault="00BD585A" w:rsidP="00BD585A">
      <w:pPr>
        <w:pStyle w:val="CodeText"/>
      </w:pPr>
      <w:r>
        <w:t xml:space="preserve">        parent="baseService" /&gt;</w:t>
      </w:r>
      <w:r w:rsidR="007B4A96">
        <w:tab/>
      </w:r>
    </w:p>
    <w:p w14:paraId="06C59A0B" w14:textId="77777777" w:rsidR="007B4A96" w:rsidRPr="002469C5" w:rsidRDefault="007B4A96" w:rsidP="007B4A96">
      <w:pPr>
        <w:pStyle w:val="CodeText"/>
      </w:pPr>
    </w:p>
    <w:p w14:paraId="65B344CD" w14:textId="77777777" w:rsidR="007B4A96" w:rsidRDefault="007B4A96" w:rsidP="007B4A96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29635E24" w14:textId="36F26040" w:rsidR="007B4A96" w:rsidRDefault="007B4A96" w:rsidP="007B4A96">
      <w:r>
        <w:rPr>
          <w:rFonts w:hint="eastAsia"/>
        </w:rPr>
        <w:t>详细</w:t>
      </w:r>
      <w:r>
        <w:t>配置见</w:t>
      </w:r>
      <w:r w:rsidR="00437174">
        <w:rPr>
          <w:rFonts w:hint="eastAsia"/>
        </w:rPr>
        <w:t>Role</w:t>
      </w:r>
      <w:r>
        <w:t>Function.</w:t>
      </w:r>
      <w:proofErr w:type="gramStart"/>
      <w:r>
        <w:t>java</w:t>
      </w:r>
      <w:proofErr w:type="gramEnd"/>
    </w:p>
    <w:p w14:paraId="71D20F4F" w14:textId="77777777" w:rsidR="00BD585A" w:rsidRPr="00BD585A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@Entity</w:t>
      </w:r>
    </w:p>
    <w:p w14:paraId="22A24868" w14:textId="77777777" w:rsidR="00BD585A" w:rsidRPr="00BD585A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@Table(name = "t_role_function")</w:t>
      </w:r>
    </w:p>
    <w:p w14:paraId="25631319" w14:textId="46C07740" w:rsidR="00D54DF3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public class RoleFunction extends BaseEntity {</w:t>
      </w:r>
    </w:p>
    <w:p w14:paraId="60ABB84D" w14:textId="5C85A119" w:rsidR="00BD585A" w:rsidRPr="00D54DF3" w:rsidRDefault="00BD585A" w:rsidP="00BD585A">
      <w:r>
        <w:rPr>
          <w:rFonts w:hint="eastAsia"/>
          <w:i/>
          <w:noProof/>
          <w:color w:val="C00000"/>
          <w:sz w:val="20"/>
        </w:rPr>
        <w:t>}</w:t>
      </w:r>
    </w:p>
    <w:p w14:paraId="2F0955E6" w14:textId="3D0E2DE2" w:rsidR="002074D1" w:rsidRPr="002074D1" w:rsidRDefault="002074D1" w:rsidP="002074D1">
      <w:pPr>
        <w:pStyle w:val="Heading3"/>
      </w:pPr>
      <w:bookmarkStart w:id="159" w:name="_Toc413363640"/>
      <w:r>
        <w:rPr>
          <w:rFonts w:hint="eastAsia"/>
        </w:rPr>
        <w:t>数据库</w:t>
      </w:r>
      <w:r>
        <w:t>脚本</w:t>
      </w:r>
      <w:bookmarkEnd w:id="159"/>
    </w:p>
    <w:p w14:paraId="007876A4" w14:textId="77777777" w:rsidR="00B53E67" w:rsidRDefault="00B53E67" w:rsidP="00B53E67">
      <w:pPr>
        <w:pStyle w:val="Heading1"/>
      </w:pPr>
      <w:bookmarkStart w:id="160" w:name="_Toc413363641"/>
      <w:r w:rsidRPr="00C9114B">
        <w:rPr>
          <w:rFonts w:hint="eastAsia"/>
        </w:rPr>
        <w:t>数据库</w:t>
      </w:r>
      <w:r w:rsidRPr="00C9114B">
        <w:t>设计</w:t>
      </w:r>
      <w:bookmarkEnd w:id="160"/>
    </w:p>
    <w:p w14:paraId="56860AE4" w14:textId="22A3CCE4" w:rsidR="00B53E67" w:rsidRPr="00163562" w:rsidRDefault="00B53E67" w:rsidP="0094671E">
      <w:pPr>
        <w:pStyle w:val="Heading2"/>
      </w:pPr>
      <w:bookmarkStart w:id="161" w:name="_Toc413363642"/>
      <w:r w:rsidRPr="00D058DB">
        <w:rPr>
          <w:rFonts w:hint="eastAsia"/>
        </w:rPr>
        <w:t>用户</w:t>
      </w:r>
      <w:r w:rsidRPr="00D058DB">
        <w:t>表</w:t>
      </w:r>
      <w:bookmarkEnd w:id="16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22E22803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</w:pPr>
      <w:bookmarkStart w:id="162" w:name="_Toc413363643"/>
      <w:r w:rsidRPr="00D058DB">
        <w:rPr>
          <w:rFonts w:hint="eastAsia"/>
        </w:rPr>
        <w:t>角色</w:t>
      </w:r>
      <w:r w:rsidRPr="00D058DB">
        <w:t>表</w:t>
      </w:r>
      <w:bookmarkEnd w:id="16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5925AD24" w:rsidR="00B53E67" w:rsidRPr="006E3408" w:rsidRDefault="00B53E67" w:rsidP="00311E3F">
            <w:pPr>
              <w:pStyle w:val="NoSpacing"/>
            </w:pPr>
            <w:r w:rsidRPr="006E3408">
              <w:t>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</w:pPr>
      <w:bookmarkStart w:id="163" w:name="_Toc413363644"/>
      <w:r w:rsidRPr="00D058DB">
        <w:rPr>
          <w:rFonts w:hint="eastAsia"/>
        </w:rPr>
        <w:t>功能</w:t>
      </w:r>
      <w:r w:rsidRPr="00D058DB">
        <w:t>表</w:t>
      </w:r>
      <w:bookmarkEnd w:id="163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157024CF" w:rsidR="00B53E67" w:rsidRPr="006E3408" w:rsidRDefault="00B53E67" w:rsidP="002D4C07">
            <w:pPr>
              <w:pStyle w:val="TableText"/>
            </w:pPr>
            <w:r w:rsidRPr="006E3408">
              <w:t>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proofErr w:type="gramStart"/>
            <w:r w:rsidRPr="006E3408">
              <w:rPr>
                <w:rFonts w:hint="eastAsia"/>
              </w:rPr>
              <w:t>父功能</w:t>
            </w:r>
            <w:proofErr w:type="gramEnd"/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</w:pPr>
      <w:bookmarkStart w:id="164" w:name="_Toc413363645"/>
      <w:r w:rsidRPr="00D058DB">
        <w:rPr>
          <w:rFonts w:hint="eastAsia"/>
        </w:rPr>
        <w:t>用户</w:t>
      </w:r>
      <w:r w:rsidRPr="00D058DB">
        <w:t>角色关联表</w:t>
      </w:r>
      <w:bookmarkEnd w:id="164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69"/>
        <w:gridCol w:w="1368"/>
        <w:gridCol w:w="1167"/>
        <w:gridCol w:w="1331"/>
        <w:gridCol w:w="2809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0A40CDCD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</w:pPr>
      <w:bookmarkStart w:id="165" w:name="_Toc413363646"/>
      <w:r w:rsidRPr="00D058DB">
        <w:rPr>
          <w:rFonts w:hint="eastAsia"/>
        </w:rPr>
        <w:t>角色</w:t>
      </w:r>
      <w:r w:rsidRPr="00D058DB">
        <w:t>功能关联表</w:t>
      </w:r>
      <w:bookmarkEnd w:id="16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62"/>
        <w:gridCol w:w="1744"/>
        <w:gridCol w:w="1134"/>
        <w:gridCol w:w="1273"/>
        <w:gridCol w:w="2631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323F894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</w:pPr>
      <w:bookmarkStart w:id="166" w:name="_Toc413363647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66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46042E11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</w:pPr>
      <w:bookmarkStart w:id="167" w:name="_Toc413363648"/>
      <w:r w:rsidRPr="00D058DB">
        <w:rPr>
          <w:rFonts w:hint="eastAsia"/>
        </w:rPr>
        <w:t>菜品</w:t>
      </w:r>
      <w:r w:rsidRPr="00D058DB">
        <w:t>表</w:t>
      </w:r>
      <w:bookmarkEnd w:id="16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29681606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</w:pPr>
      <w:bookmarkStart w:id="168" w:name="_Toc413363649"/>
      <w:r w:rsidRPr="00D058DB">
        <w:rPr>
          <w:rFonts w:hint="eastAsia"/>
        </w:rPr>
        <w:t>订单</w:t>
      </w:r>
      <w:r w:rsidRPr="00D058DB">
        <w:t>表</w:t>
      </w:r>
      <w:bookmarkEnd w:id="16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1921A179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</w:pPr>
      <w:bookmarkStart w:id="169" w:name="_Toc413363650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6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lastRenderedPageBreak/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3A3C68C3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</w:pPr>
      <w:bookmarkStart w:id="170" w:name="_Toc413363651"/>
      <w:r>
        <w:rPr>
          <w:rFonts w:hint="eastAsia"/>
        </w:rPr>
        <w:t>会员</w:t>
      </w:r>
      <w:r>
        <w:t>等级</w:t>
      </w:r>
      <w:r w:rsidRPr="00D058DB">
        <w:t>表</w:t>
      </w:r>
      <w:bookmarkEnd w:id="170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3A8BD775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71" w:name="_Toc413363652"/>
      <w:r>
        <w:t>Web-Service</w:t>
      </w:r>
      <w:r>
        <w:rPr>
          <w:rFonts w:hint="eastAsia"/>
        </w:rPr>
        <w:t>接口</w:t>
      </w:r>
      <w:r>
        <w:t>协议</w:t>
      </w:r>
      <w:bookmarkEnd w:id="171"/>
    </w:p>
    <w:p w14:paraId="7057C556" w14:textId="17BC1129" w:rsidR="00C378D4" w:rsidRDefault="00C378D4" w:rsidP="0094671E">
      <w:pPr>
        <w:pStyle w:val="Heading2"/>
      </w:pPr>
      <w:bookmarkStart w:id="172" w:name="_Toc408845562"/>
      <w:bookmarkStart w:id="173" w:name="_Toc408845620"/>
      <w:bookmarkStart w:id="174" w:name="_Toc410072112"/>
      <w:bookmarkStart w:id="175" w:name="_Toc410072183"/>
      <w:bookmarkStart w:id="176" w:name="_Toc410147316"/>
      <w:bookmarkStart w:id="177" w:name="_Toc407458596"/>
      <w:bookmarkStart w:id="178" w:name="_Toc408771900"/>
      <w:bookmarkStart w:id="179" w:name="_Toc405827637"/>
      <w:bookmarkStart w:id="180" w:name="_Toc413363653"/>
      <w:bookmarkEnd w:id="172"/>
      <w:bookmarkEnd w:id="173"/>
      <w:bookmarkEnd w:id="174"/>
      <w:bookmarkEnd w:id="175"/>
      <w:bookmarkEnd w:id="176"/>
      <w:r>
        <w:t>获取</w:t>
      </w:r>
      <w:r>
        <w:rPr>
          <w:rFonts w:hint="eastAsia"/>
        </w:rPr>
        <w:t>用户</w:t>
      </w:r>
      <w:r>
        <w:t>信息</w:t>
      </w:r>
      <w:bookmarkEnd w:id="177"/>
      <w:bookmarkEnd w:id="178"/>
      <w:bookmarkEnd w:id="180"/>
    </w:p>
    <w:p w14:paraId="723A636F" w14:textId="6B1042E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</w:t>
      </w:r>
      <w:r w:rsidR="009618AA">
        <w:t>&lt;cellphone&gt;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F16E1F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F16E1F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F16E1F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F16E1F">
        <w:trPr>
          <w:trHeight w:val="285"/>
        </w:trPr>
        <w:tc>
          <w:tcPr>
            <w:tcW w:w="1406" w:type="dxa"/>
          </w:tcPr>
          <w:p w14:paraId="70925DCC" w14:textId="35887D36" w:rsidR="00C378D4" w:rsidRDefault="00373387" w:rsidP="00021A92">
            <w:pPr>
              <w:pStyle w:val="NoSpacing"/>
            </w:pPr>
            <w:r>
              <w:t>id</w:t>
            </w:r>
          </w:p>
        </w:tc>
        <w:tc>
          <w:tcPr>
            <w:tcW w:w="1495" w:type="dxa"/>
          </w:tcPr>
          <w:p w14:paraId="3A254C54" w14:textId="0171CD8B" w:rsidR="00C378D4" w:rsidRDefault="00DC2397" w:rsidP="00021A92">
            <w:pPr>
              <w:pStyle w:val="NoSpacing"/>
            </w:pPr>
            <w:r>
              <w:t>Integer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F16E1F">
        <w:trPr>
          <w:trHeight w:val="285"/>
        </w:trPr>
        <w:tc>
          <w:tcPr>
            <w:tcW w:w="1406" w:type="dxa"/>
          </w:tcPr>
          <w:p w14:paraId="0835196B" w14:textId="3A8FC9A9" w:rsidR="00C378D4" w:rsidRDefault="003F0DC8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F16E1F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F16E1F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F16E1F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5037ACE4" w:rsidR="00C378D4" w:rsidRDefault="00C378D4" w:rsidP="00DC3861">
      <w:pPr>
        <w:pStyle w:val="CodeText"/>
      </w:pPr>
      <w:r>
        <w:lastRenderedPageBreak/>
        <w:t xml:space="preserve">            "</w:t>
      </w:r>
      <w:r w:rsidR="00F15156">
        <w:t>id</w:t>
      </w:r>
      <w:r>
        <w:t>": 1,</w:t>
      </w:r>
    </w:p>
    <w:p w14:paraId="380FF87F" w14:textId="20AD159A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1E2736"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</w:pPr>
      <w:bookmarkStart w:id="181" w:name="_Toc407458597"/>
      <w:bookmarkStart w:id="182" w:name="_Toc408771901"/>
      <w:bookmarkStart w:id="183" w:name="_Toc413363654"/>
      <w:r>
        <w:t>获取目前所有分类列表</w:t>
      </w:r>
      <w:bookmarkEnd w:id="179"/>
      <w:bookmarkEnd w:id="181"/>
      <w:bookmarkEnd w:id="182"/>
      <w:bookmarkEnd w:id="183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F16E1F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F16E1F">
        <w:trPr>
          <w:trHeight w:val="285"/>
        </w:trPr>
        <w:tc>
          <w:tcPr>
            <w:tcW w:w="1800" w:type="dxa"/>
          </w:tcPr>
          <w:p w14:paraId="6F62E46E" w14:textId="33E117AB" w:rsidR="00C378D4" w:rsidRDefault="00371B71" w:rsidP="00021A92">
            <w:pPr>
              <w:pStyle w:val="NoSpacing"/>
            </w:pPr>
            <w:r>
              <w:t>id</w:t>
            </w:r>
          </w:p>
        </w:tc>
        <w:tc>
          <w:tcPr>
            <w:tcW w:w="1260" w:type="dxa"/>
          </w:tcPr>
          <w:p w14:paraId="3FE2369D" w14:textId="5CB67572" w:rsidR="00C378D4" w:rsidRDefault="00DC2397" w:rsidP="00021A92">
            <w:pPr>
              <w:pStyle w:val="NoSpacing"/>
            </w:pPr>
            <w:r>
              <w:t>Integer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F16E1F">
        <w:trPr>
          <w:trHeight w:val="285"/>
        </w:trPr>
        <w:tc>
          <w:tcPr>
            <w:tcW w:w="1800" w:type="dxa"/>
          </w:tcPr>
          <w:p w14:paraId="12F26691" w14:textId="7273882E" w:rsidR="00C378D4" w:rsidRDefault="00371B71" w:rsidP="00021A92">
            <w:pPr>
              <w:pStyle w:val="NoSpacing"/>
            </w:pPr>
            <w:r>
              <w:t>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F16E1F">
        <w:trPr>
          <w:trHeight w:val="365"/>
        </w:trPr>
        <w:tc>
          <w:tcPr>
            <w:tcW w:w="1800" w:type="dxa"/>
          </w:tcPr>
          <w:p w14:paraId="7405AA71" w14:textId="66FD8622" w:rsidR="00C378D4" w:rsidRDefault="00371B71" w:rsidP="00021A92">
            <w:pPr>
              <w:pStyle w:val="NoSpacing"/>
            </w:pPr>
            <w:r>
              <w:t>picPath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4FCCD655" w:rsidR="00C378D4" w:rsidRDefault="00C378D4" w:rsidP="00DC3861">
      <w:pPr>
        <w:pStyle w:val="CodeText"/>
      </w:pPr>
      <w:r>
        <w:t xml:space="preserve">            "</w:t>
      </w:r>
      <w:r w:rsidR="00371B71">
        <w:t>id</w:t>
      </w:r>
      <w:r>
        <w:t>": 1,</w:t>
      </w:r>
    </w:p>
    <w:p w14:paraId="3EE6E5B4" w14:textId="081A5A28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>
        <w:t>name</w:t>
      </w:r>
      <w:r>
        <w:rPr>
          <w:rFonts w:hint="eastAsia"/>
        </w:rPr>
        <w:t>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0623B687" w:rsidR="00C378D4" w:rsidRDefault="00C378D4" w:rsidP="00DC3861">
      <w:pPr>
        <w:pStyle w:val="CodeText"/>
      </w:pPr>
      <w:r>
        <w:t xml:space="preserve">            "</w:t>
      </w:r>
      <w:r w:rsidR="00371B71">
        <w:t>picPath</w:t>
      </w:r>
      <w:r>
        <w:t>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15ACFA0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id </w:t>
      </w:r>
      <w:r>
        <w:t>": 2,</w:t>
      </w:r>
    </w:p>
    <w:p w14:paraId="6D35E154" w14:textId="7827FC3E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0A2626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picPath </w:t>
      </w:r>
      <w:r>
        <w:t>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428026CF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id </w:t>
      </w:r>
      <w:r>
        <w:t>": 3,</w:t>
      </w:r>
    </w:p>
    <w:p w14:paraId="1242C28F" w14:textId="50695139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163A957D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picPath </w:t>
      </w:r>
      <w:r>
        <w:t>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</w:pPr>
      <w:bookmarkStart w:id="184" w:name="_Toc405827638"/>
      <w:bookmarkStart w:id="185" w:name="_Toc407458598"/>
      <w:bookmarkStart w:id="186" w:name="_Toc408771902"/>
      <w:bookmarkStart w:id="187" w:name="_Toc413363655"/>
      <w:r>
        <w:t>获取某一个分类下面所有菜品列表</w:t>
      </w:r>
      <w:bookmarkEnd w:id="184"/>
      <w:bookmarkEnd w:id="185"/>
      <w:bookmarkEnd w:id="186"/>
      <w:bookmarkEnd w:id="187"/>
    </w:p>
    <w:p w14:paraId="6670D8E5" w14:textId="5B8C0C3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</w:t>
      </w:r>
      <w:r w:rsidR="009618AA">
        <w:t>categories/&lt;categoryId&gt;/dishes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F16E1F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F16E1F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F16E1F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F16E1F">
        <w:trPr>
          <w:trHeight w:val="285"/>
        </w:trPr>
        <w:tc>
          <w:tcPr>
            <w:tcW w:w="1350" w:type="dxa"/>
          </w:tcPr>
          <w:p w14:paraId="39E42F12" w14:textId="68BE8704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id</w:t>
            </w:r>
          </w:p>
        </w:tc>
        <w:tc>
          <w:tcPr>
            <w:tcW w:w="1295" w:type="dxa"/>
          </w:tcPr>
          <w:p w14:paraId="01EE87B4" w14:textId="30D62A0E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F16E1F">
        <w:trPr>
          <w:trHeight w:val="285"/>
        </w:trPr>
        <w:tc>
          <w:tcPr>
            <w:tcW w:w="1350" w:type="dxa"/>
          </w:tcPr>
          <w:p w14:paraId="3FCD1395" w14:textId="2B75DD0A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name</w:t>
            </w:r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F16E1F">
        <w:trPr>
          <w:trHeight w:val="365"/>
        </w:trPr>
        <w:tc>
          <w:tcPr>
            <w:tcW w:w="1350" w:type="dxa"/>
          </w:tcPr>
          <w:p w14:paraId="1FC0C83B" w14:textId="401B661C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picPath</w:t>
            </w:r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F16E1F">
        <w:trPr>
          <w:trHeight w:val="365"/>
        </w:trPr>
        <w:tc>
          <w:tcPr>
            <w:tcW w:w="1350" w:type="dxa"/>
          </w:tcPr>
          <w:p w14:paraId="5564F7FA" w14:textId="17549B7F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price</w:t>
            </w:r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6F3038AA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30001</w:t>
      </w:r>
      <w:r>
        <w:t>＂，＂</w:t>
      </w:r>
      <w:r w:rsidR="001A3FD9">
        <w:rPr>
          <w:rFonts w:cs="宋体"/>
        </w:rPr>
        <w:t>name</w:t>
      </w:r>
      <w:r>
        <w:t>＂：＂麻婆豆腐＂，＂</w:t>
      </w:r>
      <w:r w:rsidR="001A3FD9">
        <w:rPr>
          <w:rFonts w:cs="宋体"/>
        </w:rPr>
        <w:t>price</w:t>
      </w:r>
      <w:r>
        <w:t>＂：＂</w:t>
      </w:r>
      <w:r>
        <w:t>18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http://www.google.com/2332333/31.jpg</w:t>
      </w:r>
      <w:r>
        <w:t>＂｝</w:t>
      </w:r>
    </w:p>
    <w:p w14:paraId="65CF027F" w14:textId="31F21966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30002</w:t>
      </w:r>
      <w:r>
        <w:t>＂，＂</w:t>
      </w:r>
      <w:r w:rsidR="001A3FD9">
        <w:rPr>
          <w:rFonts w:cs="宋体"/>
        </w:rPr>
        <w:t>name</w:t>
      </w:r>
      <w:r>
        <w:t>＂：＂豆花鱼＂，＂</w:t>
      </w:r>
      <w:r w:rsidR="001A3FD9">
        <w:rPr>
          <w:rFonts w:cs="宋体"/>
        </w:rPr>
        <w:t>price</w:t>
      </w:r>
      <w:r>
        <w:t>＂：＂</w:t>
      </w:r>
      <w:r>
        <w:t>38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http://www.google.com/2332333/32.jpg</w:t>
      </w:r>
      <w:r>
        <w:t>＂｝</w:t>
      </w:r>
    </w:p>
    <w:p w14:paraId="7496F2CA" w14:textId="39719B3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30003</w:t>
      </w:r>
      <w:r>
        <w:t>＂，＂</w:t>
      </w:r>
      <w:r w:rsidR="001A3FD9">
        <w:rPr>
          <w:rFonts w:cs="宋体"/>
        </w:rPr>
        <w:t>name</w:t>
      </w:r>
      <w:r>
        <w:t>＂：＂夫妻肺片＂，＂</w:t>
      </w:r>
      <w:r w:rsidR="001A3FD9">
        <w:rPr>
          <w:rFonts w:cs="宋体"/>
        </w:rPr>
        <w:t>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5FC91195" w14:textId="77777777" w:rsidR="00D823A3" w:rsidRDefault="00D823A3" w:rsidP="00D823A3">
      <w:bookmarkStart w:id="188" w:name="_Toc405827639"/>
      <w:bookmarkStart w:id="189" w:name="_Toc407458599"/>
      <w:bookmarkStart w:id="190" w:name="_Toc408771903"/>
    </w:p>
    <w:p w14:paraId="1F095E89" w14:textId="77777777" w:rsidR="00130832" w:rsidRPr="00D823A3" w:rsidRDefault="00130832" w:rsidP="00D823A3"/>
    <w:p w14:paraId="6B8D0A2C" w14:textId="77777777" w:rsidR="00C378D4" w:rsidRDefault="00C378D4" w:rsidP="0094671E">
      <w:pPr>
        <w:pStyle w:val="Heading2"/>
      </w:pPr>
      <w:bookmarkStart w:id="191" w:name="_Toc413363656"/>
      <w:r>
        <w:t>查询某个会员的历史订餐记录</w:t>
      </w:r>
      <w:bookmarkEnd w:id="188"/>
      <w:bookmarkEnd w:id="189"/>
      <w:bookmarkEnd w:id="190"/>
      <w:bookmarkEnd w:id="191"/>
    </w:p>
    <w:p w14:paraId="1CCC33D2" w14:textId="1D70B3ED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users/&lt;cellphone&gt;/orders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F16E1F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F16E1F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F16E1F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F16E1F">
        <w:trPr>
          <w:trHeight w:val="285"/>
        </w:trPr>
        <w:tc>
          <w:tcPr>
            <w:tcW w:w="1608" w:type="dxa"/>
          </w:tcPr>
          <w:p w14:paraId="2DEBCA01" w14:textId="05864437" w:rsidR="00C378D4" w:rsidRDefault="004C5912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id</w:t>
            </w:r>
          </w:p>
        </w:tc>
        <w:tc>
          <w:tcPr>
            <w:tcW w:w="1495" w:type="dxa"/>
          </w:tcPr>
          <w:p w14:paraId="49B15DC8" w14:textId="6EC52708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F16E1F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F16E1F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41C8B809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29C03CE5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412BC7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</w:pPr>
      <w:bookmarkStart w:id="192" w:name="_Toc405827640"/>
      <w:bookmarkStart w:id="193" w:name="_Toc407458600"/>
      <w:bookmarkStart w:id="194" w:name="_Toc408771904"/>
      <w:bookmarkStart w:id="195" w:name="_Toc413363657"/>
      <w:r>
        <w:t>查询某个订单详情</w:t>
      </w:r>
      <w:bookmarkEnd w:id="192"/>
      <w:bookmarkEnd w:id="193"/>
      <w:bookmarkEnd w:id="194"/>
      <w:bookmarkEnd w:id="195"/>
    </w:p>
    <w:p w14:paraId="6E19D7E2" w14:textId="6660EBE9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</w:t>
      </w:r>
      <w:r w:rsidR="00BD7D95">
        <w:t>orders/&lt;orderId&gt;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F16E1F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F16E1F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2800C556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F16E1F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F16E1F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3A2FF10D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F16E1F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F16E1F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F16E1F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05F41422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F16E1F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74D582E" w14:textId="30EB8617" w:rsidR="006E0657" w:rsidRDefault="006E0657" w:rsidP="006E0657">
      <w:pPr>
        <w:pStyle w:val="Heading2"/>
      </w:pPr>
      <w:bookmarkStart w:id="196" w:name="_Toc413363658"/>
      <w:r>
        <w:rPr>
          <w:rFonts w:hint="eastAsia"/>
        </w:rPr>
        <w:t>订单</w:t>
      </w:r>
      <w:r>
        <w:t>下单</w:t>
      </w:r>
      <w:bookmarkEnd w:id="196"/>
    </w:p>
    <w:p w14:paraId="36BA76F9" w14:textId="276828C1" w:rsidR="006E0657" w:rsidRDefault="006E0657" w:rsidP="006E0657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s/rest/orders/</w:t>
      </w:r>
    </w:p>
    <w:p w14:paraId="2A72FD23" w14:textId="581F9B83" w:rsidR="006E0657" w:rsidRPr="000F4EC5" w:rsidRDefault="006E0657" w:rsidP="006E0657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POST</w:t>
      </w:r>
    </w:p>
    <w:p w14:paraId="1865DEF1" w14:textId="1C0989AB" w:rsidR="006E0657" w:rsidRDefault="00F16E1F" w:rsidP="006E0657">
      <w:pPr>
        <w:pStyle w:val="NoSpacing"/>
        <w:numPr>
          <w:ilvl w:val="0"/>
          <w:numId w:val="7"/>
        </w:numPr>
      </w:pPr>
      <w:r>
        <w:t>输入</w:t>
      </w:r>
      <w:r>
        <w:rPr>
          <w:rFonts w:hint="eastAsia"/>
        </w:rPr>
        <w:t>：</w:t>
      </w:r>
      <w:r>
        <w:t>参数说明见下表</w:t>
      </w:r>
    </w:p>
    <w:tbl>
      <w:tblPr>
        <w:tblStyle w:val="TableContent1"/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1260"/>
        <w:gridCol w:w="1833"/>
        <w:gridCol w:w="2937"/>
      </w:tblGrid>
      <w:tr w:rsidR="006E0657" w14:paraId="09F11BBE" w14:textId="77777777" w:rsidTr="00165046">
        <w:trPr>
          <w:trHeight w:val="270"/>
        </w:trPr>
        <w:tc>
          <w:tcPr>
            <w:tcW w:w="1890" w:type="dxa"/>
            <w:shd w:val="clear" w:color="auto" w:fill="BFBFBF" w:themeFill="background1" w:themeFillShade="BF"/>
          </w:tcPr>
          <w:p w14:paraId="555FC107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557D0EE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33" w:type="dxa"/>
            <w:shd w:val="clear" w:color="auto" w:fill="BFBFBF" w:themeFill="background1" w:themeFillShade="BF"/>
          </w:tcPr>
          <w:p w14:paraId="39B2445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06F541F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6E0657" w14:paraId="62EAEE48" w14:textId="77777777" w:rsidTr="00165046">
        <w:trPr>
          <w:trHeight w:val="285"/>
        </w:trPr>
        <w:tc>
          <w:tcPr>
            <w:tcW w:w="1890" w:type="dxa"/>
          </w:tcPr>
          <w:p w14:paraId="01C20E89" w14:textId="299C3DA3" w:rsidR="006E0657" w:rsidRDefault="00F16E1F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table</w:t>
            </w:r>
            <w:r>
              <w:rPr>
                <w:rFonts w:cs="宋体" w:hint="eastAsia"/>
              </w:rPr>
              <w:t>Number</w:t>
            </w:r>
          </w:p>
        </w:tc>
        <w:tc>
          <w:tcPr>
            <w:tcW w:w="1260" w:type="dxa"/>
          </w:tcPr>
          <w:p w14:paraId="0CB44E54" w14:textId="15A079FD" w:rsidR="006E0657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7C2D949A" w14:textId="3161D282" w:rsidR="006E0657" w:rsidRDefault="00F16E1F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用餐</w:t>
            </w:r>
            <w:r>
              <w:rPr>
                <w:rFonts w:cs="宋体"/>
              </w:rPr>
              <w:t>桌号</w:t>
            </w:r>
          </w:p>
        </w:tc>
        <w:tc>
          <w:tcPr>
            <w:tcW w:w="2937" w:type="dxa"/>
          </w:tcPr>
          <w:p w14:paraId="7BAACF98" w14:textId="6E1EC287" w:rsidR="006E0657" w:rsidRDefault="006E065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</w:t>
            </w:r>
            <w:r w:rsidR="00F16E1F">
              <w:t>2</w:t>
            </w:r>
          </w:p>
        </w:tc>
      </w:tr>
      <w:tr w:rsidR="00F16E1F" w14:paraId="2C5BFE1A" w14:textId="77777777" w:rsidTr="00165046">
        <w:trPr>
          <w:trHeight w:val="285"/>
        </w:trPr>
        <w:tc>
          <w:tcPr>
            <w:tcW w:w="1890" w:type="dxa"/>
          </w:tcPr>
          <w:p w14:paraId="51B49EF9" w14:textId="4C49E247" w:rsidR="00F16E1F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attendeeNumber</w:t>
            </w:r>
          </w:p>
        </w:tc>
        <w:tc>
          <w:tcPr>
            <w:tcW w:w="1260" w:type="dxa"/>
          </w:tcPr>
          <w:p w14:paraId="194390AC" w14:textId="4D04B407" w:rsidR="00F16E1F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5011E4A2" w14:textId="61DF162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 w:hint="eastAsia"/>
              </w:rPr>
            </w:pPr>
            <w:r>
              <w:rPr>
                <w:rFonts w:cs="宋体" w:hint="eastAsia"/>
              </w:rPr>
              <w:t>用餐</w:t>
            </w:r>
            <w:r>
              <w:rPr>
                <w:rFonts w:cs="宋体"/>
              </w:rPr>
              <w:t>人数</w:t>
            </w:r>
          </w:p>
        </w:tc>
        <w:tc>
          <w:tcPr>
            <w:tcW w:w="2937" w:type="dxa"/>
          </w:tcPr>
          <w:p w14:paraId="597D05FF" w14:textId="5829F962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4</w:t>
            </w:r>
          </w:p>
        </w:tc>
      </w:tr>
      <w:tr w:rsidR="00F16E1F" w14:paraId="6335D238" w14:textId="77777777" w:rsidTr="00165046">
        <w:trPr>
          <w:trHeight w:val="285"/>
        </w:trPr>
        <w:tc>
          <w:tcPr>
            <w:tcW w:w="1890" w:type="dxa"/>
          </w:tcPr>
          <w:p w14:paraId="2B852149" w14:textId="5D51135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serventId</w:t>
            </w:r>
          </w:p>
        </w:tc>
        <w:tc>
          <w:tcPr>
            <w:tcW w:w="1260" w:type="dxa"/>
          </w:tcPr>
          <w:p w14:paraId="2D5AC809" w14:textId="0A6002A5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33" w:type="dxa"/>
          </w:tcPr>
          <w:p w14:paraId="0EB8C4EF" w14:textId="0AD8E462" w:rsidR="00F16E1F" w:rsidRDefault="00DC2397" w:rsidP="00DC2397">
            <w:pPr>
              <w:suppressAutoHyphens/>
              <w:kinsoku w:val="0"/>
              <w:overflowPunct w:val="0"/>
              <w:autoSpaceDE w:val="0"/>
              <w:ind w:firstLine="0"/>
              <w:rPr>
                <w:rFonts w:cs="宋体" w:hint="eastAsia"/>
              </w:rPr>
            </w:pPr>
            <w:r>
              <w:rPr>
                <w:rFonts w:cs="宋体" w:hint="eastAsia"/>
              </w:rPr>
              <w:t>服务员</w:t>
            </w:r>
            <w:r>
              <w:rPr>
                <w:rFonts w:cs="宋体"/>
              </w:rPr>
              <w:t>工号</w:t>
            </w:r>
          </w:p>
        </w:tc>
        <w:tc>
          <w:tcPr>
            <w:tcW w:w="2937" w:type="dxa"/>
          </w:tcPr>
          <w:p w14:paraId="6167B91F" w14:textId="26319329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123</w:t>
            </w:r>
          </w:p>
        </w:tc>
      </w:tr>
      <w:tr w:rsidR="00F16E1F" w14:paraId="7CD8524C" w14:textId="77777777" w:rsidTr="00165046">
        <w:trPr>
          <w:trHeight w:val="285"/>
        </w:trPr>
        <w:tc>
          <w:tcPr>
            <w:tcW w:w="1890" w:type="dxa"/>
          </w:tcPr>
          <w:p w14:paraId="5A9D9934" w14:textId="05B554CB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memberId</w:t>
            </w:r>
          </w:p>
        </w:tc>
        <w:tc>
          <w:tcPr>
            <w:tcW w:w="1260" w:type="dxa"/>
          </w:tcPr>
          <w:p w14:paraId="6B0B50A8" w14:textId="18829C6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33" w:type="dxa"/>
          </w:tcPr>
          <w:p w14:paraId="2C222509" w14:textId="331AF0A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 w:hint="eastAsia"/>
              </w:rPr>
            </w:pPr>
            <w:r>
              <w:rPr>
                <w:rFonts w:cs="宋体" w:hint="eastAsia"/>
              </w:rPr>
              <w:t>会员</w:t>
            </w:r>
            <w:r>
              <w:rPr>
                <w:rFonts w:cs="宋体" w:hint="eastAsia"/>
              </w:rPr>
              <w:t>ID</w:t>
            </w:r>
          </w:p>
        </w:tc>
        <w:tc>
          <w:tcPr>
            <w:tcW w:w="2937" w:type="dxa"/>
          </w:tcPr>
          <w:p w14:paraId="34F3823E" w14:textId="16E33040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456</w:t>
            </w:r>
          </w:p>
        </w:tc>
      </w:tr>
      <w:tr w:rsidR="00F16E1F" w14:paraId="0DA615BA" w14:textId="77777777" w:rsidTr="00165046">
        <w:trPr>
          <w:trHeight w:val="285"/>
        </w:trPr>
        <w:tc>
          <w:tcPr>
            <w:tcW w:w="1890" w:type="dxa"/>
          </w:tcPr>
          <w:p w14:paraId="2C581E2A" w14:textId="011055FF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items</w:t>
            </w:r>
          </w:p>
        </w:tc>
        <w:tc>
          <w:tcPr>
            <w:tcW w:w="1260" w:type="dxa"/>
          </w:tcPr>
          <w:p w14:paraId="4B89EB8D" w14:textId="6ABFBDEC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Array</w:t>
            </w:r>
          </w:p>
        </w:tc>
        <w:tc>
          <w:tcPr>
            <w:tcW w:w="1833" w:type="dxa"/>
          </w:tcPr>
          <w:p w14:paraId="051E6634" w14:textId="0A99AE5B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 w:hint="eastAsia"/>
              </w:rPr>
            </w:pPr>
            <w:r>
              <w:rPr>
                <w:rFonts w:cs="宋体" w:hint="eastAsia"/>
              </w:rPr>
              <w:t>点菜</w:t>
            </w:r>
            <w:r>
              <w:rPr>
                <w:rFonts w:cs="宋体"/>
              </w:rPr>
              <w:t>明细</w:t>
            </w:r>
          </w:p>
        </w:tc>
        <w:tc>
          <w:tcPr>
            <w:tcW w:w="2937" w:type="dxa"/>
          </w:tcPr>
          <w:p w14:paraId="7A439488" w14:textId="754304B3" w:rsidR="00F16E1F" w:rsidRDefault="00F16E1F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  <w:tr w:rsidR="00DC2397" w14:paraId="32D06DC8" w14:textId="77777777" w:rsidTr="00165046">
        <w:trPr>
          <w:trHeight w:val="285"/>
        </w:trPr>
        <w:tc>
          <w:tcPr>
            <w:tcW w:w="1890" w:type="dxa"/>
          </w:tcPr>
          <w:p w14:paraId="688771A9" w14:textId="67830A6C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60" w:type="dxa"/>
          </w:tcPr>
          <w:p w14:paraId="2F203FC8" w14:textId="2933C3E0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033B97E7" w14:textId="6BEACF99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 w:hint="eastAsia"/>
              </w:rPr>
            </w:pPr>
            <w:r>
              <w:rPr>
                <w:rFonts w:cs="宋体" w:hint="eastAsia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203F2DE5" w14:textId="77777777" w:rsidR="00DC2397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  <w:tr w:rsidR="00DC2397" w14:paraId="71B45709" w14:textId="77777777" w:rsidTr="00165046">
        <w:trPr>
          <w:trHeight w:val="285"/>
        </w:trPr>
        <w:tc>
          <w:tcPr>
            <w:tcW w:w="1890" w:type="dxa"/>
          </w:tcPr>
          <w:p w14:paraId="5208F8B7" w14:textId="62E048FA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260" w:type="dxa"/>
          </w:tcPr>
          <w:p w14:paraId="3D3A59D3" w14:textId="515C9129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0294C939" w14:textId="2B8C50D0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 w:hint="eastAsia"/>
              </w:rPr>
            </w:pPr>
            <w:r>
              <w:rPr>
                <w:rFonts w:cs="宋体" w:hint="eastAsia"/>
              </w:rPr>
              <w:t>菜品</w:t>
            </w:r>
            <w:r>
              <w:rPr>
                <w:rFonts w:cs="宋体"/>
              </w:rPr>
              <w:t>份数</w:t>
            </w:r>
          </w:p>
        </w:tc>
        <w:tc>
          <w:tcPr>
            <w:tcW w:w="2937" w:type="dxa"/>
          </w:tcPr>
          <w:p w14:paraId="20F853D2" w14:textId="77777777" w:rsidR="00DC2397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</w:tbl>
    <w:p w14:paraId="15585D76" w14:textId="67D2C2C9" w:rsidR="006E0657" w:rsidRPr="006E0657" w:rsidRDefault="00F16E1F" w:rsidP="00F16E1F">
      <w:pPr>
        <w:pStyle w:val="NoSpacing"/>
        <w:numPr>
          <w:ilvl w:val="0"/>
          <w:numId w:val="8"/>
        </w:numPr>
      </w:pPr>
      <w:r>
        <w:t>举例：</w:t>
      </w:r>
    </w:p>
    <w:p w14:paraId="796BE458" w14:textId="77777777" w:rsidR="006E0657" w:rsidRDefault="006E0657" w:rsidP="006E0657">
      <w:pPr>
        <w:pStyle w:val="CodeText"/>
        <w:jc w:val="both"/>
      </w:pPr>
      <w:r>
        <w:t>{</w:t>
      </w:r>
    </w:p>
    <w:p w14:paraId="3B23F8EF" w14:textId="77777777" w:rsidR="006E0657" w:rsidRDefault="006E0657" w:rsidP="006E0657">
      <w:pPr>
        <w:pStyle w:val="CodeText"/>
        <w:jc w:val="both"/>
      </w:pPr>
      <w:r>
        <w:t xml:space="preserve">  "order": {</w:t>
      </w:r>
    </w:p>
    <w:p w14:paraId="6E11B121" w14:textId="77777777" w:rsidR="006E0657" w:rsidRDefault="006E0657" w:rsidP="006E0657">
      <w:pPr>
        <w:pStyle w:val="CodeText"/>
        <w:jc w:val="both"/>
      </w:pPr>
      <w:r>
        <w:t xml:space="preserve">    "tableNumber": 2,</w:t>
      </w:r>
    </w:p>
    <w:p w14:paraId="37C523B1" w14:textId="77777777" w:rsidR="006E0657" w:rsidRDefault="006E0657" w:rsidP="006E0657">
      <w:pPr>
        <w:pStyle w:val="CodeText"/>
        <w:jc w:val="both"/>
      </w:pPr>
      <w:r>
        <w:t xml:space="preserve">    "attendeeNumber": 4,</w:t>
      </w:r>
      <w:bookmarkStart w:id="197" w:name="_GoBack"/>
      <w:bookmarkEnd w:id="197"/>
    </w:p>
    <w:p w14:paraId="20F71BF0" w14:textId="77777777" w:rsidR="006E0657" w:rsidRDefault="006E0657" w:rsidP="006E0657">
      <w:pPr>
        <w:pStyle w:val="CodeText"/>
        <w:jc w:val="both"/>
      </w:pPr>
      <w:r>
        <w:t xml:space="preserve">    "serventId": 123,</w:t>
      </w:r>
    </w:p>
    <w:p w14:paraId="42F78979" w14:textId="77777777" w:rsidR="006E0657" w:rsidRDefault="006E0657" w:rsidP="006E0657">
      <w:pPr>
        <w:pStyle w:val="CodeText"/>
        <w:jc w:val="both"/>
      </w:pPr>
      <w:r>
        <w:t xml:space="preserve">    "memberId": 456,</w:t>
      </w:r>
    </w:p>
    <w:p w14:paraId="2D61C525" w14:textId="77777777" w:rsidR="006E0657" w:rsidRDefault="006E0657" w:rsidP="006E0657">
      <w:pPr>
        <w:pStyle w:val="CodeText"/>
        <w:jc w:val="both"/>
      </w:pPr>
      <w:r>
        <w:t xml:space="preserve">    "items": [</w:t>
      </w:r>
    </w:p>
    <w:p w14:paraId="1AD4DC48" w14:textId="77777777" w:rsidR="006E0657" w:rsidRDefault="006E0657" w:rsidP="006E0657">
      <w:pPr>
        <w:pStyle w:val="CodeText"/>
        <w:jc w:val="both"/>
      </w:pPr>
      <w:r>
        <w:t xml:space="preserve">      {</w:t>
      </w:r>
    </w:p>
    <w:p w14:paraId="731386B4" w14:textId="77777777" w:rsidR="006E0657" w:rsidRDefault="006E0657" w:rsidP="006E0657">
      <w:pPr>
        <w:pStyle w:val="CodeText"/>
        <w:jc w:val="both"/>
      </w:pPr>
      <w:r>
        <w:t xml:space="preserve">        "dishId": 1111,</w:t>
      </w:r>
    </w:p>
    <w:p w14:paraId="4F238B58" w14:textId="77777777" w:rsidR="006E0657" w:rsidRDefault="006E0657" w:rsidP="006E0657">
      <w:pPr>
        <w:pStyle w:val="CodeText"/>
        <w:jc w:val="both"/>
      </w:pPr>
      <w:r>
        <w:t xml:space="preserve">        "dishAmount": 1</w:t>
      </w:r>
    </w:p>
    <w:p w14:paraId="21A594CC" w14:textId="77777777" w:rsidR="006E0657" w:rsidRDefault="006E0657" w:rsidP="006E0657">
      <w:pPr>
        <w:pStyle w:val="CodeText"/>
        <w:jc w:val="both"/>
      </w:pPr>
      <w:r>
        <w:t xml:space="preserve">      },</w:t>
      </w:r>
    </w:p>
    <w:p w14:paraId="684A2A2D" w14:textId="77777777" w:rsidR="006E0657" w:rsidRDefault="006E0657" w:rsidP="006E0657">
      <w:pPr>
        <w:pStyle w:val="CodeText"/>
        <w:jc w:val="both"/>
      </w:pPr>
      <w:r>
        <w:t xml:space="preserve">      {</w:t>
      </w:r>
    </w:p>
    <w:p w14:paraId="0040F8E9" w14:textId="77777777" w:rsidR="006E0657" w:rsidRDefault="006E0657" w:rsidP="006E0657">
      <w:pPr>
        <w:pStyle w:val="CodeText"/>
        <w:jc w:val="both"/>
      </w:pPr>
      <w:r>
        <w:t xml:space="preserve">        "dishId": 2222,</w:t>
      </w:r>
    </w:p>
    <w:p w14:paraId="5799C016" w14:textId="77777777" w:rsidR="006E0657" w:rsidRDefault="006E0657" w:rsidP="006E0657">
      <w:pPr>
        <w:pStyle w:val="CodeText"/>
        <w:jc w:val="both"/>
      </w:pPr>
      <w:r>
        <w:t xml:space="preserve">        "dishAmount": 2</w:t>
      </w:r>
    </w:p>
    <w:p w14:paraId="406AE3BC" w14:textId="77777777" w:rsidR="006E0657" w:rsidRDefault="006E0657" w:rsidP="006E0657">
      <w:pPr>
        <w:pStyle w:val="CodeText"/>
        <w:jc w:val="both"/>
      </w:pPr>
      <w:r>
        <w:t xml:space="preserve">      }</w:t>
      </w:r>
    </w:p>
    <w:p w14:paraId="5FAF800E" w14:textId="77777777" w:rsidR="006E0657" w:rsidRDefault="006E0657" w:rsidP="006E0657">
      <w:pPr>
        <w:pStyle w:val="CodeText"/>
        <w:jc w:val="both"/>
      </w:pPr>
      <w:r>
        <w:t xml:space="preserve">    ]</w:t>
      </w:r>
    </w:p>
    <w:p w14:paraId="6AD09457" w14:textId="77777777" w:rsidR="006E0657" w:rsidRDefault="006E0657" w:rsidP="006E0657">
      <w:pPr>
        <w:pStyle w:val="CodeText"/>
        <w:jc w:val="both"/>
      </w:pPr>
      <w:r>
        <w:t xml:space="preserve">  }</w:t>
      </w:r>
    </w:p>
    <w:p w14:paraId="5683E464" w14:textId="5ED7C617" w:rsidR="006E0657" w:rsidRPr="006E0657" w:rsidRDefault="006E0657" w:rsidP="006E0657">
      <w:pPr>
        <w:pStyle w:val="CodeText"/>
        <w:jc w:val="both"/>
        <w:rPr>
          <w:rFonts w:hint="eastAsia"/>
        </w:rPr>
      </w:pPr>
      <w:r>
        <w:lastRenderedPageBreak/>
        <w:t>}</w:t>
      </w:r>
    </w:p>
    <w:p w14:paraId="38B1C30C" w14:textId="7F580899" w:rsidR="00ED3339" w:rsidRDefault="00ED3339" w:rsidP="00ED3339">
      <w:pPr>
        <w:pStyle w:val="Heading2"/>
      </w:pPr>
      <w:bookmarkStart w:id="198" w:name="_Toc413363659"/>
      <w:r>
        <w:rPr>
          <w:rFonts w:hint="eastAsia"/>
        </w:rPr>
        <w:t>接口</w:t>
      </w:r>
      <w:r>
        <w:t>调用异常</w:t>
      </w:r>
      <w:r>
        <w:rPr>
          <w:rFonts w:hint="eastAsia"/>
        </w:rPr>
        <w:t>信息</w:t>
      </w:r>
      <w:r>
        <w:t>返回</w:t>
      </w:r>
      <w:bookmarkEnd w:id="198"/>
    </w:p>
    <w:p w14:paraId="6F4EDA81" w14:textId="5F6036E8" w:rsidR="00ED3339" w:rsidRDefault="00ED3339" w:rsidP="00ED3339">
      <w:r>
        <w:rPr>
          <w:rFonts w:hint="eastAsia"/>
        </w:rPr>
        <w:t>接口</w:t>
      </w:r>
      <w:r>
        <w:t>使用过程中可能因为输入</w:t>
      </w:r>
      <w:r>
        <w:rPr>
          <w:rFonts w:hint="eastAsia"/>
        </w:rPr>
        <w:t>非法</w:t>
      </w:r>
      <w:r>
        <w:t>参数导致无法获取</w:t>
      </w:r>
      <w:r>
        <w:rPr>
          <w:rFonts w:hint="eastAsia"/>
        </w:rPr>
        <w:t>期望</w:t>
      </w:r>
      <w:r>
        <w:t>的数据结果</w:t>
      </w:r>
      <w:r>
        <w:rPr>
          <w:rFonts w:hint="eastAsia"/>
        </w:rPr>
        <w:t>，</w:t>
      </w:r>
      <w:r>
        <w:t>或者因为</w:t>
      </w:r>
      <w:r>
        <w:t>Web-Service</w:t>
      </w:r>
      <w:r>
        <w:t>端异常导致无法返回正确的结果</w:t>
      </w:r>
      <w:r>
        <w:rPr>
          <w:rFonts w:hint="eastAsia"/>
        </w:rPr>
        <w:t>时</w:t>
      </w:r>
      <w:r>
        <w:t>，接口将发还带有</w:t>
      </w:r>
      <w:r>
        <w:rPr>
          <w:rFonts w:hint="eastAsia"/>
        </w:rPr>
        <w:t>异常</w:t>
      </w:r>
      <w:r>
        <w:t>信息</w:t>
      </w:r>
      <w:r>
        <w:rPr>
          <w:rFonts w:hint="eastAsia"/>
        </w:rPr>
        <w:t>文本</w:t>
      </w:r>
      <w:r>
        <w:t>的</w:t>
      </w:r>
      <w:r>
        <w:t>JSON</w:t>
      </w:r>
      <w:r>
        <w:t>串</w:t>
      </w:r>
      <w:r>
        <w:rPr>
          <w:rFonts w:hint="eastAsia"/>
        </w:rPr>
        <w:t>。</w:t>
      </w:r>
    </w:p>
    <w:p w14:paraId="5A298F7C" w14:textId="77777777" w:rsidR="00ED3339" w:rsidRDefault="00ED3339" w:rsidP="00ED3339">
      <w:pPr>
        <w:pStyle w:val="NoSpacing"/>
        <w:numPr>
          <w:ilvl w:val="0"/>
          <w:numId w:val="8"/>
        </w:numPr>
      </w:pPr>
      <w:r>
        <w:t>举例：</w:t>
      </w:r>
    </w:p>
    <w:p w14:paraId="7FF371D9" w14:textId="078A1074" w:rsidR="00ED3339" w:rsidRDefault="00ED3339" w:rsidP="00ED3339">
      <w:pPr>
        <w:pStyle w:val="CodeText"/>
      </w:pPr>
      <w:r>
        <w:tab/>
      </w:r>
      <w:r>
        <w:t>｛</w:t>
      </w:r>
      <w:r>
        <w:tab/>
        <w:t>“exception”: “User Not Found – cellphone:123456789”</w:t>
      </w:r>
      <w:r>
        <w:rPr>
          <w:rFonts w:hint="eastAsia"/>
        </w:rPr>
        <w:t>｝</w:t>
      </w:r>
    </w:p>
    <w:p w14:paraId="09275B98" w14:textId="77777777" w:rsidR="00ED3339" w:rsidRPr="00ED3339" w:rsidRDefault="00ED3339" w:rsidP="00ED3339">
      <w:pPr>
        <w:rPr>
          <w:rFonts w:hint="eastAsia"/>
        </w:rPr>
      </w:pP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199" w:name="_Toc413363660"/>
      <w:r w:rsidRPr="009642B3">
        <w:rPr>
          <w:rFonts w:hint="eastAsia"/>
        </w:rPr>
        <w:lastRenderedPageBreak/>
        <w:t>附录</w:t>
      </w:r>
      <w:bookmarkEnd w:id="199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392E45" w14:textId="77777777" w:rsidR="003271F9" w:rsidRDefault="003271F9" w:rsidP="00CD1C50">
      <w:r>
        <w:separator/>
      </w:r>
    </w:p>
    <w:p w14:paraId="13B0D96C" w14:textId="77777777" w:rsidR="003271F9" w:rsidRDefault="003271F9" w:rsidP="00CD1C50"/>
  </w:endnote>
  <w:endnote w:type="continuationSeparator" w:id="0">
    <w:p w14:paraId="2BC8ACB6" w14:textId="77777777" w:rsidR="003271F9" w:rsidRDefault="003271F9" w:rsidP="00CD1C50">
      <w:r>
        <w:continuationSeparator/>
      </w:r>
    </w:p>
    <w:p w14:paraId="4C9699A3" w14:textId="77777777" w:rsidR="003271F9" w:rsidRDefault="003271F9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623616" w:rsidRDefault="00623616" w:rsidP="00CD1C50">
    <w:pPr>
      <w:pStyle w:val="Footer"/>
    </w:pPr>
  </w:p>
  <w:p w14:paraId="23FD368A" w14:textId="77777777" w:rsidR="00623616" w:rsidRDefault="00623616" w:rsidP="00CD1C50">
    <w:pPr>
      <w:pStyle w:val="Footer"/>
    </w:pPr>
  </w:p>
  <w:p w14:paraId="44220467" w14:textId="77777777" w:rsidR="00623616" w:rsidRDefault="00623616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A95C33" w14:textId="77777777" w:rsidR="003271F9" w:rsidRDefault="003271F9" w:rsidP="00CD1C50">
      <w:r>
        <w:separator/>
      </w:r>
    </w:p>
    <w:p w14:paraId="7842DA7A" w14:textId="77777777" w:rsidR="003271F9" w:rsidRDefault="003271F9" w:rsidP="00CD1C50"/>
  </w:footnote>
  <w:footnote w:type="continuationSeparator" w:id="0">
    <w:p w14:paraId="09384603" w14:textId="77777777" w:rsidR="003271F9" w:rsidRDefault="003271F9" w:rsidP="00CD1C50">
      <w:r>
        <w:continuationSeparator/>
      </w:r>
    </w:p>
    <w:p w14:paraId="4EE29431" w14:textId="77777777" w:rsidR="003271F9" w:rsidRDefault="003271F9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623616" w:rsidRDefault="00623616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35B1131" w14:textId="0DD9E51D" w:rsidR="00623616" w:rsidRDefault="00623616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35B1131" w14:textId="0DD9E51D" w:rsidR="00623616" w:rsidRDefault="00623616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623616" w:rsidRDefault="00623616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B7575F" w:rsidRPr="00B7575F">
                            <w:rPr>
                              <w:noProof/>
                              <w:color w:val="FFFFFF" w:themeColor="background1"/>
                            </w:rPr>
                            <w:t>66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623616" w:rsidRDefault="00623616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B7575F" w:rsidRPr="00B7575F">
                      <w:rPr>
                        <w:noProof/>
                        <w:color w:val="FFFFFF" w:themeColor="background1"/>
                      </w:rPr>
                      <w:t>66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623616" w:rsidRDefault="00623616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93328B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03AE8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</w:num>
  <w:num w:numId="15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3EBA"/>
    <w:rsid w:val="00004712"/>
    <w:rsid w:val="00021A92"/>
    <w:rsid w:val="00022179"/>
    <w:rsid w:val="00025696"/>
    <w:rsid w:val="0003212B"/>
    <w:rsid w:val="00032788"/>
    <w:rsid w:val="000335AF"/>
    <w:rsid w:val="00033981"/>
    <w:rsid w:val="00037C9B"/>
    <w:rsid w:val="00037F8B"/>
    <w:rsid w:val="0004107B"/>
    <w:rsid w:val="00042DA7"/>
    <w:rsid w:val="00043CED"/>
    <w:rsid w:val="00045F37"/>
    <w:rsid w:val="00051CA1"/>
    <w:rsid w:val="00051D39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94304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1BC8"/>
    <w:rsid w:val="000D28BE"/>
    <w:rsid w:val="000D7D2B"/>
    <w:rsid w:val="000E1225"/>
    <w:rsid w:val="000E14CA"/>
    <w:rsid w:val="000E2307"/>
    <w:rsid w:val="000E46B0"/>
    <w:rsid w:val="000F03F4"/>
    <w:rsid w:val="00102650"/>
    <w:rsid w:val="001029E3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0832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5046"/>
    <w:rsid w:val="0016794A"/>
    <w:rsid w:val="00173F03"/>
    <w:rsid w:val="001773E8"/>
    <w:rsid w:val="00180A10"/>
    <w:rsid w:val="00181662"/>
    <w:rsid w:val="00182542"/>
    <w:rsid w:val="00184E75"/>
    <w:rsid w:val="001864E2"/>
    <w:rsid w:val="0018662B"/>
    <w:rsid w:val="0019554A"/>
    <w:rsid w:val="00196AFB"/>
    <w:rsid w:val="001979C8"/>
    <w:rsid w:val="001A07DE"/>
    <w:rsid w:val="001A3107"/>
    <w:rsid w:val="001A3BA8"/>
    <w:rsid w:val="001A3FD9"/>
    <w:rsid w:val="001A5A8E"/>
    <w:rsid w:val="001B2A94"/>
    <w:rsid w:val="001B3539"/>
    <w:rsid w:val="001B3D57"/>
    <w:rsid w:val="001B5D6B"/>
    <w:rsid w:val="001B6E19"/>
    <w:rsid w:val="001C0009"/>
    <w:rsid w:val="001C0F84"/>
    <w:rsid w:val="001D008D"/>
    <w:rsid w:val="001D078E"/>
    <w:rsid w:val="001E18DA"/>
    <w:rsid w:val="001E2736"/>
    <w:rsid w:val="001E47BD"/>
    <w:rsid w:val="001E5107"/>
    <w:rsid w:val="001E5229"/>
    <w:rsid w:val="001E689A"/>
    <w:rsid w:val="001F0DE4"/>
    <w:rsid w:val="001F0E5E"/>
    <w:rsid w:val="001F18E9"/>
    <w:rsid w:val="001F2272"/>
    <w:rsid w:val="001F2D66"/>
    <w:rsid w:val="00206B52"/>
    <w:rsid w:val="002074D1"/>
    <w:rsid w:val="002103E3"/>
    <w:rsid w:val="00217999"/>
    <w:rsid w:val="00220DB9"/>
    <w:rsid w:val="0023455E"/>
    <w:rsid w:val="00234CCF"/>
    <w:rsid w:val="0023781E"/>
    <w:rsid w:val="002378D8"/>
    <w:rsid w:val="00244B33"/>
    <w:rsid w:val="002469C5"/>
    <w:rsid w:val="00251E5D"/>
    <w:rsid w:val="00255871"/>
    <w:rsid w:val="00256DA6"/>
    <w:rsid w:val="00256EF2"/>
    <w:rsid w:val="0026488C"/>
    <w:rsid w:val="002671E7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B1F"/>
    <w:rsid w:val="002A1B8F"/>
    <w:rsid w:val="002A1FC1"/>
    <w:rsid w:val="002A6636"/>
    <w:rsid w:val="002A73D0"/>
    <w:rsid w:val="002A7D15"/>
    <w:rsid w:val="002B1979"/>
    <w:rsid w:val="002B4771"/>
    <w:rsid w:val="002B49D1"/>
    <w:rsid w:val="002B6CE3"/>
    <w:rsid w:val="002B6D16"/>
    <w:rsid w:val="002C4404"/>
    <w:rsid w:val="002C6DEF"/>
    <w:rsid w:val="002C7FB4"/>
    <w:rsid w:val="002D4C07"/>
    <w:rsid w:val="002E2D18"/>
    <w:rsid w:val="002E453F"/>
    <w:rsid w:val="002F4C34"/>
    <w:rsid w:val="002F7351"/>
    <w:rsid w:val="00300BE8"/>
    <w:rsid w:val="003024D8"/>
    <w:rsid w:val="003026EE"/>
    <w:rsid w:val="00311E3F"/>
    <w:rsid w:val="0031246F"/>
    <w:rsid w:val="00313957"/>
    <w:rsid w:val="00314AB3"/>
    <w:rsid w:val="0032080C"/>
    <w:rsid w:val="003271F9"/>
    <w:rsid w:val="00337B4E"/>
    <w:rsid w:val="00344E65"/>
    <w:rsid w:val="00345029"/>
    <w:rsid w:val="003468A5"/>
    <w:rsid w:val="00353D34"/>
    <w:rsid w:val="00356E7E"/>
    <w:rsid w:val="00357731"/>
    <w:rsid w:val="003645EB"/>
    <w:rsid w:val="00364B4A"/>
    <w:rsid w:val="00371472"/>
    <w:rsid w:val="00371B71"/>
    <w:rsid w:val="00373387"/>
    <w:rsid w:val="003754EC"/>
    <w:rsid w:val="0037605A"/>
    <w:rsid w:val="0038045D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1656"/>
    <w:rsid w:val="003C26AC"/>
    <w:rsid w:val="003C30C0"/>
    <w:rsid w:val="003C4711"/>
    <w:rsid w:val="003C478E"/>
    <w:rsid w:val="003C4BC6"/>
    <w:rsid w:val="003C79EA"/>
    <w:rsid w:val="003D1273"/>
    <w:rsid w:val="003D1FD5"/>
    <w:rsid w:val="003D303D"/>
    <w:rsid w:val="003D3C26"/>
    <w:rsid w:val="003D515A"/>
    <w:rsid w:val="003D6362"/>
    <w:rsid w:val="003E2705"/>
    <w:rsid w:val="003E3C38"/>
    <w:rsid w:val="003E4F22"/>
    <w:rsid w:val="003E5ED1"/>
    <w:rsid w:val="003E68D9"/>
    <w:rsid w:val="003E69D8"/>
    <w:rsid w:val="003F0BA5"/>
    <w:rsid w:val="003F0DC8"/>
    <w:rsid w:val="003F137A"/>
    <w:rsid w:val="003F2893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1D2B"/>
    <w:rsid w:val="00425293"/>
    <w:rsid w:val="004270A4"/>
    <w:rsid w:val="00427835"/>
    <w:rsid w:val="0043084D"/>
    <w:rsid w:val="00431096"/>
    <w:rsid w:val="00437174"/>
    <w:rsid w:val="004377D5"/>
    <w:rsid w:val="00440DD5"/>
    <w:rsid w:val="004424DF"/>
    <w:rsid w:val="00443C6A"/>
    <w:rsid w:val="004448CA"/>
    <w:rsid w:val="00444E69"/>
    <w:rsid w:val="004450AB"/>
    <w:rsid w:val="00445BF5"/>
    <w:rsid w:val="00446E10"/>
    <w:rsid w:val="00453343"/>
    <w:rsid w:val="00462D0A"/>
    <w:rsid w:val="0047018E"/>
    <w:rsid w:val="0047087C"/>
    <w:rsid w:val="00472A3F"/>
    <w:rsid w:val="00476145"/>
    <w:rsid w:val="00476799"/>
    <w:rsid w:val="0047691E"/>
    <w:rsid w:val="00483C5B"/>
    <w:rsid w:val="004866BB"/>
    <w:rsid w:val="00487EB2"/>
    <w:rsid w:val="00494EBD"/>
    <w:rsid w:val="004954EA"/>
    <w:rsid w:val="004A1917"/>
    <w:rsid w:val="004A66BF"/>
    <w:rsid w:val="004C1C11"/>
    <w:rsid w:val="004C2152"/>
    <w:rsid w:val="004C591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07CDB"/>
    <w:rsid w:val="005103B0"/>
    <w:rsid w:val="00511BE8"/>
    <w:rsid w:val="00511EF1"/>
    <w:rsid w:val="00514B48"/>
    <w:rsid w:val="00515176"/>
    <w:rsid w:val="0051705D"/>
    <w:rsid w:val="00521C6A"/>
    <w:rsid w:val="005223DF"/>
    <w:rsid w:val="00525F81"/>
    <w:rsid w:val="00526E57"/>
    <w:rsid w:val="00527ADB"/>
    <w:rsid w:val="005344AF"/>
    <w:rsid w:val="00534BCC"/>
    <w:rsid w:val="00536CFA"/>
    <w:rsid w:val="0054319D"/>
    <w:rsid w:val="005437C3"/>
    <w:rsid w:val="005442E7"/>
    <w:rsid w:val="00547F4B"/>
    <w:rsid w:val="00550F11"/>
    <w:rsid w:val="005514EC"/>
    <w:rsid w:val="00551A18"/>
    <w:rsid w:val="00553500"/>
    <w:rsid w:val="005541EC"/>
    <w:rsid w:val="00554523"/>
    <w:rsid w:val="005577C1"/>
    <w:rsid w:val="00563A0B"/>
    <w:rsid w:val="00572D0C"/>
    <w:rsid w:val="00572E0C"/>
    <w:rsid w:val="0058249C"/>
    <w:rsid w:val="00582D43"/>
    <w:rsid w:val="00593FB1"/>
    <w:rsid w:val="00595002"/>
    <w:rsid w:val="00597668"/>
    <w:rsid w:val="00597982"/>
    <w:rsid w:val="005A2993"/>
    <w:rsid w:val="005A5964"/>
    <w:rsid w:val="005B265C"/>
    <w:rsid w:val="005B378C"/>
    <w:rsid w:val="005B4489"/>
    <w:rsid w:val="005B4B0A"/>
    <w:rsid w:val="005B7242"/>
    <w:rsid w:val="005B78A4"/>
    <w:rsid w:val="005C0548"/>
    <w:rsid w:val="005C0733"/>
    <w:rsid w:val="005C0C25"/>
    <w:rsid w:val="005C1741"/>
    <w:rsid w:val="005C2C10"/>
    <w:rsid w:val="005C2F47"/>
    <w:rsid w:val="005C2F7A"/>
    <w:rsid w:val="005C3423"/>
    <w:rsid w:val="005C4089"/>
    <w:rsid w:val="005C47CD"/>
    <w:rsid w:val="005D0802"/>
    <w:rsid w:val="005D2202"/>
    <w:rsid w:val="005D779C"/>
    <w:rsid w:val="005E0D0D"/>
    <w:rsid w:val="005E191C"/>
    <w:rsid w:val="005E22F4"/>
    <w:rsid w:val="005E7787"/>
    <w:rsid w:val="005F22A3"/>
    <w:rsid w:val="00605A24"/>
    <w:rsid w:val="006103C3"/>
    <w:rsid w:val="006106C2"/>
    <w:rsid w:val="00611402"/>
    <w:rsid w:val="00614F4D"/>
    <w:rsid w:val="0061608C"/>
    <w:rsid w:val="00616AA5"/>
    <w:rsid w:val="00623616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56C77"/>
    <w:rsid w:val="006664CC"/>
    <w:rsid w:val="00671704"/>
    <w:rsid w:val="00674748"/>
    <w:rsid w:val="00674BDD"/>
    <w:rsid w:val="00682C84"/>
    <w:rsid w:val="00683065"/>
    <w:rsid w:val="0069690B"/>
    <w:rsid w:val="006A0FD8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657"/>
    <w:rsid w:val="006E0930"/>
    <w:rsid w:val="006E5077"/>
    <w:rsid w:val="006E6DFD"/>
    <w:rsid w:val="006F02C3"/>
    <w:rsid w:val="006F252D"/>
    <w:rsid w:val="006F3C61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E7"/>
    <w:rsid w:val="00726CF1"/>
    <w:rsid w:val="00726E49"/>
    <w:rsid w:val="00727474"/>
    <w:rsid w:val="00733290"/>
    <w:rsid w:val="00734EB9"/>
    <w:rsid w:val="0073624F"/>
    <w:rsid w:val="007377D5"/>
    <w:rsid w:val="007406A0"/>
    <w:rsid w:val="00740CE8"/>
    <w:rsid w:val="00740E0B"/>
    <w:rsid w:val="007418DE"/>
    <w:rsid w:val="00741D69"/>
    <w:rsid w:val="0074331B"/>
    <w:rsid w:val="00745FA5"/>
    <w:rsid w:val="00750D26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248F"/>
    <w:rsid w:val="007A4645"/>
    <w:rsid w:val="007A645F"/>
    <w:rsid w:val="007A6CBB"/>
    <w:rsid w:val="007B18ED"/>
    <w:rsid w:val="007B440F"/>
    <w:rsid w:val="007B4A96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E7B9D"/>
    <w:rsid w:val="007F08A4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6E6B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5E21"/>
    <w:rsid w:val="008663C8"/>
    <w:rsid w:val="008703D2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6B0"/>
    <w:rsid w:val="008A6955"/>
    <w:rsid w:val="008B1030"/>
    <w:rsid w:val="008B58E9"/>
    <w:rsid w:val="008B735D"/>
    <w:rsid w:val="008C15C6"/>
    <w:rsid w:val="008C39E5"/>
    <w:rsid w:val="008C40A1"/>
    <w:rsid w:val="008D3E36"/>
    <w:rsid w:val="008D4110"/>
    <w:rsid w:val="008D53B7"/>
    <w:rsid w:val="008D6F84"/>
    <w:rsid w:val="008E46D5"/>
    <w:rsid w:val="008E6426"/>
    <w:rsid w:val="008F5788"/>
    <w:rsid w:val="008F63C4"/>
    <w:rsid w:val="008F7309"/>
    <w:rsid w:val="008F7704"/>
    <w:rsid w:val="009019F5"/>
    <w:rsid w:val="00901E3A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18AA"/>
    <w:rsid w:val="00962A54"/>
    <w:rsid w:val="00962DCA"/>
    <w:rsid w:val="00965201"/>
    <w:rsid w:val="00973FD9"/>
    <w:rsid w:val="00973FE5"/>
    <w:rsid w:val="009744DE"/>
    <w:rsid w:val="00974DC5"/>
    <w:rsid w:val="00983E84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087F"/>
    <w:rsid w:val="009C4820"/>
    <w:rsid w:val="009C536B"/>
    <w:rsid w:val="009C754D"/>
    <w:rsid w:val="009D2528"/>
    <w:rsid w:val="009D5621"/>
    <w:rsid w:val="009D7312"/>
    <w:rsid w:val="009E030E"/>
    <w:rsid w:val="009E0F4A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2618A"/>
    <w:rsid w:val="00A3555E"/>
    <w:rsid w:val="00A37E46"/>
    <w:rsid w:val="00A4044E"/>
    <w:rsid w:val="00A419B8"/>
    <w:rsid w:val="00A4408A"/>
    <w:rsid w:val="00A460C9"/>
    <w:rsid w:val="00A529ED"/>
    <w:rsid w:val="00A55DBF"/>
    <w:rsid w:val="00A567A7"/>
    <w:rsid w:val="00A605D5"/>
    <w:rsid w:val="00A60CD9"/>
    <w:rsid w:val="00A646AB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0C99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75"/>
    <w:rsid w:val="00B573DD"/>
    <w:rsid w:val="00B62D17"/>
    <w:rsid w:val="00B6544D"/>
    <w:rsid w:val="00B70034"/>
    <w:rsid w:val="00B71138"/>
    <w:rsid w:val="00B71904"/>
    <w:rsid w:val="00B72972"/>
    <w:rsid w:val="00B7575F"/>
    <w:rsid w:val="00B75B4C"/>
    <w:rsid w:val="00B8045E"/>
    <w:rsid w:val="00B82DCB"/>
    <w:rsid w:val="00B854D4"/>
    <w:rsid w:val="00B86A55"/>
    <w:rsid w:val="00B9097E"/>
    <w:rsid w:val="00B92F8B"/>
    <w:rsid w:val="00B93C85"/>
    <w:rsid w:val="00B94EB9"/>
    <w:rsid w:val="00BA2C22"/>
    <w:rsid w:val="00BA4418"/>
    <w:rsid w:val="00BA47B3"/>
    <w:rsid w:val="00BB05E0"/>
    <w:rsid w:val="00BC5137"/>
    <w:rsid w:val="00BD0FEA"/>
    <w:rsid w:val="00BD1F26"/>
    <w:rsid w:val="00BD244B"/>
    <w:rsid w:val="00BD3B71"/>
    <w:rsid w:val="00BD41F1"/>
    <w:rsid w:val="00BD50D4"/>
    <w:rsid w:val="00BD585A"/>
    <w:rsid w:val="00BD5C58"/>
    <w:rsid w:val="00BD7D95"/>
    <w:rsid w:val="00BE018A"/>
    <w:rsid w:val="00BE1B6E"/>
    <w:rsid w:val="00BE3BAF"/>
    <w:rsid w:val="00BE65BE"/>
    <w:rsid w:val="00BE752A"/>
    <w:rsid w:val="00BF2AAF"/>
    <w:rsid w:val="00BF513B"/>
    <w:rsid w:val="00BF7C9A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655F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5611E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5D7"/>
    <w:rsid w:val="00C8670C"/>
    <w:rsid w:val="00C901BF"/>
    <w:rsid w:val="00C9078B"/>
    <w:rsid w:val="00C90B1A"/>
    <w:rsid w:val="00C94DBB"/>
    <w:rsid w:val="00CA3536"/>
    <w:rsid w:val="00CA6ECC"/>
    <w:rsid w:val="00CB09D9"/>
    <w:rsid w:val="00CB419C"/>
    <w:rsid w:val="00CB659E"/>
    <w:rsid w:val="00CC09D2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28F5"/>
    <w:rsid w:val="00CE3858"/>
    <w:rsid w:val="00CE44D9"/>
    <w:rsid w:val="00CE74E5"/>
    <w:rsid w:val="00CE7E67"/>
    <w:rsid w:val="00CF72CE"/>
    <w:rsid w:val="00CF768B"/>
    <w:rsid w:val="00D0272D"/>
    <w:rsid w:val="00D05F32"/>
    <w:rsid w:val="00D073C6"/>
    <w:rsid w:val="00D07FEF"/>
    <w:rsid w:val="00D10167"/>
    <w:rsid w:val="00D11B8E"/>
    <w:rsid w:val="00D16441"/>
    <w:rsid w:val="00D16A4F"/>
    <w:rsid w:val="00D2207E"/>
    <w:rsid w:val="00D22773"/>
    <w:rsid w:val="00D22F8B"/>
    <w:rsid w:val="00D23568"/>
    <w:rsid w:val="00D24621"/>
    <w:rsid w:val="00D319A0"/>
    <w:rsid w:val="00D32C2C"/>
    <w:rsid w:val="00D353D8"/>
    <w:rsid w:val="00D3650C"/>
    <w:rsid w:val="00D42794"/>
    <w:rsid w:val="00D43013"/>
    <w:rsid w:val="00D5045C"/>
    <w:rsid w:val="00D51551"/>
    <w:rsid w:val="00D527ED"/>
    <w:rsid w:val="00D53FA9"/>
    <w:rsid w:val="00D54DF3"/>
    <w:rsid w:val="00D60F94"/>
    <w:rsid w:val="00D617CB"/>
    <w:rsid w:val="00D63733"/>
    <w:rsid w:val="00D70385"/>
    <w:rsid w:val="00D71390"/>
    <w:rsid w:val="00D7162B"/>
    <w:rsid w:val="00D73723"/>
    <w:rsid w:val="00D73C68"/>
    <w:rsid w:val="00D769AA"/>
    <w:rsid w:val="00D769D0"/>
    <w:rsid w:val="00D7759E"/>
    <w:rsid w:val="00D80627"/>
    <w:rsid w:val="00D823A3"/>
    <w:rsid w:val="00D838F2"/>
    <w:rsid w:val="00D845B0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2397"/>
    <w:rsid w:val="00DC3861"/>
    <w:rsid w:val="00DC4E77"/>
    <w:rsid w:val="00DC6647"/>
    <w:rsid w:val="00DC740F"/>
    <w:rsid w:val="00DD0622"/>
    <w:rsid w:val="00DD696C"/>
    <w:rsid w:val="00DD76C8"/>
    <w:rsid w:val="00DD7DB9"/>
    <w:rsid w:val="00DE1973"/>
    <w:rsid w:val="00DE2971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78D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48B4"/>
    <w:rsid w:val="00E56020"/>
    <w:rsid w:val="00E57300"/>
    <w:rsid w:val="00E57381"/>
    <w:rsid w:val="00E574A7"/>
    <w:rsid w:val="00E625F4"/>
    <w:rsid w:val="00E62ED5"/>
    <w:rsid w:val="00E659A3"/>
    <w:rsid w:val="00E65B23"/>
    <w:rsid w:val="00E65B46"/>
    <w:rsid w:val="00E70AF2"/>
    <w:rsid w:val="00E741EF"/>
    <w:rsid w:val="00E74699"/>
    <w:rsid w:val="00E82672"/>
    <w:rsid w:val="00E83437"/>
    <w:rsid w:val="00E83504"/>
    <w:rsid w:val="00E84053"/>
    <w:rsid w:val="00E855E4"/>
    <w:rsid w:val="00E85618"/>
    <w:rsid w:val="00E929DF"/>
    <w:rsid w:val="00E92CCB"/>
    <w:rsid w:val="00E92D78"/>
    <w:rsid w:val="00E96BA1"/>
    <w:rsid w:val="00E96DD4"/>
    <w:rsid w:val="00EA05C5"/>
    <w:rsid w:val="00EA069F"/>
    <w:rsid w:val="00EA223A"/>
    <w:rsid w:val="00EB1BA8"/>
    <w:rsid w:val="00EB54D8"/>
    <w:rsid w:val="00EB72D7"/>
    <w:rsid w:val="00EB7368"/>
    <w:rsid w:val="00EB776A"/>
    <w:rsid w:val="00EB78B6"/>
    <w:rsid w:val="00EC5706"/>
    <w:rsid w:val="00EC60CE"/>
    <w:rsid w:val="00EC652A"/>
    <w:rsid w:val="00ED0D59"/>
    <w:rsid w:val="00ED3339"/>
    <w:rsid w:val="00ED37BE"/>
    <w:rsid w:val="00ED5720"/>
    <w:rsid w:val="00ED5834"/>
    <w:rsid w:val="00ED61DA"/>
    <w:rsid w:val="00ED6FEB"/>
    <w:rsid w:val="00EE130B"/>
    <w:rsid w:val="00EE623C"/>
    <w:rsid w:val="00EF37E4"/>
    <w:rsid w:val="00EF4613"/>
    <w:rsid w:val="00F00C8A"/>
    <w:rsid w:val="00F02A82"/>
    <w:rsid w:val="00F136C8"/>
    <w:rsid w:val="00F15156"/>
    <w:rsid w:val="00F16E1F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0042"/>
    <w:rsid w:val="00F71F15"/>
    <w:rsid w:val="00F75E18"/>
    <w:rsid w:val="00F80AAE"/>
    <w:rsid w:val="00F815E1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374E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7CDB"/>
    <w:pPr>
      <w:keepNext/>
      <w:keepLines/>
      <w:numPr>
        <w:ilvl w:val="1"/>
        <w:numId w:val="2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D5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7CDB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1B3D57"/>
    <w:rPr>
      <w:rFonts w:ascii="Times New Roman" w:eastAsia="楷体" w:hAnsi="Times New Roman" w:cstheme="majorBidi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6E0657"/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6E0657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</w:style>
  <w:style w:type="paragraph" w:customStyle="1" w:styleId="L3">
    <w:name w:val="L3"/>
    <w:basedOn w:val="ListParagraph"/>
    <w:rsid w:val="00BA4418"/>
    <w:pPr>
      <w:numPr>
        <w:ilvl w:val="1"/>
        <w:numId w:val="15"/>
      </w:numPr>
      <w:spacing w:after="160" w:line="259" w:lineRule="auto"/>
    </w:pPr>
  </w:style>
  <w:style w:type="paragraph" w:customStyle="1" w:styleId="311">
    <w:name w:val="3.1.1"/>
    <w:basedOn w:val="ListParagraph"/>
    <w:rsid w:val="00BA4418"/>
    <w:pPr>
      <w:numPr>
        <w:ilvl w:val="2"/>
        <w:numId w:val="15"/>
      </w:numPr>
      <w:spacing w:after="160" w:line="259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package" Target="embeddings/Microsoft_Visio_Drawing2.vsdx"/><Relationship Id="rId68" Type="http://schemas.openxmlformats.org/officeDocument/2006/relationships/image" Target="media/image48.emf"/><Relationship Id="rId76" Type="http://schemas.openxmlformats.org/officeDocument/2006/relationships/image" Target="media/image54.emf"/><Relationship Id="rId84" Type="http://schemas.openxmlformats.org/officeDocument/2006/relationships/image" Target="media/image60.emf"/><Relationship Id="rId89" Type="http://schemas.openxmlformats.org/officeDocument/2006/relationships/package" Target="embeddings/Microsoft_Visio_Drawing9.vsdx"/><Relationship Id="rId97" Type="http://schemas.openxmlformats.org/officeDocument/2006/relationships/package" Target="embeddings/Microsoft_Visio_Drawing11.vsdx"/><Relationship Id="rId7" Type="http://schemas.openxmlformats.org/officeDocument/2006/relationships/footnotes" Target="footnotes.xml"/><Relationship Id="rId71" Type="http://schemas.openxmlformats.org/officeDocument/2006/relationships/image" Target="media/image50.png"/><Relationship Id="rId92" Type="http://schemas.openxmlformats.org/officeDocument/2006/relationships/image" Target="media/image66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6.png"/><Relationship Id="rId74" Type="http://schemas.openxmlformats.org/officeDocument/2006/relationships/image" Target="media/image52.png"/><Relationship Id="rId79" Type="http://schemas.openxmlformats.org/officeDocument/2006/relationships/image" Target="media/image56.png"/><Relationship Id="rId87" Type="http://schemas.openxmlformats.org/officeDocument/2006/relationships/image" Target="media/image62.png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82" Type="http://schemas.openxmlformats.org/officeDocument/2006/relationships/image" Target="media/image58.png"/><Relationship Id="rId90" Type="http://schemas.openxmlformats.org/officeDocument/2006/relationships/image" Target="media/image64.png"/><Relationship Id="rId95" Type="http://schemas.openxmlformats.org/officeDocument/2006/relationships/image" Target="media/image6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5.emf"/><Relationship Id="rId69" Type="http://schemas.openxmlformats.org/officeDocument/2006/relationships/package" Target="embeddings/Microsoft_Visio_Drawing4.vsdx"/><Relationship Id="rId77" Type="http://schemas.openxmlformats.org/officeDocument/2006/relationships/package" Target="embeddings/Microsoft_Visio_Drawing6.vsdx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72" Type="http://schemas.openxmlformats.org/officeDocument/2006/relationships/image" Target="media/image51.emf"/><Relationship Id="rId80" Type="http://schemas.openxmlformats.org/officeDocument/2006/relationships/image" Target="media/image57.emf"/><Relationship Id="rId85" Type="http://schemas.openxmlformats.org/officeDocument/2006/relationships/package" Target="embeddings/Microsoft_Visio_Drawing8.vsdx"/><Relationship Id="rId93" Type="http://schemas.openxmlformats.org/officeDocument/2006/relationships/package" Target="embeddings/Microsoft_Visio_Drawing10.vsdx"/><Relationship Id="rId98" Type="http://schemas.openxmlformats.org/officeDocument/2006/relationships/image" Target="media/image70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4.emf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83" Type="http://schemas.openxmlformats.org/officeDocument/2006/relationships/image" Target="media/image59.png"/><Relationship Id="rId88" Type="http://schemas.openxmlformats.org/officeDocument/2006/relationships/image" Target="media/image63.emf"/><Relationship Id="rId91" Type="http://schemas.openxmlformats.org/officeDocument/2006/relationships/image" Target="media/image65.png"/><Relationship Id="rId96" Type="http://schemas.openxmlformats.org/officeDocument/2006/relationships/image" Target="media/image6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package" Target="embeddings/Microsoft_Visio_Drawing3.vsdx"/><Relationship Id="rId73" Type="http://schemas.openxmlformats.org/officeDocument/2006/relationships/package" Target="embeddings/Microsoft_Visio_Drawing5.vsdx"/><Relationship Id="rId78" Type="http://schemas.openxmlformats.org/officeDocument/2006/relationships/image" Target="media/image55.png"/><Relationship Id="rId81" Type="http://schemas.openxmlformats.org/officeDocument/2006/relationships/package" Target="embeddings/Microsoft_Visio_Drawing7.vsdx"/><Relationship Id="rId86" Type="http://schemas.openxmlformats.org/officeDocument/2006/relationships/image" Target="media/image61.png"/><Relationship Id="rId94" Type="http://schemas.openxmlformats.org/officeDocument/2006/relationships/image" Target="media/image67.png"/><Relationship Id="rId99" Type="http://schemas.openxmlformats.org/officeDocument/2006/relationships/image" Target="media/image71.png"/><Relationship Id="rId10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78D78B-F3A9-4F07-A985-6889BC78D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4608</TotalTime>
  <Pages>1</Pages>
  <Words>6806</Words>
  <Characters>38797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45512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785</cp:revision>
  <cp:lastPrinted>2014-12-02T12:48:00Z</cp:lastPrinted>
  <dcterms:created xsi:type="dcterms:W3CDTF">2014-11-19T12:34:00Z</dcterms:created>
  <dcterms:modified xsi:type="dcterms:W3CDTF">2015-03-05T16:20:00Z</dcterms:modified>
</cp:coreProperties>
</file>