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5B4B0A" w:rsidRPr="00DE3E4B" w:rsidRDefault="005B4B0A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5B4B0A" w:rsidRPr="00DE3E4B" w:rsidRDefault="005B4B0A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EndPr/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5B4B0A" w:rsidRPr="00AF53B7" w:rsidRDefault="005B4B0A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1616C0" w14:textId="77777777" w:rsidR="005B4B0A" w:rsidRPr="00AF53B7" w:rsidRDefault="005B4B0A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3AEF8" w14:textId="777C011B" w:rsidR="005B4B0A" w:rsidRPr="00AF53B7" w:rsidRDefault="005B4B0A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5B4B0A" w:rsidRPr="00AF53B7" w:rsidRDefault="005B4B0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5B4B0A" w:rsidRPr="00AF53B7" w:rsidRDefault="005B4B0A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 w:rsidR="00983E84"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2015-01-30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5B4B0A" w:rsidRPr="00AF53B7" w:rsidRDefault="005B4B0A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1616C0" w14:textId="77777777" w:rsidR="005B4B0A" w:rsidRPr="00AF53B7" w:rsidRDefault="005B4B0A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3AEF8" w14:textId="777C011B" w:rsidR="005B4B0A" w:rsidRPr="00AF53B7" w:rsidRDefault="005B4B0A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5B4B0A" w:rsidRPr="00AF53B7" w:rsidRDefault="005B4B0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5B4B0A" w:rsidRPr="00AF53B7" w:rsidRDefault="005B4B0A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 w:rsidR="00983E84">
                            <w:rPr>
                              <w:caps/>
                              <w:noProof/>
                              <w:szCs w:val="24"/>
                            </w:rPr>
                            <w:t>2015-01-30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5B67EAAC" w:rsidR="00C9078B" w:rsidRDefault="00C9078B" w:rsidP="00181662">
            <w:pPr>
              <w:pStyle w:val="TableText"/>
            </w:pPr>
            <w:r>
              <w:rPr>
                <w:rFonts w:hint="eastAsia"/>
              </w:rPr>
              <w:t>修改网络</w:t>
            </w:r>
            <w:r>
              <w:t>协议</w:t>
            </w:r>
            <w:r>
              <w:rPr>
                <w:rFonts w:hint="eastAsia"/>
              </w:rPr>
              <w:t>URL</w:t>
            </w:r>
            <w:r>
              <w:t>定义</w:t>
            </w:r>
          </w:p>
        </w:tc>
      </w:tr>
    </w:tbl>
    <w:p w14:paraId="13852621" w14:textId="26AF117C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0E8A59B6" w14:textId="77777777" w:rsidR="00C3655F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6CA04227" w14:textId="77777777" w:rsidR="00C3655F" w:rsidRDefault="00F75E1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文档介绍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B16C45B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文档目的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377D05F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文档范围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8182E8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缩写词列表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87F989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参考内容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87CF554" w14:textId="77777777" w:rsidR="00C3655F" w:rsidRDefault="00F75E1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开发环境配置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DC7B52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JDK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73D088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3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Eclipse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_Toc410319339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13BFC7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设置网络代理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B13558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使用空格缩进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585B24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打开代码行号和</w:t>
            </w:r>
            <w:r w:rsidR="00C3655F" w:rsidRPr="009F63D3">
              <w:rPr>
                <w:rStyle w:val="Hyperlink"/>
                <w:noProof/>
              </w:rPr>
              <w:t>80</w:t>
            </w:r>
            <w:r w:rsidR="00C3655F" w:rsidRPr="009F63D3">
              <w:rPr>
                <w:rStyle w:val="Hyperlink"/>
                <w:rFonts w:hint="eastAsia"/>
                <w:noProof/>
              </w:rPr>
              <w:t>字符标尺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CAD5CAE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关闭自动编译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1C94890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修改默认工作区编码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1F1B5D8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Maven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0DA1149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MySQL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8D5F3FE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Tomcat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2FDFBEB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下载及安装</w:t>
            </w:r>
            <w:r w:rsidR="00C3655F" w:rsidRPr="009F63D3">
              <w:rPr>
                <w:rStyle w:val="Hyperlink"/>
                <w:noProof/>
              </w:rPr>
              <w:t>Git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19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4B61308" w14:textId="77777777" w:rsidR="00C3655F" w:rsidRDefault="00F75E1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4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项目目录结构说明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_Toc410319349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04D746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后台管理项目目录结构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CC36933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移动点菜服务项目目录结构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A7C262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导入项目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D9295C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编译项目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314565C" w14:textId="77777777" w:rsidR="00C3655F" w:rsidRDefault="00F75E1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移动点菜模块服务端（</w:t>
            </w:r>
            <w:r w:rsidR="00C3655F" w:rsidRPr="009F63D3">
              <w:rPr>
                <w:rStyle w:val="Hyperlink"/>
                <w:noProof/>
              </w:rPr>
              <w:t>eorder-ws</w:t>
            </w:r>
            <w:r w:rsidR="00C3655F" w:rsidRPr="009F63D3">
              <w:rPr>
                <w:rStyle w:val="Hyperlink"/>
                <w:rFonts w:hint="eastAsia"/>
                <w:noProof/>
              </w:rPr>
              <w:t>）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E41DA24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5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_Toc410319358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F5A854C" w14:textId="77777777" w:rsidR="00C3655F" w:rsidRDefault="00F75E18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EB895DD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A5A36A5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EF3F58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DDFEB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664291E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8A295C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17083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B260D03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浏览菜品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CDE124" w14:textId="77777777" w:rsidR="00C3655F" w:rsidRDefault="00F75E18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6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_Toc410319369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E42ECA1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87CD26C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7A175D8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8329592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7A0BB0F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C35110E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ADC216D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9FB162F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获取会员信息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08EDCC4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浏览会员订单历史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3B84749" w14:textId="77777777" w:rsidR="00C3655F" w:rsidRDefault="00F75E1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7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权限管理模块</w:t>
            </w:r>
            <w:r w:rsidR="00C3655F" w:rsidRPr="009F63D3">
              <w:rPr>
                <w:rStyle w:val="Hyperlink"/>
                <w:noProof/>
              </w:rPr>
              <w:t xml:space="preserve"> (eorder)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_Toc410319379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F938D91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用户登录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AAAC98C" w14:textId="77777777" w:rsidR="00C3655F" w:rsidRDefault="00F75E18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3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502B97B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</w:t>
            </w:r>
            <w:r w:rsidR="00C3655F" w:rsidRPr="009F63D3">
              <w:rPr>
                <w:rStyle w:val="Hyperlink"/>
                <w:noProof/>
              </w:rPr>
              <w:t>IPO</w:t>
            </w:r>
            <w:r w:rsidR="00C3655F" w:rsidRPr="009F63D3">
              <w:rPr>
                <w:rStyle w:val="Hyperlink"/>
                <w:rFonts w:hint="eastAsia"/>
                <w:noProof/>
              </w:rPr>
              <w:t>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492714E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时序图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111C46F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算法描述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1A99CFC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代码构成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27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F82E0A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类图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60AFBD6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8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配置文件说明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_Toc410319389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28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E6C4884" w14:textId="77777777" w:rsidR="00C3655F" w:rsidRDefault="00F75E18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数据库脚本说明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B26A886" w14:textId="77777777" w:rsidR="00C3655F" w:rsidRDefault="00F75E18">
          <w:pPr>
            <w:pStyle w:val="TOC2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5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51BFBD6" w14:textId="77777777" w:rsidR="00C3655F" w:rsidRDefault="00F75E18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6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10.1.1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D9934CF" w14:textId="77777777" w:rsidR="00C3655F" w:rsidRDefault="00F75E18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7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10.1.2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98BAA89" w14:textId="77777777" w:rsidR="00C3655F" w:rsidRDefault="00F75E18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8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10.1.3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E1A3298" w14:textId="77777777" w:rsidR="00C3655F" w:rsidRDefault="00F75E18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399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10.1.4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_Toc410319399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E13CF7B" w14:textId="77777777" w:rsidR="00C3655F" w:rsidRDefault="00F75E18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0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10.1.5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90B687E" w14:textId="77777777" w:rsidR="00C3655F" w:rsidRDefault="00F75E18">
          <w:pPr>
            <w:pStyle w:val="TOC3"/>
            <w:tabs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1" w:history="1">
            <w:r w:rsidR="00C3655F" w:rsidRPr="009F63D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10.1.6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30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5B47633" w14:textId="77777777" w:rsidR="00C3655F" w:rsidRDefault="00F75E1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数据库设计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72766DB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1DA1C1B8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191615F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功能表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31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15155D3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用户角色关联表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8565119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角色功能关联表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27216EE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菜品分类表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5DE6830C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0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菜品表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_Toc410319409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32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F3E5459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0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_Toc410319410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536D73D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1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订单条目表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_Toc410319411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33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3EC1134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2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会员等级表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_Toc410319412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25CF41E" w14:textId="77777777" w:rsidR="00C3655F" w:rsidRDefault="00F75E1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3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noProof/>
              </w:rPr>
              <w:t>Web-Service</w:t>
            </w:r>
            <w:r w:rsidR="00C3655F" w:rsidRPr="009F63D3">
              <w:rPr>
                <w:rStyle w:val="Hyperlink"/>
                <w:rFonts w:hint="eastAsia"/>
                <w:noProof/>
              </w:rPr>
              <w:t>接口协议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_Toc410319413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30E293E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4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获取用户信息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_Toc410319414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01512397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5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获取目前所有分类列表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_Toc410319415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34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20CF1945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6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_Toc410319416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35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4409357F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7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_Toc410319417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30562EC7" w14:textId="77777777" w:rsidR="00C3655F" w:rsidRDefault="00F75E18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8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查询某个订单详情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_Toc410319418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36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754D5E28" w14:textId="77777777" w:rsidR="00C3655F" w:rsidRDefault="00F75E18">
          <w:pPr>
            <w:pStyle w:val="TOC1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0319419" w:history="1">
            <w:r w:rsidR="00C3655F" w:rsidRPr="009F63D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C3655F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C3655F" w:rsidRPr="009F63D3">
              <w:rPr>
                <w:rStyle w:val="Hyperlink"/>
                <w:rFonts w:hint="eastAsia"/>
                <w:noProof/>
              </w:rPr>
              <w:t>附录</w:t>
            </w:r>
            <w:r w:rsidR="00C3655F">
              <w:rPr>
                <w:noProof/>
                <w:webHidden/>
              </w:rPr>
              <w:tab/>
            </w:r>
            <w:r w:rsidR="00C3655F">
              <w:rPr>
                <w:noProof/>
                <w:webHidden/>
              </w:rPr>
              <w:fldChar w:fldCharType="begin"/>
            </w:r>
            <w:r w:rsidR="00C3655F">
              <w:rPr>
                <w:noProof/>
                <w:webHidden/>
              </w:rPr>
              <w:instrText xml:space="preserve"> PAGEREF _Toc410319419 \h </w:instrText>
            </w:r>
            <w:r w:rsidR="00C3655F">
              <w:rPr>
                <w:noProof/>
                <w:webHidden/>
              </w:rPr>
            </w:r>
            <w:r w:rsidR="00C3655F">
              <w:rPr>
                <w:noProof/>
                <w:webHidden/>
              </w:rPr>
              <w:fldChar w:fldCharType="separate"/>
            </w:r>
            <w:r w:rsidR="00C3655F">
              <w:rPr>
                <w:noProof/>
                <w:webHidden/>
              </w:rPr>
              <w:t>38</w:t>
            </w:r>
            <w:r w:rsidR="00C3655F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0319332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94671E">
      <w:pPr>
        <w:pStyle w:val="Heading2"/>
      </w:pPr>
      <w:bookmarkStart w:id="1" w:name="_Toc410319333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</w:pPr>
      <w:bookmarkStart w:id="2" w:name="_Toc410319334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开发环境配置，系统模块详细描述做论述，对于技术选型，实现框架搭建均不属于本文范围内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</w:pPr>
      <w:bookmarkStart w:id="3" w:name="_Toc410319335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</w:pPr>
      <w:bookmarkStart w:id="4" w:name="_Toc410319336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0319337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</w:pPr>
      <w:bookmarkStart w:id="6" w:name="_Toc410319338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</w:pPr>
      <w:bookmarkStart w:id="7" w:name="_Toc410319339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526E57">
      <w:pPr>
        <w:pStyle w:val="Heading3"/>
        <w:numPr>
          <w:ilvl w:val="2"/>
          <w:numId w:val="2"/>
        </w:numPr>
      </w:pPr>
      <w:bookmarkStart w:id="8" w:name="_Toc410319340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526E57">
      <w:pPr>
        <w:pStyle w:val="Heading3"/>
        <w:numPr>
          <w:ilvl w:val="2"/>
          <w:numId w:val="2"/>
        </w:numPr>
      </w:pPr>
      <w:bookmarkStart w:id="9" w:name="_Toc410319341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526E57">
      <w:pPr>
        <w:pStyle w:val="Heading3"/>
        <w:numPr>
          <w:ilvl w:val="2"/>
          <w:numId w:val="2"/>
        </w:numPr>
      </w:pPr>
      <w:bookmarkStart w:id="10" w:name="_Toc410319342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526E57">
      <w:pPr>
        <w:pStyle w:val="Heading3"/>
        <w:numPr>
          <w:ilvl w:val="2"/>
          <w:numId w:val="2"/>
        </w:numPr>
      </w:pPr>
      <w:bookmarkStart w:id="11" w:name="_Toc410319343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526E57">
      <w:pPr>
        <w:pStyle w:val="Heading3"/>
        <w:numPr>
          <w:ilvl w:val="2"/>
          <w:numId w:val="2"/>
        </w:numPr>
      </w:pPr>
      <w:bookmarkStart w:id="12" w:name="_Toc410319344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</w:pPr>
      <w:bookmarkStart w:id="13" w:name="_Toc410319345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</w:pPr>
      <w:bookmarkStart w:id="14" w:name="_Toc410319346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</w:pPr>
      <w:bookmarkStart w:id="15" w:name="_Toc410319347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</w:pPr>
      <w:bookmarkStart w:id="16" w:name="_Toc410319348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0319349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Start w:id="24" w:name="_Toc410319350"/>
      <w:bookmarkEnd w:id="18"/>
      <w:bookmarkEnd w:id="19"/>
      <w:bookmarkEnd w:id="20"/>
      <w:bookmarkEnd w:id="21"/>
      <w:bookmarkEnd w:id="22"/>
      <w:bookmarkEnd w:id="23"/>
      <w:bookmarkEnd w:id="24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5" w:name="_Toc410072068"/>
      <w:bookmarkStart w:id="26" w:name="_Toc410072139"/>
      <w:bookmarkStart w:id="27" w:name="_Toc410147275"/>
      <w:bookmarkStart w:id="28" w:name="_Toc410149674"/>
      <w:bookmarkStart w:id="29" w:name="_Toc410149819"/>
      <w:bookmarkStart w:id="30" w:name="_Toc410149886"/>
      <w:bookmarkStart w:id="31" w:name="_Toc410319351"/>
      <w:bookmarkEnd w:id="25"/>
      <w:bookmarkEnd w:id="26"/>
      <w:bookmarkEnd w:id="27"/>
      <w:bookmarkEnd w:id="28"/>
      <w:bookmarkEnd w:id="29"/>
      <w:bookmarkEnd w:id="30"/>
      <w:bookmarkEnd w:id="31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2" w:name="_Toc410072069"/>
      <w:bookmarkStart w:id="33" w:name="_Toc410072140"/>
      <w:bookmarkStart w:id="34" w:name="_Toc410147276"/>
      <w:bookmarkStart w:id="35" w:name="_Toc410149675"/>
      <w:bookmarkStart w:id="36" w:name="_Toc410149820"/>
      <w:bookmarkStart w:id="37" w:name="_Toc410149887"/>
      <w:bookmarkStart w:id="38" w:name="_Toc410319352"/>
      <w:bookmarkEnd w:id="32"/>
      <w:bookmarkEnd w:id="33"/>
      <w:bookmarkEnd w:id="34"/>
      <w:bookmarkEnd w:id="35"/>
      <w:bookmarkEnd w:id="36"/>
      <w:bookmarkEnd w:id="37"/>
      <w:bookmarkEnd w:id="38"/>
    </w:p>
    <w:p w14:paraId="5E65C360" w14:textId="114A0A3A" w:rsidR="000E2307" w:rsidRDefault="000E2307" w:rsidP="000E2307">
      <w:pPr>
        <w:pStyle w:val="Heading2"/>
      </w:pPr>
      <w:bookmarkStart w:id="39" w:name="_Toc410319353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9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40" w:name="_Toc410319354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40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41" w:name="_导入项目"/>
      <w:bookmarkStart w:id="42" w:name="_Toc410319355"/>
      <w:bookmarkEnd w:id="41"/>
      <w:r>
        <w:rPr>
          <w:rFonts w:hint="eastAsia"/>
        </w:rPr>
        <w:lastRenderedPageBreak/>
        <w:t>导入</w:t>
      </w:r>
      <w:r>
        <w:t>项目</w:t>
      </w:r>
      <w:bookmarkEnd w:id="42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43" w:name="_Toc410319356"/>
      <w:r>
        <w:rPr>
          <w:rFonts w:hint="eastAsia"/>
        </w:rPr>
        <w:lastRenderedPageBreak/>
        <w:t>编译</w:t>
      </w:r>
      <w:r>
        <w:t>项目</w:t>
      </w:r>
      <w:bookmarkEnd w:id="43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44" w:name="_Toc410319357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44"/>
    </w:p>
    <w:p w14:paraId="28757C81" w14:textId="71EF92DE" w:rsidR="000D28BE" w:rsidRPr="000D28BE" w:rsidRDefault="00353D34" w:rsidP="000D28BE"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507CDB">
      <w:pPr>
        <w:pStyle w:val="Heading2"/>
      </w:pPr>
      <w:bookmarkStart w:id="45" w:name="_Toc410319358"/>
      <w:r>
        <w:rPr>
          <w:rFonts w:hint="eastAsia"/>
        </w:rPr>
        <w:t>浏览</w:t>
      </w:r>
      <w:r>
        <w:t>菜单</w:t>
      </w:r>
      <w:bookmarkEnd w:id="45"/>
    </w:p>
    <w:p w14:paraId="55F362C5" w14:textId="74337D6C" w:rsidR="00507CDB" w:rsidRPr="00507CDB" w:rsidRDefault="00F136C8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  <w:bookmarkStart w:id="46" w:name="_Toc410319359"/>
      <w:bookmarkStart w:id="47" w:name="_Toc410319360"/>
      <w:bookmarkStart w:id="48" w:name="_Toc410319361"/>
      <w:bookmarkEnd w:id="46"/>
      <w:bookmarkEnd w:id="47"/>
    </w:p>
    <w:p w14:paraId="0EE23468" w14:textId="7973438D" w:rsidR="00F136C8" w:rsidRDefault="00F136C8" w:rsidP="00526E57">
      <w:pPr>
        <w:pStyle w:val="Heading3"/>
      </w:pPr>
      <w:r>
        <w:rPr>
          <w:rFonts w:hint="eastAsia"/>
        </w:rPr>
        <w:t>功能</w:t>
      </w:r>
      <w:r>
        <w:rPr>
          <w:rFonts w:hint="eastAsia"/>
        </w:rPr>
        <w:t>IPO</w:t>
      </w:r>
      <w:r>
        <w:rPr>
          <w:rFonts w:hint="eastAsia"/>
        </w:rPr>
        <w:t>图</w:t>
      </w:r>
      <w:bookmarkEnd w:id="48"/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3pt;height:185.45pt" o:ole="">
            <v:imagedata r:id="rId58" o:title=""/>
          </v:shape>
          <o:OLEObject Type="Embed" ProgID="Visio.Drawing.15" ShapeID="_x0000_i1025" DrawAspect="Content" ObjectID="_1484142220" r:id="rId59"/>
        </w:object>
      </w:r>
    </w:p>
    <w:p w14:paraId="6FE00BD2" w14:textId="01327998" w:rsidR="00F136C8" w:rsidRDefault="00F136C8" w:rsidP="00526E57">
      <w:pPr>
        <w:pStyle w:val="Heading3"/>
      </w:pPr>
      <w:bookmarkStart w:id="49" w:name="_Toc410319362"/>
      <w:r>
        <w:rPr>
          <w:rFonts w:hint="eastAsia"/>
        </w:rPr>
        <w:t>时序图</w:t>
      </w:r>
      <w:bookmarkEnd w:id="49"/>
    </w:p>
    <w:p w14:paraId="6F5B4A4C" w14:textId="760DD69F" w:rsidR="00525F81" w:rsidRPr="00525F81" w:rsidRDefault="001864E2" w:rsidP="003C4711">
      <w:pPr>
        <w:pStyle w:val="NoSpacing"/>
        <w:jc w:val="center"/>
      </w:pPr>
      <w:r>
        <w:object w:dxaOrig="11700" w:dyaOrig="6736" w14:anchorId="712FB9B5">
          <v:shape id="_x0000_i1026" type="#_x0000_t75" style="width:434.3pt;height:250pt" o:ole="">
            <v:imagedata r:id="rId60" o:title=""/>
          </v:shape>
          <o:OLEObject Type="Embed" ProgID="Visio.Drawing.15" ShapeID="_x0000_i1026" DrawAspect="Content" ObjectID="_1484142221" r:id="rId61"/>
        </w:object>
      </w:r>
    </w:p>
    <w:p w14:paraId="086F6AE7" w14:textId="78FD3C21" w:rsidR="00F136C8" w:rsidRDefault="00F136C8" w:rsidP="00526E57">
      <w:pPr>
        <w:pStyle w:val="Heading3"/>
      </w:pPr>
      <w:bookmarkStart w:id="50" w:name="_Toc410319363"/>
      <w:r>
        <w:rPr>
          <w:rFonts w:hint="eastAsia"/>
        </w:rPr>
        <w:lastRenderedPageBreak/>
        <w:t>算法</w:t>
      </w:r>
      <w:r>
        <w:t>描述</w:t>
      </w:r>
      <w:bookmarkEnd w:id="50"/>
    </w:p>
    <w:p w14:paraId="6088BD54" w14:textId="78D41DD9" w:rsidR="003C4711" w:rsidRPr="003C4711" w:rsidRDefault="003C4711" w:rsidP="003C4711">
      <w:r>
        <w:t>n/a</w:t>
      </w:r>
    </w:p>
    <w:p w14:paraId="25F8A94A" w14:textId="775DA6D9" w:rsidR="00F136C8" w:rsidRDefault="00F136C8" w:rsidP="00526E57">
      <w:pPr>
        <w:pStyle w:val="Heading3"/>
      </w:pPr>
      <w:bookmarkStart w:id="51" w:name="_Toc410319364"/>
      <w:r>
        <w:rPr>
          <w:rFonts w:hint="eastAsia"/>
        </w:rPr>
        <w:t>代码</w:t>
      </w:r>
      <w:r>
        <w:t>构成</w:t>
      </w:r>
      <w:bookmarkEnd w:id="51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7B440F" w14:paraId="4E2F8DD0" w14:textId="77777777" w:rsidTr="0074331B">
        <w:tc>
          <w:tcPr>
            <w:tcW w:w="2700" w:type="dxa"/>
          </w:tcPr>
          <w:p w14:paraId="101A6921" w14:textId="64E59A34" w:rsidR="007B440F" w:rsidRDefault="007B440F" w:rsidP="005E191C">
            <w:pPr>
              <w:pStyle w:val="NoSpacing"/>
            </w:pPr>
            <w:r>
              <w:t>DishDao.java</w:t>
            </w:r>
          </w:p>
        </w:tc>
        <w:tc>
          <w:tcPr>
            <w:tcW w:w="3150" w:type="dxa"/>
          </w:tcPr>
          <w:p w14:paraId="603FD673" w14:textId="5B084733" w:rsidR="007B440F" w:rsidRDefault="007B440F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0C12F437" w14:textId="5D919104" w:rsidR="007B440F" w:rsidRDefault="007B440F" w:rsidP="005E191C">
            <w:pPr>
              <w:pStyle w:val="NoSpacing"/>
            </w:pPr>
            <w:r>
              <w:rPr>
                <w:rFonts w:hint="eastAsia"/>
              </w:rPr>
              <w:t>菜品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526E57">
      <w:pPr>
        <w:pStyle w:val="Heading3"/>
      </w:pPr>
      <w:bookmarkStart w:id="52" w:name="_Toc410319365"/>
      <w:r>
        <w:rPr>
          <w:rFonts w:hint="eastAsia"/>
        </w:rPr>
        <w:lastRenderedPageBreak/>
        <w:t>类图</w:t>
      </w:r>
      <w:bookmarkEnd w:id="52"/>
    </w:p>
    <w:p w14:paraId="29D4621F" w14:textId="2EA24105" w:rsidR="00D80627" w:rsidRPr="00D80627" w:rsidRDefault="001029E3" w:rsidP="00550F11">
      <w:pPr>
        <w:pStyle w:val="NoSpacing"/>
        <w:jc w:val="center"/>
      </w:pPr>
      <w:r>
        <w:object w:dxaOrig="8491" w:dyaOrig="8205" w14:anchorId="07003948">
          <v:shape id="_x0000_i1027" type="#_x0000_t75" style="width:424.5pt;height:410.1pt" o:ole="">
            <v:imagedata r:id="rId62" o:title=""/>
          </v:shape>
          <o:OLEObject Type="Embed" ProgID="Visio.Drawing.15" ShapeID="_x0000_i1027" DrawAspect="Content" ObjectID="_1484142222" r:id="rId63"/>
        </w:object>
      </w:r>
    </w:p>
    <w:p w14:paraId="7F2DF957" w14:textId="3761FEE3" w:rsidR="00F136C8" w:rsidRDefault="00F136C8" w:rsidP="00526E57">
      <w:pPr>
        <w:pStyle w:val="Heading3"/>
      </w:pPr>
      <w:bookmarkStart w:id="53" w:name="_Toc410319366"/>
      <w:r>
        <w:rPr>
          <w:rFonts w:hint="eastAsia"/>
        </w:rPr>
        <w:t>配置</w:t>
      </w:r>
      <w:r>
        <w:t>文件说明</w:t>
      </w:r>
      <w:bookmarkEnd w:id="53"/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</w:pPr>
      <w:r>
        <w:t xml:space="preserve">public class Category extends BaseEntity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</w:pPr>
      <w:r>
        <w:t>}</w:t>
      </w:r>
    </w:p>
    <w:p w14:paraId="457C1EC2" w14:textId="4E31B21E" w:rsidR="00F136C8" w:rsidRDefault="00F136C8" w:rsidP="00526E57">
      <w:pPr>
        <w:pStyle w:val="Heading3"/>
      </w:pPr>
      <w:bookmarkStart w:id="54" w:name="_Toc410319367"/>
      <w:r>
        <w:rPr>
          <w:rFonts w:hint="eastAsia"/>
        </w:rPr>
        <w:lastRenderedPageBreak/>
        <w:t>数据库</w:t>
      </w:r>
      <w:r>
        <w:t>脚本说明</w:t>
      </w:r>
      <w:bookmarkEnd w:id="54"/>
    </w:p>
    <w:p w14:paraId="4A5683C3" w14:textId="77777777" w:rsidR="00E741EF" w:rsidRDefault="00E741EF" w:rsidP="00E741EF">
      <w:pPr>
        <w:pStyle w:val="CodeText"/>
      </w:pPr>
      <w:r>
        <w:t>-- ----------------------------</w:t>
      </w:r>
    </w:p>
    <w:p w14:paraId="7409AF5F" w14:textId="77777777" w:rsidR="00E741EF" w:rsidRDefault="00E741EF" w:rsidP="00E741EF">
      <w:pPr>
        <w:pStyle w:val="CodeText"/>
      </w:pPr>
      <w:r>
        <w:t>-- Table structure for `t_category`</w:t>
      </w:r>
    </w:p>
    <w:p w14:paraId="3299C00E" w14:textId="77777777" w:rsidR="00E741EF" w:rsidRDefault="00E741EF" w:rsidP="00E741EF">
      <w:pPr>
        <w:pStyle w:val="CodeText"/>
      </w:pPr>
      <w:r>
        <w:t>-- ----------------------------</w:t>
      </w:r>
    </w:p>
    <w:p w14:paraId="4F69AC55" w14:textId="77777777" w:rsidR="00E741EF" w:rsidRDefault="00E741EF" w:rsidP="00E741EF">
      <w:pPr>
        <w:pStyle w:val="CodeText"/>
      </w:pPr>
      <w:r>
        <w:t>DROP TABLE IF EXISTS `t_category`;</w:t>
      </w:r>
    </w:p>
    <w:p w14:paraId="24050B27" w14:textId="77777777" w:rsidR="00E741EF" w:rsidRDefault="00E741EF" w:rsidP="00E741EF">
      <w:pPr>
        <w:pStyle w:val="CodeText"/>
      </w:pPr>
      <w:r>
        <w:t>CREATE TABLE `t_category` (</w:t>
      </w:r>
    </w:p>
    <w:p w14:paraId="70899B93" w14:textId="77777777" w:rsidR="00E741EF" w:rsidRDefault="00E741EF" w:rsidP="00E741EF">
      <w:pPr>
        <w:pStyle w:val="CodeText"/>
      </w:pPr>
      <w:r>
        <w:t xml:space="preserve">  `category_id` int(32) NOT NULL AUTO_INCREMENT,</w:t>
      </w:r>
    </w:p>
    <w:p w14:paraId="6A225062" w14:textId="77777777" w:rsidR="00E741EF" w:rsidRDefault="00E741EF" w:rsidP="00E741EF">
      <w:pPr>
        <w:pStyle w:val="CodeText"/>
      </w:pPr>
      <w:r>
        <w:t xml:space="preserve">  `category_name` varchar(128) DEFAULT NULL,</w:t>
      </w:r>
    </w:p>
    <w:p w14:paraId="4172B4B7" w14:textId="77777777" w:rsidR="00E741EF" w:rsidRDefault="00E741EF" w:rsidP="00E741EF">
      <w:pPr>
        <w:pStyle w:val="CodeText"/>
      </w:pPr>
      <w:r>
        <w:t xml:space="preserve">  `category_picture` varchar(256) DEFAULT NULL,</w:t>
      </w:r>
    </w:p>
    <w:p w14:paraId="688BA6A5" w14:textId="77777777" w:rsidR="00E741EF" w:rsidRDefault="00E741EF" w:rsidP="00E741EF">
      <w:pPr>
        <w:pStyle w:val="CodeText"/>
      </w:pPr>
      <w:r>
        <w:t xml:space="preserve">  `create_at` datetime DEFAULT NULL,</w:t>
      </w:r>
    </w:p>
    <w:p w14:paraId="508503CC" w14:textId="77777777" w:rsidR="00E741EF" w:rsidRDefault="00E741EF" w:rsidP="00E741EF">
      <w:pPr>
        <w:pStyle w:val="CodeText"/>
      </w:pPr>
      <w:r>
        <w:t xml:space="preserve">  `update_at` datetime DEFAULT NULL,</w:t>
      </w:r>
    </w:p>
    <w:p w14:paraId="19EF8C9E" w14:textId="77777777" w:rsidR="00E741EF" w:rsidRDefault="00E741EF" w:rsidP="00E741EF">
      <w:pPr>
        <w:pStyle w:val="CodeText"/>
      </w:pPr>
      <w:r>
        <w:t xml:space="preserve">  PRIMARY KEY (`category_id`)</w:t>
      </w:r>
    </w:p>
    <w:p w14:paraId="15F24545" w14:textId="77777777" w:rsidR="00E741EF" w:rsidRPr="00D07FEF" w:rsidRDefault="00E741EF" w:rsidP="00E741EF">
      <w:pPr>
        <w:pStyle w:val="CodeText"/>
      </w:pPr>
      <w:r>
        <w:t>) ENGINE=InnoDB AUTO_INCREMENT=11 DEFAULT CHARSET=utf8;</w:t>
      </w:r>
    </w:p>
    <w:p w14:paraId="1C8102F4" w14:textId="7BC1869F" w:rsidR="00C901BF" w:rsidRPr="00C901BF" w:rsidRDefault="00C901BF" w:rsidP="00C901BF"/>
    <w:p w14:paraId="10BFFCBE" w14:textId="77777777" w:rsidR="007B440F" w:rsidRDefault="007B440F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bookmarkStart w:id="55" w:name="_Toc410319368"/>
      <w:r>
        <w:br w:type="page"/>
      </w:r>
    </w:p>
    <w:p w14:paraId="207F9032" w14:textId="34753D5E" w:rsidR="004E1DE9" w:rsidRDefault="00674BDD" w:rsidP="0094671E">
      <w:pPr>
        <w:pStyle w:val="Heading2"/>
      </w:pPr>
      <w:r>
        <w:rPr>
          <w:rFonts w:hint="eastAsia"/>
        </w:rPr>
        <w:lastRenderedPageBreak/>
        <w:t>浏览</w:t>
      </w:r>
      <w:r>
        <w:t>菜品</w:t>
      </w:r>
      <w:bookmarkEnd w:id="55"/>
    </w:p>
    <w:p w14:paraId="1F8BDEC1" w14:textId="7708E05A" w:rsidR="004E1DE9" w:rsidRPr="004E1DE9" w:rsidRDefault="004E1DE9" w:rsidP="00507CDB"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与菜品详情请求</w:t>
      </w:r>
      <w:r w:rsidR="00C824FE">
        <w:rPr>
          <w:rFonts w:hint="eastAsia"/>
        </w:rPr>
        <w:t>。</w:t>
      </w:r>
      <w:bookmarkStart w:id="56" w:name="_Toc410319369"/>
      <w:bookmarkEnd w:id="56"/>
    </w:p>
    <w:p w14:paraId="694F5C84" w14:textId="4F0C2247" w:rsidR="00C901BF" w:rsidRDefault="004E1DE9" w:rsidP="00526E57">
      <w:pPr>
        <w:pStyle w:val="Heading3"/>
        <w:numPr>
          <w:ilvl w:val="2"/>
          <w:numId w:val="11"/>
        </w:numPr>
      </w:pPr>
      <w:bookmarkStart w:id="57" w:name="_Toc410319370"/>
      <w:r w:rsidRPr="004E1DE9">
        <w:rPr>
          <w:rFonts w:hint="eastAsia"/>
        </w:rPr>
        <w:t>功能</w:t>
      </w:r>
      <w:r>
        <w:t>IPO</w:t>
      </w:r>
      <w:r>
        <w:t>图</w:t>
      </w:r>
      <w:bookmarkEnd w:id="57"/>
    </w:p>
    <w:p w14:paraId="4F4BB733" w14:textId="5757511F" w:rsidR="00507CDB" w:rsidRDefault="00507CDB" w:rsidP="00507CDB">
      <w:r>
        <w:object w:dxaOrig="6855" w:dyaOrig="3705" w14:anchorId="5FF1B91C">
          <v:shape id="_x0000_i1028" type="#_x0000_t75" style="width:342.7pt;height:185.45pt" o:ole="">
            <v:imagedata r:id="rId64" o:title=""/>
          </v:shape>
          <o:OLEObject Type="Embed" ProgID="Visio.Drawing.15" ShapeID="_x0000_i1028" DrawAspect="Content" ObjectID="_1484142223" r:id="rId65"/>
        </w:object>
      </w:r>
    </w:p>
    <w:p w14:paraId="4BCFE5F5" w14:textId="77777777" w:rsidR="00507CDB" w:rsidRDefault="00507CDB" w:rsidP="00507CDB"/>
    <w:p w14:paraId="01B5BDBA" w14:textId="22E7BC7E" w:rsidR="00507CDB" w:rsidRPr="00507CDB" w:rsidRDefault="00507CDB" w:rsidP="00507CDB">
      <w:r>
        <w:object w:dxaOrig="6855" w:dyaOrig="3705" w14:anchorId="7FACCAA9">
          <v:shape id="_x0000_i1029" type="#_x0000_t75" style="width:342.7pt;height:185.45pt" o:ole="">
            <v:imagedata r:id="rId66" o:title=""/>
          </v:shape>
          <o:OLEObject Type="Embed" ProgID="Visio.Drawing.15" ShapeID="_x0000_i1029" DrawAspect="Content" ObjectID="_1484142224" r:id="rId67"/>
        </w:object>
      </w:r>
    </w:p>
    <w:p w14:paraId="2CD55E72" w14:textId="1F30ADAE" w:rsidR="004E1DE9" w:rsidRDefault="004E1DE9" w:rsidP="00526E57">
      <w:pPr>
        <w:pStyle w:val="Heading3"/>
      </w:pPr>
      <w:bookmarkStart w:id="58" w:name="_Toc410319371"/>
      <w:r>
        <w:rPr>
          <w:rFonts w:hint="eastAsia"/>
        </w:rPr>
        <w:lastRenderedPageBreak/>
        <w:t>时序图</w:t>
      </w:r>
      <w:bookmarkEnd w:id="58"/>
    </w:p>
    <w:p w14:paraId="1649D5C3" w14:textId="13C4FF90" w:rsidR="00507CDB" w:rsidRPr="00507CDB" w:rsidRDefault="001029E3" w:rsidP="00514B48">
      <w:pPr>
        <w:pStyle w:val="NoSpacing"/>
        <w:jc w:val="center"/>
      </w:pPr>
      <w:r>
        <w:object w:dxaOrig="18675" w:dyaOrig="7980" w14:anchorId="1C0D7E4A">
          <v:shape id="_x0000_i1030" type="#_x0000_t75" style="width:434.3pt;height:185.45pt" o:ole="">
            <v:imagedata r:id="rId68" o:title=""/>
          </v:shape>
          <o:OLEObject Type="Embed" ProgID="Visio.Drawing.15" ShapeID="_x0000_i1030" DrawAspect="Content" ObjectID="_1484142225" r:id="rId69"/>
        </w:object>
      </w:r>
    </w:p>
    <w:p w14:paraId="403828FD" w14:textId="3C549724" w:rsidR="004E1DE9" w:rsidRDefault="004E1DE9" w:rsidP="00526E57">
      <w:pPr>
        <w:pStyle w:val="Heading3"/>
      </w:pPr>
      <w:bookmarkStart w:id="59" w:name="_Toc410319372"/>
      <w:r>
        <w:rPr>
          <w:rFonts w:hint="eastAsia"/>
        </w:rPr>
        <w:t>算法</w:t>
      </w:r>
      <w:r>
        <w:t>描述</w:t>
      </w:r>
      <w:bookmarkEnd w:id="59"/>
    </w:p>
    <w:p w14:paraId="5069F98A" w14:textId="0C970D4F" w:rsidR="00051CA1" w:rsidRPr="00051CA1" w:rsidRDefault="00051CA1" w:rsidP="00051CA1">
      <w:r>
        <w:t>n/a</w:t>
      </w:r>
    </w:p>
    <w:p w14:paraId="1437204A" w14:textId="6DF08E17" w:rsidR="004E1DE9" w:rsidRDefault="004E1DE9" w:rsidP="00526E57">
      <w:pPr>
        <w:pStyle w:val="Heading3"/>
      </w:pPr>
      <w:bookmarkStart w:id="60" w:name="_Toc410319373"/>
      <w:r>
        <w:rPr>
          <w:rFonts w:hint="eastAsia"/>
        </w:rPr>
        <w:t>代码</w:t>
      </w:r>
      <w:r>
        <w:t>构成</w:t>
      </w:r>
      <w:bookmarkEnd w:id="60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51CA1" w14:paraId="6C28F51E" w14:textId="77777777" w:rsidTr="00F00C8A">
        <w:tc>
          <w:tcPr>
            <w:tcW w:w="2700" w:type="dxa"/>
            <w:shd w:val="clear" w:color="auto" w:fill="BFBFBF" w:themeFill="background1" w:themeFillShade="BF"/>
          </w:tcPr>
          <w:p w14:paraId="0D365B47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795878C6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521E36CB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51CA1" w14:paraId="3E0F3273" w14:textId="77777777" w:rsidTr="00F00C8A">
        <w:tc>
          <w:tcPr>
            <w:tcW w:w="2700" w:type="dxa"/>
          </w:tcPr>
          <w:p w14:paraId="7A5064E6" w14:textId="2FD62AC4" w:rsidR="00051CA1" w:rsidRPr="00220DB9" w:rsidRDefault="00C865D7" w:rsidP="00F00C8A">
            <w:pPr>
              <w:pStyle w:val="NoSpacing"/>
            </w:pPr>
            <w:r>
              <w:t>Dish</w:t>
            </w:r>
            <w:r w:rsidR="00051CA1">
              <w:t>VO.java</w:t>
            </w:r>
          </w:p>
        </w:tc>
        <w:tc>
          <w:tcPr>
            <w:tcW w:w="3150" w:type="dxa"/>
          </w:tcPr>
          <w:p w14:paraId="793BC60F" w14:textId="77777777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052A2D0E" w14:textId="43F8355E" w:rsidR="00051CA1" w:rsidRDefault="00051CA1" w:rsidP="00C865D7">
            <w:pPr>
              <w:pStyle w:val="NoSpacing"/>
            </w:pPr>
            <w:r>
              <w:rPr>
                <w:rFonts w:hint="eastAsia"/>
              </w:rPr>
              <w:t>菜</w:t>
            </w:r>
            <w:r w:rsidR="00C865D7">
              <w:rPr>
                <w:rFonts w:hint="eastAsia"/>
              </w:rPr>
              <w:t>品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 w:rsidR="00C865D7">
              <w:rPr>
                <w:rFonts w:hint="eastAsia"/>
              </w:rPr>
              <w:t>菜品</w:t>
            </w:r>
            <w:r>
              <w:t>列表信息的传递</w:t>
            </w:r>
          </w:p>
        </w:tc>
      </w:tr>
      <w:tr w:rsidR="00051CA1" w14:paraId="50DF9CBA" w14:textId="77777777" w:rsidTr="00F00C8A">
        <w:tc>
          <w:tcPr>
            <w:tcW w:w="2700" w:type="dxa"/>
          </w:tcPr>
          <w:p w14:paraId="680F40BD" w14:textId="16A057E7" w:rsidR="00051CA1" w:rsidRPr="00F63625" w:rsidRDefault="00C865D7" w:rsidP="00F00C8A">
            <w:pPr>
              <w:pStyle w:val="NoSpacing"/>
            </w:pPr>
            <w:r>
              <w:t>Dish</w:t>
            </w:r>
            <w:r w:rsidR="00051CA1">
              <w:t>.java</w:t>
            </w:r>
          </w:p>
        </w:tc>
        <w:tc>
          <w:tcPr>
            <w:tcW w:w="3150" w:type="dxa"/>
          </w:tcPr>
          <w:p w14:paraId="2C338022" w14:textId="77777777" w:rsidR="00051CA1" w:rsidRPr="00C4509E" w:rsidRDefault="00051CA1" w:rsidP="00F00C8A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EC75A4A" w14:textId="193C2552" w:rsidR="00051CA1" w:rsidRPr="00A6508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的</w:t>
            </w:r>
            <w:r w:rsidR="00051CA1">
              <w:rPr>
                <w:rFonts w:hint="eastAsia"/>
              </w:rPr>
              <w:t>实体</w:t>
            </w:r>
            <w:r w:rsidR="00051CA1">
              <w:t>对象，用于</w:t>
            </w:r>
            <w:r w:rsidR="00051CA1">
              <w:rPr>
                <w:rFonts w:hint="eastAsia"/>
              </w:rPr>
              <w:t>建立</w:t>
            </w:r>
            <w:r w:rsidR="00051CA1">
              <w:t>与数据库表的映射</w:t>
            </w:r>
          </w:p>
        </w:tc>
      </w:tr>
      <w:tr w:rsidR="00051CA1" w14:paraId="1ABD4937" w14:textId="77777777" w:rsidTr="00F00C8A">
        <w:tc>
          <w:tcPr>
            <w:tcW w:w="2700" w:type="dxa"/>
          </w:tcPr>
          <w:p w14:paraId="2D8C6F3A" w14:textId="43ACD62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Dao.java</w:t>
            </w:r>
          </w:p>
        </w:tc>
        <w:tc>
          <w:tcPr>
            <w:tcW w:w="3150" w:type="dxa"/>
          </w:tcPr>
          <w:p w14:paraId="7F93CDDF" w14:textId="77777777" w:rsidR="00051CA1" w:rsidRPr="00751FD6" w:rsidRDefault="00051CA1" w:rsidP="00F00C8A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644DE0FD" w14:textId="7D5C8030" w:rsidR="00051CA1" w:rsidRDefault="00C865D7" w:rsidP="00F00C8A">
            <w:pPr>
              <w:pStyle w:val="NoSpacing"/>
            </w:pPr>
            <w:r>
              <w:rPr>
                <w:rFonts w:hint="eastAsia"/>
              </w:rPr>
              <w:t>菜品</w:t>
            </w:r>
            <w:r w:rsidR="00051CA1">
              <w:t>对象的数据库访问层</w:t>
            </w:r>
            <w:r w:rsidR="00051CA1">
              <w:rPr>
                <w:rFonts w:hint="eastAsia"/>
              </w:rPr>
              <w:t>，</w:t>
            </w:r>
            <w:r w:rsidR="00051CA1">
              <w:t>用于数据库</w:t>
            </w:r>
            <w:r w:rsidR="00051CA1">
              <w:t>CRUD</w:t>
            </w:r>
            <w:r w:rsidR="00051CA1">
              <w:t>以及查询的调用</w:t>
            </w:r>
          </w:p>
        </w:tc>
      </w:tr>
      <w:tr w:rsidR="00051CA1" w14:paraId="584562F2" w14:textId="77777777" w:rsidTr="00F00C8A">
        <w:tc>
          <w:tcPr>
            <w:tcW w:w="2700" w:type="dxa"/>
          </w:tcPr>
          <w:p w14:paraId="6AAE8DC2" w14:textId="7CBAFC6C" w:rsidR="00051CA1" w:rsidRPr="00E159A1" w:rsidRDefault="00C865D7" w:rsidP="00F00C8A">
            <w:pPr>
              <w:pStyle w:val="NoSpacing"/>
            </w:pPr>
            <w:r>
              <w:t>Dish</w:t>
            </w:r>
            <w:r w:rsidR="00051CA1">
              <w:t>Service.java</w:t>
            </w:r>
          </w:p>
        </w:tc>
        <w:tc>
          <w:tcPr>
            <w:tcW w:w="3150" w:type="dxa"/>
          </w:tcPr>
          <w:p w14:paraId="45812FF5" w14:textId="77777777" w:rsidR="00051CA1" w:rsidRPr="00751FD6" w:rsidRDefault="00051CA1" w:rsidP="00F00C8A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081993BD" w14:textId="60AEADD1" w:rsidR="00051CA1" w:rsidRDefault="00051CA1" w:rsidP="00F00C8A">
            <w:pPr>
              <w:pStyle w:val="NoSpacing"/>
            </w:pPr>
            <w:r>
              <w:rPr>
                <w:rFonts w:hint="eastAsia"/>
              </w:rPr>
              <w:t>对</w:t>
            </w:r>
            <w:r w:rsidR="00C865D7">
              <w:rPr>
                <w:rFonts w:hint="eastAsia"/>
              </w:rPr>
              <w:t>菜品</w:t>
            </w:r>
            <w:r>
              <w:t>Dao</w:t>
            </w:r>
            <w:r>
              <w:t>层的业务封装，进行异常处理</w:t>
            </w:r>
          </w:p>
        </w:tc>
      </w:tr>
      <w:tr w:rsidR="00051CA1" w14:paraId="185BF309" w14:textId="77777777" w:rsidTr="00F00C8A">
        <w:tc>
          <w:tcPr>
            <w:tcW w:w="2700" w:type="dxa"/>
          </w:tcPr>
          <w:p w14:paraId="78F1BAF9" w14:textId="679E4621" w:rsidR="00051CA1" w:rsidRPr="00A1451B" w:rsidRDefault="00C865D7" w:rsidP="00F00C8A">
            <w:pPr>
              <w:pStyle w:val="NoSpacing"/>
            </w:pPr>
            <w:r>
              <w:t>Dish</w:t>
            </w:r>
            <w:r w:rsidR="00051CA1">
              <w:t>Resource.java</w:t>
            </w:r>
          </w:p>
        </w:tc>
        <w:tc>
          <w:tcPr>
            <w:tcW w:w="3150" w:type="dxa"/>
          </w:tcPr>
          <w:p w14:paraId="6C9ED339" w14:textId="77777777" w:rsidR="00051CA1" w:rsidRPr="00751FD6" w:rsidRDefault="00051CA1" w:rsidP="00F00C8A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241A19C9" w14:textId="77777777" w:rsidR="00051CA1" w:rsidRPr="008703D2" w:rsidRDefault="00051CA1" w:rsidP="00F00C8A">
            <w:pPr>
              <w:pStyle w:val="NoSpacing"/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3C57BE8F" w14:textId="77777777" w:rsidR="00051CA1" w:rsidRPr="00051CA1" w:rsidRDefault="00051CA1" w:rsidP="00051CA1"/>
    <w:p w14:paraId="4087F66D" w14:textId="3B0586FE" w:rsidR="004E1DE9" w:rsidRDefault="004E1DE9" w:rsidP="00526E57">
      <w:pPr>
        <w:pStyle w:val="Heading3"/>
      </w:pPr>
      <w:bookmarkStart w:id="61" w:name="_Toc410319374"/>
      <w:r>
        <w:rPr>
          <w:rFonts w:hint="eastAsia"/>
        </w:rPr>
        <w:lastRenderedPageBreak/>
        <w:t>类图</w:t>
      </w:r>
      <w:bookmarkEnd w:id="61"/>
    </w:p>
    <w:p w14:paraId="304FC457" w14:textId="5083E9EF" w:rsidR="007B440F" w:rsidRPr="007B440F" w:rsidRDefault="006F3C61" w:rsidP="006F3C61">
      <w:pPr>
        <w:pStyle w:val="NoSpacing"/>
        <w:jc w:val="center"/>
      </w:pPr>
      <w:r>
        <w:object w:dxaOrig="8506" w:dyaOrig="5175" w14:anchorId="64BA0CA4">
          <v:shape id="_x0000_i1031" type="#_x0000_t75" style="width:425.1pt;height:258.6pt" o:ole="">
            <v:imagedata r:id="rId70" o:title=""/>
          </v:shape>
          <o:OLEObject Type="Embed" ProgID="Visio.Drawing.15" ShapeID="_x0000_i1031" DrawAspect="Content" ObjectID="_1484142226" r:id="rId71"/>
        </w:object>
      </w:r>
    </w:p>
    <w:p w14:paraId="5E189E7B" w14:textId="37BC7D8D" w:rsidR="004E1DE9" w:rsidRDefault="004E1DE9" w:rsidP="00526E57">
      <w:pPr>
        <w:pStyle w:val="Heading3"/>
      </w:pPr>
      <w:bookmarkStart w:id="62" w:name="_Toc410319375"/>
      <w:r>
        <w:rPr>
          <w:rFonts w:hint="eastAsia"/>
        </w:rPr>
        <w:t>配置</w:t>
      </w:r>
      <w:r>
        <w:t>文件说明</w:t>
      </w:r>
      <w:bookmarkEnd w:id="62"/>
    </w:p>
    <w:p w14:paraId="222BEBAF" w14:textId="66DF7C02" w:rsidR="006F3C61" w:rsidRDefault="006F3C61" w:rsidP="006F3C61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Dish.java</w:t>
      </w:r>
      <w:r>
        <w:rPr>
          <w:rFonts w:hint="eastAsia"/>
        </w:rPr>
        <w:t>实体</w:t>
      </w:r>
      <w:r>
        <w:t>类中</w:t>
      </w:r>
    </w:p>
    <w:p w14:paraId="1DFF9ABF" w14:textId="77777777" w:rsidR="006F3C61" w:rsidRDefault="006F3C61" w:rsidP="006F3C61">
      <w:pPr>
        <w:pStyle w:val="CodeText"/>
      </w:pPr>
      <w:r>
        <w:t>@Entity</w:t>
      </w:r>
    </w:p>
    <w:p w14:paraId="71E0442F" w14:textId="77777777" w:rsidR="006F3C61" w:rsidRDefault="006F3C61" w:rsidP="006F3C61">
      <w:pPr>
        <w:pStyle w:val="CodeText"/>
      </w:pPr>
      <w:r>
        <w:t>@Table(name = "t_dish")</w:t>
      </w:r>
    </w:p>
    <w:p w14:paraId="43A4C51F" w14:textId="77777777" w:rsidR="006F3C61" w:rsidRDefault="006F3C61" w:rsidP="006F3C61">
      <w:pPr>
        <w:pStyle w:val="CodeText"/>
      </w:pPr>
      <w:r>
        <w:t>@XmlRootElement</w:t>
      </w:r>
    </w:p>
    <w:p w14:paraId="5BEA174F" w14:textId="48E049B1" w:rsidR="006F3C61" w:rsidRPr="00C901BF" w:rsidRDefault="006F3C61" w:rsidP="006F3C61">
      <w:pPr>
        <w:pStyle w:val="CodeText"/>
      </w:pPr>
      <w:r>
        <w:t xml:space="preserve">public class Dish extends BaseEntity </w:t>
      </w:r>
    </w:p>
    <w:p w14:paraId="522AC2B1" w14:textId="77777777" w:rsidR="006F3C61" w:rsidRDefault="006F3C61" w:rsidP="006F3C61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CD27139" w14:textId="77777777" w:rsidR="006F3C61" w:rsidRPr="006F3C61" w:rsidRDefault="006F3C61" w:rsidP="006F3C61">
      <w:pPr>
        <w:pStyle w:val="CodeText"/>
      </w:pPr>
      <w:r w:rsidRPr="006F3C61">
        <w:t>@Path("/dishes")</w:t>
      </w:r>
    </w:p>
    <w:p w14:paraId="504E5C6A" w14:textId="77777777" w:rsidR="006F3C61" w:rsidRPr="006F3C61" w:rsidRDefault="006F3C61" w:rsidP="006F3C61">
      <w:pPr>
        <w:pStyle w:val="CodeText"/>
      </w:pPr>
      <w:r w:rsidRPr="006F3C61">
        <w:t>public class DishResource extends AbstractBaseResource {</w:t>
      </w:r>
    </w:p>
    <w:p w14:paraId="693C3E00" w14:textId="77777777" w:rsidR="006F3C61" w:rsidRPr="006F3C61" w:rsidRDefault="006F3C61" w:rsidP="006F3C61">
      <w:pPr>
        <w:pStyle w:val="CodeText"/>
      </w:pPr>
    </w:p>
    <w:p w14:paraId="43A8BFE8" w14:textId="77777777" w:rsidR="006F3C61" w:rsidRPr="006F3C61" w:rsidRDefault="006F3C61" w:rsidP="006F3C61">
      <w:pPr>
        <w:pStyle w:val="CodeText"/>
      </w:pPr>
      <w:r w:rsidRPr="006F3C61">
        <w:t xml:space="preserve">    @GET</w:t>
      </w:r>
    </w:p>
    <w:p w14:paraId="3BD6F030" w14:textId="77777777" w:rsidR="006F3C61" w:rsidRPr="006F3C61" w:rsidRDefault="006F3C61" w:rsidP="006F3C61">
      <w:pPr>
        <w:pStyle w:val="CodeText"/>
      </w:pPr>
      <w:r w:rsidRPr="006F3C61">
        <w:t xml:space="preserve">    @Path("/{dishId}")</w:t>
      </w:r>
    </w:p>
    <w:p w14:paraId="3FC93129" w14:textId="77777777" w:rsidR="006F3C61" w:rsidRPr="006F3C61" w:rsidRDefault="006F3C61" w:rsidP="006F3C61">
      <w:pPr>
        <w:pStyle w:val="CodeText"/>
      </w:pPr>
      <w:r w:rsidRPr="006F3C61">
        <w:t xml:space="preserve">    @Produces({ MediaType.APPLICATION_XML, MediaType.APPLICATION_JSON })</w:t>
      </w:r>
    </w:p>
    <w:p w14:paraId="57711411" w14:textId="3DB1909D" w:rsidR="006F3C61" w:rsidRDefault="006F3C61" w:rsidP="006F3C61">
      <w:pPr>
        <w:pStyle w:val="CodeText"/>
        <w:ind w:firstLine="195"/>
      </w:pPr>
      <w:r w:rsidRPr="006F3C61">
        <w:t>public Map&lt;String, DishVO&gt; getDishById(@PathParam("dishId") Integer dishId)</w:t>
      </w:r>
    </w:p>
    <w:p w14:paraId="716EAB61" w14:textId="4CDB9738" w:rsidR="006F3C61" w:rsidRDefault="006F3C61" w:rsidP="006F3C61">
      <w:pPr>
        <w:pStyle w:val="CodeText"/>
        <w:ind w:firstLine="195"/>
      </w:pPr>
      <w:r>
        <w:t>…</w:t>
      </w:r>
    </w:p>
    <w:p w14:paraId="1F4512D1" w14:textId="37EF9CBD" w:rsidR="006F3C61" w:rsidRPr="006F3C61" w:rsidRDefault="006F3C61" w:rsidP="006F3C61">
      <w:pPr>
        <w:pStyle w:val="CodeText"/>
        <w:ind w:firstLine="195"/>
      </w:pPr>
      <w:r>
        <w:t>}</w:t>
      </w:r>
    </w:p>
    <w:p w14:paraId="55296B7B" w14:textId="4C4893C4" w:rsidR="004E1DE9" w:rsidRDefault="004E1DE9" w:rsidP="00526E57">
      <w:pPr>
        <w:pStyle w:val="Heading3"/>
      </w:pPr>
      <w:bookmarkStart w:id="63" w:name="_Toc410319376"/>
      <w:r>
        <w:rPr>
          <w:rFonts w:hint="eastAsia"/>
        </w:rPr>
        <w:t>数据库</w:t>
      </w:r>
      <w:r>
        <w:t>脚本说明</w:t>
      </w:r>
      <w:bookmarkEnd w:id="63"/>
    </w:p>
    <w:p w14:paraId="5760A6FE" w14:textId="77777777" w:rsidR="002A7D15" w:rsidRDefault="002A7D15" w:rsidP="00102650">
      <w:pPr>
        <w:pStyle w:val="CodeText"/>
      </w:pPr>
      <w:r>
        <w:t>-- ----------------------------</w:t>
      </w:r>
    </w:p>
    <w:p w14:paraId="31F34527" w14:textId="77777777" w:rsidR="002A7D15" w:rsidRDefault="002A7D15" w:rsidP="00102650">
      <w:pPr>
        <w:pStyle w:val="CodeText"/>
      </w:pPr>
      <w:r>
        <w:t>-- Table structure for `t_dish`</w:t>
      </w:r>
    </w:p>
    <w:p w14:paraId="5CB0ABB4" w14:textId="77777777" w:rsidR="002A7D15" w:rsidRDefault="002A7D15" w:rsidP="00102650">
      <w:pPr>
        <w:pStyle w:val="CodeText"/>
      </w:pPr>
      <w:r>
        <w:t>-- ----------------------------</w:t>
      </w:r>
    </w:p>
    <w:p w14:paraId="00B7FD9F" w14:textId="77777777" w:rsidR="002A7D15" w:rsidRDefault="002A7D15" w:rsidP="00102650">
      <w:pPr>
        <w:pStyle w:val="CodeText"/>
      </w:pPr>
      <w:r>
        <w:t>DROP TABLE IF EXISTS `t_dish`;</w:t>
      </w:r>
    </w:p>
    <w:p w14:paraId="2D897F73" w14:textId="77777777" w:rsidR="002A7D15" w:rsidRDefault="002A7D15" w:rsidP="00102650">
      <w:pPr>
        <w:pStyle w:val="CodeText"/>
      </w:pPr>
      <w:r>
        <w:t>CREATE TABLE `t_dish` (</w:t>
      </w:r>
    </w:p>
    <w:p w14:paraId="0EEB2B95" w14:textId="77777777" w:rsidR="002A7D15" w:rsidRDefault="002A7D15" w:rsidP="00102650">
      <w:pPr>
        <w:pStyle w:val="CodeText"/>
      </w:pPr>
      <w:r>
        <w:t xml:space="preserve">  `dish_id` int(32) NOT NULL AUTO_INCREMENT,</w:t>
      </w:r>
    </w:p>
    <w:p w14:paraId="6EF3B912" w14:textId="77777777" w:rsidR="002A7D15" w:rsidRDefault="002A7D15" w:rsidP="00102650">
      <w:pPr>
        <w:pStyle w:val="CodeText"/>
      </w:pPr>
      <w:r>
        <w:t xml:space="preserve">  `category_id` int(32) DEFAULT NULL,</w:t>
      </w:r>
    </w:p>
    <w:p w14:paraId="170FEA1B" w14:textId="77777777" w:rsidR="002A7D15" w:rsidRDefault="002A7D15" w:rsidP="00102650">
      <w:pPr>
        <w:pStyle w:val="CodeText"/>
      </w:pPr>
      <w:r>
        <w:t xml:space="preserve">  `dish_name` varchar(128) DEFAULT NULL,</w:t>
      </w:r>
    </w:p>
    <w:p w14:paraId="5894C1BC" w14:textId="77777777" w:rsidR="002A7D15" w:rsidRDefault="002A7D15" w:rsidP="00102650">
      <w:pPr>
        <w:pStyle w:val="CodeText"/>
      </w:pPr>
      <w:r>
        <w:t xml:space="preserve">  `dish_picture` varchar(256) DEFAULT NULL,</w:t>
      </w:r>
    </w:p>
    <w:p w14:paraId="5DD91E6A" w14:textId="77777777" w:rsidR="002A7D15" w:rsidRDefault="002A7D15" w:rsidP="00102650">
      <w:pPr>
        <w:pStyle w:val="CodeText"/>
      </w:pPr>
      <w:r>
        <w:t xml:space="preserve">  `dish_price` float(64,0) DEFAULT NULL,</w:t>
      </w:r>
    </w:p>
    <w:p w14:paraId="6D70AF88" w14:textId="77777777" w:rsidR="002A7D15" w:rsidRDefault="002A7D15" w:rsidP="00102650">
      <w:pPr>
        <w:pStyle w:val="CodeText"/>
      </w:pPr>
      <w:r>
        <w:t xml:space="preserve">  `on_sell` tinyint(1) DEFAULT NULL,</w:t>
      </w:r>
    </w:p>
    <w:p w14:paraId="170AEB3F" w14:textId="77777777" w:rsidR="002A7D15" w:rsidRDefault="002A7D15" w:rsidP="00102650">
      <w:pPr>
        <w:pStyle w:val="CodeText"/>
      </w:pPr>
      <w:r>
        <w:lastRenderedPageBreak/>
        <w:t xml:space="preserve">  `misc` varchar(128) DEFAULT NULL,</w:t>
      </w:r>
    </w:p>
    <w:p w14:paraId="18EF86A9" w14:textId="77777777" w:rsidR="002A7D15" w:rsidRDefault="002A7D15" w:rsidP="00102650">
      <w:pPr>
        <w:pStyle w:val="CodeText"/>
      </w:pPr>
      <w:r>
        <w:t xml:space="preserve">  `create_at` datetime DEFAULT NULL,</w:t>
      </w:r>
    </w:p>
    <w:p w14:paraId="380DD2C4" w14:textId="77777777" w:rsidR="002A7D15" w:rsidRDefault="002A7D15" w:rsidP="00102650">
      <w:pPr>
        <w:pStyle w:val="CodeText"/>
      </w:pPr>
      <w:r>
        <w:t xml:space="preserve">  `update_at` datetime DEFAULT NULL,</w:t>
      </w:r>
    </w:p>
    <w:p w14:paraId="055B8D16" w14:textId="77777777" w:rsidR="002A7D15" w:rsidRDefault="002A7D15" w:rsidP="00102650">
      <w:pPr>
        <w:pStyle w:val="CodeText"/>
      </w:pPr>
      <w:r>
        <w:t xml:space="preserve">  PRIMARY KEY (`dish_id`)</w:t>
      </w:r>
    </w:p>
    <w:p w14:paraId="6E33ECEC" w14:textId="24403D57" w:rsidR="002A7D15" w:rsidRDefault="002A7D15" w:rsidP="00102650">
      <w:pPr>
        <w:pStyle w:val="CodeText"/>
      </w:pPr>
      <w:r>
        <w:t>) ENGINE=InnoDB AUTO_INCREMENT=60 DEFAULT CHARSET=utf8;</w:t>
      </w:r>
    </w:p>
    <w:p w14:paraId="591514FD" w14:textId="77777777" w:rsidR="002A7D15" w:rsidRPr="002A7D15" w:rsidRDefault="002A7D15" w:rsidP="002A7D15"/>
    <w:p w14:paraId="198EC606" w14:textId="1D519B61" w:rsidR="003E3C38" w:rsidRDefault="003E3C38" w:rsidP="0094671E">
      <w:pPr>
        <w:pStyle w:val="Heading2"/>
      </w:pPr>
      <w:bookmarkStart w:id="64" w:name="_Toc410319377"/>
      <w:r>
        <w:rPr>
          <w:rFonts w:hint="eastAsia"/>
        </w:rPr>
        <w:t>获取</w:t>
      </w:r>
      <w:r>
        <w:t>会员信息</w:t>
      </w:r>
      <w:bookmarkEnd w:id="64"/>
    </w:p>
    <w:p w14:paraId="7A7B3955" w14:textId="32EA3BAA" w:rsidR="005B4B0A" w:rsidRDefault="00526E57" w:rsidP="00526E57">
      <w:pPr>
        <w:pStyle w:val="Heading3"/>
        <w:numPr>
          <w:ilvl w:val="2"/>
          <w:numId w:val="12"/>
        </w:numPr>
      </w:pPr>
      <w:r>
        <w:rPr>
          <w:rFonts w:hint="eastAsia"/>
        </w:rPr>
        <w:t>功能</w:t>
      </w:r>
      <w:r>
        <w:t>IPO</w:t>
      </w:r>
      <w:r>
        <w:t>图</w:t>
      </w:r>
    </w:p>
    <w:p w14:paraId="5DD8617E" w14:textId="77777777" w:rsidR="00E548B4" w:rsidRDefault="00E548B4" w:rsidP="00E548B4"/>
    <w:p w14:paraId="5DBB76C9" w14:textId="77777777" w:rsidR="00983E84" w:rsidRPr="00E548B4" w:rsidRDefault="00983E84" w:rsidP="00E548B4">
      <w:bookmarkStart w:id="65" w:name="_GoBack"/>
      <w:bookmarkEnd w:id="65"/>
    </w:p>
    <w:p w14:paraId="5EFFB7BB" w14:textId="33152330" w:rsidR="00526E57" w:rsidRDefault="00526E57" w:rsidP="00526E57">
      <w:pPr>
        <w:pStyle w:val="Heading3"/>
      </w:pPr>
      <w:r>
        <w:rPr>
          <w:rFonts w:hint="eastAsia"/>
        </w:rPr>
        <w:t>时序图</w:t>
      </w:r>
    </w:p>
    <w:p w14:paraId="4CF3C02E" w14:textId="7DEBECAE" w:rsidR="00526E57" w:rsidRDefault="00526E57" w:rsidP="00526E57">
      <w:pPr>
        <w:pStyle w:val="Heading3"/>
      </w:pPr>
      <w:r>
        <w:rPr>
          <w:rFonts w:hint="eastAsia"/>
        </w:rPr>
        <w:t>算法</w:t>
      </w:r>
      <w:r>
        <w:t>描述</w:t>
      </w:r>
    </w:p>
    <w:p w14:paraId="5EE3B94F" w14:textId="45C5A35B" w:rsidR="00526E57" w:rsidRDefault="00526E57" w:rsidP="00526E57">
      <w:pPr>
        <w:pStyle w:val="Heading3"/>
      </w:pPr>
      <w:r>
        <w:rPr>
          <w:rFonts w:hint="eastAsia"/>
        </w:rPr>
        <w:t>代码</w:t>
      </w:r>
      <w:r>
        <w:t>构成</w:t>
      </w:r>
    </w:p>
    <w:p w14:paraId="4A18ACDB" w14:textId="2FAC1C62" w:rsidR="00526E57" w:rsidRDefault="00526E57" w:rsidP="00526E57">
      <w:pPr>
        <w:pStyle w:val="Heading3"/>
      </w:pPr>
      <w:r>
        <w:rPr>
          <w:rFonts w:hint="eastAsia"/>
        </w:rPr>
        <w:t>类图</w:t>
      </w:r>
    </w:p>
    <w:p w14:paraId="78C9B8BC" w14:textId="3124978C" w:rsidR="00526E57" w:rsidRDefault="00526E57" w:rsidP="00526E57">
      <w:pPr>
        <w:pStyle w:val="Heading3"/>
      </w:pPr>
      <w:r>
        <w:rPr>
          <w:rFonts w:hint="eastAsia"/>
        </w:rPr>
        <w:t>配置</w:t>
      </w:r>
      <w:r>
        <w:t>文件说明</w:t>
      </w:r>
    </w:p>
    <w:p w14:paraId="63D69ED6" w14:textId="51190479" w:rsidR="00526E57" w:rsidRPr="00526E57" w:rsidRDefault="00526E57" w:rsidP="00526E57">
      <w:pPr>
        <w:pStyle w:val="Heading3"/>
      </w:pPr>
      <w:r>
        <w:rPr>
          <w:rFonts w:hint="eastAsia"/>
        </w:rPr>
        <w:t>数据库</w:t>
      </w:r>
      <w:r>
        <w:t>脚本说明</w:t>
      </w:r>
    </w:p>
    <w:p w14:paraId="41CD488A" w14:textId="77777777" w:rsidR="00C2774E" w:rsidRDefault="00C2774E" w:rsidP="0094671E">
      <w:pPr>
        <w:pStyle w:val="Heading2"/>
      </w:pPr>
      <w:bookmarkStart w:id="66" w:name="_Toc410319378"/>
      <w:r>
        <w:rPr>
          <w:rFonts w:hint="eastAsia"/>
        </w:rPr>
        <w:t>浏览</w:t>
      </w:r>
      <w:r>
        <w:t>会员订单历史</w:t>
      </w:r>
      <w:bookmarkEnd w:id="66"/>
    </w:p>
    <w:p w14:paraId="196B3B43" w14:textId="77777777" w:rsidR="00C2774E" w:rsidRPr="00C2774E" w:rsidRDefault="00C2774E" w:rsidP="00C2774E"/>
    <w:p w14:paraId="48CC6B37" w14:textId="77777777" w:rsidR="00AB5E10" w:rsidRDefault="00AB5E10" w:rsidP="007E398D"/>
    <w:p w14:paraId="4FB53631" w14:textId="0C8F378E" w:rsidR="009112F4" w:rsidRDefault="001551AB" w:rsidP="009112F4">
      <w:pPr>
        <w:pStyle w:val="Heading1"/>
      </w:pPr>
      <w:bookmarkStart w:id="67" w:name="_Toc410319379"/>
      <w:r>
        <w:rPr>
          <w:rFonts w:hint="eastAsia"/>
        </w:rPr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67"/>
    </w:p>
    <w:p w14:paraId="7DB54DBA" w14:textId="75ECE092" w:rsidR="009112F4" w:rsidRDefault="009112F4" w:rsidP="0094671E">
      <w:pPr>
        <w:pStyle w:val="Heading2"/>
      </w:pPr>
      <w:bookmarkStart w:id="68" w:name="_Toc410319380"/>
      <w:r>
        <w:rPr>
          <w:rFonts w:hint="eastAsia"/>
        </w:rPr>
        <w:t>用户登录</w:t>
      </w:r>
      <w:bookmarkEnd w:id="68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35CEE0BB" w:rsidR="00906EA1" w:rsidRDefault="00906EA1" w:rsidP="00526E57">
      <w:pPr>
        <w:pStyle w:val="Heading3"/>
      </w:pPr>
      <w:bookmarkStart w:id="69" w:name="_Toc410072077"/>
      <w:bookmarkStart w:id="70" w:name="_Toc410072148"/>
      <w:bookmarkStart w:id="71" w:name="_Toc410147283"/>
      <w:bookmarkStart w:id="72" w:name="_Toc410149683"/>
      <w:bookmarkStart w:id="73" w:name="_Toc410149828"/>
      <w:bookmarkStart w:id="74" w:name="_Toc410149895"/>
      <w:bookmarkStart w:id="75" w:name="_Toc410319381"/>
      <w:bookmarkStart w:id="76" w:name="_Toc410149684"/>
      <w:bookmarkStart w:id="77" w:name="_Toc410149829"/>
      <w:bookmarkStart w:id="78" w:name="_Toc410149896"/>
      <w:bookmarkStart w:id="79" w:name="_Toc410319382"/>
      <w:bookmarkStart w:id="80" w:name="_Toc410149897"/>
      <w:bookmarkStart w:id="81" w:name="_Toc410319383"/>
      <w:bookmarkStart w:id="82" w:name="_Toc410319384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r>
        <w:rPr>
          <w:rFonts w:hint="eastAsia"/>
        </w:rPr>
        <w:t>功能</w:t>
      </w:r>
      <w:r>
        <w:t>IPO</w:t>
      </w:r>
      <w:r>
        <w:t>图</w:t>
      </w:r>
      <w:bookmarkEnd w:id="82"/>
    </w:p>
    <w:p w14:paraId="6137B893" w14:textId="7F6D8B0C" w:rsidR="00720C1D" w:rsidRPr="00720C1D" w:rsidRDefault="00957716" w:rsidP="00720C1D">
      <w:r>
        <w:object w:dxaOrig="6855" w:dyaOrig="3705" w14:anchorId="3F24BCD8">
          <v:shape id="_x0000_i1032" type="#_x0000_t75" style="width:343.3pt;height:185.45pt" o:ole="">
            <v:imagedata r:id="rId72" o:title=""/>
          </v:shape>
          <o:OLEObject Type="Embed" ProgID="Visio.Drawing.15" ShapeID="_x0000_i1032" DrawAspect="Content" ObjectID="_1484142227" r:id="rId73"/>
        </w:object>
      </w:r>
    </w:p>
    <w:p w14:paraId="1FA18D55" w14:textId="7EF544CD" w:rsidR="004C7652" w:rsidRDefault="004C7652" w:rsidP="00526E57">
      <w:pPr>
        <w:pStyle w:val="Heading3"/>
      </w:pPr>
      <w:bookmarkStart w:id="83" w:name="_Toc410319385"/>
      <w:r>
        <w:rPr>
          <w:rFonts w:hint="eastAsia"/>
        </w:rPr>
        <w:lastRenderedPageBreak/>
        <w:t>时序图</w:t>
      </w:r>
      <w:bookmarkEnd w:id="83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33" type="#_x0000_t75" style="width:436.05pt;height:197pt" o:ole="">
            <v:imagedata r:id="rId74" o:title=""/>
          </v:shape>
          <o:OLEObject Type="Embed" ProgID="Visio.Drawing.15" ShapeID="_x0000_i1033" DrawAspect="Content" ObjectID="_1484142228" r:id="rId75"/>
        </w:object>
      </w:r>
    </w:p>
    <w:p w14:paraId="13B7CAA0" w14:textId="2DCF6FDA" w:rsidR="004C7652" w:rsidRDefault="00DE1973" w:rsidP="00526E57">
      <w:pPr>
        <w:pStyle w:val="Heading3"/>
      </w:pPr>
      <w:bookmarkStart w:id="84" w:name="_Toc410319386"/>
      <w:r>
        <w:rPr>
          <w:rFonts w:hint="eastAsia"/>
        </w:rPr>
        <w:t>算法</w:t>
      </w:r>
      <w:r>
        <w:t>描述</w:t>
      </w:r>
      <w:bookmarkEnd w:id="84"/>
    </w:p>
    <w:p w14:paraId="68ACDD42" w14:textId="7C0FAEEB" w:rsidR="00D10167" w:rsidRDefault="00B70034" w:rsidP="00B70034">
      <w:pPr>
        <w:ind w:firstLine="0"/>
      </w:pPr>
      <w:r>
        <w:t>N/A</w:t>
      </w:r>
    </w:p>
    <w:p w14:paraId="4AB122FD" w14:textId="77777777" w:rsidR="00D10167" w:rsidRPr="00957716" w:rsidRDefault="00D10167" w:rsidP="00957716"/>
    <w:p w14:paraId="4C0CC0F7" w14:textId="73A5EE8F" w:rsidR="007A4645" w:rsidRDefault="009112F4" w:rsidP="00526E57">
      <w:pPr>
        <w:pStyle w:val="Heading3"/>
      </w:pPr>
      <w:bookmarkStart w:id="85" w:name="_Toc410319387"/>
      <w:r>
        <w:rPr>
          <w:rFonts w:hint="eastAsia"/>
        </w:rPr>
        <w:t>代码</w:t>
      </w:r>
      <w:r>
        <w:t>构成</w:t>
      </w:r>
      <w:bookmarkEnd w:id="85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6CC1FBE4" w14:textId="3DC179D4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7117988F" w14:textId="1BA2EADD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Pr="00E659A3">
              <w:rPr>
                <w:rFonts w:hint="eastAsia"/>
              </w:rPr>
              <w:t>类</w:t>
            </w:r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75F1146A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</w:t>
            </w:r>
            <w:r w:rsidR="00551A18">
              <w:rPr>
                <w:rFonts w:hint="eastAsia"/>
              </w:rPr>
              <w:t>父</w:t>
            </w:r>
            <w:r w:rsidR="00551A18" w:rsidRPr="00E659A3">
              <w:rPr>
                <w:rFonts w:hint="eastAsia"/>
              </w:rPr>
              <w:t>类</w:t>
            </w:r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lastRenderedPageBreak/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lastRenderedPageBreak/>
              <w:t>\java\com\innovaee\eorder\module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lastRenderedPageBreak/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lastRenderedPageBreak/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1FE48297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</w:t>
            </w:r>
            <w:r w:rsidR="005541EC">
              <w:rPr>
                <w:rFonts w:hint="eastAsia"/>
              </w:rPr>
              <w:t>父</w:t>
            </w:r>
            <w:r w:rsidR="005541EC" w:rsidRPr="00E659A3">
              <w:rPr>
                <w:rFonts w:hint="eastAsia"/>
              </w:rPr>
              <w:t>类</w:t>
            </w:r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526E57">
      <w:pPr>
        <w:pStyle w:val="Heading3"/>
      </w:pPr>
      <w:bookmarkStart w:id="86" w:name="_Toc410319388"/>
      <w:r>
        <w:rPr>
          <w:rFonts w:hint="eastAsia"/>
        </w:rPr>
        <w:t>类图</w:t>
      </w:r>
      <w:bookmarkEnd w:id="86"/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526E57">
      <w:pPr>
        <w:pStyle w:val="Heading3"/>
      </w:pPr>
      <w:bookmarkStart w:id="87" w:name="_Toc410319389"/>
      <w:r>
        <w:rPr>
          <w:rFonts w:hint="eastAsia"/>
        </w:rPr>
        <w:t>配置</w:t>
      </w:r>
      <w:r>
        <w:t>文件说明</w:t>
      </w:r>
      <w:bookmarkEnd w:id="87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5541EC" w:rsidRDefault="00D10167" w:rsidP="005541EC">
      <w:pPr>
        <w:pStyle w:val="CodeText"/>
      </w:pPr>
      <w:r w:rsidRPr="005541EC">
        <w:t>&lt;struts&gt;</w:t>
      </w:r>
    </w:p>
    <w:p w14:paraId="6248C714" w14:textId="77777777" w:rsidR="00D10167" w:rsidRPr="005541EC" w:rsidRDefault="00D10167" w:rsidP="005541EC">
      <w:pPr>
        <w:pStyle w:val="CodeText"/>
      </w:pPr>
      <w:r w:rsidRPr="005541EC">
        <w:tab/>
        <w:t>&lt;package name="com.innovaee.eorder.web.action.login" namespace="/login"</w:t>
      </w:r>
    </w:p>
    <w:p w14:paraId="1D0A27B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extends="struts-base"&gt;</w:t>
      </w:r>
    </w:p>
    <w:p w14:paraId="29A1EB4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name="login" class="com.innovaee.eorder.web.action.login.LoginAction"</w:t>
      </w:r>
    </w:p>
    <w:p w14:paraId="43CBAFD3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method="login"&gt;</w:t>
      </w:r>
    </w:p>
    <w:p w14:paraId="782511D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name="success"&gt;/pages/login/login.jsp&lt;/result&gt;</w:t>
      </w:r>
    </w:p>
    <w:p w14:paraId="412B0774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2AC9C196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&lt;action name="doLogin" class="com.innovaee.eorder.web.action.login.LoginAction"</w:t>
      </w:r>
    </w:p>
    <w:p w14:paraId="1914662B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method="doLogin"&gt;</w:t>
      </w:r>
    </w:p>
    <w:p w14:paraId="3EA04ED2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</w:r>
      <w:r w:rsidRPr="005541EC">
        <w:tab/>
        <w:t>&lt;result type="redirect"&gt;../user/doUser.action&lt;/result&gt;</w:t>
      </w:r>
    </w:p>
    <w:p w14:paraId="26FCA7E8" w14:textId="77777777" w:rsidR="00D10167" w:rsidRPr="005541EC" w:rsidRDefault="00D10167" w:rsidP="005541EC">
      <w:pPr>
        <w:pStyle w:val="CodeText"/>
      </w:pPr>
      <w:r w:rsidRPr="005541EC">
        <w:tab/>
      </w:r>
      <w:r w:rsidRPr="005541EC">
        <w:tab/>
        <w:t>&lt;/action&gt;</w:t>
      </w:r>
    </w:p>
    <w:p w14:paraId="45C22C0C" w14:textId="77777777" w:rsidR="00D10167" w:rsidRPr="005541EC" w:rsidRDefault="00D10167" w:rsidP="005541EC">
      <w:pPr>
        <w:pStyle w:val="CodeText"/>
      </w:pPr>
      <w:r w:rsidRPr="005541EC">
        <w:tab/>
        <w:t>&lt;/package&gt;</w:t>
      </w:r>
    </w:p>
    <w:p w14:paraId="4520AE1D" w14:textId="77777777" w:rsidR="00D10167" w:rsidRPr="005541EC" w:rsidRDefault="00D10167" w:rsidP="005541EC">
      <w:pPr>
        <w:pStyle w:val="CodeText"/>
      </w:pPr>
      <w:r w:rsidRPr="005541EC"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lastRenderedPageBreak/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lastRenderedPageBreak/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7876217C" w:rsidR="00D10167" w:rsidRPr="00D10167" w:rsidRDefault="00D10167" w:rsidP="00526E57">
      <w:pPr>
        <w:pStyle w:val="Heading3"/>
      </w:pPr>
      <w:bookmarkStart w:id="88" w:name="_Toc410319390"/>
      <w:r>
        <w:rPr>
          <w:rFonts w:hint="eastAsia"/>
        </w:rPr>
        <w:t>数据库</w:t>
      </w:r>
      <w:r>
        <w:t>脚本说明</w:t>
      </w:r>
      <w:bookmarkEnd w:id="88"/>
    </w:p>
    <w:p w14:paraId="004E8B0A" w14:textId="0C2541D5" w:rsidR="004C7652" w:rsidRPr="004C7652" w:rsidRDefault="004C7652" w:rsidP="00B854D4">
      <w:bookmarkStart w:id="89" w:name="_Toc407804569"/>
      <w:bookmarkStart w:id="90" w:name="_Toc408404982"/>
      <w:bookmarkStart w:id="91" w:name="_Toc408845541"/>
      <w:bookmarkStart w:id="92" w:name="_Toc408845599"/>
      <w:bookmarkStart w:id="93" w:name="_Toc410072089"/>
      <w:bookmarkStart w:id="94" w:name="_Toc410072160"/>
      <w:bookmarkStart w:id="95" w:name="_Toc410147292"/>
      <w:bookmarkStart w:id="96" w:name="_Toc410149693"/>
      <w:bookmarkStart w:id="97" w:name="_Toc410149837"/>
      <w:bookmarkStart w:id="98" w:name="_Toc410149905"/>
      <w:bookmarkStart w:id="99" w:name="_Toc410319391"/>
      <w:bookmarkStart w:id="100" w:name="_Toc410072099"/>
      <w:bookmarkStart w:id="101" w:name="_Toc410072170"/>
      <w:bookmarkStart w:id="102" w:name="_Toc410147302"/>
      <w:bookmarkStart w:id="103" w:name="_Toc410149703"/>
      <w:bookmarkStart w:id="104" w:name="_Toc410149847"/>
      <w:bookmarkStart w:id="105" w:name="_Toc410149915"/>
      <w:bookmarkStart w:id="106" w:name="_Toc410319401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07876A4" w14:textId="77777777" w:rsidR="00B53E67" w:rsidRDefault="00B53E67" w:rsidP="00B53E67">
      <w:pPr>
        <w:pStyle w:val="Heading1"/>
      </w:pPr>
      <w:bookmarkStart w:id="107" w:name="_Toc410319402"/>
      <w:r w:rsidRPr="00C9114B">
        <w:rPr>
          <w:rFonts w:hint="eastAsia"/>
        </w:rPr>
        <w:lastRenderedPageBreak/>
        <w:t>数据库</w:t>
      </w:r>
      <w:r w:rsidRPr="00C9114B">
        <w:t>设计</w:t>
      </w:r>
      <w:bookmarkEnd w:id="107"/>
    </w:p>
    <w:p w14:paraId="56860AE4" w14:textId="22A3CCE4" w:rsidR="00B53E67" w:rsidRPr="00163562" w:rsidRDefault="00B53E67" w:rsidP="0094671E">
      <w:pPr>
        <w:pStyle w:val="Heading2"/>
      </w:pPr>
      <w:bookmarkStart w:id="108" w:name="_Toc410319403"/>
      <w:r w:rsidRPr="00D058DB">
        <w:rPr>
          <w:rFonts w:hint="eastAsia"/>
        </w:rPr>
        <w:t>用户</w:t>
      </w:r>
      <w:r w:rsidRPr="00D058DB">
        <w:t>表</w:t>
      </w:r>
      <w:bookmarkEnd w:id="10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</w:pPr>
      <w:bookmarkStart w:id="109" w:name="_Toc410319404"/>
      <w:r w:rsidRPr="00D058DB">
        <w:rPr>
          <w:rFonts w:hint="eastAsia"/>
        </w:rPr>
        <w:t>角色</w:t>
      </w:r>
      <w:r w:rsidRPr="00D058DB">
        <w:t>表</w:t>
      </w:r>
      <w:bookmarkEnd w:id="10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r w:rsidRPr="006E3408">
              <w:t>role_id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</w:pPr>
      <w:bookmarkStart w:id="110" w:name="_Toc410319405"/>
      <w:r w:rsidRPr="00D058DB">
        <w:rPr>
          <w:rFonts w:hint="eastAsia"/>
        </w:rPr>
        <w:t>功能</w:t>
      </w:r>
      <w:r w:rsidRPr="00D058DB">
        <w:t>表</w:t>
      </w:r>
      <w:bookmarkEnd w:id="110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r w:rsidRPr="006E3408">
              <w:t>function_id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</w:pPr>
      <w:bookmarkStart w:id="111" w:name="_Toc410319406"/>
      <w:r w:rsidRPr="00D058DB">
        <w:rPr>
          <w:rFonts w:hint="eastAsia"/>
        </w:rPr>
        <w:t>用户</w:t>
      </w:r>
      <w:r w:rsidRPr="00D058DB">
        <w:t>角色关联表</w:t>
      </w:r>
      <w:bookmarkEnd w:id="11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</w:pPr>
      <w:bookmarkStart w:id="112" w:name="_Toc410319407"/>
      <w:r w:rsidRPr="00D058DB">
        <w:rPr>
          <w:rFonts w:hint="eastAsia"/>
        </w:rPr>
        <w:t>角色</w:t>
      </w:r>
      <w:r w:rsidRPr="00D058DB">
        <w:t>功能关联表</w:t>
      </w:r>
      <w:bookmarkEnd w:id="11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r w:rsidRPr="00311E3F">
              <w:t>Role_function_id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</w:pPr>
      <w:bookmarkStart w:id="113" w:name="_Toc410319408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13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</w:pPr>
      <w:bookmarkStart w:id="114" w:name="_Toc410319409"/>
      <w:r w:rsidRPr="00D058DB">
        <w:rPr>
          <w:rFonts w:hint="eastAsia"/>
        </w:rPr>
        <w:t>菜品</w:t>
      </w:r>
      <w:r w:rsidRPr="00D058DB">
        <w:t>表</w:t>
      </w:r>
      <w:bookmarkEnd w:id="11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r w:rsidRPr="00311E3F">
              <w:t>dish_id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</w:pPr>
      <w:bookmarkStart w:id="115" w:name="_Toc410319410"/>
      <w:r w:rsidRPr="00D058DB">
        <w:rPr>
          <w:rFonts w:hint="eastAsia"/>
        </w:rPr>
        <w:t>订单</w:t>
      </w:r>
      <w:r w:rsidRPr="00D058DB">
        <w:t>表</w:t>
      </w:r>
      <w:bookmarkEnd w:id="11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</w:pPr>
      <w:bookmarkStart w:id="116" w:name="_Toc410319411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1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item_</w:t>
            </w: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</w:pPr>
      <w:bookmarkStart w:id="117" w:name="_Toc410319412"/>
      <w:r>
        <w:rPr>
          <w:rFonts w:hint="eastAsia"/>
        </w:rPr>
        <w:lastRenderedPageBreak/>
        <w:t>会员</w:t>
      </w:r>
      <w:r>
        <w:t>等级</w:t>
      </w:r>
      <w:r w:rsidRPr="00D058DB">
        <w:t>表</w:t>
      </w:r>
      <w:bookmarkEnd w:id="11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r>
              <w:t>level_id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18" w:name="_Toc410319413"/>
      <w:r>
        <w:t>Web-Service</w:t>
      </w:r>
      <w:r>
        <w:rPr>
          <w:rFonts w:hint="eastAsia"/>
        </w:rPr>
        <w:t>接口</w:t>
      </w:r>
      <w:r>
        <w:t>协议</w:t>
      </w:r>
      <w:bookmarkEnd w:id="118"/>
    </w:p>
    <w:p w14:paraId="7057C556" w14:textId="17BC1129" w:rsidR="00C378D4" w:rsidRDefault="00C378D4" w:rsidP="0094671E">
      <w:pPr>
        <w:pStyle w:val="Heading2"/>
      </w:pPr>
      <w:bookmarkStart w:id="119" w:name="_Toc408845562"/>
      <w:bookmarkStart w:id="120" w:name="_Toc408845620"/>
      <w:bookmarkStart w:id="121" w:name="_Toc410072112"/>
      <w:bookmarkStart w:id="122" w:name="_Toc410072183"/>
      <w:bookmarkStart w:id="123" w:name="_Toc410147316"/>
      <w:bookmarkStart w:id="124" w:name="_Toc407458596"/>
      <w:bookmarkStart w:id="125" w:name="_Toc408771900"/>
      <w:bookmarkStart w:id="126" w:name="_Toc410319414"/>
      <w:bookmarkStart w:id="127" w:name="_Toc405827637"/>
      <w:bookmarkEnd w:id="119"/>
      <w:bookmarkEnd w:id="120"/>
      <w:bookmarkEnd w:id="121"/>
      <w:bookmarkEnd w:id="122"/>
      <w:bookmarkEnd w:id="123"/>
      <w:r>
        <w:t>获取</w:t>
      </w:r>
      <w:r>
        <w:rPr>
          <w:rFonts w:hint="eastAsia"/>
        </w:rPr>
        <w:t>用户</w:t>
      </w:r>
      <w:r>
        <w:t>信息</w:t>
      </w:r>
      <w:bookmarkEnd w:id="124"/>
      <w:bookmarkEnd w:id="125"/>
      <w:bookmarkEnd w:id="126"/>
    </w:p>
    <w:p w14:paraId="723A636F" w14:textId="6B1042E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</w:t>
      </w:r>
      <w:r w:rsidR="009618AA">
        <w:t>&lt;cellphone&gt;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r>
              <w:t>userId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</w:pPr>
      <w:bookmarkStart w:id="128" w:name="_Toc407458597"/>
      <w:bookmarkStart w:id="129" w:name="_Toc408771901"/>
      <w:bookmarkStart w:id="130" w:name="_Toc410319415"/>
      <w:r>
        <w:t>获取目前所有分类列表</w:t>
      </w:r>
      <w:bookmarkEnd w:id="127"/>
      <w:bookmarkEnd w:id="128"/>
      <w:bookmarkEnd w:id="129"/>
      <w:bookmarkEnd w:id="130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lastRenderedPageBreak/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r>
              <w:t>categoryId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r>
              <w:t>categoryName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r>
              <w:t>categoryPicture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</w:pPr>
      <w:bookmarkStart w:id="131" w:name="_Toc405827638"/>
      <w:bookmarkStart w:id="132" w:name="_Toc407458598"/>
      <w:bookmarkStart w:id="133" w:name="_Toc408771902"/>
      <w:bookmarkStart w:id="134" w:name="_Toc410319416"/>
      <w:r>
        <w:t>获取某一个分类下面所有菜品列表</w:t>
      </w:r>
      <w:bookmarkEnd w:id="131"/>
      <w:bookmarkEnd w:id="132"/>
      <w:bookmarkEnd w:id="133"/>
      <w:bookmarkEnd w:id="134"/>
    </w:p>
    <w:p w14:paraId="6670D8E5" w14:textId="5B8C0C3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</w:t>
      </w:r>
      <w:r w:rsidR="009618AA">
        <w:t>categories/&lt;categoryId&gt;/dishes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95" w:type="dxa"/>
          </w:tcPr>
          <w:p w14:paraId="01EE87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lastRenderedPageBreak/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318A243B" w14:textId="26BA9A95" w:rsidR="00D823A3" w:rsidRDefault="00D823A3" w:rsidP="00D823A3">
      <w:pPr>
        <w:pStyle w:val="Heading2"/>
      </w:pPr>
      <w:bookmarkStart w:id="135" w:name="_Toc405827639"/>
      <w:bookmarkStart w:id="136" w:name="_Toc407458599"/>
      <w:bookmarkStart w:id="137" w:name="_Toc408771903"/>
      <w:bookmarkStart w:id="138" w:name="_Toc410319417"/>
      <w:r>
        <w:rPr>
          <w:rFonts w:hint="eastAsia"/>
        </w:rPr>
        <w:t>获取菜品详情</w:t>
      </w:r>
    </w:p>
    <w:p w14:paraId="5CB889CF" w14:textId="66CF25BD" w:rsidR="00D823A3" w:rsidRDefault="00D823A3" w:rsidP="00D823A3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dishes/&lt;dishId&gt;</w:t>
      </w:r>
    </w:p>
    <w:p w14:paraId="2E8BBA85" w14:textId="77777777" w:rsidR="00D823A3" w:rsidRDefault="00D823A3" w:rsidP="00D823A3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417F3E82" w14:textId="77777777" w:rsidR="00D823A3" w:rsidRDefault="00D823A3" w:rsidP="00D823A3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p w14:paraId="5FC91195" w14:textId="77777777" w:rsidR="00D823A3" w:rsidRPr="00D823A3" w:rsidRDefault="00D823A3" w:rsidP="00D823A3"/>
    <w:p w14:paraId="6B8D0A2C" w14:textId="77777777" w:rsidR="00C378D4" w:rsidRDefault="00C378D4" w:rsidP="0094671E">
      <w:pPr>
        <w:pStyle w:val="Heading2"/>
      </w:pPr>
      <w:r>
        <w:t>查询某个会员的历史订餐记录</w:t>
      </w:r>
      <w:bookmarkEnd w:id="135"/>
      <w:bookmarkEnd w:id="136"/>
      <w:bookmarkEnd w:id="137"/>
      <w:bookmarkEnd w:id="138"/>
    </w:p>
    <w:p w14:paraId="1CCC33D2" w14:textId="1D70B3ED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</w:t>
      </w:r>
      <w:r w:rsidR="00BD7D95">
        <w:t>users/&lt;cellphone&gt;/orders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495" w:type="dxa"/>
          </w:tcPr>
          <w:p w14:paraId="49B15DC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</w:pPr>
      <w:bookmarkStart w:id="139" w:name="_Toc405827640"/>
      <w:bookmarkStart w:id="140" w:name="_Toc407458600"/>
      <w:bookmarkStart w:id="141" w:name="_Toc408771904"/>
      <w:bookmarkStart w:id="142" w:name="_Toc410319418"/>
      <w:r>
        <w:t>查询某个订单详情</w:t>
      </w:r>
      <w:bookmarkEnd w:id="139"/>
      <w:bookmarkEnd w:id="140"/>
      <w:bookmarkEnd w:id="141"/>
      <w:bookmarkEnd w:id="142"/>
    </w:p>
    <w:p w14:paraId="6E19D7E2" w14:textId="6660EBE9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</w:t>
      </w:r>
      <w:r w:rsidR="00BD7D95">
        <w:t>orders/&lt;orderId&gt;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lastRenderedPageBreak/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43" w:name="_Toc410319419"/>
      <w:r w:rsidRPr="009642B3">
        <w:rPr>
          <w:rFonts w:hint="eastAsia"/>
        </w:rPr>
        <w:lastRenderedPageBreak/>
        <w:t>附录</w:t>
      </w:r>
      <w:bookmarkEnd w:id="143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EC088A" w14:textId="77777777" w:rsidR="00F75E18" w:rsidRDefault="00F75E18" w:rsidP="00CD1C50">
      <w:r>
        <w:separator/>
      </w:r>
    </w:p>
    <w:p w14:paraId="3C105838" w14:textId="77777777" w:rsidR="00F75E18" w:rsidRDefault="00F75E18" w:rsidP="00CD1C50"/>
  </w:endnote>
  <w:endnote w:type="continuationSeparator" w:id="0">
    <w:p w14:paraId="7BFD2D09" w14:textId="77777777" w:rsidR="00F75E18" w:rsidRDefault="00F75E18" w:rsidP="00CD1C50">
      <w:r>
        <w:continuationSeparator/>
      </w:r>
    </w:p>
    <w:p w14:paraId="3AB5A330" w14:textId="77777777" w:rsidR="00F75E18" w:rsidRDefault="00F75E18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5B4B0A" w:rsidRDefault="005B4B0A" w:rsidP="00CD1C50">
    <w:pPr>
      <w:pStyle w:val="Footer"/>
    </w:pPr>
  </w:p>
  <w:p w14:paraId="23FD368A" w14:textId="77777777" w:rsidR="005B4B0A" w:rsidRDefault="005B4B0A" w:rsidP="00CD1C50">
    <w:pPr>
      <w:pStyle w:val="Footer"/>
    </w:pPr>
  </w:p>
  <w:p w14:paraId="44220467" w14:textId="77777777" w:rsidR="005B4B0A" w:rsidRDefault="005B4B0A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CCDECC" w14:textId="77777777" w:rsidR="00F75E18" w:rsidRDefault="00F75E18" w:rsidP="00CD1C50">
      <w:r>
        <w:separator/>
      </w:r>
    </w:p>
    <w:p w14:paraId="2C8C3D55" w14:textId="77777777" w:rsidR="00F75E18" w:rsidRDefault="00F75E18" w:rsidP="00CD1C50"/>
  </w:footnote>
  <w:footnote w:type="continuationSeparator" w:id="0">
    <w:p w14:paraId="45A34A1A" w14:textId="77777777" w:rsidR="00F75E18" w:rsidRDefault="00F75E18" w:rsidP="00CD1C50">
      <w:r>
        <w:continuationSeparator/>
      </w:r>
    </w:p>
    <w:p w14:paraId="245EA688" w14:textId="77777777" w:rsidR="00F75E18" w:rsidRDefault="00F75E18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5B4B0A" w:rsidRDefault="005B4B0A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5B1131" w14:textId="0DD9E51D" w:rsidR="005B4B0A" w:rsidRDefault="005B4B0A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35B1131" w14:textId="0DD9E51D" w:rsidR="005B4B0A" w:rsidRDefault="005B4B0A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5B4B0A" w:rsidRDefault="005B4B0A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983E84" w:rsidRPr="00983E84">
                            <w:rPr>
                              <w:noProof/>
                              <w:color w:val="FFFFFF" w:themeColor="background1"/>
                            </w:rPr>
                            <w:t>31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619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5B4B0A" w:rsidRDefault="005B4B0A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983E84" w:rsidRPr="00983E84">
                      <w:rPr>
                        <w:noProof/>
                        <w:color w:val="FFFFFF" w:themeColor="background1"/>
                      </w:rPr>
                      <w:t>31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5B4B0A" w:rsidRDefault="005B4B0A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007A897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471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1CA1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28BE"/>
    <w:rsid w:val="000D7D2B"/>
    <w:rsid w:val="000E1225"/>
    <w:rsid w:val="000E14CA"/>
    <w:rsid w:val="000E2307"/>
    <w:rsid w:val="000E46B0"/>
    <w:rsid w:val="000F03F4"/>
    <w:rsid w:val="00102650"/>
    <w:rsid w:val="001029E3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4E2"/>
    <w:rsid w:val="0018662B"/>
    <w:rsid w:val="0019554A"/>
    <w:rsid w:val="00196AFB"/>
    <w:rsid w:val="001979C8"/>
    <w:rsid w:val="001A07DE"/>
    <w:rsid w:val="001A3BA8"/>
    <w:rsid w:val="001A5A8E"/>
    <w:rsid w:val="001B2A94"/>
    <w:rsid w:val="001B5D6B"/>
    <w:rsid w:val="001B6E19"/>
    <w:rsid w:val="001C0009"/>
    <w:rsid w:val="001C0F84"/>
    <w:rsid w:val="001D078E"/>
    <w:rsid w:val="001E18DA"/>
    <w:rsid w:val="001E47BD"/>
    <w:rsid w:val="001E5107"/>
    <w:rsid w:val="001E5229"/>
    <w:rsid w:val="001E689A"/>
    <w:rsid w:val="001F0DE4"/>
    <w:rsid w:val="001F0E5E"/>
    <w:rsid w:val="001F18E9"/>
    <w:rsid w:val="001F2272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A7D15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3957"/>
    <w:rsid w:val="00314AB3"/>
    <w:rsid w:val="0032080C"/>
    <w:rsid w:val="00337B4E"/>
    <w:rsid w:val="00344E65"/>
    <w:rsid w:val="003468A5"/>
    <w:rsid w:val="00353D34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11"/>
    <w:rsid w:val="003C478E"/>
    <w:rsid w:val="003C4BC6"/>
    <w:rsid w:val="003C79EA"/>
    <w:rsid w:val="003D1273"/>
    <w:rsid w:val="003D1FD5"/>
    <w:rsid w:val="003D3C26"/>
    <w:rsid w:val="003D515A"/>
    <w:rsid w:val="003E2705"/>
    <w:rsid w:val="003E3C38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1D2B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018E"/>
    <w:rsid w:val="00476145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07CDB"/>
    <w:rsid w:val="005103B0"/>
    <w:rsid w:val="00511BE8"/>
    <w:rsid w:val="00511EF1"/>
    <w:rsid w:val="00514B48"/>
    <w:rsid w:val="00515176"/>
    <w:rsid w:val="0051705D"/>
    <w:rsid w:val="00521C6A"/>
    <w:rsid w:val="005223DF"/>
    <w:rsid w:val="00525F81"/>
    <w:rsid w:val="00526E57"/>
    <w:rsid w:val="00527ADB"/>
    <w:rsid w:val="00534BCC"/>
    <w:rsid w:val="00536CFA"/>
    <w:rsid w:val="0054319D"/>
    <w:rsid w:val="005437C3"/>
    <w:rsid w:val="005442E7"/>
    <w:rsid w:val="00547F4B"/>
    <w:rsid w:val="00550F11"/>
    <w:rsid w:val="005514EC"/>
    <w:rsid w:val="00551A18"/>
    <w:rsid w:val="00553500"/>
    <w:rsid w:val="005541EC"/>
    <w:rsid w:val="00554523"/>
    <w:rsid w:val="005577C1"/>
    <w:rsid w:val="00563A0B"/>
    <w:rsid w:val="00572E0C"/>
    <w:rsid w:val="0058249C"/>
    <w:rsid w:val="00582D43"/>
    <w:rsid w:val="00593FB1"/>
    <w:rsid w:val="00597982"/>
    <w:rsid w:val="005A2993"/>
    <w:rsid w:val="005A5964"/>
    <w:rsid w:val="005B265C"/>
    <w:rsid w:val="005B378C"/>
    <w:rsid w:val="005B4489"/>
    <w:rsid w:val="005B4B0A"/>
    <w:rsid w:val="005B7242"/>
    <w:rsid w:val="005C0548"/>
    <w:rsid w:val="005C0733"/>
    <w:rsid w:val="005C0C25"/>
    <w:rsid w:val="005C2C10"/>
    <w:rsid w:val="005C2F47"/>
    <w:rsid w:val="005C2F7A"/>
    <w:rsid w:val="005C3423"/>
    <w:rsid w:val="005C4089"/>
    <w:rsid w:val="005C47CD"/>
    <w:rsid w:val="005D0802"/>
    <w:rsid w:val="005D779C"/>
    <w:rsid w:val="005E0D0D"/>
    <w:rsid w:val="005E191C"/>
    <w:rsid w:val="005E22F4"/>
    <w:rsid w:val="005E7787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74BDD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5077"/>
    <w:rsid w:val="006E6DFD"/>
    <w:rsid w:val="006F02C3"/>
    <w:rsid w:val="006F252D"/>
    <w:rsid w:val="006F3C61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1D69"/>
    <w:rsid w:val="0074331B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B440F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955"/>
    <w:rsid w:val="008B1030"/>
    <w:rsid w:val="008B58E9"/>
    <w:rsid w:val="008B735D"/>
    <w:rsid w:val="008C15C6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18AA"/>
    <w:rsid w:val="00965201"/>
    <w:rsid w:val="00973FD9"/>
    <w:rsid w:val="00973FE5"/>
    <w:rsid w:val="009744DE"/>
    <w:rsid w:val="00983E84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087F"/>
    <w:rsid w:val="009C4820"/>
    <w:rsid w:val="009D5621"/>
    <w:rsid w:val="009D7312"/>
    <w:rsid w:val="009E030E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46AB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0C99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DD"/>
    <w:rsid w:val="00B62D17"/>
    <w:rsid w:val="00B6544D"/>
    <w:rsid w:val="00B70034"/>
    <w:rsid w:val="00B71138"/>
    <w:rsid w:val="00B71904"/>
    <w:rsid w:val="00B72972"/>
    <w:rsid w:val="00B8045E"/>
    <w:rsid w:val="00B854D4"/>
    <w:rsid w:val="00B86A55"/>
    <w:rsid w:val="00B9097E"/>
    <w:rsid w:val="00B92F8B"/>
    <w:rsid w:val="00B93C85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D7D95"/>
    <w:rsid w:val="00BE1B6E"/>
    <w:rsid w:val="00BE3BAF"/>
    <w:rsid w:val="00BE65BE"/>
    <w:rsid w:val="00BE752A"/>
    <w:rsid w:val="00BF2AAF"/>
    <w:rsid w:val="00BF513B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655F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5D7"/>
    <w:rsid w:val="00C8670C"/>
    <w:rsid w:val="00C901BF"/>
    <w:rsid w:val="00C9078B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07FEF"/>
    <w:rsid w:val="00D10167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0627"/>
    <w:rsid w:val="00D823A3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4E77"/>
    <w:rsid w:val="00DC6647"/>
    <w:rsid w:val="00DC740F"/>
    <w:rsid w:val="00DD696C"/>
    <w:rsid w:val="00DD76C8"/>
    <w:rsid w:val="00DD7DB9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48B4"/>
    <w:rsid w:val="00E56020"/>
    <w:rsid w:val="00E57300"/>
    <w:rsid w:val="00E574A7"/>
    <w:rsid w:val="00E62ED5"/>
    <w:rsid w:val="00E659A3"/>
    <w:rsid w:val="00E65B23"/>
    <w:rsid w:val="00E65B46"/>
    <w:rsid w:val="00E70AF2"/>
    <w:rsid w:val="00E741EF"/>
    <w:rsid w:val="00E74699"/>
    <w:rsid w:val="00E83437"/>
    <w:rsid w:val="00E84053"/>
    <w:rsid w:val="00E855E4"/>
    <w:rsid w:val="00E85618"/>
    <w:rsid w:val="00E929DF"/>
    <w:rsid w:val="00E92CCB"/>
    <w:rsid w:val="00E96DD4"/>
    <w:rsid w:val="00EA05C5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37BE"/>
    <w:rsid w:val="00ED5720"/>
    <w:rsid w:val="00ED61DA"/>
    <w:rsid w:val="00ED6FEB"/>
    <w:rsid w:val="00EE130B"/>
    <w:rsid w:val="00EE623C"/>
    <w:rsid w:val="00EF37E4"/>
    <w:rsid w:val="00EF4613"/>
    <w:rsid w:val="00F00C8A"/>
    <w:rsid w:val="00F02A82"/>
    <w:rsid w:val="00F136C8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75E18"/>
    <w:rsid w:val="00F80AAE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07CDB"/>
    <w:pPr>
      <w:keepNext/>
      <w:keepLines/>
      <w:numPr>
        <w:ilvl w:val="1"/>
        <w:numId w:val="2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6E57"/>
    <w:pPr>
      <w:keepNext/>
      <w:keepLines/>
      <w:numPr>
        <w:ilvl w:val="2"/>
        <w:numId w:val="1"/>
      </w:numPr>
      <w:spacing w:before="120" w:after="120"/>
      <w:outlineLvl w:val="2"/>
    </w:pPr>
    <w:rPr>
      <w:rFonts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7CDB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526E57"/>
    <w:rPr>
      <w:rFonts w:ascii="Times New Roman" w:eastAsia="楷体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3.vsdx"/><Relationship Id="rId68" Type="http://schemas.openxmlformats.org/officeDocument/2006/relationships/image" Target="media/image46.emf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package" Target="embeddings/Microsoft_Visio_Drawing7.vsdx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5.emf"/><Relationship Id="rId74" Type="http://schemas.openxmlformats.org/officeDocument/2006/relationships/image" Target="media/image49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61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emf"/><Relationship Id="rId65" Type="http://schemas.openxmlformats.org/officeDocument/2006/relationships/package" Target="embeddings/Microsoft_Visio_Drawing4.vsdx"/><Relationship Id="rId73" Type="http://schemas.openxmlformats.org/officeDocument/2006/relationships/package" Target="embeddings/Microsoft_Visio_Drawing8.vsdx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4.emf"/><Relationship Id="rId69" Type="http://schemas.openxmlformats.org/officeDocument/2006/relationships/package" Target="embeddings/Microsoft_Visio_Drawing6.vsdx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72" Type="http://schemas.openxmlformats.org/officeDocument/2006/relationships/image" Target="media/image48.emf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package" Target="embeddings/Microsoft_Visio_Drawing5.vsdx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3.emf"/><Relationship Id="rId70" Type="http://schemas.openxmlformats.org/officeDocument/2006/relationships/image" Target="media/image47.emf"/><Relationship Id="rId75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CA27E9-A063-4D21-8E8C-FD673E1F6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2276</TotalTime>
  <Pages>48</Pages>
  <Words>4098</Words>
  <Characters>23365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27409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677</cp:revision>
  <cp:lastPrinted>2014-12-02T12:48:00Z</cp:lastPrinted>
  <dcterms:created xsi:type="dcterms:W3CDTF">2014-11-19T12:34:00Z</dcterms:created>
  <dcterms:modified xsi:type="dcterms:W3CDTF">2015-01-30T08:57:00Z</dcterms:modified>
</cp:coreProperties>
</file>