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F00C8A" w:rsidRPr="00DE3E4B" w:rsidRDefault="00F00C8A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F00C8A" w:rsidRPr="00DE3E4B" w:rsidRDefault="00F00C8A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F00C8A" w:rsidRPr="00AF53B7" w:rsidRDefault="00F00C8A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01616C0" w14:textId="77777777" w:rsidR="00F00C8A" w:rsidRPr="00AF53B7" w:rsidRDefault="00F00C8A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73AEF8" w14:textId="777C011B" w:rsidR="00F00C8A" w:rsidRPr="00AF53B7" w:rsidRDefault="00F00C8A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F00C8A" w:rsidRPr="00AF53B7" w:rsidRDefault="00F00C8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F00C8A" w:rsidRPr="00AF53B7" w:rsidRDefault="00F00C8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2015-01-30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F00C8A" w:rsidRPr="00AF53B7" w:rsidRDefault="00F00C8A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01616C0" w14:textId="77777777" w:rsidR="00F00C8A" w:rsidRPr="00AF53B7" w:rsidRDefault="00F00C8A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73AEF8" w14:textId="777C011B" w:rsidR="00F00C8A" w:rsidRPr="00AF53B7" w:rsidRDefault="00F00C8A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F00C8A" w:rsidRPr="00AF53B7" w:rsidRDefault="00F00C8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F00C8A" w:rsidRPr="00AF53B7" w:rsidRDefault="00F00C8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caps/>
                              <w:noProof/>
                              <w:szCs w:val="24"/>
                            </w:rPr>
                            <w:t>2015-01-30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proofErr w:type="spellStart"/>
            <w:r>
              <w:rPr>
                <w:rFonts w:hint="eastAsia"/>
              </w:rPr>
              <w:t>Xu</w:t>
            </w:r>
            <w:proofErr w:type="spellEnd"/>
            <w:r>
              <w:rPr>
                <w:rFonts w:hint="eastAsia"/>
              </w:rPr>
              <w:t xml:space="preserve">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proofErr w:type="spellStart"/>
            <w:r>
              <w:rPr>
                <w:rFonts w:hint="eastAsia"/>
              </w:rPr>
              <w:t>Xu</w:t>
            </w:r>
            <w:proofErr w:type="spellEnd"/>
            <w:r>
              <w:rPr>
                <w:rFonts w:hint="eastAsia"/>
              </w:rPr>
              <w:t xml:space="preserve">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proofErr w:type="spellStart"/>
            <w:r>
              <w:rPr>
                <w:rFonts w:hint="eastAsia"/>
              </w:rPr>
              <w:t>Xu</w:t>
            </w:r>
            <w:proofErr w:type="spellEnd"/>
            <w:r>
              <w:rPr>
                <w:rFonts w:hint="eastAsia"/>
              </w:rPr>
              <w:t xml:space="preserve">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</w:t>
            </w:r>
            <w:proofErr w:type="gramStart"/>
            <w:r>
              <w:t>类说明</w:t>
            </w:r>
            <w:proofErr w:type="gramEnd"/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proofErr w:type="spellStart"/>
            <w:r>
              <w:rPr>
                <w:rFonts w:hint="eastAsia"/>
              </w:rPr>
              <w:t>X</w:t>
            </w:r>
            <w:r>
              <w:t>u</w:t>
            </w:r>
            <w:proofErr w:type="spellEnd"/>
            <w:r>
              <w:t xml:space="preserve">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proofErr w:type="spellStart"/>
            <w:r>
              <w:t>Xu</w:t>
            </w:r>
            <w:proofErr w:type="spellEnd"/>
            <w:r>
              <w:t xml:space="preserve">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5B67EAAC" w:rsidR="00C9078B" w:rsidRDefault="00C9078B" w:rsidP="0018166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修改网络</w:t>
            </w:r>
            <w:r>
              <w:t>协议</w:t>
            </w:r>
            <w:r>
              <w:rPr>
                <w:rFonts w:hint="eastAsia"/>
              </w:rPr>
              <w:t>URL</w:t>
            </w:r>
            <w:r>
              <w:t>定义</w:t>
            </w:r>
          </w:p>
        </w:tc>
      </w:tr>
    </w:tbl>
    <w:p w14:paraId="13852621" w14:textId="26AF117C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0E8A59B6" w14:textId="77777777" w:rsidR="00C3655F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6CA04227" w14:textId="77777777" w:rsidR="00C3655F" w:rsidRDefault="00F00C8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文档介绍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B16C45B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文档目的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377D05F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文档范围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8182E8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缩写词列表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87F989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参考内容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87CF554" w14:textId="77777777" w:rsidR="00C3655F" w:rsidRDefault="00F00C8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开发环境配置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DC7B52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JDK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73D088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Eclipse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13BFC7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设置网络代理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B13558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使用空格缩进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585B24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打开代码行号和</w:t>
            </w:r>
            <w:r w:rsidR="00C3655F" w:rsidRPr="009F63D3">
              <w:rPr>
                <w:rStyle w:val="Hyperlink"/>
                <w:noProof/>
              </w:rPr>
              <w:t>80</w:t>
            </w:r>
            <w:r w:rsidR="00C3655F" w:rsidRPr="009F63D3">
              <w:rPr>
                <w:rStyle w:val="Hyperlink"/>
                <w:rFonts w:hint="eastAsia"/>
                <w:noProof/>
              </w:rPr>
              <w:t>字符标尺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CAD5CAE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关闭自动编译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1C94890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修改默认工作区编码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1F1B5D8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Maven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0DA1149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MySQL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8D5F3FE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Tomcat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2FDFBEB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Git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4B61308" w14:textId="77777777" w:rsidR="00C3655F" w:rsidRDefault="00F00C8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项目目录结构说明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04D746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后台管理项目目录结构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CC36933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移动点菜服务项目目录结构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A7C262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导入项目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D9295C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编译项目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314565C" w14:textId="77777777" w:rsidR="00C3655F" w:rsidRDefault="00F00C8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移动点菜模块服务端（</w:t>
            </w:r>
            <w:r w:rsidR="00C3655F" w:rsidRPr="009F63D3">
              <w:rPr>
                <w:rStyle w:val="Hyperlink"/>
                <w:noProof/>
              </w:rPr>
              <w:t>eorder-ws</w:t>
            </w:r>
            <w:r w:rsidR="00C3655F" w:rsidRPr="009F63D3">
              <w:rPr>
                <w:rStyle w:val="Hyperlink"/>
                <w:rFonts w:hint="eastAsia"/>
                <w:noProof/>
              </w:rPr>
              <w:t>）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E41DA24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F5A854C" w14:textId="77777777" w:rsidR="00C3655F" w:rsidRDefault="00F00C8A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EB895DD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A5A36A5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EF3F58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DDFEB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664291E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8A295C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17083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260D03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CDE124" w14:textId="77777777" w:rsidR="00C3655F" w:rsidRDefault="00F00C8A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E42ECA1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87CD26C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7A175D8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8329592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7A0BB0F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35110E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ADC216D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9FB162F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获取会员信息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08EDCC4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浏览会员订单历史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3B84749" w14:textId="77777777" w:rsidR="00C3655F" w:rsidRDefault="00F00C8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权限管理模块</w:t>
            </w:r>
            <w:r w:rsidR="00C3655F" w:rsidRPr="009F63D3">
              <w:rPr>
                <w:rStyle w:val="Hyperlink"/>
                <w:noProof/>
              </w:rPr>
              <w:t xml:space="preserve"> (eorder)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F938D91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用户登录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AAAC98C" w14:textId="77777777" w:rsidR="00C3655F" w:rsidRDefault="00F00C8A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3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502B97B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492714E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111C46F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A99CFC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F82E0A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0AFBD6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C4884" w14:textId="77777777" w:rsidR="00C3655F" w:rsidRDefault="00F00C8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B26A886" w14:textId="77777777" w:rsidR="00C3655F" w:rsidRDefault="00F00C8A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5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51BFBD6" w14:textId="77777777" w:rsidR="00C3655F" w:rsidRDefault="00F00C8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6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D9934CF" w14:textId="77777777" w:rsidR="00C3655F" w:rsidRDefault="00F00C8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7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98BAA89" w14:textId="77777777" w:rsidR="00C3655F" w:rsidRDefault="00F00C8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8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10.1.3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E1A3298" w14:textId="77777777" w:rsidR="00C3655F" w:rsidRDefault="00F00C8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10.1.4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E13CF7B" w14:textId="77777777" w:rsidR="00C3655F" w:rsidRDefault="00F00C8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10.1.5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90B687E" w14:textId="77777777" w:rsidR="00C3655F" w:rsidRDefault="00F00C8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1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10.1.6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5B47633" w14:textId="77777777" w:rsidR="00C3655F" w:rsidRDefault="00F00C8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数据库设计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2766DB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A1C1B8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91615F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5155D3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用户角色关联表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565119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角色功能关联表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7216EE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菜品分类表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DE6830C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3E5459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536D73D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订单条目表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3EC1134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会员等级表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CF41E" w14:textId="77777777" w:rsidR="00C3655F" w:rsidRDefault="00F00C8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noProof/>
              </w:rPr>
              <w:t>Web-Service</w:t>
            </w:r>
            <w:r w:rsidR="00C3655F" w:rsidRPr="009F63D3">
              <w:rPr>
                <w:rStyle w:val="Hyperlink"/>
                <w:rFonts w:hint="eastAsia"/>
                <w:noProof/>
              </w:rPr>
              <w:t>接口协议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0E293E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获取用户信息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1512397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获取目前所有分类列表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0CF1945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09357F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0562EC7" w14:textId="77777777" w:rsidR="00C3655F" w:rsidRDefault="00F00C8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查询某个订单详情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54D5E28" w14:textId="77777777" w:rsidR="00C3655F" w:rsidRDefault="00F00C8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附录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0" w:name="_Toc410319332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0"/>
    </w:p>
    <w:p w14:paraId="4615AE76" w14:textId="13BDB405" w:rsidR="00B53E67" w:rsidRDefault="000906DF" w:rsidP="0094671E">
      <w:pPr>
        <w:pStyle w:val="Heading2"/>
      </w:pPr>
      <w:bookmarkStart w:id="1" w:name="_Toc410319333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1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</w:pPr>
      <w:bookmarkStart w:id="2" w:name="_Toc410319334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2"/>
    </w:p>
    <w:p w14:paraId="096C7B8E" w14:textId="1FCC555B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0C7E0A">
        <w:t>开发环境配置，系统模块详细</w:t>
      </w:r>
      <w:proofErr w:type="gramStart"/>
      <w:r w:rsidR="000C7E0A">
        <w:t>描述做</w:t>
      </w:r>
      <w:proofErr w:type="gramEnd"/>
      <w:r w:rsidR="000C7E0A">
        <w:t>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</w:pPr>
      <w:bookmarkStart w:id="3" w:name="_Toc410319335"/>
      <w:r w:rsidRPr="00C9114B">
        <w:rPr>
          <w:rFonts w:hint="eastAsia"/>
        </w:rPr>
        <w:t>缩写词列表</w:t>
      </w:r>
      <w:bookmarkEnd w:id="3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</w:pPr>
      <w:bookmarkStart w:id="4" w:name="_Toc410319336"/>
      <w:r w:rsidRPr="00C9114B">
        <w:rPr>
          <w:rFonts w:hint="eastAsia"/>
        </w:rPr>
        <w:t>参考内容</w:t>
      </w:r>
      <w:bookmarkEnd w:id="4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5" w:name="_Toc410319337"/>
      <w:r>
        <w:rPr>
          <w:rFonts w:hint="eastAsia"/>
        </w:rPr>
        <w:lastRenderedPageBreak/>
        <w:t>开发</w:t>
      </w:r>
      <w:r>
        <w:t>环境配置</w:t>
      </w:r>
      <w:bookmarkEnd w:id="5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</w:pPr>
      <w:bookmarkStart w:id="6" w:name="_Toc410319338"/>
      <w:r>
        <w:rPr>
          <w:rFonts w:hint="eastAsia"/>
        </w:rPr>
        <w:t>下载</w:t>
      </w:r>
      <w:r>
        <w:t>及安装</w:t>
      </w:r>
      <w:r>
        <w:t>JDK</w:t>
      </w:r>
      <w:bookmarkEnd w:id="6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proofErr w:type="spellStart"/>
      <w:r>
        <w:rPr>
          <w:rFonts w:hint="eastAsia"/>
        </w:rPr>
        <w:t>J</w:t>
      </w:r>
      <w:r>
        <w:t>Rocket</w:t>
      </w:r>
      <w:proofErr w:type="spellEnd"/>
      <w:r>
        <w:rPr>
          <w:rFonts w:hint="eastAsia"/>
        </w:rPr>
        <w:t>；</w:t>
      </w:r>
      <w:r>
        <w:t>另外还有</w:t>
      </w:r>
      <w:proofErr w:type="spellStart"/>
      <w:r>
        <w:t>OpenJDK</w:t>
      </w:r>
      <w:proofErr w:type="spellEnd"/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</w:t>
      </w:r>
      <w:proofErr w:type="gramStart"/>
      <w:r w:rsidRPr="007F5616">
        <w:rPr>
          <w:b/>
        </w:rPr>
        <w:t>exe</w:t>
      </w:r>
      <w:r>
        <w:rPr>
          <w:rFonts w:hint="eastAsia"/>
        </w:rPr>
        <w:t>下载</w:t>
      </w:r>
      <w:proofErr w:type="gramEnd"/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proofErr w:type="gramStart"/>
      <w:r w:rsidRPr="009167AC">
        <w:rPr>
          <w:color w:val="FF0000"/>
        </w:rPr>
        <w:t>截</w:t>
      </w:r>
      <w:proofErr w:type="gramEnd"/>
      <w:r w:rsidRPr="009167AC">
        <w:rPr>
          <w:color w:val="FF0000"/>
        </w:rPr>
        <w:t>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</w:pPr>
      <w:bookmarkStart w:id="7" w:name="_Toc410319339"/>
      <w:r>
        <w:rPr>
          <w:rFonts w:hint="eastAsia"/>
        </w:rPr>
        <w:t>下载</w:t>
      </w:r>
      <w:r>
        <w:t>及安装</w:t>
      </w:r>
      <w:r>
        <w:t>Eclipse</w:t>
      </w:r>
      <w:bookmarkEnd w:id="7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proofErr w:type="spellStart"/>
      <w:r>
        <w:t>JavaEE</w:t>
      </w:r>
      <w:proofErr w:type="spellEnd"/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proofErr w:type="spellStart"/>
      <w:r>
        <w:t>Git</w:t>
      </w:r>
      <w:proofErr w:type="spellEnd"/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507CDB">
      <w:pPr>
        <w:pStyle w:val="Heading3"/>
        <w:numPr>
          <w:ilvl w:val="2"/>
          <w:numId w:val="2"/>
        </w:numPr>
      </w:pPr>
      <w:bookmarkStart w:id="8" w:name="_Toc410319340"/>
      <w:r>
        <w:rPr>
          <w:rFonts w:hint="eastAsia"/>
        </w:rPr>
        <w:lastRenderedPageBreak/>
        <w:t>设置</w:t>
      </w:r>
      <w:r>
        <w:t>网络代理</w:t>
      </w:r>
      <w:bookmarkEnd w:id="8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</w:t>
      </w:r>
      <w:proofErr w:type="gramStart"/>
      <w:r>
        <w:t>勾选要</w:t>
      </w:r>
      <w:proofErr w:type="gramEnd"/>
      <w:r>
        <w:t>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507CDB">
      <w:pPr>
        <w:pStyle w:val="Heading3"/>
        <w:numPr>
          <w:ilvl w:val="2"/>
          <w:numId w:val="2"/>
        </w:numPr>
      </w:pPr>
      <w:bookmarkStart w:id="9" w:name="_Toc410319341"/>
      <w:r>
        <w:rPr>
          <w:rFonts w:hint="eastAsia"/>
        </w:rPr>
        <w:t>使用</w:t>
      </w:r>
      <w:r>
        <w:t>空格缩进</w:t>
      </w:r>
      <w:bookmarkEnd w:id="9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</w:t>
      </w:r>
      <w:proofErr w:type="gramStart"/>
      <w:r w:rsidRPr="00D17A82">
        <w:rPr>
          <w:b/>
        </w:rPr>
        <w:t>xml</w:t>
      </w:r>
      <w:proofErr w:type="gramEnd"/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</w:t>
      </w:r>
      <w:proofErr w:type="gramStart"/>
      <w:r>
        <w:t>拉框值为</w:t>
      </w:r>
      <w:proofErr w:type="gramEnd"/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507CDB">
      <w:pPr>
        <w:pStyle w:val="Heading3"/>
        <w:numPr>
          <w:ilvl w:val="2"/>
          <w:numId w:val="2"/>
        </w:numPr>
      </w:pPr>
      <w:bookmarkStart w:id="10" w:name="_Toc410319342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0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</w:t>
      </w:r>
      <w:proofErr w:type="gramStart"/>
      <w:r>
        <w:t>区显示</w:t>
      </w:r>
      <w:proofErr w:type="gramEnd"/>
      <w:r>
        <w:t>行号有利于调试定位，而</w:t>
      </w:r>
      <w:r>
        <w:t>80</w:t>
      </w:r>
      <w:r>
        <w:t>字符标尺有利于在</w:t>
      </w:r>
      <w:proofErr w:type="gramStart"/>
      <w:r>
        <w:t>编写长</w:t>
      </w:r>
      <w:proofErr w:type="gramEnd"/>
      <w:r>
        <w:t>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</w:t>
      </w:r>
      <w:proofErr w:type="gramStart"/>
      <w:r>
        <w:t>面板中勾选</w:t>
      </w:r>
      <w:proofErr w:type="gramEnd"/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proofErr w:type="gramStart"/>
      <w:r>
        <w:t>勾选</w:t>
      </w:r>
      <w:proofErr w:type="gramEnd"/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507CDB">
      <w:pPr>
        <w:pStyle w:val="Heading3"/>
        <w:numPr>
          <w:ilvl w:val="2"/>
          <w:numId w:val="2"/>
        </w:numPr>
      </w:pPr>
      <w:bookmarkStart w:id="11" w:name="_Toc410319343"/>
      <w:r>
        <w:rPr>
          <w:rFonts w:hint="eastAsia"/>
        </w:rPr>
        <w:lastRenderedPageBreak/>
        <w:t>关闭</w:t>
      </w:r>
      <w:r>
        <w:t>自动编译</w:t>
      </w:r>
      <w:bookmarkEnd w:id="11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507CDB">
      <w:pPr>
        <w:pStyle w:val="Heading3"/>
        <w:numPr>
          <w:ilvl w:val="2"/>
          <w:numId w:val="2"/>
        </w:numPr>
      </w:pPr>
      <w:bookmarkStart w:id="12" w:name="_Toc410319344"/>
      <w:r>
        <w:rPr>
          <w:rFonts w:hint="eastAsia"/>
        </w:rPr>
        <w:t>修改</w:t>
      </w:r>
      <w:r>
        <w:t>默认工作区编码</w:t>
      </w:r>
      <w:bookmarkEnd w:id="12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</w:pPr>
      <w:bookmarkStart w:id="13" w:name="_Toc410319345"/>
      <w:r>
        <w:rPr>
          <w:rFonts w:hint="eastAsia"/>
        </w:rPr>
        <w:t>下载</w:t>
      </w:r>
      <w:r>
        <w:t>及安装</w:t>
      </w:r>
      <w:r>
        <w:t>Maven</w:t>
      </w:r>
      <w:bookmarkEnd w:id="13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r w:rsidR="001864E2">
        <w:fldChar w:fldCharType="begin"/>
      </w:r>
      <w:r w:rsidR="001864E2">
        <w:instrText xml:space="preserve"> HYPERLINK \l "_</w:instrText>
      </w:r>
      <w:r w:rsidR="001864E2">
        <w:instrText>下载及安装</w:instrText>
      </w:r>
      <w:r w:rsidR="001864E2">
        <w:instrText xml:space="preserve">JDK" </w:instrText>
      </w:r>
      <w:r w:rsidR="001864E2">
        <w:fldChar w:fldCharType="separate"/>
      </w:r>
      <w:r w:rsidRPr="00D011C3">
        <w:rPr>
          <w:rStyle w:val="Hyperlink"/>
        </w:rPr>
        <w:t>2.1</w:t>
      </w:r>
      <w:r w:rsidR="001864E2">
        <w:rPr>
          <w:rStyle w:val="Hyperlink"/>
        </w:rPr>
        <w:fldChar w:fldCharType="end"/>
      </w:r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proofErr w:type="spellStart"/>
      <w:r w:rsidRPr="00FA2C53">
        <w:rPr>
          <w:rFonts w:hint="eastAsia"/>
          <w:b/>
        </w:rPr>
        <w:t>mvn</w:t>
      </w:r>
      <w:proofErr w:type="spellEnd"/>
      <w:r w:rsidRPr="00FA2C53">
        <w:rPr>
          <w:rFonts w:hint="eastAsia"/>
          <w:b/>
        </w:rPr>
        <w:t xml:space="preserve">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</w:t>
      </w:r>
      <w:proofErr w:type="spellStart"/>
      <w:r w:rsidRPr="00FA2C53">
        <w:rPr>
          <w:b/>
        </w:rPr>
        <w:t>conf</w:t>
      </w:r>
      <w:proofErr w:type="spellEnd"/>
      <w:r w:rsidRPr="00FA2C53">
        <w:rPr>
          <w:b/>
        </w:rPr>
        <w:t>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localRepository</w:t>
      </w:r>
      <w:proofErr w:type="spellEnd"/>
      <w:r>
        <w:rPr>
          <w:rFonts w:hint="eastAsia"/>
        </w:rPr>
        <w:t>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proofErr w:type="spellStart"/>
      <w:r>
        <w:rPr>
          <w:rFonts w:hint="eastAsia"/>
        </w:rPr>
        <w:t>ip</w:t>
      </w:r>
      <w:proofErr w:type="spellEnd"/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proofErr w:type="spellStart"/>
      <w:r>
        <w:rPr>
          <w:rFonts w:hint="eastAsia"/>
        </w:rPr>
        <w:t>nonProxy</w:t>
      </w:r>
      <w:r>
        <w:t>Hosts</w:t>
      </w:r>
      <w:proofErr w:type="spellEnd"/>
      <w:r>
        <w:t xml:space="preserve">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</w:pPr>
      <w:bookmarkStart w:id="14" w:name="_Toc410319346"/>
      <w:r>
        <w:rPr>
          <w:rFonts w:hint="eastAsia"/>
        </w:rPr>
        <w:t>下载</w:t>
      </w:r>
      <w:r>
        <w:t>及安装</w:t>
      </w:r>
      <w:r>
        <w:t>MySQL</w:t>
      </w:r>
      <w:bookmarkEnd w:id="14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proofErr w:type="spellStart"/>
      <w:r w:rsidRPr="0075525F">
        <w:rPr>
          <w:rFonts w:hint="eastAsia"/>
          <w:b/>
        </w:rPr>
        <w:t>mysql</w:t>
      </w:r>
      <w:proofErr w:type="spellEnd"/>
      <w:r w:rsidRPr="0075525F">
        <w:rPr>
          <w:rFonts w:hint="eastAsia"/>
          <w:b/>
        </w:rPr>
        <w:t xml:space="preserve"> </w:t>
      </w:r>
      <w:r w:rsidRPr="0075525F">
        <w:rPr>
          <w:b/>
        </w:rPr>
        <w:t>–</w:t>
      </w:r>
      <w:proofErr w:type="spellStart"/>
      <w:r w:rsidRPr="0075525F">
        <w:rPr>
          <w:rFonts w:hint="eastAsia"/>
          <w:b/>
        </w:rPr>
        <w:t>hlocalhost</w:t>
      </w:r>
      <w:proofErr w:type="spellEnd"/>
      <w:r w:rsidRPr="0075525F">
        <w:rPr>
          <w:rFonts w:hint="eastAsia"/>
          <w:b/>
        </w:rPr>
        <w:t xml:space="preserve"> </w:t>
      </w:r>
      <w:r w:rsidRPr="0075525F">
        <w:rPr>
          <w:b/>
        </w:rPr>
        <w:t>–</w:t>
      </w:r>
      <w:proofErr w:type="spellStart"/>
      <w:r w:rsidRPr="0075525F">
        <w:rPr>
          <w:b/>
        </w:rPr>
        <w:t>uroot</w:t>
      </w:r>
      <w:proofErr w:type="spellEnd"/>
      <w:r w:rsidRPr="0075525F">
        <w:rPr>
          <w:b/>
        </w:rPr>
        <w:t xml:space="preserve">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</w:pPr>
      <w:bookmarkStart w:id="15" w:name="_Toc410319347"/>
      <w:r>
        <w:rPr>
          <w:rFonts w:hint="eastAsia"/>
        </w:rPr>
        <w:t>下载</w:t>
      </w:r>
      <w:r>
        <w:t>及安装</w:t>
      </w:r>
      <w:r>
        <w:t>Tomcat</w:t>
      </w:r>
      <w:bookmarkEnd w:id="15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r w:rsidR="001864E2">
        <w:fldChar w:fldCharType="begin"/>
      </w:r>
      <w:r w:rsidR="001864E2">
        <w:instrText xml:space="preserve"> HYPERLINK \l "_</w:instrText>
      </w:r>
      <w:r w:rsidR="001864E2">
        <w:instrText>下载及安装</w:instrText>
      </w:r>
      <w:r w:rsidR="001864E2">
        <w:instrText xml:space="preserve">JDK" </w:instrText>
      </w:r>
      <w:r w:rsidR="001864E2">
        <w:fldChar w:fldCharType="separate"/>
      </w:r>
      <w:r w:rsidRPr="00D845BD">
        <w:rPr>
          <w:rStyle w:val="Hyperlink"/>
        </w:rPr>
        <w:t>2.1</w:t>
      </w:r>
      <w:r w:rsidR="001864E2">
        <w:rPr>
          <w:rStyle w:val="Hyperlink"/>
        </w:rPr>
        <w:fldChar w:fldCharType="end"/>
      </w:r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proofErr w:type="gramStart"/>
      <w:r w:rsidRPr="00D845BD">
        <w:rPr>
          <w:rFonts w:hint="eastAsia"/>
          <w:b/>
        </w:rPr>
        <w:t>;%</w:t>
      </w:r>
      <w:proofErr w:type="gramEnd"/>
      <w:r w:rsidRPr="00D845BD">
        <w:rPr>
          <w:rFonts w:hint="eastAsia"/>
          <w:b/>
        </w:rPr>
        <w:t>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</w:pPr>
      <w:bookmarkStart w:id="16" w:name="_Toc410319348"/>
      <w:r>
        <w:rPr>
          <w:rFonts w:hint="eastAsia"/>
        </w:rPr>
        <w:lastRenderedPageBreak/>
        <w:t>下载</w:t>
      </w:r>
      <w:r>
        <w:t>及安装</w:t>
      </w:r>
      <w:proofErr w:type="spellStart"/>
      <w:r>
        <w:t>Git</w:t>
      </w:r>
      <w:bookmarkEnd w:id="16"/>
      <w:proofErr w:type="spellEnd"/>
    </w:p>
    <w:p w14:paraId="09576F44" w14:textId="77777777" w:rsidR="00674748" w:rsidRDefault="00674748" w:rsidP="00674748">
      <w:proofErr w:type="spellStart"/>
      <w:r>
        <w:t>Git</w:t>
      </w:r>
      <w:proofErr w:type="spellEnd"/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proofErr w:type="spellStart"/>
      <w:r>
        <w:t>Git</w:t>
      </w:r>
      <w:proofErr w:type="spellEnd"/>
      <w:r>
        <w:rPr>
          <w:rFonts w:hint="eastAsia"/>
        </w:rPr>
        <w:t>公共</w:t>
      </w:r>
      <w:r>
        <w:t>仓库有</w:t>
      </w:r>
      <w:proofErr w:type="spellStart"/>
      <w:r>
        <w:t>GitHub</w:t>
      </w:r>
      <w:proofErr w:type="spellEnd"/>
      <w:r>
        <w:t>，国内也有</w:t>
      </w:r>
      <w:r>
        <w:t>CSDN Code</w:t>
      </w:r>
      <w:r>
        <w:t>。</w:t>
      </w:r>
      <w:proofErr w:type="spellStart"/>
      <w:r>
        <w:t>Git</w:t>
      </w:r>
      <w:proofErr w:type="spellEnd"/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proofErr w:type="spellStart"/>
      <w:r>
        <w:t>Git</w:t>
      </w:r>
      <w:proofErr w:type="spellEnd"/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proofErr w:type="spellStart"/>
      <w:r>
        <w:t>Git</w:t>
      </w:r>
      <w:proofErr w:type="spellEnd"/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proofErr w:type="spellStart"/>
      <w:r>
        <w:t>Git</w:t>
      </w:r>
      <w:proofErr w:type="spellEnd"/>
      <w:r>
        <w:rPr>
          <w:rFonts w:hint="eastAsia"/>
        </w:rPr>
        <w:t>的</w:t>
      </w:r>
      <w:r>
        <w:t>官方网站可以下载最新版的</w:t>
      </w:r>
      <w:proofErr w:type="spellStart"/>
      <w:r>
        <w:t>Git</w:t>
      </w:r>
      <w:proofErr w:type="spellEnd"/>
      <w:r>
        <w:t xml:space="preserve">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 xml:space="preserve">ise </w:t>
      </w:r>
      <w:proofErr w:type="spellStart"/>
      <w:r>
        <w:t>Git</w:t>
      </w:r>
      <w:proofErr w:type="spellEnd"/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proofErr w:type="spellStart"/>
      <w:r>
        <w:t>Git</w:t>
      </w:r>
      <w:proofErr w:type="spellEnd"/>
      <w:r>
        <w:t>的使用和</w:t>
      </w:r>
      <w:proofErr w:type="spellStart"/>
      <w:r>
        <w:t>Git</w:t>
      </w:r>
      <w:proofErr w:type="spellEnd"/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7" w:name="_Toc410319349"/>
      <w:r>
        <w:rPr>
          <w:rFonts w:hint="eastAsia"/>
        </w:rPr>
        <w:lastRenderedPageBreak/>
        <w:t>项目</w:t>
      </w:r>
      <w:r>
        <w:t>目录结构说明</w:t>
      </w:r>
      <w:bookmarkEnd w:id="17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8" w:name="_Toc410072067"/>
      <w:bookmarkStart w:id="19" w:name="_Toc410072138"/>
      <w:bookmarkStart w:id="20" w:name="_Toc410147274"/>
      <w:bookmarkStart w:id="21" w:name="_Toc410149673"/>
      <w:bookmarkStart w:id="22" w:name="_Toc410149818"/>
      <w:bookmarkStart w:id="23" w:name="_Toc410149885"/>
      <w:bookmarkStart w:id="24" w:name="_Toc410319350"/>
      <w:bookmarkEnd w:id="18"/>
      <w:bookmarkEnd w:id="19"/>
      <w:bookmarkEnd w:id="20"/>
      <w:bookmarkEnd w:id="21"/>
      <w:bookmarkEnd w:id="22"/>
      <w:bookmarkEnd w:id="23"/>
      <w:bookmarkEnd w:id="24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5" w:name="_Toc410072068"/>
      <w:bookmarkStart w:id="26" w:name="_Toc410072139"/>
      <w:bookmarkStart w:id="27" w:name="_Toc410147275"/>
      <w:bookmarkStart w:id="28" w:name="_Toc410149674"/>
      <w:bookmarkStart w:id="29" w:name="_Toc410149819"/>
      <w:bookmarkStart w:id="30" w:name="_Toc410149886"/>
      <w:bookmarkStart w:id="31" w:name="_Toc410319351"/>
      <w:bookmarkEnd w:id="25"/>
      <w:bookmarkEnd w:id="26"/>
      <w:bookmarkEnd w:id="27"/>
      <w:bookmarkEnd w:id="28"/>
      <w:bookmarkEnd w:id="29"/>
      <w:bookmarkEnd w:id="30"/>
      <w:bookmarkEnd w:id="31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2" w:name="_Toc410072069"/>
      <w:bookmarkStart w:id="33" w:name="_Toc410072140"/>
      <w:bookmarkStart w:id="34" w:name="_Toc410147276"/>
      <w:bookmarkStart w:id="35" w:name="_Toc410149675"/>
      <w:bookmarkStart w:id="36" w:name="_Toc410149820"/>
      <w:bookmarkStart w:id="37" w:name="_Toc410149887"/>
      <w:bookmarkStart w:id="38" w:name="_Toc410319352"/>
      <w:bookmarkEnd w:id="32"/>
      <w:bookmarkEnd w:id="33"/>
      <w:bookmarkEnd w:id="34"/>
      <w:bookmarkEnd w:id="35"/>
      <w:bookmarkEnd w:id="36"/>
      <w:bookmarkEnd w:id="37"/>
      <w:bookmarkEnd w:id="38"/>
    </w:p>
    <w:p w14:paraId="5E65C360" w14:textId="114A0A3A" w:rsidR="000E2307" w:rsidRDefault="000E2307" w:rsidP="000E2307">
      <w:pPr>
        <w:pStyle w:val="Heading2"/>
      </w:pPr>
      <w:bookmarkStart w:id="39" w:name="_Toc410319353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39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eorder</w:t>
            </w:r>
            <w:proofErr w:type="spellEnd"/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src</w:t>
            </w:r>
            <w:proofErr w:type="spellEnd"/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</w:t>
            </w:r>
            <w:proofErr w:type="spellStart"/>
            <w:r>
              <w:rPr>
                <w:sz w:val="22"/>
              </w:rPr>
              <w:t>webapp</w:t>
            </w:r>
            <w:proofErr w:type="spellEnd"/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proofErr w:type="gramEnd"/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40" w:name="_Toc410319354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0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eorder-ws</w:t>
            </w:r>
            <w:proofErr w:type="spellEnd"/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src</w:t>
            </w:r>
            <w:proofErr w:type="spellEnd"/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</w:t>
            </w:r>
            <w:proofErr w:type="spellStart"/>
            <w:r>
              <w:rPr>
                <w:sz w:val="22"/>
              </w:rPr>
              <w:t>webapp</w:t>
            </w:r>
            <w:proofErr w:type="spellEnd"/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proofErr w:type="gramEnd"/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41" w:name="_导入项目"/>
      <w:bookmarkStart w:id="42" w:name="_Toc410319355"/>
      <w:bookmarkEnd w:id="41"/>
      <w:r>
        <w:rPr>
          <w:rFonts w:hint="eastAsia"/>
        </w:rPr>
        <w:lastRenderedPageBreak/>
        <w:t>导入</w:t>
      </w:r>
      <w:r>
        <w:t>项目</w:t>
      </w:r>
      <w:bookmarkEnd w:id="42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proofErr w:type="spellStart"/>
      <w:r>
        <w:t>eorder</w:t>
      </w:r>
      <w:proofErr w:type="spellEnd"/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proofErr w:type="spellStart"/>
      <w:r>
        <w:rPr>
          <w:rFonts w:hint="eastAsia"/>
        </w:rPr>
        <w:t>Git</w:t>
      </w:r>
      <w:proofErr w:type="spellEnd"/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</w:t>
      </w:r>
      <w:proofErr w:type="gramStart"/>
      <w:r>
        <w:t>本地从</w:t>
      </w:r>
      <w:proofErr w:type="spellStart"/>
      <w:proofErr w:type="gramEnd"/>
      <w:r>
        <w:t>Git</w:t>
      </w:r>
      <w:proofErr w:type="spellEnd"/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43" w:name="_Toc410319356"/>
      <w:r>
        <w:rPr>
          <w:rFonts w:hint="eastAsia"/>
        </w:rPr>
        <w:lastRenderedPageBreak/>
        <w:t>编译</w:t>
      </w:r>
      <w:r>
        <w:t>项目</w:t>
      </w:r>
      <w:bookmarkEnd w:id="43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proofErr w:type="spellStart"/>
      <w:r w:rsidRPr="00ED6FEB">
        <w:rPr>
          <w:rFonts w:hint="eastAsia"/>
          <w:b/>
        </w:rPr>
        <w:t>mvn</w:t>
      </w:r>
      <w:proofErr w:type="spellEnd"/>
      <w:r w:rsidRPr="00ED6FEB">
        <w:rPr>
          <w:rFonts w:hint="eastAsia"/>
          <w:b/>
        </w:rPr>
        <w:t xml:space="preserve">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44" w:name="_Toc410319357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proofErr w:type="spellStart"/>
      <w:r>
        <w:t>eorder-ws</w:t>
      </w:r>
      <w:proofErr w:type="spellEnd"/>
      <w:r>
        <w:rPr>
          <w:rFonts w:hint="eastAsia"/>
        </w:rPr>
        <w:t>）</w:t>
      </w:r>
      <w:bookmarkEnd w:id="44"/>
    </w:p>
    <w:p w14:paraId="28757C81" w14:textId="71EF92DE" w:rsidR="000D28BE" w:rsidRPr="000D28BE" w:rsidRDefault="00353D34" w:rsidP="000D28BE"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proofErr w:type="spellStart"/>
      <w:r w:rsidR="00F136C8">
        <w:t>eorder-ws</w:t>
      </w:r>
      <w:proofErr w:type="spellEnd"/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507CDB">
      <w:pPr>
        <w:pStyle w:val="Heading2"/>
      </w:pPr>
      <w:bookmarkStart w:id="45" w:name="_Toc410319358"/>
      <w:r>
        <w:rPr>
          <w:rFonts w:hint="eastAsia"/>
        </w:rPr>
        <w:t>浏览</w:t>
      </w:r>
      <w:r>
        <w:t>菜单</w:t>
      </w:r>
      <w:bookmarkEnd w:id="45"/>
    </w:p>
    <w:p w14:paraId="55F362C5" w14:textId="74337D6C" w:rsidR="00507CDB" w:rsidRPr="00507CDB" w:rsidRDefault="00F136C8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  <w:bookmarkStart w:id="46" w:name="_Toc410319359"/>
      <w:bookmarkStart w:id="47" w:name="_Toc410319360"/>
      <w:bookmarkStart w:id="48" w:name="_Toc410319361"/>
      <w:bookmarkEnd w:id="46"/>
      <w:bookmarkEnd w:id="47"/>
    </w:p>
    <w:p w14:paraId="0EE23468" w14:textId="7973438D" w:rsidR="00F136C8" w:rsidRDefault="00F136C8" w:rsidP="00507CDB">
      <w:pPr>
        <w:pStyle w:val="Heading3"/>
      </w:pPr>
      <w:r>
        <w:rPr>
          <w:rFonts w:hint="eastAsia"/>
        </w:rPr>
        <w:t>功能</w:t>
      </w:r>
      <w:r>
        <w:rPr>
          <w:rFonts w:hint="eastAsia"/>
        </w:rPr>
        <w:t>IPO</w:t>
      </w:r>
      <w:r>
        <w:rPr>
          <w:rFonts w:hint="eastAsia"/>
        </w:rPr>
        <w:t>图</w:t>
      </w:r>
      <w:bookmarkEnd w:id="48"/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45pt;height:185.45pt" o:ole="">
            <v:imagedata r:id="rId58" o:title=""/>
          </v:shape>
          <o:OLEObject Type="Embed" ProgID="Visio.Drawing.15" ShapeID="_x0000_i1025" DrawAspect="Content" ObjectID="_1484136249" r:id="rId59"/>
        </w:object>
      </w:r>
    </w:p>
    <w:p w14:paraId="6FE00BD2" w14:textId="01327998" w:rsidR="00F136C8" w:rsidRDefault="00F136C8" w:rsidP="00507CDB">
      <w:pPr>
        <w:pStyle w:val="Heading3"/>
      </w:pPr>
      <w:bookmarkStart w:id="49" w:name="_Toc410319362"/>
      <w:r>
        <w:rPr>
          <w:rFonts w:hint="eastAsia"/>
        </w:rPr>
        <w:t>时序图</w:t>
      </w:r>
      <w:bookmarkEnd w:id="49"/>
    </w:p>
    <w:p w14:paraId="6F5B4A4C" w14:textId="760DD69F" w:rsidR="00525F81" w:rsidRPr="00525F81" w:rsidRDefault="001864E2" w:rsidP="003C4711">
      <w:pPr>
        <w:pStyle w:val="NoSpacing"/>
        <w:jc w:val="center"/>
      </w:pPr>
      <w:r>
        <w:object w:dxaOrig="11700" w:dyaOrig="6736" w14:anchorId="712FB9B5">
          <v:shape id="_x0000_i1026" type="#_x0000_t75" style="width:434.05pt;height:249.9pt" o:ole="">
            <v:imagedata r:id="rId60" o:title=""/>
          </v:shape>
          <o:OLEObject Type="Embed" ProgID="Visio.Drawing.15" ShapeID="_x0000_i1026" DrawAspect="Content" ObjectID="_1484136250" r:id="rId61"/>
        </w:object>
      </w:r>
    </w:p>
    <w:p w14:paraId="086F6AE7" w14:textId="78FD3C21" w:rsidR="00F136C8" w:rsidRDefault="00F136C8" w:rsidP="00507CDB">
      <w:pPr>
        <w:pStyle w:val="Heading3"/>
      </w:pPr>
      <w:bookmarkStart w:id="50" w:name="_Toc410319363"/>
      <w:r>
        <w:rPr>
          <w:rFonts w:hint="eastAsia"/>
        </w:rPr>
        <w:lastRenderedPageBreak/>
        <w:t>算法</w:t>
      </w:r>
      <w:r>
        <w:t>描述</w:t>
      </w:r>
      <w:bookmarkEnd w:id="50"/>
    </w:p>
    <w:p w14:paraId="6088BD54" w14:textId="78D41DD9" w:rsidR="003C4711" w:rsidRPr="003C4711" w:rsidRDefault="003C4711" w:rsidP="003C4711">
      <w:r>
        <w:t>n/a</w:t>
      </w:r>
    </w:p>
    <w:p w14:paraId="25F8A94A" w14:textId="775DA6D9" w:rsidR="00F136C8" w:rsidRDefault="00F136C8" w:rsidP="00507CDB">
      <w:pPr>
        <w:pStyle w:val="Heading3"/>
      </w:pPr>
      <w:bookmarkStart w:id="51" w:name="_Toc410319364"/>
      <w:r>
        <w:rPr>
          <w:rFonts w:hint="eastAsia"/>
        </w:rPr>
        <w:t>代码</w:t>
      </w:r>
      <w:r>
        <w:t>构成</w:t>
      </w:r>
      <w:bookmarkEnd w:id="51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</w:pPr>
            <w:proofErr w:type="spellStart"/>
            <w:r>
              <w:rPr>
                <w:rFonts w:hint="eastAsia"/>
              </w:rPr>
              <w:t>com.</w:t>
            </w:r>
            <w:r>
              <w:t>innovaee.eorder.vo</w:t>
            </w:r>
            <w:proofErr w:type="spellEnd"/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proofErr w:type="spellStart"/>
            <w:r>
              <w:t>com.innovaee.eorder.entity</w:t>
            </w:r>
            <w:proofErr w:type="spellEnd"/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proofErr w:type="spellStart"/>
            <w:r>
              <w:t>com.innovaee.eorder.dao</w:t>
            </w:r>
            <w:proofErr w:type="spellEnd"/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proofErr w:type="spellStart"/>
            <w:r>
              <w:t>com.innovaee.eorder.service</w:t>
            </w:r>
            <w:proofErr w:type="spellEnd"/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proofErr w:type="spellStart"/>
            <w:r>
              <w:t>com.innovaee.eorder.resource</w:t>
            </w:r>
            <w:proofErr w:type="spellEnd"/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507CDB">
      <w:pPr>
        <w:pStyle w:val="Heading3"/>
      </w:pPr>
      <w:bookmarkStart w:id="52" w:name="_Toc410319365"/>
      <w:r>
        <w:rPr>
          <w:rFonts w:hint="eastAsia"/>
        </w:rPr>
        <w:t>类图</w:t>
      </w:r>
      <w:bookmarkEnd w:id="52"/>
    </w:p>
    <w:p w14:paraId="29D4621F" w14:textId="4723006D" w:rsidR="00D80627" w:rsidRPr="00D80627" w:rsidRDefault="00550F11" w:rsidP="00550F11">
      <w:pPr>
        <w:pStyle w:val="NoSpacing"/>
        <w:jc w:val="center"/>
      </w:pPr>
      <w:r>
        <w:object w:dxaOrig="8820" w:dyaOrig="4995" w14:anchorId="02A6E805">
          <v:shape id="_x0000_i1027" type="#_x0000_t75" style="width:433.95pt;height:246pt" o:ole="">
            <v:imagedata r:id="rId62" o:title=""/>
          </v:shape>
          <o:OLEObject Type="Embed" ProgID="Visio.Drawing.15" ShapeID="_x0000_i1027" DrawAspect="Content" ObjectID="_1484136251" r:id="rId63"/>
        </w:object>
      </w:r>
    </w:p>
    <w:p w14:paraId="7F2DF957" w14:textId="3761FEE3" w:rsidR="00F136C8" w:rsidRDefault="00F136C8" w:rsidP="00507CDB">
      <w:pPr>
        <w:pStyle w:val="Heading3"/>
      </w:pPr>
      <w:bookmarkStart w:id="53" w:name="_Toc410319366"/>
      <w:r>
        <w:rPr>
          <w:rFonts w:hint="eastAsia"/>
        </w:rPr>
        <w:t>配置</w:t>
      </w:r>
      <w:r>
        <w:t>文件说明</w:t>
      </w:r>
      <w:bookmarkEnd w:id="53"/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t>@XmlRootElement</w:t>
      </w:r>
    </w:p>
    <w:p w14:paraId="32F70C30" w14:textId="49D1827E" w:rsidR="00C901BF" w:rsidRPr="00C901BF" w:rsidRDefault="00C901BF" w:rsidP="00C901BF">
      <w:pPr>
        <w:pStyle w:val="CodeText"/>
      </w:pPr>
      <w:r>
        <w:lastRenderedPageBreak/>
        <w:t xml:space="preserve">public class Category extends BaseEntity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</w:pPr>
      <w:r>
        <w:t>}</w:t>
      </w:r>
    </w:p>
    <w:p w14:paraId="457C1EC2" w14:textId="4E31B21E" w:rsidR="00F136C8" w:rsidRDefault="00F136C8" w:rsidP="00507CDB">
      <w:pPr>
        <w:pStyle w:val="Heading3"/>
      </w:pPr>
      <w:bookmarkStart w:id="54" w:name="_Toc410319367"/>
      <w:r>
        <w:rPr>
          <w:rFonts w:hint="eastAsia"/>
        </w:rPr>
        <w:t>数据库</w:t>
      </w:r>
      <w:r>
        <w:t>脚本说明</w:t>
      </w:r>
      <w:bookmarkEnd w:id="54"/>
    </w:p>
    <w:p w14:paraId="1C8102F4" w14:textId="1C5AFAAC" w:rsidR="00C901BF" w:rsidRPr="00C901BF" w:rsidRDefault="00C901BF" w:rsidP="00C901BF">
      <w:r>
        <w:t>n/a</w:t>
      </w:r>
    </w:p>
    <w:p w14:paraId="207F9032" w14:textId="3A8EAEAD" w:rsidR="004E1DE9" w:rsidRDefault="00674BDD" w:rsidP="0094671E">
      <w:pPr>
        <w:pStyle w:val="Heading2"/>
      </w:pPr>
      <w:bookmarkStart w:id="55" w:name="_Toc410319368"/>
      <w:r>
        <w:rPr>
          <w:rFonts w:hint="eastAsia"/>
        </w:rPr>
        <w:t>浏览</w:t>
      </w:r>
      <w:r>
        <w:t>菜品</w:t>
      </w:r>
      <w:bookmarkEnd w:id="55"/>
    </w:p>
    <w:p w14:paraId="1F8BDEC1" w14:textId="7708E05A" w:rsidR="004E1DE9" w:rsidRPr="004E1DE9" w:rsidRDefault="004E1DE9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与菜品详情请求</w:t>
      </w:r>
      <w:r w:rsidR="00C824FE">
        <w:rPr>
          <w:rFonts w:hint="eastAsia"/>
        </w:rPr>
        <w:t>。</w:t>
      </w:r>
      <w:bookmarkStart w:id="56" w:name="_Toc410319369"/>
      <w:bookmarkEnd w:id="56"/>
    </w:p>
    <w:p w14:paraId="694F5C84" w14:textId="4F0C2247" w:rsidR="00C901BF" w:rsidRDefault="004E1DE9" w:rsidP="00507CDB">
      <w:pPr>
        <w:pStyle w:val="Heading3"/>
        <w:numPr>
          <w:ilvl w:val="2"/>
          <w:numId w:val="11"/>
        </w:numPr>
      </w:pPr>
      <w:bookmarkStart w:id="57" w:name="_Toc410319370"/>
      <w:r w:rsidRPr="004E1DE9">
        <w:rPr>
          <w:rFonts w:hint="eastAsia"/>
        </w:rPr>
        <w:t>功能</w:t>
      </w:r>
      <w:r>
        <w:t>IPO</w:t>
      </w:r>
      <w:r>
        <w:t>图</w:t>
      </w:r>
      <w:bookmarkEnd w:id="57"/>
    </w:p>
    <w:p w14:paraId="4F4BB733" w14:textId="5757511F" w:rsidR="00507CDB" w:rsidRDefault="00507CDB" w:rsidP="00507CDB">
      <w:r>
        <w:object w:dxaOrig="6855" w:dyaOrig="3705" w14:anchorId="5FF1B91C">
          <v:shape id="_x0000_i1028" type="#_x0000_t75" style="width:342.75pt;height:185.45pt" o:ole="">
            <v:imagedata r:id="rId64" o:title=""/>
          </v:shape>
          <o:OLEObject Type="Embed" ProgID="Visio.Drawing.15" ShapeID="_x0000_i1028" DrawAspect="Content" ObjectID="_1484136252" r:id="rId65"/>
        </w:object>
      </w:r>
    </w:p>
    <w:p w14:paraId="4BCFE5F5" w14:textId="77777777" w:rsidR="00507CDB" w:rsidRDefault="00507CDB" w:rsidP="00507CDB"/>
    <w:p w14:paraId="01B5BDBA" w14:textId="22E7BC7E" w:rsidR="00507CDB" w:rsidRPr="00507CDB" w:rsidRDefault="00507CDB" w:rsidP="00507CDB">
      <w:r>
        <w:object w:dxaOrig="6855" w:dyaOrig="3705" w14:anchorId="7FACCAA9">
          <v:shape id="_x0000_i1029" type="#_x0000_t75" style="width:342.75pt;height:185.45pt" o:ole="">
            <v:imagedata r:id="rId66" o:title=""/>
          </v:shape>
          <o:OLEObject Type="Embed" ProgID="Visio.Drawing.15" ShapeID="_x0000_i1029" DrawAspect="Content" ObjectID="_1484136253" r:id="rId67"/>
        </w:object>
      </w:r>
    </w:p>
    <w:p w14:paraId="2CD55E72" w14:textId="1F30ADAE" w:rsidR="004E1DE9" w:rsidRDefault="004E1DE9" w:rsidP="00507CDB">
      <w:pPr>
        <w:pStyle w:val="Heading3"/>
      </w:pPr>
      <w:bookmarkStart w:id="58" w:name="_Toc410319371"/>
      <w:r>
        <w:rPr>
          <w:rFonts w:hint="eastAsia"/>
        </w:rPr>
        <w:lastRenderedPageBreak/>
        <w:t>时序图</w:t>
      </w:r>
      <w:bookmarkEnd w:id="58"/>
    </w:p>
    <w:p w14:paraId="1649D5C3" w14:textId="75AD7440" w:rsidR="00507CDB" w:rsidRPr="00507CDB" w:rsidRDefault="001864E2" w:rsidP="00514B48">
      <w:pPr>
        <w:pStyle w:val="NoSpacing"/>
        <w:jc w:val="center"/>
      </w:pPr>
      <w:r>
        <w:object w:dxaOrig="12945" w:dyaOrig="7980" w14:anchorId="3249BB2D">
          <v:shape id="_x0000_i1030" type="#_x0000_t75" style="width:433.65pt;height:267.35pt" o:ole="">
            <v:imagedata r:id="rId68" o:title=""/>
          </v:shape>
          <o:OLEObject Type="Embed" ProgID="Visio.Drawing.15" ShapeID="_x0000_i1030" DrawAspect="Content" ObjectID="_1484136254" r:id="rId69"/>
        </w:object>
      </w:r>
    </w:p>
    <w:p w14:paraId="403828FD" w14:textId="3C549724" w:rsidR="004E1DE9" w:rsidRDefault="004E1DE9" w:rsidP="00507CDB">
      <w:pPr>
        <w:pStyle w:val="Heading3"/>
      </w:pPr>
      <w:bookmarkStart w:id="59" w:name="_Toc410319372"/>
      <w:r>
        <w:rPr>
          <w:rFonts w:hint="eastAsia"/>
        </w:rPr>
        <w:t>算法</w:t>
      </w:r>
      <w:r>
        <w:t>描述</w:t>
      </w:r>
      <w:bookmarkEnd w:id="59"/>
    </w:p>
    <w:p w14:paraId="5069F98A" w14:textId="0C970D4F" w:rsidR="00051CA1" w:rsidRPr="00051CA1" w:rsidRDefault="00051CA1" w:rsidP="00051CA1">
      <w:r>
        <w:t>n/a</w:t>
      </w:r>
    </w:p>
    <w:p w14:paraId="1437204A" w14:textId="6DF08E17" w:rsidR="004E1DE9" w:rsidRDefault="004E1DE9" w:rsidP="00507CDB">
      <w:pPr>
        <w:pStyle w:val="Heading3"/>
      </w:pPr>
      <w:bookmarkStart w:id="60" w:name="_Toc410319373"/>
      <w:r>
        <w:rPr>
          <w:rFonts w:hint="eastAsia"/>
        </w:rPr>
        <w:t>代码</w:t>
      </w:r>
      <w:r>
        <w:t>构成</w:t>
      </w:r>
      <w:bookmarkEnd w:id="60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51CA1" w14:paraId="6C28F51E" w14:textId="77777777" w:rsidTr="00F00C8A">
        <w:tc>
          <w:tcPr>
            <w:tcW w:w="2700" w:type="dxa"/>
            <w:shd w:val="clear" w:color="auto" w:fill="BFBFBF" w:themeFill="background1" w:themeFillShade="BF"/>
          </w:tcPr>
          <w:p w14:paraId="0D365B47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795878C6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21E36CB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51CA1" w14:paraId="3E0F3273" w14:textId="77777777" w:rsidTr="00F00C8A">
        <w:tc>
          <w:tcPr>
            <w:tcW w:w="2700" w:type="dxa"/>
          </w:tcPr>
          <w:p w14:paraId="7A5064E6" w14:textId="77777777" w:rsidR="00051CA1" w:rsidRPr="00220DB9" w:rsidRDefault="00051CA1" w:rsidP="00F00C8A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793BC60F" w14:textId="77777777" w:rsidR="00051CA1" w:rsidRDefault="00051CA1" w:rsidP="00F00C8A">
            <w:pPr>
              <w:pStyle w:val="NoSpacing"/>
            </w:pPr>
            <w:proofErr w:type="spellStart"/>
            <w:r>
              <w:rPr>
                <w:rFonts w:hint="eastAsia"/>
              </w:rPr>
              <w:t>com.</w:t>
            </w:r>
            <w:r>
              <w:t>innovaee.eorder.vo</w:t>
            </w:r>
            <w:proofErr w:type="spellEnd"/>
          </w:p>
        </w:tc>
        <w:tc>
          <w:tcPr>
            <w:tcW w:w="2943" w:type="dxa"/>
          </w:tcPr>
          <w:p w14:paraId="052A2D0E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051CA1" w14:paraId="50DF9CBA" w14:textId="77777777" w:rsidTr="00F00C8A">
        <w:tc>
          <w:tcPr>
            <w:tcW w:w="2700" w:type="dxa"/>
          </w:tcPr>
          <w:p w14:paraId="680F40BD" w14:textId="77777777" w:rsidR="00051CA1" w:rsidRPr="00F63625" w:rsidRDefault="00051CA1" w:rsidP="00F00C8A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2C338022" w14:textId="77777777" w:rsidR="00051CA1" w:rsidRPr="00C4509E" w:rsidRDefault="00051CA1" w:rsidP="00F00C8A">
            <w:pPr>
              <w:pStyle w:val="NoSpacing"/>
            </w:pPr>
            <w:proofErr w:type="spellStart"/>
            <w:r>
              <w:t>com.innovaee.eorder.entity</w:t>
            </w:r>
            <w:proofErr w:type="spellEnd"/>
          </w:p>
        </w:tc>
        <w:tc>
          <w:tcPr>
            <w:tcW w:w="2943" w:type="dxa"/>
          </w:tcPr>
          <w:p w14:paraId="4EC75A4A" w14:textId="77777777" w:rsidR="00051CA1" w:rsidRPr="00A65081" w:rsidRDefault="00051CA1" w:rsidP="00F00C8A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051CA1" w14:paraId="1ABD4937" w14:textId="77777777" w:rsidTr="00F00C8A">
        <w:tc>
          <w:tcPr>
            <w:tcW w:w="2700" w:type="dxa"/>
          </w:tcPr>
          <w:p w14:paraId="2D8C6F3A" w14:textId="77777777" w:rsidR="00051CA1" w:rsidRPr="00E159A1" w:rsidRDefault="00051CA1" w:rsidP="00F00C8A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7F93CDDF" w14:textId="77777777" w:rsidR="00051CA1" w:rsidRPr="00751FD6" w:rsidRDefault="00051CA1" w:rsidP="00F00C8A">
            <w:pPr>
              <w:pStyle w:val="NoSpacing"/>
            </w:pPr>
            <w:proofErr w:type="spellStart"/>
            <w:r>
              <w:t>com.innovaee.eorder.dao</w:t>
            </w:r>
            <w:proofErr w:type="spellEnd"/>
          </w:p>
        </w:tc>
        <w:tc>
          <w:tcPr>
            <w:tcW w:w="2943" w:type="dxa"/>
          </w:tcPr>
          <w:p w14:paraId="644DE0FD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051CA1" w14:paraId="584562F2" w14:textId="77777777" w:rsidTr="00F00C8A">
        <w:tc>
          <w:tcPr>
            <w:tcW w:w="2700" w:type="dxa"/>
          </w:tcPr>
          <w:p w14:paraId="6AAE8DC2" w14:textId="77777777" w:rsidR="00051CA1" w:rsidRPr="00E159A1" w:rsidRDefault="00051CA1" w:rsidP="00F00C8A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5812FF5" w14:textId="77777777" w:rsidR="00051CA1" w:rsidRPr="00751FD6" w:rsidRDefault="00051CA1" w:rsidP="00F00C8A">
            <w:pPr>
              <w:pStyle w:val="NoSpacing"/>
            </w:pPr>
            <w:proofErr w:type="spellStart"/>
            <w:r>
              <w:t>com.innovaee.eorder.service</w:t>
            </w:r>
            <w:proofErr w:type="spellEnd"/>
          </w:p>
        </w:tc>
        <w:tc>
          <w:tcPr>
            <w:tcW w:w="2943" w:type="dxa"/>
          </w:tcPr>
          <w:p w14:paraId="081993BD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051CA1" w14:paraId="185BF309" w14:textId="77777777" w:rsidTr="00F00C8A">
        <w:tc>
          <w:tcPr>
            <w:tcW w:w="2700" w:type="dxa"/>
          </w:tcPr>
          <w:p w14:paraId="78F1BAF9" w14:textId="77777777" w:rsidR="00051CA1" w:rsidRPr="00A1451B" w:rsidRDefault="00051CA1" w:rsidP="00F00C8A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6C9ED339" w14:textId="77777777" w:rsidR="00051CA1" w:rsidRPr="00751FD6" w:rsidRDefault="00051CA1" w:rsidP="00F00C8A">
            <w:pPr>
              <w:pStyle w:val="NoSpacing"/>
            </w:pPr>
            <w:proofErr w:type="spellStart"/>
            <w:r>
              <w:t>com.innovaee.eorder.resource</w:t>
            </w:r>
            <w:proofErr w:type="spellEnd"/>
          </w:p>
        </w:tc>
        <w:tc>
          <w:tcPr>
            <w:tcW w:w="2943" w:type="dxa"/>
          </w:tcPr>
          <w:p w14:paraId="241A19C9" w14:textId="77777777" w:rsidR="00051CA1" w:rsidRPr="008703D2" w:rsidRDefault="00051CA1" w:rsidP="00F00C8A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57BE8F" w14:textId="77777777" w:rsidR="00051CA1" w:rsidRPr="00051CA1" w:rsidRDefault="00051CA1" w:rsidP="00051CA1"/>
    <w:p w14:paraId="4087F66D" w14:textId="3B0586FE" w:rsidR="004E1DE9" w:rsidRDefault="004E1DE9" w:rsidP="00507CDB">
      <w:pPr>
        <w:pStyle w:val="Heading3"/>
      </w:pPr>
      <w:bookmarkStart w:id="61" w:name="_Toc410319374"/>
      <w:r>
        <w:rPr>
          <w:rFonts w:hint="eastAsia"/>
        </w:rPr>
        <w:lastRenderedPageBreak/>
        <w:t>类图</w:t>
      </w:r>
      <w:bookmarkEnd w:id="61"/>
    </w:p>
    <w:p w14:paraId="5E189E7B" w14:textId="37BC7D8D" w:rsidR="004E1DE9" w:rsidRDefault="004E1DE9" w:rsidP="00507CDB">
      <w:pPr>
        <w:pStyle w:val="Heading3"/>
      </w:pPr>
      <w:bookmarkStart w:id="62" w:name="_Toc410319375"/>
      <w:r>
        <w:rPr>
          <w:rFonts w:hint="eastAsia"/>
        </w:rPr>
        <w:t>配置</w:t>
      </w:r>
      <w:r>
        <w:t>文件说明</w:t>
      </w:r>
      <w:bookmarkEnd w:id="62"/>
    </w:p>
    <w:p w14:paraId="55296B7B" w14:textId="55DBB3FC" w:rsidR="004E1DE9" w:rsidRPr="004E1DE9" w:rsidRDefault="004E1DE9" w:rsidP="00507CDB">
      <w:pPr>
        <w:pStyle w:val="Heading3"/>
      </w:pPr>
      <w:bookmarkStart w:id="63" w:name="_Toc410319376"/>
      <w:r>
        <w:rPr>
          <w:rFonts w:hint="eastAsia"/>
        </w:rPr>
        <w:t>数据库</w:t>
      </w:r>
      <w:r>
        <w:t>脚本说明</w:t>
      </w:r>
      <w:bookmarkEnd w:id="63"/>
    </w:p>
    <w:p w14:paraId="198EC606" w14:textId="249D3E18" w:rsidR="003E3C38" w:rsidRDefault="003E3C38" w:rsidP="0094671E">
      <w:pPr>
        <w:pStyle w:val="Heading2"/>
      </w:pPr>
      <w:bookmarkStart w:id="64" w:name="_Toc410319377"/>
      <w:r>
        <w:rPr>
          <w:rFonts w:hint="eastAsia"/>
        </w:rPr>
        <w:t>获取</w:t>
      </w:r>
      <w:r>
        <w:t>会员信息</w:t>
      </w:r>
      <w:bookmarkEnd w:id="64"/>
    </w:p>
    <w:p w14:paraId="41CD488A" w14:textId="77777777" w:rsidR="00C2774E" w:rsidRDefault="00C2774E" w:rsidP="0094671E">
      <w:pPr>
        <w:pStyle w:val="Heading2"/>
      </w:pPr>
      <w:bookmarkStart w:id="65" w:name="_Toc410319378"/>
      <w:r>
        <w:rPr>
          <w:rFonts w:hint="eastAsia"/>
        </w:rPr>
        <w:t>浏览</w:t>
      </w:r>
      <w:r>
        <w:t>会员订单历史</w:t>
      </w:r>
      <w:bookmarkEnd w:id="65"/>
    </w:p>
    <w:p w14:paraId="196B3B43" w14:textId="77777777" w:rsidR="00C2774E" w:rsidRPr="00C2774E" w:rsidRDefault="00C2774E" w:rsidP="00C2774E"/>
    <w:p w14:paraId="48CC6B37" w14:textId="77777777" w:rsidR="00AB5E10" w:rsidRDefault="00AB5E10" w:rsidP="007E398D"/>
    <w:p w14:paraId="4FB53631" w14:textId="0C8F378E" w:rsidR="009112F4" w:rsidRDefault="001551AB" w:rsidP="009112F4">
      <w:pPr>
        <w:pStyle w:val="Heading1"/>
      </w:pPr>
      <w:bookmarkStart w:id="66" w:name="_Toc410319379"/>
      <w:r>
        <w:rPr>
          <w:rFonts w:hint="eastAsia"/>
        </w:rPr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proofErr w:type="spellStart"/>
      <w:r w:rsidR="00AB5E10">
        <w:t>eorder</w:t>
      </w:r>
      <w:proofErr w:type="spellEnd"/>
      <w:r w:rsidR="00AB5E10">
        <w:rPr>
          <w:rFonts w:hint="eastAsia"/>
        </w:rPr>
        <w:t>)</w:t>
      </w:r>
      <w:bookmarkEnd w:id="66"/>
    </w:p>
    <w:p w14:paraId="7DB54DBA" w14:textId="75ECE092" w:rsidR="009112F4" w:rsidRDefault="009112F4" w:rsidP="0094671E">
      <w:pPr>
        <w:pStyle w:val="Heading2"/>
      </w:pPr>
      <w:bookmarkStart w:id="67" w:name="_Toc410319380"/>
      <w:r>
        <w:rPr>
          <w:rFonts w:hint="eastAsia"/>
        </w:rPr>
        <w:t>用户登录</w:t>
      </w:r>
      <w:bookmarkEnd w:id="67"/>
    </w:p>
    <w:p w14:paraId="72E83F87" w14:textId="72D236DC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35CEE0BB" w:rsidR="00906EA1" w:rsidRDefault="00906EA1" w:rsidP="00507CDB">
      <w:pPr>
        <w:pStyle w:val="Heading3"/>
      </w:pPr>
      <w:bookmarkStart w:id="68" w:name="_Toc410072077"/>
      <w:bookmarkStart w:id="69" w:name="_Toc410072148"/>
      <w:bookmarkStart w:id="70" w:name="_Toc410147283"/>
      <w:bookmarkStart w:id="71" w:name="_Toc410149683"/>
      <w:bookmarkStart w:id="72" w:name="_Toc410149828"/>
      <w:bookmarkStart w:id="73" w:name="_Toc410149895"/>
      <w:bookmarkStart w:id="74" w:name="_Toc410319381"/>
      <w:bookmarkStart w:id="75" w:name="_Toc410149684"/>
      <w:bookmarkStart w:id="76" w:name="_Toc410149829"/>
      <w:bookmarkStart w:id="77" w:name="_Toc410149896"/>
      <w:bookmarkStart w:id="78" w:name="_Toc410319382"/>
      <w:bookmarkStart w:id="79" w:name="_Toc410149897"/>
      <w:bookmarkStart w:id="80" w:name="_Toc410319383"/>
      <w:bookmarkStart w:id="81" w:name="_Toc410319384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r>
        <w:rPr>
          <w:rFonts w:hint="eastAsia"/>
        </w:rPr>
        <w:t>功能</w:t>
      </w:r>
      <w:r>
        <w:t>IPO</w:t>
      </w:r>
      <w:r>
        <w:t>图</w:t>
      </w:r>
      <w:bookmarkEnd w:id="81"/>
    </w:p>
    <w:p w14:paraId="6137B893" w14:textId="7F6D8B0C" w:rsidR="00720C1D" w:rsidRPr="00720C1D" w:rsidRDefault="00957716" w:rsidP="00720C1D">
      <w:r>
        <w:object w:dxaOrig="6855" w:dyaOrig="3705" w14:anchorId="3F24BCD8">
          <v:shape id="_x0000_i1031" type="#_x0000_t75" style="width:343.45pt;height:185.45pt" o:ole="">
            <v:imagedata r:id="rId70" o:title=""/>
          </v:shape>
          <o:OLEObject Type="Embed" ProgID="Visio.Drawing.15" ShapeID="_x0000_i1031" DrawAspect="Content" ObjectID="_1484136255" r:id="rId71"/>
        </w:object>
      </w:r>
    </w:p>
    <w:p w14:paraId="1FA18D55" w14:textId="7EF544CD" w:rsidR="004C7652" w:rsidRDefault="004C7652" w:rsidP="00507CDB">
      <w:pPr>
        <w:pStyle w:val="Heading3"/>
      </w:pPr>
      <w:bookmarkStart w:id="82" w:name="_Toc410319385"/>
      <w:r>
        <w:rPr>
          <w:rFonts w:hint="eastAsia"/>
        </w:rPr>
        <w:lastRenderedPageBreak/>
        <w:t>时序图</w:t>
      </w:r>
      <w:bookmarkEnd w:id="82"/>
    </w:p>
    <w:p w14:paraId="61FFCFB0" w14:textId="4431FC10" w:rsidR="00DE1973" w:rsidRDefault="00957716" w:rsidP="004C7652">
      <w:pPr>
        <w:pStyle w:val="NoSpacing"/>
      </w:pPr>
      <w:r>
        <w:object w:dxaOrig="14445" w:dyaOrig="6525" w14:anchorId="0CE52050">
          <v:shape id="_x0000_i1032" type="#_x0000_t75" style="width:436.25pt;height:197.05pt" o:ole="">
            <v:imagedata r:id="rId72" o:title=""/>
          </v:shape>
          <o:OLEObject Type="Embed" ProgID="Visio.Drawing.15" ShapeID="_x0000_i1032" DrawAspect="Content" ObjectID="_1484136256" r:id="rId73"/>
        </w:object>
      </w:r>
    </w:p>
    <w:p w14:paraId="13B7CAA0" w14:textId="2DCF6FDA" w:rsidR="004C7652" w:rsidRDefault="00DE1973" w:rsidP="00507CDB">
      <w:pPr>
        <w:pStyle w:val="Heading3"/>
      </w:pPr>
      <w:bookmarkStart w:id="83" w:name="_Toc410319386"/>
      <w:r>
        <w:rPr>
          <w:rFonts w:hint="eastAsia"/>
        </w:rPr>
        <w:t>算法</w:t>
      </w:r>
      <w:r>
        <w:t>描述</w:t>
      </w:r>
      <w:bookmarkEnd w:id="83"/>
    </w:p>
    <w:p w14:paraId="68ACDD42" w14:textId="7C0FAEEB" w:rsidR="00D10167" w:rsidRDefault="00B70034" w:rsidP="00B70034">
      <w:pPr>
        <w:ind w:firstLine="0"/>
      </w:pPr>
      <w:r>
        <w:t>N/A</w:t>
      </w:r>
    </w:p>
    <w:p w14:paraId="4AB122FD" w14:textId="77777777" w:rsidR="00D10167" w:rsidRPr="00957716" w:rsidRDefault="00D10167" w:rsidP="00957716"/>
    <w:p w14:paraId="4C0CC0F7" w14:textId="73A5EE8F" w:rsidR="007A4645" w:rsidRDefault="009112F4" w:rsidP="00507CDB">
      <w:pPr>
        <w:pStyle w:val="Heading3"/>
      </w:pPr>
      <w:bookmarkStart w:id="84" w:name="_Toc410319387"/>
      <w:r>
        <w:rPr>
          <w:rFonts w:hint="eastAsia"/>
        </w:rPr>
        <w:t>代码</w:t>
      </w:r>
      <w:r>
        <w:t>构成</w:t>
      </w:r>
      <w:bookmarkEnd w:id="84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90"/>
        <w:gridCol w:w="4230"/>
        <w:gridCol w:w="2673"/>
      </w:tblGrid>
      <w:tr w:rsidR="00C4509E" w14:paraId="41C85058" w14:textId="77777777" w:rsidTr="00720C1D">
        <w:tc>
          <w:tcPr>
            <w:tcW w:w="189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F1D3881" w14:textId="7853A42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67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720C1D">
        <w:tc>
          <w:tcPr>
            <w:tcW w:w="189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4230" w:type="dxa"/>
          </w:tcPr>
          <w:p w14:paraId="07CA08D8" w14:textId="560B3C8E" w:rsidR="00C4509E" w:rsidRDefault="000744F1" w:rsidP="00720C1D">
            <w:pPr>
              <w:pStyle w:val="NoSpacing"/>
            </w:pPr>
            <w:r w:rsidRPr="000744F1">
              <w:t>\java\com\</w:t>
            </w:r>
            <w:proofErr w:type="spellStart"/>
            <w:r w:rsidRPr="000744F1">
              <w:t>innovaee</w:t>
            </w:r>
            <w:proofErr w:type="spellEnd"/>
            <w:r w:rsidRPr="000744F1">
              <w:t>\</w:t>
            </w:r>
            <w:proofErr w:type="spellStart"/>
            <w:r w:rsidRPr="000744F1">
              <w:t>eorder</w:t>
            </w:r>
            <w:proofErr w:type="spellEnd"/>
            <w:r w:rsidRPr="000744F1">
              <w:t>\module</w:t>
            </w:r>
            <w:r w:rsidR="006509CC">
              <w:br/>
            </w:r>
            <w:r w:rsidRPr="000744F1">
              <w:t>\</w:t>
            </w:r>
            <w:proofErr w:type="spellStart"/>
            <w:r w:rsidRPr="000744F1">
              <w:t>vo</w:t>
            </w:r>
            <w:proofErr w:type="spellEnd"/>
          </w:p>
        </w:tc>
        <w:tc>
          <w:tcPr>
            <w:tcW w:w="2673" w:type="dxa"/>
          </w:tcPr>
          <w:p w14:paraId="6CC1FBE4" w14:textId="7966CFC0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proofErr w:type="gramStart"/>
            <w:r>
              <w:t>的父类</w:t>
            </w:r>
            <w:r w:rsidR="00F63625">
              <w:rPr>
                <w:rFonts w:hint="eastAsia"/>
              </w:rPr>
              <w:t>源文件</w:t>
            </w:r>
            <w:proofErr w:type="gramEnd"/>
          </w:p>
        </w:tc>
      </w:tr>
      <w:tr w:rsidR="000744F1" w14:paraId="7DA79263" w14:textId="77777777" w:rsidTr="00720C1D">
        <w:tc>
          <w:tcPr>
            <w:tcW w:w="189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4230" w:type="dxa"/>
          </w:tcPr>
          <w:p w14:paraId="341E04B6" w14:textId="07C97146" w:rsidR="000744F1" w:rsidRPr="00C4509E" w:rsidRDefault="000744F1" w:rsidP="00720C1D">
            <w:pPr>
              <w:pStyle w:val="NoSpacing"/>
            </w:pPr>
            <w:r w:rsidRPr="000744F1">
              <w:t>\java\com\</w:t>
            </w:r>
            <w:proofErr w:type="spellStart"/>
            <w:r w:rsidRPr="000744F1">
              <w:t>innovaee</w:t>
            </w:r>
            <w:proofErr w:type="spellEnd"/>
            <w:r w:rsidRPr="000744F1">
              <w:t>\</w:t>
            </w:r>
            <w:proofErr w:type="spellStart"/>
            <w:r w:rsidRPr="000744F1">
              <w:t>eorder</w:t>
            </w:r>
            <w:proofErr w:type="spellEnd"/>
            <w:r w:rsidRPr="000744F1">
              <w:t>\module</w:t>
            </w:r>
            <w:r w:rsidR="006509CC">
              <w:br/>
            </w:r>
            <w:r w:rsidRPr="000744F1">
              <w:t>\</w:t>
            </w:r>
            <w:proofErr w:type="spellStart"/>
            <w:r w:rsidRPr="000744F1">
              <w:t>vo</w:t>
            </w:r>
            <w:proofErr w:type="spellEnd"/>
          </w:p>
        </w:tc>
        <w:tc>
          <w:tcPr>
            <w:tcW w:w="267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proofErr w:type="gramStart"/>
            <w:r>
              <w:t>链接值</w:t>
            </w:r>
            <w:proofErr w:type="gramEnd"/>
            <w:r>
              <w:t>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720C1D">
        <w:tc>
          <w:tcPr>
            <w:tcW w:w="189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4230" w:type="dxa"/>
          </w:tcPr>
          <w:p w14:paraId="13063B24" w14:textId="018F23EE" w:rsidR="00DF5700" w:rsidRPr="00751FD6" w:rsidRDefault="00462D0A" w:rsidP="00720C1D">
            <w:pPr>
              <w:pStyle w:val="NoSpacing"/>
            </w:pPr>
            <w:r w:rsidRPr="00462D0A">
              <w:t>\java\com\</w:t>
            </w:r>
            <w:proofErr w:type="spellStart"/>
            <w:r w:rsidRPr="00462D0A">
              <w:t>innovaee</w:t>
            </w:r>
            <w:proofErr w:type="spellEnd"/>
            <w:r w:rsidRPr="00462D0A">
              <w:t>\</w:t>
            </w:r>
            <w:proofErr w:type="spellStart"/>
            <w:r w:rsidRPr="00462D0A">
              <w:t>eorder</w:t>
            </w:r>
            <w:proofErr w:type="spellEnd"/>
            <w:r w:rsidRPr="00462D0A">
              <w:t>\module\entity</w:t>
            </w:r>
          </w:p>
        </w:tc>
        <w:tc>
          <w:tcPr>
            <w:tcW w:w="2673" w:type="dxa"/>
          </w:tcPr>
          <w:p w14:paraId="7117988F" w14:textId="091A906A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proofErr w:type="gramStart"/>
            <w:r>
              <w:t>的</w:t>
            </w:r>
            <w:r w:rsidRPr="00E659A3">
              <w:rPr>
                <w:rFonts w:hint="eastAsia"/>
              </w:rPr>
              <w:t>基类</w:t>
            </w:r>
            <w:proofErr w:type="gramEnd"/>
          </w:p>
        </w:tc>
      </w:tr>
      <w:tr w:rsidR="00DF5700" w14:paraId="76D552BF" w14:textId="77777777" w:rsidTr="00720C1D">
        <w:tc>
          <w:tcPr>
            <w:tcW w:w="189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4230" w:type="dxa"/>
          </w:tcPr>
          <w:p w14:paraId="28794152" w14:textId="56C0A898" w:rsidR="00DF5700" w:rsidRPr="00751FD6" w:rsidRDefault="00462D0A" w:rsidP="00720C1D">
            <w:pPr>
              <w:pStyle w:val="NoSpacing"/>
            </w:pPr>
            <w:r w:rsidRPr="00462D0A">
              <w:t>\java\com\</w:t>
            </w:r>
            <w:proofErr w:type="spellStart"/>
            <w:r w:rsidRPr="00462D0A">
              <w:t>innovaee</w:t>
            </w:r>
            <w:proofErr w:type="spellEnd"/>
            <w:r w:rsidRPr="00462D0A">
              <w:t>\</w:t>
            </w:r>
            <w:proofErr w:type="spellStart"/>
            <w:r w:rsidRPr="00462D0A">
              <w:t>eorder</w:t>
            </w:r>
            <w:proofErr w:type="spellEnd"/>
            <w:r w:rsidRPr="00462D0A">
              <w:t>\module\entity</w:t>
            </w:r>
          </w:p>
        </w:tc>
        <w:tc>
          <w:tcPr>
            <w:tcW w:w="267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proofErr w:type="spellStart"/>
            <w:r>
              <w:t>t_user</w:t>
            </w:r>
            <w:proofErr w:type="spellEnd"/>
            <w:r>
              <w:t>对</w:t>
            </w:r>
            <w:r>
              <w:rPr>
                <w:rFonts w:hint="eastAsia"/>
              </w:rPr>
              <w:t>应</w:t>
            </w:r>
            <w:r>
              <w:t>，通过注解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720C1D">
        <w:tc>
          <w:tcPr>
            <w:tcW w:w="189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t>BaseService</w:t>
            </w:r>
            <w:r>
              <w:t>.java</w:t>
            </w:r>
          </w:p>
        </w:tc>
        <w:tc>
          <w:tcPr>
            <w:tcW w:w="4230" w:type="dxa"/>
          </w:tcPr>
          <w:p w14:paraId="125E43E2" w14:textId="77777777" w:rsidR="00E159A1" w:rsidRDefault="00E159A1" w:rsidP="00720C1D">
            <w:pPr>
              <w:pStyle w:val="NoSpacing"/>
            </w:pPr>
            <w:r w:rsidRPr="00751FD6">
              <w:t>\java\com\</w:t>
            </w:r>
            <w:proofErr w:type="spellStart"/>
            <w:r w:rsidRPr="00751FD6">
              <w:t>innovaee</w:t>
            </w:r>
            <w:proofErr w:type="spellEnd"/>
            <w:r w:rsidRPr="00751FD6">
              <w:t>\</w:t>
            </w:r>
            <w:proofErr w:type="spellStart"/>
            <w:r w:rsidRPr="00751FD6">
              <w:t>eorder</w:t>
            </w:r>
            <w:proofErr w:type="spellEnd"/>
            <w:r w:rsidRPr="00751FD6">
              <w:t>\module</w:t>
            </w:r>
          </w:p>
          <w:p w14:paraId="4F2B4E63" w14:textId="455F0101" w:rsidR="00E159A1" w:rsidRPr="00751FD6" w:rsidRDefault="00E159A1" w:rsidP="00720C1D">
            <w:pPr>
              <w:pStyle w:val="NoSpacing"/>
            </w:pPr>
            <w:r w:rsidRPr="00751FD6">
              <w:t>\service</w:t>
            </w:r>
          </w:p>
        </w:tc>
        <w:tc>
          <w:tcPr>
            <w:tcW w:w="2673" w:type="dxa"/>
          </w:tcPr>
          <w:p w14:paraId="4B6B03B5" w14:textId="5E2E54B2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proofErr w:type="gramStart"/>
            <w:r>
              <w:t>的基类</w:t>
            </w:r>
            <w:proofErr w:type="gramEnd"/>
          </w:p>
        </w:tc>
      </w:tr>
      <w:tr w:rsidR="00751FD6" w14:paraId="625AF80B" w14:textId="77777777" w:rsidTr="00720C1D">
        <w:tc>
          <w:tcPr>
            <w:tcW w:w="1890" w:type="dxa"/>
          </w:tcPr>
          <w:p w14:paraId="0EBD3445" w14:textId="77777777" w:rsidR="00751FD6" w:rsidRDefault="00A1451B" w:rsidP="00720C1D">
            <w:pPr>
              <w:pStyle w:val="NoSpacing"/>
            </w:pPr>
            <w:proofErr w:type="spellStart"/>
            <w:r w:rsidRPr="00A1451B">
              <w:t>AuthenticationService</w:t>
            </w:r>
            <w:proofErr w:type="spellEnd"/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119CFA15" w14:textId="77777777" w:rsidR="00A1451B" w:rsidRDefault="00751FD6" w:rsidP="00720C1D">
            <w:pPr>
              <w:pStyle w:val="NoSpacing"/>
            </w:pPr>
            <w:r w:rsidRPr="00751FD6">
              <w:t>\java\com\</w:t>
            </w:r>
            <w:proofErr w:type="spellStart"/>
            <w:r w:rsidRPr="00751FD6">
              <w:t>innovaee</w:t>
            </w:r>
            <w:proofErr w:type="spellEnd"/>
            <w:r w:rsidRPr="00751FD6">
              <w:t>\</w:t>
            </w:r>
            <w:proofErr w:type="spellStart"/>
            <w:r w:rsidRPr="00751FD6">
              <w:t>eorder</w:t>
            </w:r>
            <w:proofErr w:type="spellEnd"/>
            <w:r w:rsidRPr="00751FD6">
              <w:t>\module</w:t>
            </w:r>
          </w:p>
          <w:p w14:paraId="5F06B36C" w14:textId="4E32B9F1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720C1D">
        <w:tc>
          <w:tcPr>
            <w:tcW w:w="1890" w:type="dxa"/>
          </w:tcPr>
          <w:p w14:paraId="7D05FB16" w14:textId="77777777" w:rsidR="00751FD6" w:rsidRDefault="00A1451B" w:rsidP="00720C1D">
            <w:pPr>
              <w:pStyle w:val="NoSpacing"/>
            </w:pPr>
            <w:proofErr w:type="spellStart"/>
            <w:r w:rsidRPr="00A1451B">
              <w:t>AuthorizationService</w:t>
            </w:r>
            <w:proofErr w:type="spellEnd"/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0B1422E1" w14:textId="77777777" w:rsidR="00A1451B" w:rsidRDefault="00751FD6" w:rsidP="00720C1D">
            <w:pPr>
              <w:pStyle w:val="NoSpacing"/>
            </w:pPr>
            <w:r w:rsidRPr="00751FD6">
              <w:t>\java\com\</w:t>
            </w:r>
            <w:proofErr w:type="spellStart"/>
            <w:r w:rsidRPr="00751FD6">
              <w:t>innovaee</w:t>
            </w:r>
            <w:proofErr w:type="spellEnd"/>
            <w:r w:rsidRPr="00751FD6">
              <w:t>\</w:t>
            </w:r>
            <w:proofErr w:type="spellStart"/>
            <w:r w:rsidRPr="00751FD6">
              <w:t>eorder</w:t>
            </w:r>
            <w:proofErr w:type="spellEnd"/>
            <w:r w:rsidRPr="00751FD6">
              <w:t>\module</w:t>
            </w:r>
          </w:p>
          <w:p w14:paraId="558F77A3" w14:textId="1E8ABA6D" w:rsidR="00751FD6" w:rsidRPr="00751FD6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720C1D">
        <w:tc>
          <w:tcPr>
            <w:tcW w:w="1890" w:type="dxa"/>
          </w:tcPr>
          <w:p w14:paraId="6CB63EA2" w14:textId="56B7894E" w:rsidR="00751FD6" w:rsidRDefault="00B573DD" w:rsidP="00720C1D">
            <w:pPr>
              <w:pStyle w:val="NoSpacing"/>
            </w:pPr>
            <w:proofErr w:type="spellStart"/>
            <w:r w:rsidRPr="00B573DD">
              <w:t>SecurityMetadataSource</w:t>
            </w:r>
            <w:proofErr w:type="spellEnd"/>
            <w:r w:rsidR="00D920B8">
              <w:br/>
            </w:r>
            <w:r w:rsidRPr="00B573DD">
              <w:lastRenderedPageBreak/>
              <w:t>Service</w:t>
            </w:r>
            <w:r>
              <w:t>.java</w:t>
            </w:r>
          </w:p>
        </w:tc>
        <w:tc>
          <w:tcPr>
            <w:tcW w:w="4230" w:type="dxa"/>
          </w:tcPr>
          <w:p w14:paraId="4B1EB346" w14:textId="77777777" w:rsidR="00A1451B" w:rsidRDefault="00751FD6" w:rsidP="00720C1D">
            <w:pPr>
              <w:pStyle w:val="NoSpacing"/>
            </w:pPr>
            <w:r w:rsidRPr="00751FD6">
              <w:lastRenderedPageBreak/>
              <w:t>\java\com\</w:t>
            </w:r>
            <w:proofErr w:type="spellStart"/>
            <w:r w:rsidRPr="00751FD6">
              <w:t>innovaee</w:t>
            </w:r>
            <w:proofErr w:type="spellEnd"/>
            <w:r w:rsidRPr="00751FD6">
              <w:t>\</w:t>
            </w:r>
            <w:proofErr w:type="spellStart"/>
            <w:r w:rsidRPr="00751FD6">
              <w:t>eorder</w:t>
            </w:r>
            <w:proofErr w:type="spellEnd"/>
            <w:r w:rsidRPr="00751FD6">
              <w:t>\module</w:t>
            </w:r>
          </w:p>
          <w:p w14:paraId="268DAD36" w14:textId="73D06FCD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lastRenderedPageBreak/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720C1D">
        <w:tc>
          <w:tcPr>
            <w:tcW w:w="189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lastRenderedPageBreak/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4230" w:type="dxa"/>
          </w:tcPr>
          <w:p w14:paraId="61FFB95D" w14:textId="3A03DF4C" w:rsidR="00B94EB9" w:rsidRPr="00364B4A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proofErr w:type="spellStart"/>
            <w:r w:rsidR="00B94EB9" w:rsidRPr="00364B4A">
              <w:t>innovaee</w:t>
            </w:r>
            <w:proofErr w:type="spellEnd"/>
            <w:r w:rsidR="00B94EB9" w:rsidRPr="00F63625">
              <w:t>\</w:t>
            </w:r>
            <w:proofErr w:type="spellStart"/>
            <w:r w:rsidR="00B94EB9" w:rsidRPr="00364B4A">
              <w:t>eorder</w:t>
            </w:r>
            <w:proofErr w:type="spellEnd"/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</w:p>
        </w:tc>
        <w:tc>
          <w:tcPr>
            <w:tcW w:w="2673" w:type="dxa"/>
          </w:tcPr>
          <w:p w14:paraId="2A7709CA" w14:textId="7D521C88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proofErr w:type="gramStart"/>
            <w:r>
              <w:t>的基类</w:t>
            </w:r>
            <w:proofErr w:type="gramEnd"/>
          </w:p>
        </w:tc>
      </w:tr>
      <w:tr w:rsidR="00B94EB9" w14:paraId="2BD5529B" w14:textId="77777777" w:rsidTr="00720C1D">
        <w:tc>
          <w:tcPr>
            <w:tcW w:w="189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4230" w:type="dxa"/>
          </w:tcPr>
          <w:p w14:paraId="49EA724A" w14:textId="419A2DCB" w:rsidR="00B94EB9" w:rsidRPr="00F63625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proofErr w:type="spellStart"/>
            <w:r w:rsidR="00B94EB9" w:rsidRPr="00364B4A">
              <w:t>innovaee</w:t>
            </w:r>
            <w:proofErr w:type="spellEnd"/>
            <w:r w:rsidR="00B94EB9" w:rsidRPr="00F63625">
              <w:t>\</w:t>
            </w:r>
            <w:proofErr w:type="spellStart"/>
            <w:r w:rsidR="00B94EB9" w:rsidRPr="00364B4A">
              <w:t>eorder</w:t>
            </w:r>
            <w:proofErr w:type="spellEnd"/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  <w:r w:rsidR="006509CC">
              <w:br/>
            </w:r>
            <w:r w:rsidR="00B94EB9" w:rsidRPr="00F63625">
              <w:t>\</w:t>
            </w:r>
            <w:r w:rsidR="00B94EB9" w:rsidRPr="00364B4A">
              <w:t>login</w:t>
            </w:r>
          </w:p>
        </w:tc>
        <w:tc>
          <w:tcPr>
            <w:tcW w:w="267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720C1D">
        <w:tc>
          <w:tcPr>
            <w:tcW w:w="189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4230" w:type="dxa"/>
          </w:tcPr>
          <w:p w14:paraId="64A81A5C" w14:textId="7DA39649" w:rsidR="00B94EB9" w:rsidRPr="00F63625" w:rsidRDefault="00B94EB9" w:rsidP="00720C1D">
            <w:pPr>
              <w:pStyle w:val="NoSpacing"/>
            </w:pPr>
            <w:r w:rsidRPr="00364B4A">
              <w:t>com</w:t>
            </w:r>
            <w:r w:rsidRPr="00F63625">
              <w:t>\</w:t>
            </w:r>
            <w:proofErr w:type="spellStart"/>
            <w:r w:rsidRPr="00364B4A">
              <w:t>innovaee</w:t>
            </w:r>
            <w:proofErr w:type="spellEnd"/>
            <w:r w:rsidRPr="00F63625">
              <w:t>\</w:t>
            </w:r>
            <w:proofErr w:type="spellStart"/>
            <w:r w:rsidRPr="00364B4A">
              <w:t>eorder</w:t>
            </w:r>
            <w:proofErr w:type="spellEnd"/>
            <w:r w:rsidRPr="00F63625">
              <w:t>\</w:t>
            </w:r>
            <w:r w:rsidRPr="00364B4A">
              <w:t>web</w:t>
            </w:r>
            <w:r w:rsidRPr="00F63625">
              <w:t>\</w:t>
            </w:r>
            <w:r w:rsidRPr="00364B4A">
              <w:t>action</w:t>
            </w:r>
            <w:r w:rsidR="006509CC">
              <w:br/>
            </w:r>
            <w:r w:rsidRPr="00F63625">
              <w:t>\</w:t>
            </w:r>
            <w:r w:rsidRPr="00364B4A">
              <w:t>login</w:t>
            </w:r>
          </w:p>
        </w:tc>
        <w:tc>
          <w:tcPr>
            <w:tcW w:w="267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720C1D">
        <w:tc>
          <w:tcPr>
            <w:tcW w:w="1890" w:type="dxa"/>
          </w:tcPr>
          <w:p w14:paraId="6509F33B" w14:textId="6CB11DF5" w:rsidR="00B94EB9" w:rsidRDefault="00B94EB9" w:rsidP="00720C1D">
            <w:pPr>
              <w:pStyle w:val="NoSpacing"/>
            </w:pPr>
            <w:proofErr w:type="spellStart"/>
            <w:r>
              <w:t>login.jsp</w:t>
            </w:r>
            <w:proofErr w:type="spellEnd"/>
          </w:p>
        </w:tc>
        <w:tc>
          <w:tcPr>
            <w:tcW w:w="423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proofErr w:type="spellStart"/>
            <w:r w:rsidRPr="00155290">
              <w:t>eorder</w:t>
            </w:r>
            <w:proofErr w:type="spellEnd"/>
            <w:r w:rsidRPr="00155290">
              <w:t>\</w:t>
            </w:r>
            <w:proofErr w:type="spellStart"/>
            <w:r w:rsidRPr="00155290">
              <w:t>src</w:t>
            </w:r>
            <w:proofErr w:type="spellEnd"/>
            <w:r w:rsidRPr="00155290">
              <w:t>\main\</w:t>
            </w:r>
            <w:proofErr w:type="spellStart"/>
            <w:r w:rsidRPr="00FE5BD6">
              <w:t>webapp</w:t>
            </w:r>
            <w:proofErr w:type="spellEnd"/>
            <w:r w:rsidRPr="00FE5BD6">
              <w:t>\pages\login</w:t>
            </w:r>
          </w:p>
        </w:tc>
        <w:tc>
          <w:tcPr>
            <w:tcW w:w="267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507CDB">
      <w:pPr>
        <w:pStyle w:val="Heading3"/>
      </w:pPr>
      <w:bookmarkStart w:id="85" w:name="_Toc410319388"/>
      <w:r>
        <w:rPr>
          <w:rFonts w:hint="eastAsia"/>
        </w:rPr>
        <w:t>类图</w:t>
      </w:r>
      <w:bookmarkEnd w:id="85"/>
    </w:p>
    <w:p w14:paraId="6E1EEA65" w14:textId="36B56A5D" w:rsidR="0080796F" w:rsidRPr="00EC652A" w:rsidRDefault="0080796F" w:rsidP="00EC652A">
      <w:pPr>
        <w:ind w:firstLine="0"/>
      </w:pPr>
    </w:p>
    <w:p w14:paraId="0D541D06" w14:textId="776F09CF" w:rsidR="00FB26FE" w:rsidRDefault="00FB26FE" w:rsidP="00507CDB">
      <w:pPr>
        <w:pStyle w:val="Heading3"/>
      </w:pPr>
      <w:bookmarkStart w:id="86" w:name="_Toc410319389"/>
      <w:r>
        <w:rPr>
          <w:rFonts w:hint="eastAsia"/>
        </w:rPr>
        <w:t>配置</w:t>
      </w:r>
      <w:r>
        <w:t>文件说明</w:t>
      </w:r>
      <w:bookmarkEnd w:id="86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>&lt;struts&gt;</w:t>
      </w:r>
    </w:p>
    <w:p w14:paraId="6248C71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&lt;package name="com.innovaee.eorder.web.action.login" namespace="/login"</w:t>
      </w:r>
    </w:p>
    <w:p w14:paraId="1D0A27B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extends="struts-base"&gt;</w:t>
      </w:r>
    </w:p>
    <w:p w14:paraId="29A1EB4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name="login" class="com.innovaee.eorder.web.action.login.LoginAction"</w:t>
      </w:r>
    </w:p>
    <w:p w14:paraId="43CBAFD3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method="login"&gt;</w:t>
      </w:r>
    </w:p>
    <w:p w14:paraId="782511D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name="success"&gt;/pages/login/login.jsp&lt;/result&gt;</w:t>
      </w:r>
    </w:p>
    <w:p w14:paraId="412B077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&lt;/action&gt;</w:t>
      </w:r>
    </w:p>
    <w:p w14:paraId="2AC9C19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name="doLogin" class="com.innovaee.eorder.web.action.login.LoginAction"</w:t>
      </w:r>
    </w:p>
    <w:p w14:paraId="1914662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method="doLogin"&gt;</w:t>
      </w:r>
    </w:p>
    <w:p w14:paraId="3EA04ED2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type="redirect"&gt;../user/doUser.action&lt;/result&gt;</w:t>
      </w:r>
    </w:p>
    <w:p w14:paraId="26FCA7E8" w14:textId="77777777" w:rsidR="00D10167" w:rsidRPr="007A4645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tab/>
      </w:r>
      <w:r>
        <w:rPr>
          <w:i w:val="0"/>
        </w:rPr>
        <w:tab/>
        <w:t>&lt;/action&gt;</w:t>
      </w:r>
    </w:p>
    <w:p w14:paraId="45C22C0C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&lt;/package&gt;</w:t>
      </w:r>
    </w:p>
    <w:p w14:paraId="4520AE1D" w14:textId="77777777" w:rsidR="00D10167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>applicationContext-total.</w:t>
      </w:r>
      <w:proofErr w:type="gramStart"/>
      <w:r>
        <w:t>xml</w:t>
      </w:r>
      <w:proofErr w:type="gramEnd"/>
      <w:r>
        <w:t xml:space="preserve">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lastRenderedPageBreak/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lastRenderedPageBreak/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7876217C" w:rsidR="00D10167" w:rsidRPr="00D10167" w:rsidRDefault="00D10167" w:rsidP="00507CDB">
      <w:pPr>
        <w:pStyle w:val="Heading3"/>
      </w:pPr>
      <w:bookmarkStart w:id="87" w:name="_Toc410319390"/>
      <w:r>
        <w:rPr>
          <w:rFonts w:hint="eastAsia"/>
        </w:rPr>
        <w:t>数据库</w:t>
      </w:r>
      <w:r>
        <w:t>脚本说明</w:t>
      </w:r>
      <w:bookmarkEnd w:id="87"/>
    </w:p>
    <w:p w14:paraId="2FEE939B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88" w:name="_Toc407804569"/>
      <w:bookmarkStart w:id="89" w:name="_Toc408404982"/>
      <w:bookmarkStart w:id="90" w:name="_Toc408845541"/>
      <w:bookmarkStart w:id="91" w:name="_Toc408845599"/>
      <w:bookmarkStart w:id="92" w:name="_Toc410072089"/>
      <w:bookmarkStart w:id="93" w:name="_Toc410072160"/>
      <w:bookmarkStart w:id="94" w:name="_Toc410147292"/>
      <w:bookmarkStart w:id="95" w:name="_Toc410149693"/>
      <w:bookmarkStart w:id="96" w:name="_Toc410149837"/>
      <w:bookmarkStart w:id="97" w:name="_Toc410149905"/>
      <w:bookmarkStart w:id="98" w:name="_Toc410319391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44712D4E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99" w:name="_Toc407804570"/>
      <w:bookmarkStart w:id="100" w:name="_Toc408404983"/>
      <w:bookmarkStart w:id="101" w:name="_Toc408845542"/>
      <w:bookmarkStart w:id="102" w:name="_Toc408845600"/>
      <w:bookmarkStart w:id="103" w:name="_Toc410072090"/>
      <w:bookmarkStart w:id="104" w:name="_Toc410072161"/>
      <w:bookmarkStart w:id="105" w:name="_Toc410147293"/>
      <w:bookmarkStart w:id="106" w:name="_Toc410149694"/>
      <w:bookmarkStart w:id="107" w:name="_Toc410149838"/>
      <w:bookmarkStart w:id="108" w:name="_Toc410149906"/>
      <w:bookmarkStart w:id="109" w:name="_Toc410319392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73CE9B31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10" w:name="_Toc407804571"/>
      <w:bookmarkStart w:id="111" w:name="_Toc408404984"/>
      <w:bookmarkStart w:id="112" w:name="_Toc408845543"/>
      <w:bookmarkStart w:id="113" w:name="_Toc408845601"/>
      <w:bookmarkStart w:id="114" w:name="_Toc410072091"/>
      <w:bookmarkStart w:id="115" w:name="_Toc410072162"/>
      <w:bookmarkStart w:id="116" w:name="_Toc410147294"/>
      <w:bookmarkStart w:id="117" w:name="_Toc410149695"/>
      <w:bookmarkStart w:id="118" w:name="_Toc410149839"/>
      <w:bookmarkStart w:id="119" w:name="_Toc410149907"/>
      <w:bookmarkStart w:id="120" w:name="_Toc410319393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0FB1F3ED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21" w:name="_Toc407804572"/>
      <w:bookmarkStart w:id="122" w:name="_Toc408404985"/>
      <w:bookmarkStart w:id="123" w:name="_Toc408845544"/>
      <w:bookmarkStart w:id="124" w:name="_Toc408845602"/>
      <w:bookmarkStart w:id="125" w:name="_Toc410072092"/>
      <w:bookmarkStart w:id="126" w:name="_Toc410072163"/>
      <w:bookmarkStart w:id="127" w:name="_Toc410147295"/>
      <w:bookmarkStart w:id="128" w:name="_Toc410149696"/>
      <w:bookmarkStart w:id="129" w:name="_Toc410149840"/>
      <w:bookmarkStart w:id="130" w:name="_Toc410149908"/>
      <w:bookmarkStart w:id="131" w:name="_Toc410319394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52830926" w14:textId="77777777" w:rsidR="007A4645" w:rsidRPr="007A4645" w:rsidRDefault="007A4645" w:rsidP="007A4645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32" w:name="_Toc410149909"/>
      <w:bookmarkStart w:id="133" w:name="_Toc410319395"/>
      <w:bookmarkEnd w:id="132"/>
      <w:bookmarkEnd w:id="133"/>
    </w:p>
    <w:p w14:paraId="2312D8A1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34" w:name="_Toc407804574"/>
      <w:bookmarkStart w:id="135" w:name="_Toc408404987"/>
      <w:bookmarkStart w:id="136" w:name="_Toc408845546"/>
      <w:bookmarkStart w:id="137" w:name="_Toc408845604"/>
      <w:bookmarkStart w:id="138" w:name="_Toc410072094"/>
      <w:bookmarkStart w:id="139" w:name="_Toc410072165"/>
      <w:bookmarkStart w:id="140" w:name="_Toc410147297"/>
      <w:bookmarkStart w:id="141" w:name="_Toc410149698"/>
      <w:bookmarkStart w:id="142" w:name="_Toc410149842"/>
      <w:bookmarkStart w:id="143" w:name="_Toc410149910"/>
      <w:bookmarkStart w:id="144" w:name="_Toc410319396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0A5BD214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45" w:name="_Toc407804575"/>
      <w:bookmarkStart w:id="146" w:name="_Toc408404988"/>
      <w:bookmarkStart w:id="147" w:name="_Toc408845547"/>
      <w:bookmarkStart w:id="148" w:name="_Toc408845605"/>
      <w:bookmarkStart w:id="149" w:name="_Toc410072095"/>
      <w:bookmarkStart w:id="150" w:name="_Toc410072166"/>
      <w:bookmarkStart w:id="151" w:name="_Toc410147298"/>
      <w:bookmarkStart w:id="152" w:name="_Toc410149699"/>
      <w:bookmarkStart w:id="153" w:name="_Toc410149843"/>
      <w:bookmarkStart w:id="154" w:name="_Toc410149911"/>
      <w:bookmarkStart w:id="155" w:name="_Toc410319397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5EBB5313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56" w:name="_Toc407804576"/>
      <w:bookmarkStart w:id="157" w:name="_Toc408404989"/>
      <w:bookmarkStart w:id="158" w:name="_Toc408845548"/>
      <w:bookmarkStart w:id="159" w:name="_Toc408845606"/>
      <w:bookmarkStart w:id="160" w:name="_Toc410072096"/>
      <w:bookmarkStart w:id="161" w:name="_Toc410072167"/>
      <w:bookmarkStart w:id="162" w:name="_Toc410147299"/>
      <w:bookmarkStart w:id="163" w:name="_Toc410149700"/>
      <w:bookmarkStart w:id="164" w:name="_Toc410149844"/>
      <w:bookmarkStart w:id="165" w:name="_Toc410149912"/>
      <w:bookmarkStart w:id="166" w:name="_Toc410319398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14:paraId="3821C0CA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67" w:name="_Toc410072097"/>
      <w:bookmarkStart w:id="168" w:name="_Toc410072168"/>
      <w:bookmarkStart w:id="169" w:name="_Toc410147300"/>
      <w:bookmarkStart w:id="170" w:name="_Toc410149701"/>
      <w:bookmarkStart w:id="171" w:name="_Toc410149845"/>
      <w:bookmarkStart w:id="172" w:name="_Toc410149913"/>
      <w:bookmarkStart w:id="173" w:name="_Toc410319399"/>
      <w:bookmarkEnd w:id="167"/>
      <w:bookmarkEnd w:id="168"/>
      <w:bookmarkEnd w:id="169"/>
      <w:bookmarkEnd w:id="170"/>
      <w:bookmarkEnd w:id="171"/>
      <w:bookmarkEnd w:id="172"/>
      <w:bookmarkEnd w:id="173"/>
    </w:p>
    <w:p w14:paraId="1B6E9857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74" w:name="_Toc410072098"/>
      <w:bookmarkStart w:id="175" w:name="_Toc410072169"/>
      <w:bookmarkStart w:id="176" w:name="_Toc410147301"/>
      <w:bookmarkStart w:id="177" w:name="_Toc410149702"/>
      <w:bookmarkStart w:id="178" w:name="_Toc410149846"/>
      <w:bookmarkStart w:id="179" w:name="_Toc410149914"/>
      <w:bookmarkStart w:id="180" w:name="_Toc410319400"/>
      <w:bookmarkEnd w:id="174"/>
      <w:bookmarkEnd w:id="175"/>
      <w:bookmarkEnd w:id="176"/>
      <w:bookmarkEnd w:id="177"/>
      <w:bookmarkEnd w:id="178"/>
      <w:bookmarkEnd w:id="179"/>
      <w:bookmarkEnd w:id="180"/>
    </w:p>
    <w:p w14:paraId="61A9BF95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81" w:name="_Toc410072099"/>
      <w:bookmarkStart w:id="182" w:name="_Toc410072170"/>
      <w:bookmarkStart w:id="183" w:name="_Toc410147302"/>
      <w:bookmarkStart w:id="184" w:name="_Toc410149703"/>
      <w:bookmarkStart w:id="185" w:name="_Toc410149847"/>
      <w:bookmarkStart w:id="186" w:name="_Toc410149915"/>
      <w:bookmarkStart w:id="187" w:name="_Toc410319401"/>
      <w:bookmarkEnd w:id="181"/>
      <w:bookmarkEnd w:id="182"/>
      <w:bookmarkEnd w:id="183"/>
      <w:bookmarkEnd w:id="184"/>
      <w:bookmarkEnd w:id="185"/>
      <w:bookmarkEnd w:id="186"/>
      <w:bookmarkEnd w:id="187"/>
    </w:p>
    <w:p w14:paraId="004E8B0A" w14:textId="0C2541D5" w:rsidR="004C7652" w:rsidRPr="004C7652" w:rsidRDefault="004C7652" w:rsidP="00B854D4"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77777777" w:rsidR="00A3555E" w:rsidRPr="00220DB9" w:rsidRDefault="00A3555E" w:rsidP="00E354FE">
      <w:pPr>
        <w:pStyle w:val="CodeText"/>
      </w:pPr>
      <w:r w:rsidRPr="00220DB9">
        <w:t xml:space="preserve">  `user_id`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Pr="00220DB9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49184E8D" w14:textId="7EB923DB" w:rsidR="009112F4" w:rsidRPr="009112F4" w:rsidRDefault="009112F4" w:rsidP="0099324B">
      <w:pPr>
        <w:pStyle w:val="NoSpacing"/>
        <w:jc w:val="center"/>
      </w:pPr>
    </w:p>
    <w:p w14:paraId="11425AA2" w14:textId="77777777" w:rsidR="005A5964" w:rsidRDefault="005A596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07876A4" w14:textId="77777777" w:rsidR="00B53E67" w:rsidRDefault="00B53E67" w:rsidP="00B53E67">
      <w:pPr>
        <w:pStyle w:val="Heading1"/>
      </w:pPr>
      <w:bookmarkStart w:id="188" w:name="_Toc410319402"/>
      <w:r w:rsidRPr="00C9114B">
        <w:rPr>
          <w:rFonts w:hint="eastAsia"/>
        </w:rPr>
        <w:lastRenderedPageBreak/>
        <w:t>数据库</w:t>
      </w:r>
      <w:r w:rsidRPr="00C9114B">
        <w:t>设计</w:t>
      </w:r>
      <w:bookmarkEnd w:id="188"/>
    </w:p>
    <w:p w14:paraId="56860AE4" w14:textId="22A3CCE4" w:rsidR="00B53E67" w:rsidRPr="00163562" w:rsidRDefault="00B53E67" w:rsidP="0094671E">
      <w:pPr>
        <w:pStyle w:val="Heading2"/>
      </w:pPr>
      <w:bookmarkStart w:id="189" w:name="_Toc410319403"/>
      <w:r w:rsidRPr="00D058DB">
        <w:rPr>
          <w:rFonts w:hint="eastAsia"/>
        </w:rPr>
        <w:t>用户</w:t>
      </w:r>
      <w:r w:rsidRPr="00D058DB">
        <w:t>表</w:t>
      </w:r>
      <w:bookmarkEnd w:id="18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t_user</w:t>
            </w:r>
            <w:proofErr w:type="spellEnd"/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id</w:t>
            </w:r>
            <w:proofErr w:type="spellEnd"/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Int</w:t>
            </w:r>
            <w:proofErr w:type="spellEnd"/>
            <w:r w:rsidRPr="00311E3F">
              <w:t>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level_id</w:t>
            </w:r>
            <w:proofErr w:type="spellEnd"/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Int</w:t>
            </w:r>
            <w:proofErr w:type="spellEnd"/>
            <w:r w:rsidRPr="00311E3F">
              <w:t>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  <w:proofErr w:type="spellEnd"/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tinyint</w:t>
            </w:r>
            <w:proofErr w:type="spellEnd"/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create_at</w:t>
            </w:r>
            <w:proofErr w:type="spellEnd"/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update_at</w:t>
            </w:r>
            <w:proofErr w:type="spellEnd"/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</w:pPr>
      <w:bookmarkStart w:id="190" w:name="_Toc410319404"/>
      <w:r w:rsidRPr="00D058DB">
        <w:rPr>
          <w:rFonts w:hint="eastAsia"/>
        </w:rPr>
        <w:t>角色</w:t>
      </w:r>
      <w:r w:rsidRPr="00D058DB">
        <w:t>表</w:t>
      </w:r>
      <w:bookmarkEnd w:id="190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t_role</w:t>
            </w:r>
            <w:proofErr w:type="spellEnd"/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role_id</w:t>
            </w:r>
            <w:proofErr w:type="spellEnd"/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Int</w:t>
            </w:r>
            <w:proofErr w:type="spellEnd"/>
            <w:r w:rsidRPr="006E3408">
              <w:t>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  <w:proofErr w:type="spellEnd"/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Varchar</w:t>
            </w:r>
            <w:proofErr w:type="spellEnd"/>
            <w:r w:rsidRPr="006E3408">
              <w:t>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  <w:proofErr w:type="spellEnd"/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Varchar</w:t>
            </w:r>
            <w:proofErr w:type="spellEnd"/>
            <w:r w:rsidRPr="006E3408">
              <w:t>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  <w:proofErr w:type="spellEnd"/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tinyint</w:t>
            </w:r>
            <w:proofErr w:type="spellEnd"/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create_at</w:t>
            </w:r>
            <w:proofErr w:type="spellEnd"/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rPr>
                <w:rFonts w:hint="eastAsia"/>
              </w:rPr>
              <w:t>d</w:t>
            </w:r>
            <w:r w:rsidRPr="006E3408">
              <w:t>atetime</w:t>
            </w:r>
            <w:proofErr w:type="spellEnd"/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t>update_at</w:t>
            </w:r>
            <w:proofErr w:type="spellEnd"/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proofErr w:type="spellStart"/>
            <w:r w:rsidRPr="006E3408">
              <w:rPr>
                <w:rFonts w:hint="eastAsia"/>
              </w:rPr>
              <w:t>d</w:t>
            </w:r>
            <w:r w:rsidRPr="006E3408">
              <w:t>atetime</w:t>
            </w:r>
            <w:proofErr w:type="spellEnd"/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</w:pPr>
      <w:bookmarkStart w:id="191" w:name="_Toc410319405"/>
      <w:r w:rsidRPr="00D058DB">
        <w:rPr>
          <w:rFonts w:hint="eastAsia"/>
        </w:rPr>
        <w:t>功能</w:t>
      </w:r>
      <w:r w:rsidRPr="00D058DB">
        <w:t>表</w:t>
      </w:r>
      <w:bookmarkEnd w:id="191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t_function</w:t>
            </w:r>
            <w:proofErr w:type="spellEnd"/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function_id</w:t>
            </w:r>
            <w:proofErr w:type="spellEnd"/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Int</w:t>
            </w:r>
            <w:proofErr w:type="spellEnd"/>
            <w:r w:rsidRPr="006E3408">
              <w:t>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  <w:proofErr w:type="spellEnd"/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Varchar</w:t>
            </w:r>
            <w:proofErr w:type="spellEnd"/>
            <w:r w:rsidRPr="006E3408">
              <w:t>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  <w:proofErr w:type="spellEnd"/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Varchar</w:t>
            </w:r>
            <w:proofErr w:type="spellEnd"/>
            <w:r w:rsidRPr="006E3408">
              <w:t>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  <w:proofErr w:type="spellEnd"/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Varchar</w:t>
            </w:r>
            <w:proofErr w:type="spellEnd"/>
            <w:r w:rsidRPr="006E3408">
              <w:t>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proofErr w:type="gramStart"/>
            <w:r w:rsidRPr="006E3408">
              <w:rPr>
                <w:rFonts w:hint="eastAsia"/>
              </w:rPr>
              <w:t>父功能</w:t>
            </w:r>
            <w:proofErr w:type="gramEnd"/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  <w:proofErr w:type="spellEnd"/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Int</w:t>
            </w:r>
            <w:proofErr w:type="spellEnd"/>
            <w:r w:rsidRPr="006E3408">
              <w:t>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  <w:proofErr w:type="spellEnd"/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Varchar</w:t>
            </w:r>
            <w:proofErr w:type="spellEnd"/>
            <w:r w:rsidRPr="006E3408">
              <w:t>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  <w:proofErr w:type="spellEnd"/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tinyint</w:t>
            </w:r>
            <w:proofErr w:type="spellEnd"/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create_at</w:t>
            </w:r>
            <w:proofErr w:type="spellEnd"/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rPr>
                <w:rFonts w:hint="eastAsia"/>
              </w:rPr>
              <w:t>d</w:t>
            </w:r>
            <w:r w:rsidRPr="006E3408">
              <w:t>atetime</w:t>
            </w:r>
            <w:proofErr w:type="spellEnd"/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t>update_at</w:t>
            </w:r>
            <w:proofErr w:type="spellEnd"/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proofErr w:type="spellStart"/>
            <w:r w:rsidRPr="006E3408">
              <w:rPr>
                <w:rFonts w:hint="eastAsia"/>
              </w:rPr>
              <w:t>d</w:t>
            </w:r>
            <w:r w:rsidRPr="006E3408">
              <w:t>atetime</w:t>
            </w:r>
            <w:proofErr w:type="spellEnd"/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</w:pPr>
      <w:bookmarkStart w:id="192" w:name="_Toc410319406"/>
      <w:r w:rsidRPr="00D058DB">
        <w:rPr>
          <w:rFonts w:hint="eastAsia"/>
        </w:rPr>
        <w:t>用户</w:t>
      </w:r>
      <w:r w:rsidRPr="00D058DB">
        <w:t>角色关联表</w:t>
      </w:r>
      <w:bookmarkEnd w:id="19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39"/>
        <w:gridCol w:w="1469"/>
        <w:gridCol w:w="1164"/>
        <w:gridCol w:w="1315"/>
        <w:gridCol w:w="2757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t_user_role</w:t>
            </w:r>
            <w:proofErr w:type="spellEnd"/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role_id</w:t>
            </w:r>
            <w:proofErr w:type="spellEnd"/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int</w:t>
            </w:r>
            <w:proofErr w:type="spellEnd"/>
            <w:r w:rsidRPr="00311E3F">
              <w:t>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user_id</w:t>
            </w:r>
            <w:proofErr w:type="spellEnd"/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Int</w:t>
            </w:r>
            <w:proofErr w:type="spellEnd"/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role_id</w:t>
            </w:r>
            <w:proofErr w:type="spellEnd"/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Int</w:t>
            </w:r>
            <w:proofErr w:type="spellEnd"/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create_at</w:t>
            </w:r>
            <w:proofErr w:type="spellEnd"/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update_at</w:t>
            </w:r>
            <w:proofErr w:type="spellEnd"/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</w:pPr>
      <w:bookmarkStart w:id="193" w:name="_Toc410319407"/>
      <w:r w:rsidRPr="00D058DB">
        <w:rPr>
          <w:rFonts w:hint="eastAsia"/>
        </w:rPr>
        <w:t>角色</w:t>
      </w:r>
      <w:r w:rsidRPr="00D058DB">
        <w:t>功能关联表</w:t>
      </w:r>
      <w:bookmarkEnd w:id="193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10"/>
        <w:gridCol w:w="1896"/>
        <w:gridCol w:w="1130"/>
        <w:gridCol w:w="1255"/>
        <w:gridCol w:w="2553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t_role_function</w:t>
            </w:r>
            <w:proofErr w:type="spellEnd"/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Role_function_id</w:t>
            </w:r>
            <w:proofErr w:type="spellEnd"/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int</w:t>
            </w:r>
            <w:proofErr w:type="spellEnd"/>
            <w:r w:rsidRPr="00311E3F">
              <w:t>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  <w:proofErr w:type="spellEnd"/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Int</w:t>
            </w:r>
            <w:proofErr w:type="spellEnd"/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role_id</w:t>
            </w:r>
            <w:proofErr w:type="spellEnd"/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Int</w:t>
            </w:r>
            <w:proofErr w:type="spellEnd"/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create_at</w:t>
            </w:r>
            <w:proofErr w:type="spellEnd"/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update_at</w:t>
            </w:r>
            <w:proofErr w:type="spellEnd"/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</w:pPr>
      <w:bookmarkStart w:id="194" w:name="_Toc410319408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94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t_dish_category</w:t>
            </w:r>
            <w:proofErr w:type="spellEnd"/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category</w:t>
            </w:r>
            <w:r w:rsidRPr="00311E3F">
              <w:t>_id</w:t>
            </w:r>
            <w:proofErr w:type="spellEnd"/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Int</w:t>
            </w:r>
            <w:proofErr w:type="spellEnd"/>
            <w:r w:rsidRPr="00311E3F">
              <w:t>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category_name</w:t>
            </w:r>
            <w:proofErr w:type="spellEnd"/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category_picture</w:t>
            </w:r>
            <w:proofErr w:type="spellEnd"/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create_at</w:t>
            </w:r>
            <w:proofErr w:type="spellEnd"/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update_at</w:t>
            </w:r>
            <w:proofErr w:type="spellEnd"/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</w:pPr>
      <w:bookmarkStart w:id="195" w:name="_Toc410319409"/>
      <w:r w:rsidRPr="00D058DB">
        <w:rPr>
          <w:rFonts w:hint="eastAsia"/>
        </w:rPr>
        <w:t>菜品</w:t>
      </w:r>
      <w:r w:rsidRPr="00D058DB">
        <w:t>表</w:t>
      </w:r>
      <w:bookmarkEnd w:id="19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t_dish</w:t>
            </w:r>
            <w:proofErr w:type="spellEnd"/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dish_id</w:t>
            </w:r>
            <w:proofErr w:type="spellEnd"/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Int</w:t>
            </w:r>
            <w:proofErr w:type="spellEnd"/>
            <w:r w:rsidRPr="00311E3F">
              <w:t>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category_id</w:t>
            </w:r>
            <w:proofErr w:type="spellEnd"/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Int</w:t>
            </w:r>
            <w:proofErr w:type="spellEnd"/>
            <w:r w:rsidRPr="00311E3F">
              <w:t>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proofErr w:type="gramStart"/>
            <w:r w:rsidRPr="00311E3F">
              <w:rPr>
                <w:rFonts w:hint="eastAsia"/>
              </w:rPr>
              <w:t>外键</w:t>
            </w:r>
            <w:proofErr w:type="gramEnd"/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dish_name</w:t>
            </w:r>
            <w:proofErr w:type="spellEnd"/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dish_picture</w:t>
            </w:r>
            <w:proofErr w:type="spellEnd"/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on_sell</w:t>
            </w:r>
            <w:proofErr w:type="spellEnd"/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tinyint</w:t>
            </w:r>
            <w:proofErr w:type="spellEnd"/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misc</w:t>
            </w:r>
            <w:proofErr w:type="spellEnd"/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Varchar</w:t>
            </w:r>
            <w:proofErr w:type="spellEnd"/>
            <w:r w:rsidRPr="00311E3F">
              <w:t>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create_at</w:t>
            </w:r>
            <w:proofErr w:type="spellEnd"/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t>update_at</w:t>
            </w:r>
            <w:proofErr w:type="spellEnd"/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proofErr w:type="spellStart"/>
            <w:r w:rsidRPr="00311E3F">
              <w:rPr>
                <w:rFonts w:hint="eastAsia"/>
              </w:rPr>
              <w:t>d</w:t>
            </w:r>
            <w:r w:rsidRPr="00311E3F">
              <w:t>atetime</w:t>
            </w:r>
            <w:proofErr w:type="spellEnd"/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</w:pPr>
      <w:bookmarkStart w:id="196" w:name="_Toc410319410"/>
      <w:r w:rsidRPr="00D058DB">
        <w:rPr>
          <w:rFonts w:hint="eastAsia"/>
        </w:rPr>
        <w:t>订单</w:t>
      </w:r>
      <w:r w:rsidRPr="00D058DB">
        <w:t>表</w:t>
      </w:r>
      <w:bookmarkEnd w:id="19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proofErr w:type="spellStart"/>
            <w:r>
              <w:t>t_order</w:t>
            </w:r>
            <w:proofErr w:type="spellEnd"/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77777777" w:rsidR="00B53E67" w:rsidRDefault="00B53E67" w:rsidP="002D4C07">
            <w:pPr>
              <w:pStyle w:val="TableText"/>
            </w:pPr>
            <w:proofErr w:type="spellStart"/>
            <w:r>
              <w:t>order_id</w:t>
            </w:r>
            <w:proofErr w:type="spellEnd"/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proofErr w:type="spellStart"/>
            <w:r>
              <w:t>order_seq</w:t>
            </w:r>
            <w:proofErr w:type="spellEnd"/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proofErr w:type="spellStart"/>
            <w:r>
              <w:t>Varchar</w:t>
            </w:r>
            <w:proofErr w:type="spellEnd"/>
            <w:r>
              <w:t>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yyyymmddxxxxx</w:t>
            </w:r>
            <w:proofErr w:type="spellEnd"/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proofErr w:type="spellStart"/>
            <w:r>
              <w:t>yyyy</w:t>
            </w:r>
            <w:proofErr w:type="spellEnd"/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proofErr w:type="spellStart"/>
            <w:r>
              <w:t>xxxxx</w:t>
            </w:r>
            <w:proofErr w:type="spellEnd"/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proofErr w:type="spellStart"/>
            <w:r>
              <w:t>order_status</w:t>
            </w:r>
            <w:proofErr w:type="spellEnd"/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proofErr w:type="spellStart"/>
            <w:r>
              <w:t>Varchar</w:t>
            </w:r>
            <w:proofErr w:type="spellEnd"/>
            <w:r>
              <w:t>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proofErr w:type="spellStart"/>
            <w:r>
              <w:t>table_number</w:t>
            </w:r>
            <w:proofErr w:type="spellEnd"/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proofErr w:type="spellStart"/>
            <w:r>
              <w:t>attendee_number</w:t>
            </w:r>
            <w:proofErr w:type="spellEnd"/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proofErr w:type="spellStart"/>
            <w:r>
              <w:t>total_price</w:t>
            </w:r>
            <w:proofErr w:type="spellEnd"/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proofErr w:type="spellStart"/>
            <w:r>
              <w:t>servent_id</w:t>
            </w:r>
            <w:proofErr w:type="spellEnd"/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proofErr w:type="spellStart"/>
            <w:r>
              <w:t>member_id</w:t>
            </w:r>
            <w:proofErr w:type="spellEnd"/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proofErr w:type="spellStart"/>
            <w:r>
              <w:t>casher_id</w:t>
            </w:r>
            <w:proofErr w:type="spellEnd"/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proofErr w:type="spellStart"/>
            <w:r>
              <w:t>create_at</w:t>
            </w:r>
            <w:proofErr w:type="spellEnd"/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proofErr w:type="spellStart"/>
            <w:r>
              <w:t>update_at</w:t>
            </w:r>
            <w:proofErr w:type="spellEnd"/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</w:pPr>
      <w:bookmarkStart w:id="197" w:name="_Toc410319411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9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proofErr w:type="spellStart"/>
            <w:r>
              <w:t>t_order_item</w:t>
            </w:r>
            <w:proofErr w:type="spellEnd"/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item_</w:t>
            </w:r>
            <w:r>
              <w:t>id</w:t>
            </w:r>
            <w:proofErr w:type="spellEnd"/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proofErr w:type="spellStart"/>
            <w:r>
              <w:t>order_id</w:t>
            </w:r>
            <w:proofErr w:type="spellEnd"/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proofErr w:type="spellStart"/>
            <w:r>
              <w:t>dish_id</w:t>
            </w:r>
            <w:proofErr w:type="spellEnd"/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proofErr w:type="spellStart"/>
            <w:r>
              <w:t>dish_account</w:t>
            </w:r>
            <w:proofErr w:type="spellEnd"/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proofErr w:type="spellStart"/>
            <w:r>
              <w:t>create_at</w:t>
            </w:r>
            <w:proofErr w:type="spellEnd"/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proofErr w:type="spellStart"/>
            <w:r>
              <w:t>update_at</w:t>
            </w:r>
            <w:proofErr w:type="spellEnd"/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</w:pPr>
      <w:bookmarkStart w:id="198" w:name="_Toc410319412"/>
      <w:r>
        <w:rPr>
          <w:rFonts w:hint="eastAsia"/>
        </w:rPr>
        <w:lastRenderedPageBreak/>
        <w:t>会员</w:t>
      </w:r>
      <w:r>
        <w:t>等级</w:t>
      </w:r>
      <w:r w:rsidRPr="00D058DB">
        <w:t>表</w:t>
      </w:r>
      <w:bookmarkEnd w:id="19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proofErr w:type="spellStart"/>
            <w:r>
              <w:t>t_user</w:t>
            </w:r>
            <w:r>
              <w:rPr>
                <w:rFonts w:hint="eastAsia"/>
              </w:rPr>
              <w:t>_level</w:t>
            </w:r>
            <w:proofErr w:type="spellEnd"/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77777777" w:rsidR="00B53E67" w:rsidRDefault="00B53E67" w:rsidP="002D4C07">
            <w:pPr>
              <w:pStyle w:val="TableText"/>
            </w:pPr>
            <w:proofErr w:type="spellStart"/>
            <w:r>
              <w:t>level_id</w:t>
            </w:r>
            <w:proofErr w:type="spellEnd"/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proofErr w:type="spellStart"/>
            <w:r>
              <w:t>level_name</w:t>
            </w:r>
            <w:proofErr w:type="spellEnd"/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proofErr w:type="spellStart"/>
            <w:r>
              <w:t>level_score</w:t>
            </w:r>
            <w:proofErr w:type="spellEnd"/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proofErr w:type="spellStart"/>
            <w:r>
              <w:t>Int</w:t>
            </w:r>
            <w:proofErr w:type="spellEnd"/>
            <w:r>
              <w:t>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proofErr w:type="spellStart"/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  <w:proofErr w:type="spellEnd"/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proofErr w:type="spellStart"/>
            <w:r>
              <w:t>tinyint</w:t>
            </w:r>
            <w:proofErr w:type="spellEnd"/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proofErr w:type="spellStart"/>
            <w:r>
              <w:t>create_at</w:t>
            </w:r>
            <w:proofErr w:type="spellEnd"/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proofErr w:type="spellStart"/>
            <w:r>
              <w:t>update_at</w:t>
            </w:r>
            <w:proofErr w:type="spellEnd"/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proofErr w:type="spellStart"/>
            <w:r>
              <w:rPr>
                <w:rFonts w:hint="eastAsia"/>
              </w:rPr>
              <w:t>d</w:t>
            </w:r>
            <w:r>
              <w:t>atetime</w:t>
            </w:r>
            <w:proofErr w:type="spellEnd"/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99" w:name="_Toc410319413"/>
      <w:r>
        <w:t>Web-Service</w:t>
      </w:r>
      <w:r>
        <w:rPr>
          <w:rFonts w:hint="eastAsia"/>
        </w:rPr>
        <w:t>接口</w:t>
      </w:r>
      <w:r>
        <w:t>协议</w:t>
      </w:r>
      <w:bookmarkEnd w:id="199"/>
    </w:p>
    <w:p w14:paraId="7057C556" w14:textId="17BC1129" w:rsidR="00C378D4" w:rsidRDefault="00C378D4" w:rsidP="0094671E">
      <w:pPr>
        <w:pStyle w:val="Heading2"/>
      </w:pPr>
      <w:bookmarkStart w:id="200" w:name="_Toc408845562"/>
      <w:bookmarkStart w:id="201" w:name="_Toc408845620"/>
      <w:bookmarkStart w:id="202" w:name="_Toc410072112"/>
      <w:bookmarkStart w:id="203" w:name="_Toc410072183"/>
      <w:bookmarkStart w:id="204" w:name="_Toc410147316"/>
      <w:bookmarkStart w:id="205" w:name="_Toc407458596"/>
      <w:bookmarkStart w:id="206" w:name="_Toc408771900"/>
      <w:bookmarkStart w:id="207" w:name="_Toc410319414"/>
      <w:bookmarkStart w:id="208" w:name="_Toc405827637"/>
      <w:bookmarkEnd w:id="200"/>
      <w:bookmarkEnd w:id="201"/>
      <w:bookmarkEnd w:id="202"/>
      <w:bookmarkEnd w:id="203"/>
      <w:bookmarkEnd w:id="204"/>
      <w:r>
        <w:t>获取</w:t>
      </w:r>
      <w:r>
        <w:rPr>
          <w:rFonts w:hint="eastAsia"/>
        </w:rPr>
        <w:t>用户</w:t>
      </w:r>
      <w:r>
        <w:t>信息</w:t>
      </w:r>
      <w:bookmarkEnd w:id="205"/>
      <w:bookmarkEnd w:id="206"/>
      <w:bookmarkEnd w:id="207"/>
    </w:p>
    <w:p w14:paraId="723A636F" w14:textId="6B1042E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</w:t>
      </w:r>
      <w:r w:rsidR="009618AA">
        <w:t>&lt;cellphone&gt;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77777777" w:rsidR="00C378D4" w:rsidRDefault="00C378D4" w:rsidP="00021A92">
            <w:pPr>
              <w:pStyle w:val="NoSpacing"/>
            </w:pPr>
            <w:proofErr w:type="spellStart"/>
            <w:r>
              <w:t>userId</w:t>
            </w:r>
            <w:proofErr w:type="spellEnd"/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proofErr w:type="spellStart"/>
            <w:r>
              <w:t>int</w:t>
            </w:r>
            <w:proofErr w:type="spellEnd"/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77777777" w:rsidR="00C378D4" w:rsidRDefault="00C378D4" w:rsidP="00021A92">
            <w:pPr>
              <w:pStyle w:val="NoSpacing"/>
            </w:pPr>
            <w:proofErr w:type="spellStart"/>
            <w:r>
              <w:t>userName</w:t>
            </w:r>
            <w:proofErr w:type="spellEnd"/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proofErr w:type="spellStart"/>
            <w:r>
              <w:t>levelName</w:t>
            </w:r>
            <w:proofErr w:type="spellEnd"/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77777777" w:rsidR="00C378D4" w:rsidRDefault="00C378D4" w:rsidP="00DC3861">
      <w:pPr>
        <w:pStyle w:val="CodeText"/>
      </w:pPr>
      <w:r>
        <w:t xml:space="preserve">            "userId": 1,</w:t>
      </w:r>
    </w:p>
    <w:p w14:paraId="380FF87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</w:pPr>
      <w:bookmarkStart w:id="209" w:name="_Toc407458597"/>
      <w:bookmarkStart w:id="210" w:name="_Toc408771901"/>
      <w:bookmarkStart w:id="211" w:name="_Toc410319415"/>
      <w:bookmarkStart w:id="212" w:name="_GoBack"/>
      <w:bookmarkEnd w:id="212"/>
      <w:r>
        <w:t>获取目前所有分类列表</w:t>
      </w:r>
      <w:bookmarkEnd w:id="208"/>
      <w:bookmarkEnd w:id="209"/>
      <w:bookmarkEnd w:id="210"/>
      <w:bookmarkEnd w:id="211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lastRenderedPageBreak/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77777777" w:rsidR="00C378D4" w:rsidRDefault="00C378D4" w:rsidP="00021A92">
            <w:pPr>
              <w:pStyle w:val="NoSpacing"/>
            </w:pPr>
            <w:proofErr w:type="spellStart"/>
            <w:r>
              <w:t>categoryId</w:t>
            </w:r>
            <w:proofErr w:type="spellEnd"/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proofErr w:type="spellStart"/>
            <w:r>
              <w:t>int</w:t>
            </w:r>
            <w:proofErr w:type="spellEnd"/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7777777" w:rsidR="00C378D4" w:rsidRDefault="00C378D4" w:rsidP="00021A92">
            <w:pPr>
              <w:pStyle w:val="NoSpacing"/>
            </w:pPr>
            <w:proofErr w:type="spellStart"/>
            <w:r>
              <w:t>categoryName</w:t>
            </w:r>
            <w:proofErr w:type="spellEnd"/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77777777" w:rsidR="00C378D4" w:rsidRDefault="00C378D4" w:rsidP="00021A92">
            <w:pPr>
              <w:pStyle w:val="NoSpacing"/>
            </w:pPr>
            <w:proofErr w:type="spellStart"/>
            <w:r>
              <w:t>categoryPicture</w:t>
            </w:r>
            <w:proofErr w:type="spellEnd"/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77777777" w:rsidR="00C378D4" w:rsidRDefault="00C378D4" w:rsidP="00DC3861">
      <w:pPr>
        <w:pStyle w:val="CodeText"/>
      </w:pPr>
      <w:r>
        <w:t xml:space="preserve">            "categoryId": 1,</w:t>
      </w:r>
    </w:p>
    <w:p w14:paraId="3EE6E5B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77777777" w:rsidR="00C378D4" w:rsidRDefault="00C378D4" w:rsidP="00DC3861">
      <w:pPr>
        <w:pStyle w:val="CodeText"/>
      </w:pPr>
      <w:r>
        <w:t xml:space="preserve">            "categoryId": 2,</w:t>
      </w:r>
    </w:p>
    <w:p w14:paraId="6D35E15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77777777" w:rsidR="00C378D4" w:rsidRDefault="00C378D4" w:rsidP="00DC3861">
      <w:pPr>
        <w:pStyle w:val="CodeText"/>
      </w:pPr>
      <w:r>
        <w:t xml:space="preserve">            "categoryId": 3,</w:t>
      </w:r>
    </w:p>
    <w:p w14:paraId="1242C28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</w:pPr>
      <w:bookmarkStart w:id="213" w:name="_Toc405827638"/>
      <w:bookmarkStart w:id="214" w:name="_Toc407458598"/>
      <w:bookmarkStart w:id="215" w:name="_Toc408771902"/>
      <w:bookmarkStart w:id="216" w:name="_Toc410319416"/>
      <w:r>
        <w:t>获取某一个分类下面所有菜品列表</w:t>
      </w:r>
      <w:bookmarkEnd w:id="213"/>
      <w:bookmarkEnd w:id="214"/>
      <w:bookmarkEnd w:id="215"/>
      <w:bookmarkEnd w:id="216"/>
    </w:p>
    <w:p w14:paraId="6670D8E5" w14:textId="5B8C0C3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</w:t>
      </w:r>
      <w:r w:rsidR="009618AA">
        <w:t>categories/&lt;categoryId&gt;/dishes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categoryId</w:t>
            </w:r>
            <w:proofErr w:type="spellEnd"/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int</w:t>
            </w:r>
            <w:proofErr w:type="spellEnd"/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dishId</w:t>
            </w:r>
            <w:proofErr w:type="spellEnd"/>
          </w:p>
        </w:tc>
        <w:tc>
          <w:tcPr>
            <w:tcW w:w="1295" w:type="dxa"/>
          </w:tcPr>
          <w:p w14:paraId="01EE87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int</w:t>
            </w:r>
            <w:proofErr w:type="spellEnd"/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dishName</w:t>
            </w:r>
            <w:proofErr w:type="spellEnd"/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dishPicture</w:t>
            </w:r>
            <w:proofErr w:type="spellEnd"/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dishPrice</w:t>
            </w:r>
            <w:proofErr w:type="spellEnd"/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http://www.google.com/2332333/31.jpg</w:t>
      </w:r>
      <w:r>
        <w:t>＂｝</w:t>
      </w:r>
    </w:p>
    <w:p w14:paraId="65CF027F" w14:textId="77777777" w:rsidR="00C378D4" w:rsidRDefault="00C378D4" w:rsidP="00DC3861">
      <w:pPr>
        <w:pStyle w:val="CodeText"/>
      </w:pPr>
      <w:r>
        <w:lastRenderedPageBreak/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30002</w:t>
      </w:r>
      <w:r>
        <w:t>＂，＂</w:t>
      </w:r>
      <w:r>
        <w:rPr>
          <w:rFonts w:cs="宋体"/>
        </w:rPr>
        <w:t>dishName</w:t>
      </w:r>
      <w:r>
        <w:t>＂：＂豆花鱼＂，＂</w:t>
      </w:r>
      <w:r>
        <w:rPr>
          <w:rFonts w:cs="宋体"/>
        </w:rPr>
        <w:t>dishPrice</w:t>
      </w:r>
      <w:r>
        <w:t>＂：＂</w:t>
      </w:r>
      <w:r>
        <w:t>38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http://www.google.com/2332333/32.jpg</w:t>
      </w:r>
      <w:r>
        <w:t>＂｝</w:t>
      </w:r>
    </w:p>
    <w:p w14:paraId="7496F2CA" w14:textId="07F4EF9A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30003</w:t>
      </w:r>
      <w:r>
        <w:t>＂，＂</w:t>
      </w:r>
      <w:r>
        <w:rPr>
          <w:rFonts w:cs="宋体"/>
        </w:rPr>
        <w:t>dishName</w:t>
      </w:r>
      <w:r>
        <w:t>＂：＂夫妻肺片＂，＂</w:t>
      </w:r>
      <w:r>
        <w:rPr>
          <w:rFonts w:cs="宋体"/>
        </w:rPr>
        <w:t>dishPrice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318A243B" w14:textId="26BA9A95" w:rsidR="00D823A3" w:rsidRDefault="00D823A3" w:rsidP="00D823A3">
      <w:pPr>
        <w:pStyle w:val="Heading2"/>
      </w:pPr>
      <w:bookmarkStart w:id="217" w:name="_Toc405827639"/>
      <w:bookmarkStart w:id="218" w:name="_Toc407458599"/>
      <w:bookmarkStart w:id="219" w:name="_Toc408771903"/>
      <w:bookmarkStart w:id="220" w:name="_Toc410319417"/>
      <w:r>
        <w:rPr>
          <w:rFonts w:hint="eastAsia"/>
        </w:rPr>
        <w:t>获取菜品详情</w:t>
      </w:r>
    </w:p>
    <w:p w14:paraId="5CB889CF" w14:textId="66CF25BD" w:rsidR="00D823A3" w:rsidRDefault="00D823A3" w:rsidP="00D823A3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dishes/&lt;dishId&gt;</w:t>
      </w:r>
    </w:p>
    <w:p w14:paraId="2E8BBA85" w14:textId="77777777" w:rsidR="00D823A3" w:rsidRDefault="00D823A3" w:rsidP="00D823A3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417F3E82" w14:textId="77777777" w:rsidR="00D823A3" w:rsidRDefault="00D823A3" w:rsidP="00D823A3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p w14:paraId="5FC91195" w14:textId="77777777" w:rsidR="00D823A3" w:rsidRPr="00D823A3" w:rsidRDefault="00D823A3" w:rsidP="00D823A3"/>
    <w:p w14:paraId="6B8D0A2C" w14:textId="77777777" w:rsidR="00C378D4" w:rsidRDefault="00C378D4" w:rsidP="0094671E">
      <w:pPr>
        <w:pStyle w:val="Heading2"/>
      </w:pPr>
      <w:r>
        <w:t>查询某个会员的历史订餐记录</w:t>
      </w:r>
      <w:bookmarkEnd w:id="217"/>
      <w:bookmarkEnd w:id="218"/>
      <w:bookmarkEnd w:id="219"/>
      <w:bookmarkEnd w:id="220"/>
    </w:p>
    <w:p w14:paraId="1CCC33D2" w14:textId="1D70B3ED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users/&lt;cellphone&gt;/orders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orderId</w:t>
            </w:r>
            <w:proofErr w:type="spellEnd"/>
          </w:p>
        </w:tc>
        <w:tc>
          <w:tcPr>
            <w:tcW w:w="1495" w:type="dxa"/>
          </w:tcPr>
          <w:p w14:paraId="49B15DC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int</w:t>
            </w:r>
            <w:proofErr w:type="spellEnd"/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 w:rsidRPr="000D253B">
              <w:rPr>
                <w:rFonts w:cs="宋体"/>
              </w:rPr>
              <w:t>createAt</w:t>
            </w:r>
            <w:proofErr w:type="spellEnd"/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totalPrice</w:t>
            </w:r>
            <w:proofErr w:type="spellEnd"/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77777777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</w:pPr>
      <w:bookmarkStart w:id="221" w:name="_Toc405827640"/>
      <w:bookmarkStart w:id="222" w:name="_Toc407458600"/>
      <w:bookmarkStart w:id="223" w:name="_Toc408771904"/>
      <w:bookmarkStart w:id="224" w:name="_Toc410319418"/>
      <w:r>
        <w:t>查询某个订单详情</w:t>
      </w:r>
      <w:bookmarkEnd w:id="221"/>
      <w:bookmarkEnd w:id="222"/>
      <w:bookmarkEnd w:id="223"/>
      <w:bookmarkEnd w:id="224"/>
    </w:p>
    <w:p w14:paraId="6E19D7E2" w14:textId="6660EBE9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</w:t>
      </w:r>
      <w:r w:rsidR="00BD7D95">
        <w:t>orders/&lt;orderId&gt;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orderId</w:t>
            </w:r>
            <w:proofErr w:type="spellEnd"/>
          </w:p>
        </w:tc>
        <w:tc>
          <w:tcPr>
            <w:tcW w:w="1369" w:type="dxa"/>
          </w:tcPr>
          <w:p w14:paraId="2385114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int</w:t>
            </w:r>
            <w:proofErr w:type="spellEnd"/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dishId</w:t>
            </w:r>
            <w:proofErr w:type="spellEnd"/>
          </w:p>
        </w:tc>
        <w:tc>
          <w:tcPr>
            <w:tcW w:w="1369" w:type="dxa"/>
          </w:tcPr>
          <w:p w14:paraId="2684605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int</w:t>
            </w:r>
            <w:proofErr w:type="spellEnd"/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lastRenderedPageBreak/>
              <w:t>dishName</w:t>
            </w:r>
            <w:proofErr w:type="spellEnd"/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dishPrice</w:t>
            </w:r>
            <w:proofErr w:type="spellEnd"/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dishAmount</w:t>
            </w:r>
            <w:proofErr w:type="spellEnd"/>
          </w:p>
        </w:tc>
        <w:tc>
          <w:tcPr>
            <w:tcW w:w="1369" w:type="dxa"/>
          </w:tcPr>
          <w:p w14:paraId="5E66B77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int</w:t>
            </w:r>
            <w:proofErr w:type="spellEnd"/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proofErr w:type="spellStart"/>
            <w:r>
              <w:rPr>
                <w:rFonts w:cs="宋体"/>
              </w:rPr>
              <w:t>dishPicture</w:t>
            </w:r>
            <w:proofErr w:type="spellEnd"/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225" w:name="_Toc410319419"/>
      <w:r w:rsidRPr="009642B3">
        <w:rPr>
          <w:rFonts w:hint="eastAsia"/>
        </w:rPr>
        <w:lastRenderedPageBreak/>
        <w:t>附录</w:t>
      </w:r>
      <w:bookmarkEnd w:id="225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DA74C5" w14:textId="77777777" w:rsidR="00A646AB" w:rsidRDefault="00A646AB" w:rsidP="00CD1C50">
      <w:r>
        <w:separator/>
      </w:r>
    </w:p>
    <w:p w14:paraId="15BE7C24" w14:textId="77777777" w:rsidR="00A646AB" w:rsidRDefault="00A646AB" w:rsidP="00CD1C50"/>
  </w:endnote>
  <w:endnote w:type="continuationSeparator" w:id="0">
    <w:p w14:paraId="59576222" w14:textId="77777777" w:rsidR="00A646AB" w:rsidRDefault="00A646AB" w:rsidP="00CD1C50">
      <w:r>
        <w:continuationSeparator/>
      </w:r>
    </w:p>
    <w:p w14:paraId="085CA8F7" w14:textId="77777777" w:rsidR="00A646AB" w:rsidRDefault="00A646AB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F00C8A" w:rsidRDefault="00F00C8A" w:rsidP="00CD1C50">
    <w:pPr>
      <w:pStyle w:val="Footer"/>
    </w:pPr>
  </w:p>
  <w:p w14:paraId="23FD368A" w14:textId="77777777" w:rsidR="00F00C8A" w:rsidRDefault="00F00C8A" w:rsidP="00CD1C50">
    <w:pPr>
      <w:pStyle w:val="Footer"/>
    </w:pPr>
  </w:p>
  <w:p w14:paraId="44220467" w14:textId="77777777" w:rsidR="00F00C8A" w:rsidRDefault="00F00C8A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898E58" w14:textId="77777777" w:rsidR="00A646AB" w:rsidRDefault="00A646AB" w:rsidP="00CD1C50">
      <w:r>
        <w:separator/>
      </w:r>
    </w:p>
    <w:p w14:paraId="1B26947F" w14:textId="77777777" w:rsidR="00A646AB" w:rsidRDefault="00A646AB" w:rsidP="00CD1C50"/>
  </w:footnote>
  <w:footnote w:type="continuationSeparator" w:id="0">
    <w:p w14:paraId="660C63E9" w14:textId="77777777" w:rsidR="00A646AB" w:rsidRDefault="00A646AB" w:rsidP="00CD1C50">
      <w:r>
        <w:continuationSeparator/>
      </w:r>
    </w:p>
    <w:p w14:paraId="0461C408" w14:textId="77777777" w:rsidR="00A646AB" w:rsidRDefault="00A646AB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F00C8A" w:rsidRDefault="00F00C8A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35B1131" w14:textId="0DD9E51D" w:rsidR="00F00C8A" w:rsidRDefault="00F00C8A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35B1131" w14:textId="0DD9E51D" w:rsidR="00F00C8A" w:rsidRDefault="00F00C8A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F00C8A" w:rsidRDefault="00F00C8A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313957" w:rsidRPr="00313957">
                            <w:rPr>
                              <w:noProof/>
                              <w:color w:val="FFFFFF" w:themeColor="background1"/>
                            </w:rPr>
                            <w:t>37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619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F00C8A" w:rsidRDefault="00F00C8A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313957" w:rsidRPr="00313957">
                      <w:rPr>
                        <w:noProof/>
                        <w:color w:val="FFFFFF" w:themeColor="background1"/>
                      </w:rPr>
                      <w:t>37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F00C8A" w:rsidRDefault="00F00C8A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007A897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B01E1BF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4712"/>
    <w:rsid w:val="00021A92"/>
    <w:rsid w:val="00022179"/>
    <w:rsid w:val="00025696"/>
    <w:rsid w:val="0003212B"/>
    <w:rsid w:val="000335AF"/>
    <w:rsid w:val="00037C9B"/>
    <w:rsid w:val="00042DA7"/>
    <w:rsid w:val="00043CED"/>
    <w:rsid w:val="00045F37"/>
    <w:rsid w:val="00051CA1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28BE"/>
    <w:rsid w:val="000D7D2B"/>
    <w:rsid w:val="000E1225"/>
    <w:rsid w:val="000E14CA"/>
    <w:rsid w:val="000E2307"/>
    <w:rsid w:val="000E46B0"/>
    <w:rsid w:val="000F03F4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80A10"/>
    <w:rsid w:val="00181662"/>
    <w:rsid w:val="00184E75"/>
    <w:rsid w:val="001864E2"/>
    <w:rsid w:val="0018662B"/>
    <w:rsid w:val="0019554A"/>
    <w:rsid w:val="00196AFB"/>
    <w:rsid w:val="001979C8"/>
    <w:rsid w:val="001A07DE"/>
    <w:rsid w:val="001A3BA8"/>
    <w:rsid w:val="001A5A8E"/>
    <w:rsid w:val="001B2A94"/>
    <w:rsid w:val="001B5D6B"/>
    <w:rsid w:val="001B6E19"/>
    <w:rsid w:val="001C0009"/>
    <w:rsid w:val="001C0F84"/>
    <w:rsid w:val="001D078E"/>
    <w:rsid w:val="001E18DA"/>
    <w:rsid w:val="001E47BD"/>
    <w:rsid w:val="001E5107"/>
    <w:rsid w:val="001E5229"/>
    <w:rsid w:val="001E689A"/>
    <w:rsid w:val="001F0DE4"/>
    <w:rsid w:val="001F0E5E"/>
    <w:rsid w:val="001F18E9"/>
    <w:rsid w:val="001F2272"/>
    <w:rsid w:val="00206B52"/>
    <w:rsid w:val="00217999"/>
    <w:rsid w:val="00220DB9"/>
    <w:rsid w:val="0023455E"/>
    <w:rsid w:val="0023781E"/>
    <w:rsid w:val="002469C5"/>
    <w:rsid w:val="00251E5D"/>
    <w:rsid w:val="00255871"/>
    <w:rsid w:val="00256DA6"/>
    <w:rsid w:val="00256EF2"/>
    <w:rsid w:val="0026488C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B1F"/>
    <w:rsid w:val="002A1B8F"/>
    <w:rsid w:val="002A1FC1"/>
    <w:rsid w:val="002A6636"/>
    <w:rsid w:val="002B1979"/>
    <w:rsid w:val="002B4771"/>
    <w:rsid w:val="002B49D1"/>
    <w:rsid w:val="002B6CE3"/>
    <w:rsid w:val="002C6DEF"/>
    <w:rsid w:val="002C7FB4"/>
    <w:rsid w:val="002D4C07"/>
    <w:rsid w:val="002E2D18"/>
    <w:rsid w:val="002E453F"/>
    <w:rsid w:val="002F4C34"/>
    <w:rsid w:val="002F7351"/>
    <w:rsid w:val="003024D8"/>
    <w:rsid w:val="00311E3F"/>
    <w:rsid w:val="0031246F"/>
    <w:rsid w:val="00313957"/>
    <w:rsid w:val="00314AB3"/>
    <w:rsid w:val="0032080C"/>
    <w:rsid w:val="00337B4E"/>
    <w:rsid w:val="00344E65"/>
    <w:rsid w:val="003468A5"/>
    <w:rsid w:val="00353D34"/>
    <w:rsid w:val="00357731"/>
    <w:rsid w:val="003645EB"/>
    <w:rsid w:val="00364B4A"/>
    <w:rsid w:val="0037605A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26AC"/>
    <w:rsid w:val="003C30C0"/>
    <w:rsid w:val="003C4711"/>
    <w:rsid w:val="003C478E"/>
    <w:rsid w:val="003C4BC6"/>
    <w:rsid w:val="003C79EA"/>
    <w:rsid w:val="003D1273"/>
    <w:rsid w:val="003D1FD5"/>
    <w:rsid w:val="003D3C26"/>
    <w:rsid w:val="003D515A"/>
    <w:rsid w:val="003E2705"/>
    <w:rsid w:val="003E3C38"/>
    <w:rsid w:val="003E4F22"/>
    <w:rsid w:val="003E5ED1"/>
    <w:rsid w:val="003E69D8"/>
    <w:rsid w:val="003F0BA5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5293"/>
    <w:rsid w:val="00427835"/>
    <w:rsid w:val="0043084D"/>
    <w:rsid w:val="004377D5"/>
    <w:rsid w:val="00440DD5"/>
    <w:rsid w:val="004424DF"/>
    <w:rsid w:val="00443C6A"/>
    <w:rsid w:val="004448CA"/>
    <w:rsid w:val="00444E69"/>
    <w:rsid w:val="004450AB"/>
    <w:rsid w:val="00445BF5"/>
    <w:rsid w:val="00446E10"/>
    <w:rsid w:val="00453343"/>
    <w:rsid w:val="00462D0A"/>
    <w:rsid w:val="0047018E"/>
    <w:rsid w:val="00476145"/>
    <w:rsid w:val="00476799"/>
    <w:rsid w:val="0047691E"/>
    <w:rsid w:val="00483C5B"/>
    <w:rsid w:val="00487EB2"/>
    <w:rsid w:val="00494EBD"/>
    <w:rsid w:val="004954EA"/>
    <w:rsid w:val="004A1917"/>
    <w:rsid w:val="004A66BF"/>
    <w:rsid w:val="004C215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07CDB"/>
    <w:rsid w:val="005103B0"/>
    <w:rsid w:val="00511BE8"/>
    <w:rsid w:val="00511EF1"/>
    <w:rsid w:val="00514B48"/>
    <w:rsid w:val="00515176"/>
    <w:rsid w:val="0051705D"/>
    <w:rsid w:val="00521C6A"/>
    <w:rsid w:val="005223DF"/>
    <w:rsid w:val="00525F81"/>
    <w:rsid w:val="00527ADB"/>
    <w:rsid w:val="00534BCC"/>
    <w:rsid w:val="00536CFA"/>
    <w:rsid w:val="0054319D"/>
    <w:rsid w:val="005437C3"/>
    <w:rsid w:val="005442E7"/>
    <w:rsid w:val="00547F4B"/>
    <w:rsid w:val="00550F11"/>
    <w:rsid w:val="005514EC"/>
    <w:rsid w:val="00553500"/>
    <w:rsid w:val="00554523"/>
    <w:rsid w:val="005577C1"/>
    <w:rsid w:val="00563A0B"/>
    <w:rsid w:val="00572E0C"/>
    <w:rsid w:val="0058249C"/>
    <w:rsid w:val="00582D43"/>
    <w:rsid w:val="00593FB1"/>
    <w:rsid w:val="00597982"/>
    <w:rsid w:val="005A2993"/>
    <w:rsid w:val="005A5964"/>
    <w:rsid w:val="005B265C"/>
    <w:rsid w:val="005B378C"/>
    <w:rsid w:val="005B4489"/>
    <w:rsid w:val="005B7242"/>
    <w:rsid w:val="005C0548"/>
    <w:rsid w:val="005C0733"/>
    <w:rsid w:val="005C0C25"/>
    <w:rsid w:val="005C2C10"/>
    <w:rsid w:val="005C2F47"/>
    <w:rsid w:val="005C2F7A"/>
    <w:rsid w:val="005C3423"/>
    <w:rsid w:val="005C4089"/>
    <w:rsid w:val="005C47CD"/>
    <w:rsid w:val="005D0802"/>
    <w:rsid w:val="005D779C"/>
    <w:rsid w:val="005E0D0D"/>
    <w:rsid w:val="005E191C"/>
    <w:rsid w:val="005E22F4"/>
    <w:rsid w:val="005F22A3"/>
    <w:rsid w:val="00605A24"/>
    <w:rsid w:val="006103C3"/>
    <w:rsid w:val="006106C2"/>
    <w:rsid w:val="0061140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664CC"/>
    <w:rsid w:val="00671704"/>
    <w:rsid w:val="00674748"/>
    <w:rsid w:val="00674BDD"/>
    <w:rsid w:val="00682C84"/>
    <w:rsid w:val="00683065"/>
    <w:rsid w:val="0069690B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5077"/>
    <w:rsid w:val="006E6DFD"/>
    <w:rsid w:val="006F02C3"/>
    <w:rsid w:val="006F252D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F1"/>
    <w:rsid w:val="00726E49"/>
    <w:rsid w:val="00727474"/>
    <w:rsid w:val="00733290"/>
    <w:rsid w:val="00734EB9"/>
    <w:rsid w:val="007377D5"/>
    <w:rsid w:val="007406A0"/>
    <w:rsid w:val="00740CE8"/>
    <w:rsid w:val="00740E0B"/>
    <w:rsid w:val="00741D69"/>
    <w:rsid w:val="0074331B"/>
    <w:rsid w:val="00745FA5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4645"/>
    <w:rsid w:val="007A645F"/>
    <w:rsid w:val="007A6CBB"/>
    <w:rsid w:val="007B18ED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63C8"/>
    <w:rsid w:val="008703D2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955"/>
    <w:rsid w:val="008B1030"/>
    <w:rsid w:val="008B58E9"/>
    <w:rsid w:val="008B735D"/>
    <w:rsid w:val="008C15C6"/>
    <w:rsid w:val="008C40A1"/>
    <w:rsid w:val="008D3E36"/>
    <w:rsid w:val="008D4110"/>
    <w:rsid w:val="008D53B7"/>
    <w:rsid w:val="008D6F84"/>
    <w:rsid w:val="008E46D5"/>
    <w:rsid w:val="008E6426"/>
    <w:rsid w:val="008F5788"/>
    <w:rsid w:val="008F7309"/>
    <w:rsid w:val="008F7704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18AA"/>
    <w:rsid w:val="00965201"/>
    <w:rsid w:val="00973FD9"/>
    <w:rsid w:val="00973FE5"/>
    <w:rsid w:val="009744DE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4820"/>
    <w:rsid w:val="009D5621"/>
    <w:rsid w:val="009D7312"/>
    <w:rsid w:val="009E030E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3555E"/>
    <w:rsid w:val="00A37E46"/>
    <w:rsid w:val="00A419B8"/>
    <w:rsid w:val="00A460C9"/>
    <w:rsid w:val="00A529ED"/>
    <w:rsid w:val="00A55DBF"/>
    <w:rsid w:val="00A60CD9"/>
    <w:rsid w:val="00A646AB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0C99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DD"/>
    <w:rsid w:val="00B62D17"/>
    <w:rsid w:val="00B6544D"/>
    <w:rsid w:val="00B70034"/>
    <w:rsid w:val="00B71138"/>
    <w:rsid w:val="00B71904"/>
    <w:rsid w:val="00B72972"/>
    <w:rsid w:val="00B8045E"/>
    <w:rsid w:val="00B854D4"/>
    <w:rsid w:val="00B86A55"/>
    <w:rsid w:val="00B9097E"/>
    <w:rsid w:val="00B92F8B"/>
    <w:rsid w:val="00B93C85"/>
    <w:rsid w:val="00B94EB9"/>
    <w:rsid w:val="00BA2C22"/>
    <w:rsid w:val="00BA47B3"/>
    <w:rsid w:val="00BB05E0"/>
    <w:rsid w:val="00BC5137"/>
    <w:rsid w:val="00BD0FEA"/>
    <w:rsid w:val="00BD1F26"/>
    <w:rsid w:val="00BD244B"/>
    <w:rsid w:val="00BD41F1"/>
    <w:rsid w:val="00BD50D4"/>
    <w:rsid w:val="00BD5C58"/>
    <w:rsid w:val="00BD7D95"/>
    <w:rsid w:val="00BE1B6E"/>
    <w:rsid w:val="00BE3BAF"/>
    <w:rsid w:val="00BE65BE"/>
    <w:rsid w:val="00BE752A"/>
    <w:rsid w:val="00BF2AAF"/>
    <w:rsid w:val="00BF513B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655F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70C"/>
    <w:rsid w:val="00C901BF"/>
    <w:rsid w:val="00C9078B"/>
    <w:rsid w:val="00C90B1A"/>
    <w:rsid w:val="00CA3536"/>
    <w:rsid w:val="00CA6ECC"/>
    <w:rsid w:val="00CB09D9"/>
    <w:rsid w:val="00CB419C"/>
    <w:rsid w:val="00CB659E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3858"/>
    <w:rsid w:val="00CE44D9"/>
    <w:rsid w:val="00CE7E67"/>
    <w:rsid w:val="00CF72CE"/>
    <w:rsid w:val="00CF768B"/>
    <w:rsid w:val="00D05F32"/>
    <w:rsid w:val="00D073C6"/>
    <w:rsid w:val="00D10167"/>
    <w:rsid w:val="00D11B8E"/>
    <w:rsid w:val="00D16441"/>
    <w:rsid w:val="00D22773"/>
    <w:rsid w:val="00D24621"/>
    <w:rsid w:val="00D32C2C"/>
    <w:rsid w:val="00D353D8"/>
    <w:rsid w:val="00D3650C"/>
    <w:rsid w:val="00D42794"/>
    <w:rsid w:val="00D5045C"/>
    <w:rsid w:val="00D51551"/>
    <w:rsid w:val="00D527ED"/>
    <w:rsid w:val="00D53FA9"/>
    <w:rsid w:val="00D60F94"/>
    <w:rsid w:val="00D617CB"/>
    <w:rsid w:val="00D63733"/>
    <w:rsid w:val="00D71390"/>
    <w:rsid w:val="00D7162B"/>
    <w:rsid w:val="00D73723"/>
    <w:rsid w:val="00D73C68"/>
    <w:rsid w:val="00D769AA"/>
    <w:rsid w:val="00D769D0"/>
    <w:rsid w:val="00D7759E"/>
    <w:rsid w:val="00D80627"/>
    <w:rsid w:val="00D823A3"/>
    <w:rsid w:val="00D838F2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3861"/>
    <w:rsid w:val="00DC6647"/>
    <w:rsid w:val="00DC740F"/>
    <w:rsid w:val="00DD696C"/>
    <w:rsid w:val="00DD76C8"/>
    <w:rsid w:val="00DD7DB9"/>
    <w:rsid w:val="00DE1973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6020"/>
    <w:rsid w:val="00E57300"/>
    <w:rsid w:val="00E574A7"/>
    <w:rsid w:val="00E62ED5"/>
    <w:rsid w:val="00E659A3"/>
    <w:rsid w:val="00E65B23"/>
    <w:rsid w:val="00E65B46"/>
    <w:rsid w:val="00E70AF2"/>
    <w:rsid w:val="00E74699"/>
    <w:rsid w:val="00E83437"/>
    <w:rsid w:val="00E84053"/>
    <w:rsid w:val="00E855E4"/>
    <w:rsid w:val="00E85618"/>
    <w:rsid w:val="00E929DF"/>
    <w:rsid w:val="00E92CCB"/>
    <w:rsid w:val="00E96DD4"/>
    <w:rsid w:val="00EA05C5"/>
    <w:rsid w:val="00EA069F"/>
    <w:rsid w:val="00EA223A"/>
    <w:rsid w:val="00EB1BA8"/>
    <w:rsid w:val="00EB54D8"/>
    <w:rsid w:val="00EB7368"/>
    <w:rsid w:val="00EB776A"/>
    <w:rsid w:val="00EB78B6"/>
    <w:rsid w:val="00EC5706"/>
    <w:rsid w:val="00EC60CE"/>
    <w:rsid w:val="00EC652A"/>
    <w:rsid w:val="00ED0D59"/>
    <w:rsid w:val="00ED37BE"/>
    <w:rsid w:val="00ED5720"/>
    <w:rsid w:val="00ED61DA"/>
    <w:rsid w:val="00ED6FEB"/>
    <w:rsid w:val="00EE130B"/>
    <w:rsid w:val="00EE623C"/>
    <w:rsid w:val="00EF37E4"/>
    <w:rsid w:val="00EF4613"/>
    <w:rsid w:val="00F00C8A"/>
    <w:rsid w:val="00F02A82"/>
    <w:rsid w:val="00F136C8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1F15"/>
    <w:rsid w:val="00F80AAE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7CDB"/>
    <w:pPr>
      <w:keepNext/>
      <w:keepLines/>
      <w:numPr>
        <w:ilvl w:val="1"/>
        <w:numId w:val="2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07CDB"/>
    <w:pPr>
      <w:keepNext/>
      <w:keepLines/>
      <w:numPr>
        <w:ilvl w:val="2"/>
        <w:numId w:val="1"/>
      </w:numPr>
      <w:spacing w:before="120" w:after="120"/>
      <w:outlineLvl w:val="2"/>
    </w:pPr>
    <w:rPr>
      <w:rFonts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7CDB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507CDB"/>
    <w:rPr>
      <w:rFonts w:ascii="Times New Roman" w:eastAsia="楷体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package" Target="embeddings/Microsoft_Visio_Drawing3.vsdx"/><Relationship Id="rId68" Type="http://schemas.openxmlformats.org/officeDocument/2006/relationships/image" Target="media/image46.emf"/><Relationship Id="rId7" Type="http://schemas.openxmlformats.org/officeDocument/2006/relationships/footnotes" Target="footnotes.xml"/><Relationship Id="rId71" Type="http://schemas.openxmlformats.org/officeDocument/2006/relationships/package" Target="embeddings/Microsoft_Visio_Drawing7.vsdx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5.emf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61" Type="http://schemas.openxmlformats.org/officeDocument/2006/relationships/package" Target="embeddings/Microsoft_Visio_Drawing2.vsdx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emf"/><Relationship Id="rId65" Type="http://schemas.openxmlformats.org/officeDocument/2006/relationships/package" Target="embeddings/Microsoft_Visio_Drawing4.vsdx"/><Relationship Id="rId73" Type="http://schemas.openxmlformats.org/officeDocument/2006/relationships/package" Target="embeddings/Microsoft_Visio_Drawing8.vsdx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4.emf"/><Relationship Id="rId69" Type="http://schemas.openxmlformats.org/officeDocument/2006/relationships/package" Target="embeddings/Microsoft_Visio_Drawing6.vsdx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72" Type="http://schemas.openxmlformats.org/officeDocument/2006/relationships/image" Target="media/image48.emf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package" Target="embeddings/Microsoft_Visio_Drawing5.vsdx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3.emf"/><Relationship Id="rId70" Type="http://schemas.openxmlformats.org/officeDocument/2006/relationships/image" Target="media/image47.emf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6B50B4-B23D-458A-8103-B49226540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2216</TotalTime>
  <Pages>1</Pages>
  <Words>3864</Words>
  <Characters>22028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25841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661</cp:revision>
  <cp:lastPrinted>2014-12-02T12:48:00Z</cp:lastPrinted>
  <dcterms:created xsi:type="dcterms:W3CDTF">2014-11-19T12:34:00Z</dcterms:created>
  <dcterms:modified xsi:type="dcterms:W3CDTF">2015-01-30T07:17:00Z</dcterms:modified>
</cp:coreProperties>
</file>