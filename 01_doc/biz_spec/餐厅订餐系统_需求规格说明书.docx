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21" w:rsidRPr="00606011" w:rsidRDefault="00B00121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B00121" w:rsidRPr="00606011" w:rsidRDefault="00B00121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0121" w:rsidRPr="003C27BF" w:rsidRDefault="00B00121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00121" w:rsidRPr="00AF53B7" w:rsidRDefault="00B00121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00121" w:rsidRPr="00AF53B7" w:rsidRDefault="00B00121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B00121" w:rsidRPr="00AF53B7" w:rsidRDefault="00B00121" w:rsidP="00C05BA4">
                                <w:pPr>
                                  <w:pStyle w:val="NoSpacing"/>
                                </w:pPr>
                              </w:p>
                              <w:p w:rsidR="00B00121" w:rsidRPr="00AF53B7" w:rsidRDefault="00B00121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2015-01-17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0692D35D"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B00121" w:rsidRPr="003C27BF" w:rsidRDefault="00B00121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>
                                <w:rPr>
                                  <w:rStyle w:val="TitleChar"/>
                                </w:rPr>
                                <w:t>-</w:t>
                              </w:r>
                              <w:r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00121" w:rsidRPr="00AF53B7" w:rsidRDefault="00B00121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00121" w:rsidRPr="00AF53B7" w:rsidRDefault="00B00121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B00121" w:rsidRPr="00AF53B7" w:rsidRDefault="00B00121" w:rsidP="00C05BA4">
                          <w:pPr>
                            <w:pStyle w:val="NoSpacing"/>
                          </w:pPr>
                        </w:p>
                        <w:p w:rsidR="00B00121" w:rsidRPr="00AF53B7" w:rsidRDefault="00B00121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2015-01-17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  <w:bookmarkStart w:id="0" w:name="_GoBack"/>
            <w:bookmarkEnd w:id="0"/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>
              <w:t>章节一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5819C9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09272537" w:history="1">
            <w:r w:rsidR="005819C9" w:rsidRPr="00853E34">
              <w:rPr>
                <w:rStyle w:val="Hyperlink"/>
                <w:noProof/>
              </w:rPr>
              <w:t>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文档介绍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8" w:history="1">
            <w:r w:rsidRPr="00853E34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9" w:history="1">
            <w:r w:rsidRPr="00853E34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0" w:history="1">
            <w:r w:rsidRPr="00853E34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1" w:history="1">
            <w:r w:rsidRPr="00853E34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2" w:history="1">
            <w:r w:rsidRPr="00853E3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3" w:history="1">
            <w:r w:rsidRPr="00853E34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4" w:history="1">
            <w:r w:rsidRPr="00853E34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5" w:history="1">
            <w:r w:rsidRPr="00853E34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系统框架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6" w:history="1">
            <w:r w:rsidRPr="00853E3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系统约束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7" w:history="1">
            <w:r w:rsidRPr="00853E34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系统实现方案约束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8" w:history="1">
            <w:r w:rsidRPr="00853E34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系统运行环境约束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9" w:history="1">
            <w:r w:rsidRPr="00853E34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外部系统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0" w:history="1">
            <w:r w:rsidRPr="00853E3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业务需求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7" w:history="1">
            <w:r w:rsidRPr="00853E34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业务流程图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8" w:history="1">
            <w:r w:rsidRPr="00853E34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系统用户定义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9" w:history="1">
            <w:r w:rsidRPr="00853E34">
              <w:rPr>
                <w:rStyle w:val="Hyperlink"/>
                <w:noProof/>
              </w:rPr>
              <w:t>4.3.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系统用例图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0" w:history="1">
            <w:r w:rsidRPr="00853E34">
              <w:rPr>
                <w:rStyle w:val="Hyperlink"/>
                <w:noProof/>
              </w:rPr>
              <w:t>4.4.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业务需求列表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1" w:history="1">
            <w:r w:rsidRPr="00853E34">
              <w:rPr>
                <w:rStyle w:val="Hyperlink"/>
                <w:noProof/>
              </w:rPr>
              <w:t>4.5.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用户需求列表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2" w:history="1">
            <w:r w:rsidRPr="00853E34">
              <w:rPr>
                <w:rStyle w:val="Hyperlink"/>
                <w:noProof/>
              </w:rPr>
              <w:t>4.6.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业务规则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3" w:history="1">
            <w:r w:rsidRPr="00853E34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系统功能用例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4" w:history="1">
            <w:r w:rsidRPr="00853E34">
              <w:rPr>
                <w:rStyle w:val="Hyperlink"/>
                <w:noProof/>
              </w:rPr>
              <w:t>5.1.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UC_001_</w:t>
            </w:r>
            <w:r w:rsidRPr="00853E34">
              <w:rPr>
                <w:rStyle w:val="Hyperlink"/>
                <w:rFonts w:hint="eastAsia"/>
                <w:noProof/>
              </w:rPr>
              <w:t>浏览菜单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5" w:history="1">
            <w:r w:rsidRPr="00853E34">
              <w:rPr>
                <w:rStyle w:val="Hyperlink"/>
                <w:noProof/>
              </w:rPr>
              <w:t>5.2.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UC_002_</w:t>
            </w:r>
            <w:r w:rsidRPr="00853E34">
              <w:rPr>
                <w:rStyle w:val="Hyperlink"/>
                <w:rFonts w:hint="eastAsia"/>
                <w:noProof/>
              </w:rPr>
              <w:t>浏览历史订单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6" w:history="1">
            <w:r w:rsidRPr="00853E34">
              <w:rPr>
                <w:rStyle w:val="Hyperlink"/>
                <w:noProof/>
              </w:rPr>
              <w:t>5.3.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UC_003_</w:t>
            </w:r>
            <w:r w:rsidRPr="00853E34">
              <w:rPr>
                <w:rStyle w:val="Hyperlink"/>
                <w:rFonts w:hint="eastAsia"/>
                <w:noProof/>
              </w:rPr>
              <w:t>点菜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7" w:history="1">
            <w:r w:rsidRPr="00853E34">
              <w:rPr>
                <w:rStyle w:val="Hyperlink"/>
                <w:noProof/>
              </w:rPr>
              <w:t>5.4.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UC_004_</w:t>
            </w:r>
            <w:r w:rsidRPr="00853E34">
              <w:rPr>
                <w:rStyle w:val="Hyperlink"/>
                <w:rFonts w:hint="eastAsia"/>
                <w:noProof/>
              </w:rPr>
              <w:t>下定单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8" w:history="1">
            <w:r w:rsidRPr="00853E34">
              <w:rPr>
                <w:rStyle w:val="Hyperlink"/>
                <w:noProof/>
              </w:rPr>
              <w:t>5.5.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UC_005_</w:t>
            </w:r>
            <w:r w:rsidRPr="00853E34">
              <w:rPr>
                <w:rStyle w:val="Hyperlink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9" w:history="1">
            <w:r w:rsidRPr="00853E34">
              <w:rPr>
                <w:rStyle w:val="Hyperlink"/>
                <w:noProof/>
              </w:rPr>
              <w:t>5.6.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UC_006_</w:t>
            </w:r>
            <w:r w:rsidRPr="00853E34">
              <w:rPr>
                <w:rStyle w:val="Hyperlink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0" w:history="1">
            <w:r w:rsidRPr="00853E34">
              <w:rPr>
                <w:rStyle w:val="Hyperlink"/>
                <w:noProof/>
              </w:rPr>
              <w:t>5.7.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UC_007_</w:t>
            </w:r>
            <w:r w:rsidRPr="00853E34">
              <w:rPr>
                <w:rStyle w:val="Hyperlink"/>
                <w:rFonts w:hint="eastAsia"/>
                <w:noProof/>
              </w:rPr>
              <w:t>用户管理</w:t>
            </w:r>
            <w:r w:rsidRPr="00853E34">
              <w:rPr>
                <w:rStyle w:val="Hyperlink"/>
                <w:noProof/>
              </w:rPr>
              <w:t>-</w:t>
            </w:r>
            <w:r w:rsidRPr="00853E34">
              <w:rPr>
                <w:rStyle w:val="Hyperlink"/>
                <w:rFonts w:hint="eastAsia"/>
                <w:noProof/>
              </w:rPr>
              <w:t>创建用户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1" w:history="1">
            <w:r w:rsidRPr="00853E34">
              <w:rPr>
                <w:rStyle w:val="Hyperlink"/>
                <w:noProof/>
              </w:rPr>
              <w:t>5.8.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UC_008_</w:t>
            </w:r>
            <w:r w:rsidRPr="00853E34">
              <w:rPr>
                <w:rStyle w:val="Hyperlink"/>
                <w:rFonts w:hint="eastAsia"/>
                <w:noProof/>
              </w:rPr>
              <w:t>用户管理</w:t>
            </w:r>
            <w:r w:rsidRPr="00853E34">
              <w:rPr>
                <w:rStyle w:val="Hyperlink"/>
                <w:noProof/>
              </w:rPr>
              <w:t>-</w:t>
            </w:r>
            <w:r w:rsidRPr="00853E34">
              <w:rPr>
                <w:rStyle w:val="Hyperlink"/>
                <w:rFonts w:hint="eastAsia"/>
                <w:noProof/>
              </w:rPr>
              <w:t>更新用户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2" w:history="1">
            <w:r w:rsidRPr="00853E34">
              <w:rPr>
                <w:rStyle w:val="Hyperlink"/>
                <w:noProof/>
              </w:rPr>
              <w:t>5.9.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UC_009_</w:t>
            </w:r>
            <w:r w:rsidRPr="00853E34">
              <w:rPr>
                <w:rStyle w:val="Hyperlink"/>
                <w:rFonts w:hint="eastAsia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3" w:history="1">
            <w:r w:rsidRPr="00853E34">
              <w:rPr>
                <w:rStyle w:val="Hyperlink"/>
                <w:noProof/>
              </w:rPr>
              <w:t>5.10.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UC_010_</w:t>
            </w:r>
            <w:r w:rsidRPr="00853E34">
              <w:rPr>
                <w:rStyle w:val="Hyperlink"/>
                <w:rFonts w:hint="eastAsia"/>
                <w:noProof/>
              </w:rPr>
              <w:t>角色管理</w:t>
            </w:r>
            <w:r w:rsidRPr="00853E34">
              <w:rPr>
                <w:rStyle w:val="Hyperlink"/>
                <w:noProof/>
              </w:rPr>
              <w:t xml:space="preserve"> – </w:t>
            </w:r>
            <w:r w:rsidRPr="00853E34">
              <w:rPr>
                <w:rStyle w:val="Hyperlink"/>
                <w:rFonts w:hint="eastAsia"/>
                <w:noProof/>
              </w:rPr>
              <w:t>创建角色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4" w:history="1">
            <w:r w:rsidRPr="00853E34">
              <w:rPr>
                <w:rStyle w:val="Hyperlink"/>
                <w:noProof/>
              </w:rPr>
              <w:t>5.11.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UC_011_</w:t>
            </w:r>
            <w:r w:rsidRPr="00853E34">
              <w:rPr>
                <w:rStyle w:val="Hyperlink"/>
                <w:rFonts w:hint="eastAsia"/>
                <w:noProof/>
              </w:rPr>
              <w:t>角色管理</w:t>
            </w:r>
            <w:r w:rsidRPr="00853E34">
              <w:rPr>
                <w:rStyle w:val="Hyperlink"/>
                <w:noProof/>
              </w:rPr>
              <w:t xml:space="preserve"> – </w:t>
            </w:r>
            <w:r w:rsidRPr="00853E34">
              <w:rPr>
                <w:rStyle w:val="Hyperlink"/>
                <w:rFonts w:hint="eastAsia"/>
                <w:noProof/>
              </w:rPr>
              <w:t>更新角色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5" w:history="1">
            <w:r w:rsidRPr="00853E34">
              <w:rPr>
                <w:rStyle w:val="Hyperlink"/>
                <w:noProof/>
              </w:rPr>
              <w:t>5.12.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UC_012_</w:t>
            </w:r>
            <w:r w:rsidRPr="00853E34">
              <w:rPr>
                <w:rStyle w:val="Hyperlink"/>
                <w:rFonts w:hint="eastAsia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6" w:history="1">
            <w:r w:rsidRPr="00853E34">
              <w:rPr>
                <w:rStyle w:val="Hyperlink"/>
                <w:noProof/>
              </w:rPr>
              <w:t>5.13.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UC_013_</w:t>
            </w:r>
            <w:r w:rsidRPr="00853E34">
              <w:rPr>
                <w:rStyle w:val="Hyperlink"/>
                <w:rFonts w:hint="eastAsia"/>
                <w:noProof/>
              </w:rPr>
              <w:t>权限管理</w:t>
            </w:r>
            <w:r w:rsidRPr="00853E34">
              <w:rPr>
                <w:rStyle w:val="Hyperlink"/>
                <w:noProof/>
              </w:rPr>
              <w:t xml:space="preserve"> – </w:t>
            </w:r>
            <w:r w:rsidRPr="00853E34">
              <w:rPr>
                <w:rStyle w:val="Hyperlink"/>
                <w:rFonts w:hint="eastAsia"/>
                <w:noProof/>
              </w:rPr>
              <w:t>创建权限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7" w:history="1">
            <w:r w:rsidRPr="00853E34">
              <w:rPr>
                <w:rStyle w:val="Hyperlink"/>
                <w:noProof/>
              </w:rPr>
              <w:t>5.14.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UC_014_</w:t>
            </w:r>
            <w:r w:rsidRPr="00853E34">
              <w:rPr>
                <w:rStyle w:val="Hyperlink"/>
                <w:rFonts w:hint="eastAsia"/>
                <w:noProof/>
              </w:rPr>
              <w:t>权限管理</w:t>
            </w:r>
            <w:r w:rsidRPr="00853E34">
              <w:rPr>
                <w:rStyle w:val="Hyperlink"/>
                <w:noProof/>
              </w:rPr>
              <w:t xml:space="preserve"> – </w:t>
            </w:r>
            <w:r w:rsidRPr="00853E34">
              <w:rPr>
                <w:rStyle w:val="Hyperlink"/>
                <w:rFonts w:hint="eastAsia"/>
                <w:noProof/>
              </w:rPr>
              <w:t>更新权限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8" w:history="1">
            <w:r w:rsidRPr="00853E34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9" w:history="1">
            <w:r w:rsidRPr="00853E34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0" w:history="1">
            <w:r w:rsidRPr="00853E34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1" w:history="1">
            <w:r w:rsidRPr="00853E34">
              <w:rPr>
                <w:rStyle w:val="Hyperlink"/>
                <w:noProof/>
              </w:rPr>
              <w:t>6.3.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可用性需求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2" w:history="1">
            <w:r w:rsidRPr="00853E34">
              <w:rPr>
                <w:rStyle w:val="Hyperlink"/>
                <w:noProof/>
              </w:rPr>
              <w:t>6.4.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可扩展性需求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3" w:history="1">
            <w:r w:rsidRPr="00853E34">
              <w:rPr>
                <w:rStyle w:val="Hyperlink"/>
                <w:noProof/>
              </w:rPr>
              <w:t>6.5.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排错性需求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4" w:history="1">
            <w:r w:rsidRPr="00853E34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5" w:history="1">
            <w:r w:rsidRPr="00853E34">
              <w:rPr>
                <w:rStyle w:val="Hyperlink"/>
                <w:noProof/>
              </w:rPr>
              <w:t>7.1.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用户接口需求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6" w:history="1">
            <w:r w:rsidRPr="00853E34">
              <w:rPr>
                <w:rStyle w:val="Hyperlink"/>
                <w:noProof/>
              </w:rPr>
              <w:t>7.2.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系统接口需求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7" w:history="1">
            <w:r w:rsidRPr="00853E34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8" w:history="1">
            <w:r w:rsidRPr="00853E34">
              <w:rPr>
                <w:rStyle w:val="Hyperlink"/>
                <w:noProof/>
              </w:rPr>
              <w:t>8.1.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功能测试需求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9" w:history="1">
            <w:r w:rsidRPr="00853E34">
              <w:rPr>
                <w:rStyle w:val="Hyperlink"/>
                <w:noProof/>
              </w:rPr>
              <w:t>8.2.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性能测试需求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0" w:history="1">
            <w:r w:rsidRPr="00853E34">
              <w:rPr>
                <w:rStyle w:val="Hyperlink"/>
                <w:noProof/>
              </w:rPr>
              <w:t>9.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产品发展蓝图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1" w:history="1">
            <w:r w:rsidRPr="00853E34">
              <w:rPr>
                <w:rStyle w:val="Hyperlink"/>
                <w:noProof/>
              </w:rPr>
              <w:t>10.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9C9" w:rsidRDefault="005819C9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2" w:history="1">
            <w:r w:rsidRPr="00853E34">
              <w:rPr>
                <w:rStyle w:val="Hyperlink"/>
                <w:noProof/>
              </w:rPr>
              <w:t>10.1.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53E34">
              <w:rPr>
                <w:rStyle w:val="Hyperlink"/>
                <w:noProof/>
              </w:rPr>
              <w:t>Msg</w:t>
            </w:r>
            <w:r w:rsidRPr="00853E34">
              <w:rPr>
                <w:rStyle w:val="Hyperlink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_Toc409272592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1" w:name="_Toc409272537"/>
      <w:r w:rsidRPr="00606011">
        <w:rPr>
          <w:rFonts w:hint="eastAsia"/>
        </w:rPr>
        <w:t>文档</w:t>
      </w:r>
      <w:r w:rsidRPr="00606011">
        <w:t>介绍</w:t>
      </w:r>
      <w:bookmarkEnd w:id="1"/>
    </w:p>
    <w:p w:rsidR="001F1551" w:rsidRDefault="001F1551" w:rsidP="00D942E0">
      <w:pPr>
        <w:pStyle w:val="Heading2"/>
      </w:pPr>
      <w:bookmarkStart w:id="2" w:name="_Toc409272538"/>
      <w:r w:rsidRPr="00606011">
        <w:rPr>
          <w:rFonts w:hint="eastAsia"/>
        </w:rPr>
        <w:t>目的</w:t>
      </w:r>
      <w:bookmarkEnd w:id="2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3" w:name="_Toc409272539"/>
      <w:r w:rsidRPr="00606011">
        <w:rPr>
          <w:rFonts w:hint="eastAsia"/>
        </w:rPr>
        <w:t>范围</w:t>
      </w:r>
      <w:bookmarkEnd w:id="3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4" w:name="_Toc409272540"/>
      <w:r w:rsidRPr="00606011">
        <w:rPr>
          <w:rFonts w:hint="eastAsia"/>
        </w:rPr>
        <w:t>缩写词列表</w:t>
      </w:r>
      <w:bookmarkEnd w:id="4"/>
    </w:p>
    <w:p w:rsidR="001F1551" w:rsidRDefault="001F1551" w:rsidP="00D942E0">
      <w:pPr>
        <w:pStyle w:val="Heading2"/>
      </w:pPr>
      <w:bookmarkStart w:id="5" w:name="_Toc409272541"/>
      <w:r w:rsidRPr="00606011">
        <w:rPr>
          <w:rFonts w:hint="eastAsia"/>
        </w:rPr>
        <w:t>参考内容</w:t>
      </w:r>
      <w:bookmarkEnd w:id="5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6" w:name="_Toc409272542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6"/>
    </w:p>
    <w:p w:rsidR="001F1551" w:rsidRDefault="001F1551" w:rsidP="00D942E0">
      <w:pPr>
        <w:pStyle w:val="Heading2"/>
      </w:pPr>
      <w:bookmarkStart w:id="7" w:name="_Toc409272543"/>
      <w:r w:rsidRPr="00606011">
        <w:rPr>
          <w:rFonts w:hint="eastAsia"/>
        </w:rPr>
        <w:t>项目</w:t>
      </w:r>
      <w:r w:rsidRPr="00606011">
        <w:t>背景</w:t>
      </w:r>
      <w:bookmarkEnd w:id="7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8" w:name="_Toc409272544"/>
      <w:r w:rsidRPr="00606011">
        <w:rPr>
          <w:rFonts w:hint="eastAsia"/>
        </w:rPr>
        <w:t>项目</w:t>
      </w:r>
      <w:r w:rsidRPr="00606011">
        <w:t>目标</w:t>
      </w:r>
      <w:bookmarkEnd w:id="8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9" w:name="_Toc409272545"/>
      <w:r w:rsidRPr="00606011">
        <w:rPr>
          <w:rFonts w:hint="eastAsia"/>
        </w:rPr>
        <w:t>系统</w:t>
      </w:r>
      <w:r w:rsidRPr="00606011">
        <w:t>框架</w:t>
      </w:r>
      <w:bookmarkEnd w:id="9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10" w:name="_Toc409272546"/>
      <w:r w:rsidRPr="00606011">
        <w:rPr>
          <w:rFonts w:hint="eastAsia"/>
        </w:rPr>
        <w:t>系统</w:t>
      </w:r>
      <w:r w:rsidRPr="00606011">
        <w:t>约束</w:t>
      </w:r>
      <w:bookmarkEnd w:id="10"/>
    </w:p>
    <w:p w:rsidR="001F1551" w:rsidRPr="00606011" w:rsidRDefault="001F1551" w:rsidP="00D942E0">
      <w:pPr>
        <w:pStyle w:val="Heading2"/>
      </w:pPr>
      <w:bookmarkStart w:id="11" w:name="_Toc409272547"/>
      <w:r w:rsidRPr="00606011">
        <w:rPr>
          <w:rFonts w:hint="eastAsia"/>
        </w:rPr>
        <w:t>系统</w:t>
      </w:r>
      <w:r w:rsidRPr="00606011">
        <w:t>实现方案约束</w:t>
      </w:r>
      <w:bookmarkEnd w:id="11"/>
    </w:p>
    <w:p w:rsidR="001F1551" w:rsidRPr="00606011" w:rsidRDefault="00E36B40" w:rsidP="001F1551">
      <w:pPr>
        <w:rPr>
          <w:rFonts w:ascii="楷体" w:hAnsi="楷体" w:hint="eastAsia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2" w:name="_Toc409272548"/>
      <w:r w:rsidRPr="00606011">
        <w:rPr>
          <w:rFonts w:hint="eastAsia"/>
        </w:rPr>
        <w:t>系统</w:t>
      </w:r>
      <w:r w:rsidRPr="00606011">
        <w:t>运行环境约束</w:t>
      </w:r>
      <w:bookmarkEnd w:id="12"/>
    </w:p>
    <w:p w:rsidR="001F1551" w:rsidRPr="00606011" w:rsidRDefault="00E36B40" w:rsidP="00E36B40">
      <w:pPr>
        <w:rPr>
          <w:rFonts w:hint="eastAsia"/>
        </w:rPr>
      </w:pPr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3" w:name="_Toc409272549"/>
      <w:r w:rsidRPr="00606011">
        <w:rPr>
          <w:rFonts w:hint="eastAsia"/>
        </w:rPr>
        <w:t>外部系统</w:t>
      </w:r>
      <w:bookmarkEnd w:id="13"/>
    </w:p>
    <w:p w:rsidR="001F1551" w:rsidRPr="00606011" w:rsidRDefault="00E36B40" w:rsidP="001F1551">
      <w:pPr>
        <w:rPr>
          <w:rFonts w:ascii="楷体" w:hAnsi="楷体" w:hint="eastAsia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4" w:name="_Toc409272550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4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5" w:name="_Toc404089748"/>
      <w:bookmarkStart w:id="16" w:name="_Toc404089800"/>
      <w:bookmarkStart w:id="17" w:name="_Toc404090600"/>
      <w:bookmarkStart w:id="18" w:name="_Toc404091202"/>
      <w:bookmarkStart w:id="19" w:name="_Toc404091528"/>
      <w:bookmarkStart w:id="20" w:name="_Toc404196801"/>
      <w:bookmarkStart w:id="21" w:name="_Toc404351056"/>
      <w:bookmarkStart w:id="22" w:name="_Toc404351278"/>
      <w:bookmarkStart w:id="23" w:name="_Toc404353597"/>
      <w:bookmarkStart w:id="24" w:name="_Toc404374689"/>
      <w:bookmarkStart w:id="25" w:name="_Toc404435540"/>
      <w:bookmarkStart w:id="26" w:name="_Toc404525156"/>
      <w:bookmarkStart w:id="27" w:name="_Toc404856153"/>
      <w:bookmarkStart w:id="28" w:name="_Toc405306133"/>
      <w:bookmarkStart w:id="29" w:name="_Toc405306198"/>
      <w:bookmarkStart w:id="30" w:name="_Toc405306439"/>
      <w:bookmarkStart w:id="31" w:name="_Toc405307456"/>
      <w:bookmarkStart w:id="32" w:name="_Toc405307501"/>
      <w:bookmarkStart w:id="33" w:name="_Toc405628347"/>
      <w:bookmarkStart w:id="34" w:name="_Toc407357947"/>
      <w:bookmarkStart w:id="35" w:name="_Toc407357992"/>
      <w:bookmarkStart w:id="36" w:name="_Toc407786327"/>
      <w:bookmarkStart w:id="37" w:name="_Toc407786371"/>
      <w:bookmarkStart w:id="38" w:name="_Toc407799378"/>
      <w:bookmarkStart w:id="39" w:name="_Toc409272551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40" w:name="_Toc404089749"/>
      <w:bookmarkStart w:id="41" w:name="_Toc404089801"/>
      <w:bookmarkStart w:id="42" w:name="_Toc404090601"/>
      <w:bookmarkStart w:id="43" w:name="_Toc404091203"/>
      <w:bookmarkStart w:id="44" w:name="_Toc404091529"/>
      <w:bookmarkStart w:id="45" w:name="_Toc404196802"/>
      <w:bookmarkStart w:id="46" w:name="_Toc404351057"/>
      <w:bookmarkStart w:id="47" w:name="_Toc404351279"/>
      <w:bookmarkStart w:id="48" w:name="_Toc404353598"/>
      <w:bookmarkStart w:id="49" w:name="_Toc404374690"/>
      <w:bookmarkStart w:id="50" w:name="_Toc404435541"/>
      <w:bookmarkStart w:id="51" w:name="_Toc404525157"/>
      <w:bookmarkStart w:id="52" w:name="_Toc404856154"/>
      <w:bookmarkStart w:id="53" w:name="_Toc405306134"/>
      <w:bookmarkStart w:id="54" w:name="_Toc405306199"/>
      <w:bookmarkStart w:id="55" w:name="_Toc405306440"/>
      <w:bookmarkStart w:id="56" w:name="_Toc405307457"/>
      <w:bookmarkStart w:id="57" w:name="_Toc405307502"/>
      <w:bookmarkStart w:id="58" w:name="_Toc405628348"/>
      <w:bookmarkStart w:id="59" w:name="_Toc407357948"/>
      <w:bookmarkStart w:id="60" w:name="_Toc407357993"/>
      <w:bookmarkStart w:id="61" w:name="_Toc407786328"/>
      <w:bookmarkStart w:id="62" w:name="_Toc407786372"/>
      <w:bookmarkStart w:id="63" w:name="_Toc407799379"/>
      <w:bookmarkStart w:id="64" w:name="_Toc409272552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5" w:name="_Toc404089750"/>
      <w:bookmarkStart w:id="66" w:name="_Toc404089802"/>
      <w:bookmarkStart w:id="67" w:name="_Toc404090602"/>
      <w:bookmarkStart w:id="68" w:name="_Toc404091204"/>
      <w:bookmarkStart w:id="69" w:name="_Toc404091530"/>
      <w:bookmarkStart w:id="70" w:name="_Toc404196803"/>
      <w:bookmarkStart w:id="71" w:name="_Toc404351058"/>
      <w:bookmarkStart w:id="72" w:name="_Toc404351280"/>
      <w:bookmarkStart w:id="73" w:name="_Toc404353599"/>
      <w:bookmarkStart w:id="74" w:name="_Toc404374691"/>
      <w:bookmarkStart w:id="75" w:name="_Toc404435542"/>
      <w:bookmarkStart w:id="76" w:name="_Toc404525158"/>
      <w:bookmarkStart w:id="77" w:name="_Toc404856155"/>
      <w:bookmarkStart w:id="78" w:name="_Toc405306135"/>
      <w:bookmarkStart w:id="79" w:name="_Toc405306200"/>
      <w:bookmarkStart w:id="80" w:name="_Toc405306441"/>
      <w:bookmarkStart w:id="81" w:name="_Toc405307458"/>
      <w:bookmarkStart w:id="82" w:name="_Toc405307503"/>
      <w:bookmarkStart w:id="83" w:name="_Toc405628349"/>
      <w:bookmarkStart w:id="84" w:name="_Toc407357949"/>
      <w:bookmarkStart w:id="85" w:name="_Toc407357994"/>
      <w:bookmarkStart w:id="86" w:name="_Toc407786329"/>
      <w:bookmarkStart w:id="87" w:name="_Toc407786373"/>
      <w:bookmarkStart w:id="88" w:name="_Toc407799380"/>
      <w:bookmarkStart w:id="89" w:name="_Toc409272553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90" w:name="_Toc404091205"/>
      <w:bookmarkStart w:id="91" w:name="_Toc404091531"/>
      <w:bookmarkStart w:id="92" w:name="_Toc404196804"/>
      <w:bookmarkStart w:id="93" w:name="_Toc404351059"/>
      <w:bookmarkStart w:id="94" w:name="_Toc404351281"/>
      <w:bookmarkStart w:id="95" w:name="_Toc404353600"/>
      <w:bookmarkStart w:id="96" w:name="_Toc404374692"/>
      <w:bookmarkStart w:id="97" w:name="_Toc404435543"/>
      <w:bookmarkStart w:id="98" w:name="_Toc404525159"/>
      <w:bookmarkStart w:id="99" w:name="_Toc404856156"/>
      <w:bookmarkStart w:id="100" w:name="_Toc405306136"/>
      <w:bookmarkStart w:id="101" w:name="_Toc405306201"/>
      <w:bookmarkStart w:id="102" w:name="_Toc405306442"/>
      <w:bookmarkStart w:id="103" w:name="_Toc405307459"/>
      <w:bookmarkStart w:id="104" w:name="_Toc405307504"/>
      <w:bookmarkStart w:id="105" w:name="_Toc405628350"/>
      <w:bookmarkStart w:id="106" w:name="_Toc407357950"/>
      <w:bookmarkStart w:id="107" w:name="_Toc407357995"/>
      <w:bookmarkStart w:id="108" w:name="_Toc407786330"/>
      <w:bookmarkStart w:id="109" w:name="_Toc407786374"/>
      <w:bookmarkStart w:id="110" w:name="_Toc407799381"/>
      <w:bookmarkStart w:id="111" w:name="_Toc409272554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2" w:name="_Toc404091206"/>
      <w:bookmarkStart w:id="113" w:name="_Toc404091532"/>
      <w:bookmarkStart w:id="114" w:name="_Toc404196805"/>
      <w:bookmarkStart w:id="115" w:name="_Toc404351060"/>
      <w:bookmarkStart w:id="116" w:name="_Toc404351282"/>
      <w:bookmarkStart w:id="117" w:name="_Toc404353601"/>
      <w:bookmarkStart w:id="118" w:name="_Toc404374693"/>
      <w:bookmarkStart w:id="119" w:name="_Toc404435544"/>
      <w:bookmarkStart w:id="120" w:name="_Toc404525160"/>
      <w:bookmarkStart w:id="121" w:name="_Toc404856157"/>
      <w:bookmarkStart w:id="122" w:name="_Toc405306137"/>
      <w:bookmarkStart w:id="123" w:name="_Toc405306202"/>
      <w:bookmarkStart w:id="124" w:name="_Toc405306443"/>
      <w:bookmarkStart w:id="125" w:name="_Toc405307460"/>
      <w:bookmarkStart w:id="126" w:name="_Toc405307505"/>
      <w:bookmarkStart w:id="127" w:name="_Toc405628351"/>
      <w:bookmarkStart w:id="128" w:name="_Toc407357951"/>
      <w:bookmarkStart w:id="129" w:name="_Toc407357996"/>
      <w:bookmarkStart w:id="130" w:name="_Toc407786331"/>
      <w:bookmarkStart w:id="131" w:name="_Toc407786375"/>
      <w:bookmarkStart w:id="132" w:name="_Toc407799382"/>
      <w:bookmarkStart w:id="133" w:name="_Toc409272555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4" w:name="_Toc404091207"/>
      <w:bookmarkStart w:id="135" w:name="_Toc404091533"/>
      <w:bookmarkStart w:id="136" w:name="_Toc404196806"/>
      <w:bookmarkStart w:id="137" w:name="_Toc404351061"/>
      <w:bookmarkStart w:id="138" w:name="_Toc404351283"/>
      <w:bookmarkStart w:id="139" w:name="_Toc404353602"/>
      <w:bookmarkStart w:id="140" w:name="_Toc404374694"/>
      <w:bookmarkStart w:id="141" w:name="_Toc404435545"/>
      <w:bookmarkStart w:id="142" w:name="_Toc404525161"/>
      <w:bookmarkStart w:id="143" w:name="_Toc404856158"/>
      <w:bookmarkStart w:id="144" w:name="_Toc405306138"/>
      <w:bookmarkStart w:id="145" w:name="_Toc405306203"/>
      <w:bookmarkStart w:id="146" w:name="_Toc405306444"/>
      <w:bookmarkStart w:id="147" w:name="_Toc405307461"/>
      <w:bookmarkStart w:id="148" w:name="_Toc405307506"/>
      <w:bookmarkStart w:id="149" w:name="_Toc405628352"/>
      <w:bookmarkStart w:id="150" w:name="_Toc407357952"/>
      <w:bookmarkStart w:id="151" w:name="_Toc407357997"/>
      <w:bookmarkStart w:id="152" w:name="_Toc407786332"/>
      <w:bookmarkStart w:id="153" w:name="_Toc407786376"/>
      <w:bookmarkStart w:id="154" w:name="_Toc407799383"/>
      <w:bookmarkStart w:id="155" w:name="_Toc409272556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:rsidR="003A6C99" w:rsidRDefault="00F75AFC" w:rsidP="00D942E0">
      <w:pPr>
        <w:pStyle w:val="Heading2"/>
      </w:pPr>
      <w:bookmarkStart w:id="156" w:name="_Toc409272557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56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3014687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57" w:name="_Toc409272558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58" w:name="_Toc409272559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58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3014688" r:id="rId14"/>
        </w:object>
      </w:r>
    </w:p>
    <w:p w:rsidR="00FF7498" w:rsidRPr="00CA6F8D" w:rsidRDefault="00F75AFC" w:rsidP="00D942E0">
      <w:pPr>
        <w:pStyle w:val="Heading2"/>
      </w:pPr>
      <w:bookmarkStart w:id="159" w:name="_Toc409272560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A9615D" w:rsidRDefault="00A9615D" w:rsidP="003775A7">
      <w:pPr>
        <w:pStyle w:val="TableText"/>
      </w:pPr>
    </w:p>
    <w:p w:rsidR="00B54663" w:rsidRDefault="00B54663" w:rsidP="003775A7">
      <w:pPr>
        <w:pStyle w:val="TableText"/>
      </w:pPr>
    </w:p>
    <w:p w:rsidR="00B54663" w:rsidRDefault="00B54663" w:rsidP="003775A7">
      <w:pPr>
        <w:pStyle w:val="TableText"/>
      </w:pPr>
    </w:p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A9615D" w:rsidRPr="00606011" w:rsidRDefault="00A9615D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E8599F" w:rsidRDefault="00F75AFC" w:rsidP="00D942E0">
      <w:pPr>
        <w:pStyle w:val="Heading2"/>
      </w:pPr>
      <w:bookmarkStart w:id="160" w:name="_Toc409272561"/>
      <w:r w:rsidRPr="00606011">
        <w:rPr>
          <w:rFonts w:hint="eastAsia"/>
        </w:rPr>
        <w:t>用户</w:t>
      </w:r>
      <w:r w:rsidRPr="00606011">
        <w:t>需求列表</w:t>
      </w:r>
      <w:bookmarkEnd w:id="160"/>
    </w:p>
    <w:p w:rsidR="003775A7" w:rsidRPr="003775A7" w:rsidRDefault="003775A7" w:rsidP="003775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80F7E" w:rsidRDefault="00B80F7E" w:rsidP="003775A7">
      <w:pPr>
        <w:pStyle w:val="TableText"/>
      </w:pPr>
    </w:p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EE687A">
              <w:t>消费清单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88526F" w:rsidRPr="00606011">
              <w:rPr>
                <w:rFonts w:hint="eastAsia"/>
              </w:rPr>
              <w:t>。</w:t>
            </w:r>
          </w:p>
        </w:tc>
      </w:tr>
    </w:tbl>
    <w:p w:rsidR="003775A7" w:rsidRDefault="003775A7" w:rsidP="003775A7">
      <w:pPr>
        <w:pStyle w:val="TableText"/>
      </w:pPr>
    </w:p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EE687A">
              <w:t>更新订单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88526F" w:rsidRPr="00606011">
              <w:t>USR_03</w:t>
            </w:r>
            <w:r w:rsidRPr="00606011">
              <w:t>–</w:t>
            </w:r>
            <w:r w:rsidR="0088526F" w:rsidRPr="00606011">
              <w:rPr>
                <w:rFonts w:hint="eastAsia"/>
              </w:rPr>
              <w:t>收银员</w:t>
            </w:r>
            <w:r w:rsidR="0088526F"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收银员可以在收到</w:t>
            </w:r>
            <w:r w:rsidRPr="00606011">
              <w:t>顾客的</w:t>
            </w:r>
            <w:r w:rsidRPr="00606011">
              <w:rPr>
                <w:rFonts w:hint="eastAsia"/>
              </w:rPr>
              <w:t>付款</w:t>
            </w:r>
            <w:r w:rsidRPr="00606011">
              <w:t>信息后，更新订单</w:t>
            </w:r>
            <w:r w:rsidRPr="00606011">
              <w:rPr>
                <w:rFonts w:hint="eastAsia"/>
              </w:rPr>
              <w:t>状态。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456F39" w:rsidRDefault="00456F39" w:rsidP="003775A7">
      <w:pPr>
        <w:pStyle w:val="TableText"/>
      </w:pPr>
    </w:p>
    <w:p w:rsidR="00E957DF" w:rsidRDefault="00E957DF" w:rsidP="003775A7">
      <w:pPr>
        <w:pStyle w:val="TableText"/>
      </w:pPr>
    </w:p>
    <w:p w:rsidR="00E957DF" w:rsidRDefault="00E957DF" w:rsidP="003775A7">
      <w:pPr>
        <w:pStyle w:val="TableText"/>
      </w:pPr>
    </w:p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Default="00E41C72" w:rsidP="003775A7">
      <w:pPr>
        <w:pStyle w:val="TableText"/>
      </w:pPr>
    </w:p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7D1171" w:rsidRDefault="007D1171" w:rsidP="003775A7">
      <w:pPr>
        <w:pStyle w:val="TableText"/>
      </w:pPr>
    </w:p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61" w:name="_Toc409272562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proofErr w:type="spellStart"/>
            <w:r w:rsidRPr="00606011">
              <w:t>yyyy</w:t>
            </w:r>
            <w:proofErr w:type="spellEnd"/>
            <w:r w:rsidRPr="00606011">
              <w:t>-mm-</w:t>
            </w:r>
            <w:proofErr w:type="spellStart"/>
            <w:r w:rsidRPr="00606011">
              <w:t>dd</w:t>
            </w:r>
            <w:proofErr w:type="spellEnd"/>
            <w:r w:rsidR="00A056A8">
              <w:t xml:space="preserve"> </w:t>
            </w:r>
            <w:proofErr w:type="spellStart"/>
            <w:r w:rsidR="00A056A8">
              <w:t>hh</w:t>
            </w:r>
            <w:proofErr w:type="spellEnd"/>
            <w:r w:rsidR="00A056A8">
              <w:t>-mm-</w:t>
            </w:r>
            <w:proofErr w:type="spellStart"/>
            <w:r w:rsidR="00A056A8">
              <w:t>ss</w:t>
            </w:r>
            <w:proofErr w:type="spellEnd"/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订单号</w:t>
            </w:r>
            <w:r w:rsidRPr="00606011">
              <w:t>为</w:t>
            </w:r>
            <w:r w:rsidRPr="00606011">
              <w:rPr>
                <w:rFonts w:hint="eastAsia"/>
              </w:rPr>
              <w:t>五位</w:t>
            </w:r>
            <w:r w:rsidRPr="00606011">
              <w:t>数字</w:t>
            </w:r>
            <w:r w:rsidR="00844C9B" w:rsidRPr="00606011">
              <w:rPr>
                <w:rFonts w:hint="eastAsia"/>
              </w:rPr>
              <w:t>，</w:t>
            </w:r>
            <w:r w:rsidR="00844C9B" w:rsidRPr="00606011">
              <w:t>每天从</w:t>
            </w:r>
            <w:r w:rsidR="00505043">
              <w:rPr>
                <w:rFonts w:hint="eastAsia"/>
              </w:rPr>
              <w:t>0000</w:t>
            </w:r>
            <w:r w:rsidR="00844C9B" w:rsidRPr="00606011">
              <w:rPr>
                <w:rFonts w:hint="eastAsia"/>
              </w:rPr>
              <w:t>1</w:t>
            </w:r>
            <w:r w:rsidR="00844C9B" w:rsidRPr="00606011">
              <w:rPr>
                <w:rFonts w:hint="eastAsia"/>
              </w:rPr>
              <w:t>开始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62" w:name="_Toc409272563"/>
      <w:r w:rsidRPr="00606011">
        <w:rPr>
          <w:rFonts w:hint="eastAsia"/>
        </w:rPr>
        <w:t>系统功能</w:t>
      </w:r>
      <w:r w:rsidRPr="00606011">
        <w:t>用例</w:t>
      </w:r>
      <w:bookmarkEnd w:id="162"/>
    </w:p>
    <w:p w:rsidR="004F64EA" w:rsidRPr="004F64EA" w:rsidRDefault="004F64EA" w:rsidP="00D942E0">
      <w:pPr>
        <w:pStyle w:val="Heading2"/>
      </w:pPr>
      <w:bookmarkStart w:id="163" w:name="_Toc409272564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pt;height:343.5pt" o:ole="">
                  <v:imagedata r:id="rId15" o:title=""/>
                </v:shape>
                <o:OLEObject Type="Embed" ProgID="PBrush" ShapeID="_x0000_i1027" DrawAspect="Content" ObjectID="_1483014689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3pt;height:154.5pt" o:ole="">
                  <v:imagedata r:id="rId17" o:title=""/>
                </v:shape>
                <o:OLEObject Type="Embed" ProgID="Visio.Drawing.15" ShapeID="_x0000_i1028" DrawAspect="Content" ObjectID="_1483014690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4F64EA" w:rsidRDefault="004F64EA" w:rsidP="00D942E0">
      <w:pPr>
        <w:pStyle w:val="Heading2"/>
        <w:rPr>
          <w:rFonts w:asciiTheme="majorEastAsia" w:hAnsiTheme="majorEastAsia"/>
        </w:rPr>
      </w:pPr>
      <w:bookmarkStart w:id="164" w:name="_Toc409272565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68282C" w:rsidRPr="00606011" w:rsidRDefault="00915B45" w:rsidP="003775A7">
            <w:pPr>
              <w:pStyle w:val="TableText"/>
            </w:pPr>
            <w:r>
              <w:object w:dxaOrig="5595" w:dyaOrig="7320">
                <v:shape id="_x0000_i1029" type="#_x0000_t75" style="width:280pt;height:366pt" o:ole="">
                  <v:imagedata r:id="rId19" o:title=""/>
                </v:shape>
                <o:OLEObject Type="Embed" ProgID="PBrush" ShapeID="_x0000_i1029" DrawAspect="Content" ObjectID="_1483014691" r:id="rId20"/>
              </w:object>
            </w:r>
          </w:p>
        </w:tc>
      </w:tr>
      <w:tr w:rsidR="0068282C" w:rsidRPr="00606011" w:rsidTr="00DE2F0B">
        <w:trPr>
          <w:trHeight w:val="3923"/>
        </w:trPr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0" type="#_x0000_t75" style="width:303pt;height:182.5pt" o:ole="">
                  <v:imagedata r:id="rId21" o:title=""/>
                </v:shape>
                <o:OLEObject Type="Embed" ProgID="Visio.Drawing.15" ShapeID="_x0000_i1030" DrawAspect="Content" ObjectID="_1483014692" r:id="rId22"/>
              </w:objec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BF34B5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</w:p>
          <w:p w:rsidR="006D0817" w:rsidRDefault="00915B45" w:rsidP="003775A7">
            <w:pPr>
              <w:pStyle w:val="TableText"/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F34B5">
              <w:rPr>
                <w:rFonts w:hint="eastAsia"/>
              </w:rPr>
              <w:t>按钮</w:t>
            </w:r>
          </w:p>
          <w:p w:rsidR="00BF34B5" w:rsidRDefault="00BF34B5" w:rsidP="003775A7">
            <w:pPr>
              <w:pStyle w:val="TableText"/>
            </w:pPr>
            <w:r>
              <w:rPr>
                <w:rFonts w:hint="eastAsia"/>
              </w:rPr>
              <w:t>系统显示用户</w:t>
            </w:r>
            <w:r>
              <w:t>点菜</w:t>
            </w:r>
            <w:r>
              <w:rPr>
                <w:rFonts w:hint="eastAsia"/>
              </w:rPr>
              <w:t>历史订单</w:t>
            </w:r>
          </w:p>
          <w:p w:rsidR="009C1ED9" w:rsidRPr="009C1ED9" w:rsidRDefault="00BF34B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会员号</w:t>
            </w:r>
            <w:r>
              <w:t>为空，点击历史订单按钮，系统提示错误信息</w:t>
            </w:r>
            <w:r>
              <w:t>Msg201</w:t>
            </w:r>
          </w:p>
          <w:p w:rsidR="00A541A5" w:rsidRPr="00400E11" w:rsidRDefault="00A541A5" w:rsidP="003775A7">
            <w:pPr>
              <w:pStyle w:val="TableText"/>
            </w:pPr>
            <w:r>
              <w:t>3</w:t>
            </w:r>
            <w:r w:rsidR="0068282C" w:rsidRPr="0005208E">
              <w:t>.1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68282C" w:rsidRPr="00B601DA" w:rsidRDefault="00A541A5" w:rsidP="003775A7">
            <w:pPr>
              <w:pStyle w:val="TableText"/>
            </w:pPr>
            <w:r>
              <w:t>3</w:t>
            </w:r>
            <w:r w:rsidR="0068282C">
              <w:t>.</w:t>
            </w:r>
            <w:r w:rsidR="00345F4C">
              <w:t>2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68282C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>
              <w:t>订单菜品信息按照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68282C" w:rsidRDefault="006D0817" w:rsidP="003775A7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，金额，</w:t>
            </w:r>
            <w:r w:rsidRPr="00DE2F0B">
              <w:rPr>
                <w:rFonts w:hint="eastAsia"/>
              </w:rPr>
              <w:t>状态</w:t>
            </w:r>
            <w:r w:rsidR="00402175">
              <w:rPr>
                <w:rFonts w:hint="eastAsia"/>
              </w:rPr>
              <w:t>（</w:t>
            </w:r>
            <w:r w:rsidR="00A87EF2">
              <w:rPr>
                <w:rFonts w:hint="eastAsia"/>
              </w:rPr>
              <w:t>在售，</w:t>
            </w:r>
            <w:r w:rsidR="00402175">
              <w:t>下架）</w:t>
            </w:r>
          </w:p>
          <w:p w:rsidR="009C1ED9" w:rsidRPr="00DE2F0B" w:rsidRDefault="009C1ED9" w:rsidP="003775A7">
            <w:pPr>
              <w:pStyle w:val="TableText"/>
            </w:pPr>
            <w:r>
              <w:rPr>
                <w:rFonts w:hint="eastAsia"/>
              </w:rPr>
              <w:t>图片</w:t>
            </w:r>
            <w:r>
              <w:t>大小</w:t>
            </w:r>
            <w:r>
              <w:rPr>
                <w:rFonts w:hint="eastAsia"/>
              </w:rPr>
              <w:t>32</w:t>
            </w:r>
            <w:r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4F64EA" w:rsidRDefault="004F64EA" w:rsidP="00D942E0">
      <w:pPr>
        <w:pStyle w:val="Heading2"/>
        <w:rPr>
          <w:rFonts w:asciiTheme="majorEastAsia" w:hAnsiTheme="majorEastAsia"/>
        </w:rPr>
      </w:pPr>
      <w:bookmarkStart w:id="165" w:name="_Toc409272566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C08A0" w:rsidP="003775A7">
            <w:pPr>
              <w:pStyle w:val="TableText"/>
            </w:pPr>
            <w:r>
              <w:object w:dxaOrig="5851" w:dyaOrig="7426">
                <v:shape id="_x0000_i1031" type="#_x0000_t75" style="width:292.5pt;height:372pt" o:ole="">
                  <v:imagedata r:id="rId23" o:title=""/>
                </v:shape>
                <o:OLEObject Type="Embed" ProgID="PBrush" ShapeID="_x0000_i1031" DrawAspect="Content" ObjectID="_1483014693" r:id="rId24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2" type="#_x0000_t75" style="width:303pt;height:182.5pt" o:ole="">
                  <v:imagedata r:id="rId25" o:title=""/>
                </v:shape>
                <o:OLEObject Type="Embed" ProgID="Visio.Drawing.15" ShapeID="_x0000_i1032" DrawAspect="Content" ObjectID="_1483014694" r:id="rId26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D40FE" w:rsidRDefault="00350FB2" w:rsidP="003775A7">
            <w:pPr>
              <w:pStyle w:val="TableText"/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9A43D9" w:rsidRDefault="009A43D9" w:rsidP="003775A7">
            <w:pPr>
              <w:pStyle w:val="TableText"/>
            </w:pPr>
            <w:r w:rsidRPr="00B86B60">
              <w:rPr>
                <w:rFonts w:hint="eastAsia"/>
              </w:rPr>
              <w:t>用户</w:t>
            </w:r>
            <w:r w:rsidRPr="00B86B60">
              <w:t>查看完订单详情后，</w:t>
            </w:r>
            <w:r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Pr="00B86B60">
              <w:rPr>
                <w:rFonts w:hint="eastAsia"/>
              </w:rPr>
              <w:t>选定</w:t>
            </w:r>
            <w:r w:rsidRPr="00B86B60">
              <w:t>菜品的菜品数量，使</w:t>
            </w:r>
            <w:r w:rsidRPr="00B86B60">
              <w:rPr>
                <w:rFonts w:hint="eastAsia"/>
              </w:rPr>
              <w:t>用</w:t>
            </w:r>
            <w:r w:rsidRPr="00B86B60">
              <w:t>菜品数量对应的</w:t>
            </w:r>
            <w:r w:rsidRPr="00B86B60">
              <w:t>‘+’</w:t>
            </w:r>
            <w:r w:rsidR="008E3559" w:rsidRPr="00B86B60">
              <w:t xml:space="preserve"> ‘–’</w:t>
            </w:r>
            <w:r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915B4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选择</w:t>
            </w:r>
            <w:r>
              <w:rPr>
                <w:rFonts w:hint="eastAsia"/>
              </w:rPr>
              <w:t>删除</w:t>
            </w:r>
            <w:r>
              <w:t>所有</w:t>
            </w:r>
            <w:r>
              <w:rPr>
                <w:rFonts w:hint="eastAsia"/>
              </w:rPr>
              <w:t>按钮，</w:t>
            </w:r>
            <w:r>
              <w:t>系统</w:t>
            </w:r>
            <w:r>
              <w:rPr>
                <w:rFonts w:hint="eastAsia"/>
              </w:rPr>
              <w:t>返回菜单</w:t>
            </w:r>
            <w:r>
              <w:t>首页</w:t>
            </w:r>
          </w:p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如果</w:t>
            </w:r>
            <w:r>
              <w:t>用户订单信息为空，点击下单，系统提示</w:t>
            </w:r>
            <w:r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4F64EA" w:rsidRDefault="004F64EA" w:rsidP="00D942E0">
      <w:pPr>
        <w:pStyle w:val="Heading2"/>
        <w:rPr>
          <w:rFonts w:asciiTheme="majorEastAsia" w:hAnsiTheme="majorEastAsia"/>
        </w:rPr>
      </w:pPr>
      <w:bookmarkStart w:id="166" w:name="_Toc409272567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3" type="#_x0000_t75" style="width:286.5pt;height:366pt" o:ole="">
                  <v:imagedata r:id="rId27" o:title=""/>
                </v:shape>
                <o:OLEObject Type="Embed" ProgID="PBrush" ShapeID="_x0000_i1033" DrawAspect="Content" ObjectID="_1483014695" r:id="rId28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4" type="#_x0000_t75" style="width:303pt;height:182.5pt" o:ole="">
                  <v:imagedata r:id="rId29" o:title=""/>
                </v:shape>
                <o:OLEObject Type="Embed" ProgID="Visio.Drawing.15" ShapeID="_x0000_i1034" DrawAspect="Content" ObjectID="_1483014696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3775A7">
            <w:pPr>
              <w:pStyle w:val="TableText"/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>
              <w:rPr>
                <w:rFonts w:hint="eastAsia"/>
              </w:rPr>
              <w:t>会员号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67" w:name="_Toc409272568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5" type="#_x0000_t75" style="width:320pt;height:274.5pt" o:ole="">
                  <v:imagedata r:id="rId31" o:title=""/>
                </v:shape>
                <o:OLEObject Type="Embed" ProgID="PBrush" ShapeID="_x0000_i1035" DrawAspect="Content" ObjectID="_1483014697" r:id="rId32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6" type="#_x0000_t75" style="width:315pt;height:189.5pt" o:ole="">
                  <v:imagedata r:id="rId33" o:title=""/>
                </v:shape>
                <o:OLEObject Type="Embed" ProgID="Visio.Drawing.15" ShapeID="_x0000_i1036" DrawAspect="Content" ObjectID="_1483014698" r:id="rId34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68" w:name="_Toc409272569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7" type="#_x0000_t75" style="width:333.5pt;height:310pt" o:ole="">
                  <v:imagedata r:id="rId35" o:title=""/>
                </v:shape>
                <o:OLEObject Type="Embed" ProgID="PBrush" ShapeID="_x0000_i1037" DrawAspect="Content" ObjectID="_1483014699" r:id="rId36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8" type="#_x0000_t75" style="width:303pt;height:182.5pt" o:ole="">
                  <v:imagedata r:id="rId37" o:title=""/>
                </v:shape>
                <o:OLEObject Type="Embed" ProgID="Visio.Drawing.15" ShapeID="_x0000_i1038" DrawAspect="Content" ObjectID="_1483014700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69" w:name="_Toc409272570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3pt;height:182.5pt" o:ole="">
                  <v:imagedata r:id="rId39" o:title=""/>
                </v:shape>
                <o:OLEObject Type="Embed" ProgID="Visio.Drawing.15" ShapeID="_x0000_i1039" DrawAspect="Content" ObjectID="_1483014701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70" w:name="_Toc409272571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70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3pt;height:182.5pt" o:ole="">
                  <v:imagedata r:id="rId41" o:title=""/>
                </v:shape>
                <o:OLEObject Type="Embed" ProgID="Visio.Drawing.15" ShapeID="_x0000_i1040" DrawAspect="Content" ObjectID="_1483014702" r:id="rId42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71" w:name="_Toc409272572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1" type="#_x0000_t75" style="width:324pt;height:247.5pt" o:ole="">
                  <v:imagedata r:id="rId43" o:title=""/>
                </v:shape>
                <o:OLEObject Type="Embed" ProgID="PBrush" ShapeID="_x0000_i1041" DrawAspect="Content" ObjectID="_1483014703" r:id="rId44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2" type="#_x0000_t75" style="width:303pt;height:182.5pt" o:ole="">
                  <v:imagedata r:id="rId45" o:title=""/>
                </v:shape>
                <o:OLEObject Type="Embed" ProgID="Visio.Drawing.15" ShapeID="_x0000_i1042" DrawAspect="Content" ObjectID="_1483014704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72" w:name="_Toc409272573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7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3" type="#_x0000_t75" style="width:347pt;height:190.5pt" o:ole="">
                  <v:imagedata r:id="rId47" o:title=""/>
                </v:shape>
                <o:OLEObject Type="Embed" ProgID="Visio.Drawing.15" ShapeID="_x0000_i1043" DrawAspect="Content" ObjectID="_1483014705" r:id="rId48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73" w:name="_Toc409272574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73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4" type="#_x0000_t75" style="width:303pt;height:182.5pt" o:ole="">
                  <v:imagedata r:id="rId49" o:title=""/>
                </v:shape>
                <o:OLEObject Type="Embed" ProgID="Visio.Drawing.15" ShapeID="_x0000_i1044" DrawAspect="Content" ObjectID="_1483014706" r:id="rId50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74" w:name="_Toc409272575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74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5" type="#_x0000_t75" style="width:328.5pt;height:249pt" o:ole="">
                  <v:imagedata r:id="rId51" o:title=""/>
                </v:shape>
                <o:OLEObject Type="Embed" ProgID="PBrush" ShapeID="_x0000_i1045" DrawAspect="Content" ObjectID="_1483014707" r:id="rId52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6" type="#_x0000_t75" style="width:303pt;height:182.5pt" o:ole="">
                  <v:imagedata r:id="rId53" o:title=""/>
                </v:shape>
                <o:OLEObject Type="Embed" ProgID="Visio.Drawing.15" ShapeID="_x0000_i1046" DrawAspect="Content" ObjectID="_1483014708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75" w:name="_Toc409272576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3pt;height:182.5pt" o:ole="">
                  <v:imagedata r:id="rId55" o:title=""/>
                </v:shape>
                <o:OLEObject Type="Embed" ProgID="Visio.Drawing.15" ShapeID="_x0000_i1047" DrawAspect="Content" ObjectID="_1483014709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76" w:name="_Toc409272577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8" type="#_x0000_t75" style="width:303pt;height:182.5pt" o:ole="">
                  <v:imagedata r:id="rId57" o:title=""/>
                </v:shape>
                <o:OLEObject Type="Embed" ProgID="Visio.Drawing.15" ShapeID="_x0000_i1048" DrawAspect="Content" ObjectID="_1483014710" r:id="rId58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77" w:name="_Toc409272578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77"/>
    </w:p>
    <w:p w:rsidR="009316FB" w:rsidRDefault="009316FB" w:rsidP="00D942E0">
      <w:pPr>
        <w:pStyle w:val="Heading2"/>
      </w:pPr>
      <w:bookmarkStart w:id="178" w:name="_Toc409272579"/>
      <w:r w:rsidRPr="00606011">
        <w:rPr>
          <w:rFonts w:hint="eastAsia"/>
        </w:rPr>
        <w:t>安全性</w:t>
      </w:r>
      <w:r w:rsidRPr="00606011">
        <w:t>需求</w:t>
      </w:r>
      <w:bookmarkEnd w:id="178"/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79" w:name="_Toc409272580"/>
      <w:r w:rsidRPr="00606011">
        <w:rPr>
          <w:rFonts w:hint="eastAsia"/>
        </w:rPr>
        <w:t>性能</w:t>
      </w:r>
      <w:r w:rsidRPr="00606011">
        <w:t>需求</w:t>
      </w:r>
      <w:bookmarkEnd w:id="179"/>
    </w:p>
    <w:p w:rsidR="00B00121" w:rsidRDefault="00B00121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B00121">
      <w:pPr>
        <w:pStyle w:val="NoSpacing"/>
        <w:numPr>
          <w:ilvl w:val="0"/>
          <w:numId w:val="39"/>
        </w:numPr>
        <w:rPr>
          <w:rFonts w:hint="eastAsia"/>
        </w:r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80" w:name="_Toc409272581"/>
      <w:r>
        <w:rPr>
          <w:rFonts w:hint="eastAsia"/>
        </w:rPr>
        <w:t>可用性</w:t>
      </w:r>
      <w:r w:rsidR="009316FB" w:rsidRPr="00606011">
        <w:t>需求</w:t>
      </w:r>
      <w:bookmarkEnd w:id="180"/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81" w:name="_Toc409272582"/>
      <w:r>
        <w:rPr>
          <w:rFonts w:hint="eastAsia"/>
        </w:rPr>
        <w:t>可</w:t>
      </w:r>
      <w:r>
        <w:t>扩展性需求</w:t>
      </w:r>
      <w:bookmarkEnd w:id="181"/>
    </w:p>
    <w:p w:rsidR="00D32404" w:rsidRDefault="00826A77" w:rsidP="00826A77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rPr>
          <w:rFonts w:hint="eastAsia"/>
        </w:rPr>
        <w:t>必须</w:t>
      </w:r>
      <w:r>
        <w:t>能有效的进行扩展以适应业务量增加的需求</w:t>
      </w:r>
    </w:p>
    <w:p w:rsidR="005E1F63" w:rsidRPr="00D32404" w:rsidRDefault="00826A77" w:rsidP="005E1F63">
      <w:pPr>
        <w:pStyle w:val="NoSpacing"/>
        <w:numPr>
          <w:ilvl w:val="0"/>
          <w:numId w:val="39"/>
        </w:numPr>
        <w:rPr>
          <w:rFonts w:hint="eastAsia"/>
        </w:r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82" w:name="_Toc409272583"/>
      <w:r w:rsidRPr="00606011">
        <w:rPr>
          <w:rFonts w:hint="eastAsia"/>
        </w:rPr>
        <w:t>排错性</w:t>
      </w:r>
      <w:r w:rsidRPr="00606011">
        <w:t>需求</w:t>
      </w:r>
      <w:bookmarkEnd w:id="182"/>
    </w:p>
    <w:p w:rsid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rPr>
          <w:rFonts w:hint="eastAsia"/>
        </w:rPr>
        <w:t>有完备</w:t>
      </w:r>
      <w:r>
        <w:t>的运行日志</w:t>
      </w:r>
    </w:p>
    <w:p w:rsidR="005E1F63" w:rsidRP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83" w:name="_Toc409272584"/>
      <w:r w:rsidRPr="00606011">
        <w:rPr>
          <w:rFonts w:hint="eastAsia"/>
        </w:rPr>
        <w:t>接口</w:t>
      </w:r>
      <w:r w:rsidRPr="00606011">
        <w:t>需求</w:t>
      </w:r>
      <w:bookmarkEnd w:id="183"/>
    </w:p>
    <w:p w:rsidR="009316FB" w:rsidRDefault="009316FB" w:rsidP="00D942E0">
      <w:pPr>
        <w:pStyle w:val="Heading2"/>
      </w:pPr>
      <w:bookmarkStart w:id="184" w:name="_Toc409272585"/>
      <w:r w:rsidRPr="00606011">
        <w:rPr>
          <w:rFonts w:hint="eastAsia"/>
        </w:rPr>
        <w:t>用户</w:t>
      </w:r>
      <w:r w:rsidRPr="00606011">
        <w:t>接口需求</w:t>
      </w:r>
      <w:bookmarkEnd w:id="184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85" w:name="_Toc409272586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85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186" w:name="_Toc409272587"/>
      <w:r w:rsidRPr="00606011">
        <w:rPr>
          <w:rFonts w:hint="eastAsia"/>
        </w:rPr>
        <w:t>测试</w:t>
      </w:r>
      <w:r w:rsidRPr="00606011">
        <w:t>需求</w:t>
      </w:r>
      <w:bookmarkEnd w:id="186"/>
    </w:p>
    <w:p w:rsidR="00EE3036" w:rsidRDefault="00EE3036" w:rsidP="00D942E0">
      <w:pPr>
        <w:pStyle w:val="Heading2"/>
      </w:pPr>
      <w:bookmarkStart w:id="187" w:name="_Toc409272588"/>
      <w:r w:rsidRPr="00606011">
        <w:rPr>
          <w:rFonts w:hint="eastAsia"/>
        </w:rPr>
        <w:t>功能</w:t>
      </w:r>
      <w:r w:rsidRPr="00606011">
        <w:t>测试需求</w:t>
      </w:r>
      <w:bookmarkEnd w:id="187"/>
    </w:p>
    <w:p w:rsid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188" w:name="_Toc409272589"/>
      <w:r w:rsidRPr="00606011">
        <w:rPr>
          <w:rFonts w:hint="eastAsia"/>
        </w:rPr>
        <w:t>性能测试需求</w:t>
      </w:r>
      <w:bookmarkEnd w:id="188"/>
    </w:p>
    <w:p w:rsidR="00C739B4" w:rsidRPr="00606011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0D2482" w:rsidRDefault="000D2482" w:rsidP="00606011">
      <w:pPr>
        <w:pStyle w:val="Heading1"/>
      </w:pPr>
      <w:bookmarkStart w:id="189" w:name="_Toc409272590"/>
      <w:r w:rsidRPr="00606011">
        <w:rPr>
          <w:rFonts w:hint="eastAsia"/>
        </w:rPr>
        <w:t>产品</w:t>
      </w:r>
      <w:r w:rsidRPr="00606011">
        <w:t>发展蓝图</w:t>
      </w:r>
      <w:bookmarkEnd w:id="189"/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DC10B7">
      <w:pPr>
        <w:pStyle w:val="NoSpacing"/>
        <w:numPr>
          <w:ilvl w:val="0"/>
          <w:numId w:val="39"/>
        </w:numPr>
        <w:rPr>
          <w:rFonts w:hint="eastAsia"/>
        </w:r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190" w:name="_Toc409272591"/>
      <w:r w:rsidRPr="00606011">
        <w:rPr>
          <w:rFonts w:hint="eastAsia"/>
        </w:rPr>
        <w:lastRenderedPageBreak/>
        <w:t>附录</w:t>
      </w:r>
      <w:bookmarkEnd w:id="190"/>
    </w:p>
    <w:p w:rsidR="00AA568C" w:rsidRDefault="00AA568C" w:rsidP="00D942E0">
      <w:pPr>
        <w:pStyle w:val="Heading2"/>
      </w:pPr>
      <w:bookmarkStart w:id="191" w:name="_Toc409272592"/>
      <w:proofErr w:type="spellStart"/>
      <w:r>
        <w:t>Msg</w:t>
      </w:r>
      <w:proofErr w:type="spellEnd"/>
      <w:r>
        <w:t>列表</w:t>
      </w:r>
      <w:bookmarkEnd w:id="191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proofErr w:type="spellStart"/>
            <w:r>
              <w:rPr>
                <w:rFonts w:hint="eastAsia"/>
              </w:rPr>
              <w:t>Msg</w:t>
            </w:r>
            <w:proofErr w:type="spellEnd"/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6CB4" w:rsidRDefault="00DA6CB4" w:rsidP="00FA0A4F">
      <w:pPr>
        <w:spacing w:after="0" w:line="240" w:lineRule="auto"/>
      </w:pPr>
      <w:r>
        <w:separator/>
      </w:r>
    </w:p>
  </w:endnote>
  <w:endnote w:type="continuationSeparator" w:id="0">
    <w:p w:rsidR="00DA6CB4" w:rsidRDefault="00DA6CB4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00121" w:rsidRDefault="00B0012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1354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00121" w:rsidRDefault="00B0012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121" w:rsidRDefault="00B00121">
    <w:pPr>
      <w:pStyle w:val="Footer"/>
    </w:pPr>
  </w:p>
  <w:p w:rsidR="00B00121" w:rsidRDefault="00B00121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6CB4" w:rsidRDefault="00DA6CB4" w:rsidP="00FA0A4F">
      <w:pPr>
        <w:spacing w:after="0" w:line="240" w:lineRule="auto"/>
      </w:pPr>
      <w:r>
        <w:separator/>
      </w:r>
    </w:p>
  </w:footnote>
  <w:footnote w:type="continuationSeparator" w:id="0">
    <w:p w:rsidR="00DA6CB4" w:rsidRDefault="00DA6CB4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8238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8014B54"/>
    <w:multiLevelType w:val="hybridMultilevel"/>
    <w:tmpl w:val="52FE5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040456"/>
    <w:multiLevelType w:val="hybridMultilevel"/>
    <w:tmpl w:val="30823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517ECB"/>
    <w:multiLevelType w:val="hybridMultilevel"/>
    <w:tmpl w:val="09D48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3E17C1"/>
    <w:multiLevelType w:val="hybridMultilevel"/>
    <w:tmpl w:val="E6CCDC6C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87FC7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8052883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A1310DF"/>
    <w:multiLevelType w:val="multilevel"/>
    <w:tmpl w:val="E8A6D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1E538E"/>
    <w:multiLevelType w:val="multilevel"/>
    <w:tmpl w:val="EC2C0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03FBB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2B2D0582"/>
    <w:multiLevelType w:val="multilevel"/>
    <w:tmpl w:val="28F83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DB823F9"/>
    <w:multiLevelType w:val="hybridMultilevel"/>
    <w:tmpl w:val="5E8E0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318607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4F97F3C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39F76C2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46591674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EA36C1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4DBC5B6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52491199"/>
    <w:multiLevelType w:val="multilevel"/>
    <w:tmpl w:val="73DC5C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B8D718A"/>
    <w:multiLevelType w:val="hybridMultilevel"/>
    <w:tmpl w:val="40B49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6">
    <w:nsid w:val="6E405E25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725572C7"/>
    <w:multiLevelType w:val="multilevel"/>
    <w:tmpl w:val="114AC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47E551C"/>
    <w:multiLevelType w:val="hybridMultilevel"/>
    <w:tmpl w:val="A59A92EA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CF5B93"/>
    <w:multiLevelType w:val="multilevel"/>
    <w:tmpl w:val="0DE42F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65D16C7"/>
    <w:multiLevelType w:val="multilevel"/>
    <w:tmpl w:val="16F071F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02" w:hanging="432"/>
      </w:pPr>
      <w:rPr>
        <w:rFonts w:ascii="Times New Roman" w:hAnsi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7251C9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B1C3E85"/>
    <w:multiLevelType w:val="hybridMultilevel"/>
    <w:tmpl w:val="63C03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C0B7F06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23"/>
  </w:num>
  <w:num w:numId="3">
    <w:abstractNumId w:val="8"/>
  </w:num>
  <w:num w:numId="4">
    <w:abstractNumId w:val="25"/>
  </w:num>
  <w:num w:numId="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27"/>
  </w:num>
  <w:num w:numId="8">
    <w:abstractNumId w:val="31"/>
  </w:num>
  <w:num w:numId="9">
    <w:abstractNumId w:val="34"/>
  </w:num>
  <w:num w:numId="10">
    <w:abstractNumId w:val="28"/>
  </w:num>
  <w:num w:numId="11">
    <w:abstractNumId w:val="4"/>
  </w:num>
  <w:num w:numId="12">
    <w:abstractNumId w:val="30"/>
  </w:num>
  <w:num w:numId="13">
    <w:abstractNumId w:val="0"/>
  </w:num>
  <w:num w:numId="14">
    <w:abstractNumId w:val="2"/>
  </w:num>
  <w:num w:numId="15">
    <w:abstractNumId w:val="9"/>
  </w:num>
  <w:num w:numId="16">
    <w:abstractNumId w:val="6"/>
  </w:num>
  <w:num w:numId="17">
    <w:abstractNumId w:val="29"/>
  </w:num>
  <w:num w:numId="18">
    <w:abstractNumId w:val="11"/>
  </w:num>
  <w:num w:numId="19">
    <w:abstractNumId w:val="16"/>
  </w:num>
  <w:num w:numId="20">
    <w:abstractNumId w:val="12"/>
  </w:num>
  <w:num w:numId="21">
    <w:abstractNumId w:val="3"/>
  </w:num>
  <w:num w:numId="22">
    <w:abstractNumId w:val="33"/>
  </w:num>
  <w:num w:numId="23">
    <w:abstractNumId w:val="1"/>
  </w:num>
  <w:num w:numId="24">
    <w:abstractNumId w:val="19"/>
  </w:num>
  <w:num w:numId="25">
    <w:abstractNumId w:val="13"/>
  </w:num>
  <w:num w:numId="26">
    <w:abstractNumId w:val="7"/>
  </w:num>
  <w:num w:numId="27">
    <w:abstractNumId w:val="22"/>
  </w:num>
  <w:num w:numId="28">
    <w:abstractNumId w:val="14"/>
  </w:num>
  <w:num w:numId="29">
    <w:abstractNumId w:val="20"/>
  </w:num>
  <w:num w:numId="30">
    <w:abstractNumId w:val="30"/>
  </w:num>
  <w:num w:numId="31">
    <w:abstractNumId w:val="10"/>
  </w:num>
  <w:num w:numId="32">
    <w:abstractNumId w:val="17"/>
  </w:num>
  <w:num w:numId="33">
    <w:abstractNumId w:val="26"/>
  </w:num>
  <w:num w:numId="34">
    <w:abstractNumId w:val="5"/>
  </w:num>
  <w:num w:numId="35">
    <w:abstractNumId w:val="21"/>
  </w:num>
  <w:num w:numId="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2594C"/>
    <w:rsid w:val="00225E9A"/>
    <w:rsid w:val="00261DF3"/>
    <w:rsid w:val="00263A52"/>
    <w:rsid w:val="00264CD0"/>
    <w:rsid w:val="002679B6"/>
    <w:rsid w:val="00272D4D"/>
    <w:rsid w:val="00291A72"/>
    <w:rsid w:val="00297DC6"/>
    <w:rsid w:val="002A49B2"/>
    <w:rsid w:val="002A5C7A"/>
    <w:rsid w:val="002B0980"/>
    <w:rsid w:val="002B400B"/>
    <w:rsid w:val="002B56F8"/>
    <w:rsid w:val="002D62AD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D2B50"/>
    <w:rsid w:val="003D3C26"/>
    <w:rsid w:val="003D51FD"/>
    <w:rsid w:val="003E137E"/>
    <w:rsid w:val="004004BF"/>
    <w:rsid w:val="00400E11"/>
    <w:rsid w:val="00402175"/>
    <w:rsid w:val="004067D2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7C4F"/>
    <w:rsid w:val="0056172D"/>
    <w:rsid w:val="0058080F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441B6"/>
    <w:rsid w:val="0074566E"/>
    <w:rsid w:val="007509A3"/>
    <w:rsid w:val="00754907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771F"/>
    <w:rsid w:val="0086799C"/>
    <w:rsid w:val="00873A81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14FF9"/>
    <w:rsid w:val="00915B45"/>
    <w:rsid w:val="0091684B"/>
    <w:rsid w:val="00916A8A"/>
    <w:rsid w:val="00922823"/>
    <w:rsid w:val="0092787C"/>
    <w:rsid w:val="00927F16"/>
    <w:rsid w:val="009316FB"/>
    <w:rsid w:val="00934A07"/>
    <w:rsid w:val="009353E0"/>
    <w:rsid w:val="0094304B"/>
    <w:rsid w:val="009574C0"/>
    <w:rsid w:val="00962BBB"/>
    <w:rsid w:val="009637BB"/>
    <w:rsid w:val="009647A5"/>
    <w:rsid w:val="0097111D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54D7"/>
    <w:rsid w:val="00A056A8"/>
    <w:rsid w:val="00A072EC"/>
    <w:rsid w:val="00A15CAF"/>
    <w:rsid w:val="00A17384"/>
    <w:rsid w:val="00A21AA6"/>
    <w:rsid w:val="00A2760C"/>
    <w:rsid w:val="00A301F1"/>
    <w:rsid w:val="00A35808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2065"/>
    <w:rsid w:val="00AD57DF"/>
    <w:rsid w:val="00AF53B7"/>
    <w:rsid w:val="00B00121"/>
    <w:rsid w:val="00B10DC7"/>
    <w:rsid w:val="00B12A1D"/>
    <w:rsid w:val="00B20C64"/>
    <w:rsid w:val="00B425EA"/>
    <w:rsid w:val="00B468A3"/>
    <w:rsid w:val="00B54663"/>
    <w:rsid w:val="00B56271"/>
    <w:rsid w:val="00B601DA"/>
    <w:rsid w:val="00B7297B"/>
    <w:rsid w:val="00B75157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2404"/>
    <w:rsid w:val="00D3509D"/>
    <w:rsid w:val="00D353D8"/>
    <w:rsid w:val="00D35A5C"/>
    <w:rsid w:val="00D361BE"/>
    <w:rsid w:val="00D4389C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12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942E0"/>
    <w:pPr>
      <w:keepNext/>
      <w:keepLines/>
      <w:numPr>
        <w:ilvl w:val="1"/>
        <w:numId w:val="12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42E0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eastAsia="楷体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eastAsia="楷体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eastAsia="楷体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0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23.emf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8.vsdx"/><Relationship Id="rId46" Type="http://schemas.openxmlformats.org/officeDocument/2006/relationships/package" Target="embeddings/Microsoft_Visio_Drawing11.vsdx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emf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4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5.bin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6.vsdx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8.bin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pn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package" Target="embeddings/Microsoft_Visio_Drawing12.vsdx"/><Relationship Id="rId56" Type="http://schemas.openxmlformats.org/officeDocument/2006/relationships/package" Target="embeddings/Microsoft_Visio_Drawing15.vsdx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7DFDA2-AED6-4409-BAF3-82AB51812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2148</TotalTime>
  <Pages>40</Pages>
  <Words>2269</Words>
  <Characters>12935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15174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Luo, Zhi (Aaron, ES-Apps-GD-China-WH)</cp:lastModifiedBy>
  <cp:revision>422</cp:revision>
  <cp:lastPrinted>2014-12-02T12:51:00Z</cp:lastPrinted>
  <dcterms:created xsi:type="dcterms:W3CDTF">2014-11-21T08:19:00Z</dcterms:created>
  <dcterms:modified xsi:type="dcterms:W3CDTF">2015-01-17T07:40:00Z</dcterms:modified>
</cp:coreProperties>
</file>