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4393" w:rsidRPr="00606011" w:rsidRDefault="00A34393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A34393" w:rsidRPr="00606011" w:rsidRDefault="00A34393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EndPr/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34393" w:rsidRPr="003C27BF" w:rsidRDefault="003712C1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A34393"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="00A34393"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 w:rsidR="00A34393"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 w:rsidR="00A34393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 w:rsidR="00A34393"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34393" w:rsidRPr="00AF53B7" w:rsidRDefault="00A34393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34393" w:rsidRPr="00AF53B7" w:rsidRDefault="00A34393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A34393" w:rsidRPr="00AF53B7" w:rsidRDefault="00A34393" w:rsidP="00C05BA4">
                                <w:pPr>
                                  <w:pStyle w:val="NoSpacing"/>
                                </w:pPr>
                              </w:p>
                              <w:p w:rsidR="00A34393" w:rsidRPr="00AF53B7" w:rsidRDefault="00A34393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 w:rsidR="009C1813">
                                  <w:rPr>
                                    <w:noProof/>
                                  </w:rPr>
                                  <w:t>2015-03-23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692D3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A34393" w:rsidRPr="003C27BF" w:rsidRDefault="003712C1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A34393"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="00A34393"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 w:rsidR="00A34393">
                                <w:rPr>
                                  <w:rStyle w:val="TitleChar"/>
                                </w:rPr>
                                <w:t>-</w:t>
                              </w:r>
                              <w:r w:rsidR="00A34393"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 w:rsidR="00A34393"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A34393" w:rsidRPr="00AF53B7" w:rsidRDefault="00A34393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A34393" w:rsidRPr="00AF53B7" w:rsidRDefault="00A34393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A34393" w:rsidRPr="00AF53B7" w:rsidRDefault="00A34393" w:rsidP="00C05BA4">
                          <w:pPr>
                            <w:pStyle w:val="NoSpacing"/>
                          </w:pPr>
                        </w:p>
                        <w:p w:rsidR="00A34393" w:rsidRPr="00AF53B7" w:rsidRDefault="00A34393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 w:rsidR="009C1813">
                            <w:rPr>
                              <w:noProof/>
                            </w:rPr>
                            <w:t>2015-03-23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 w:rsidR="00A47B69">
              <w:t>章节</w:t>
            </w:r>
            <w:r w:rsidR="00A47B69"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  <w:tr w:rsidR="00A1206C" w:rsidRPr="00606011" w:rsidTr="00DC1354">
        <w:tc>
          <w:tcPr>
            <w:tcW w:w="985" w:type="dxa"/>
          </w:tcPr>
          <w:p w:rsidR="00A1206C" w:rsidRPr="00BA087D" w:rsidRDefault="00A1206C" w:rsidP="00EE687A">
            <w:pPr>
              <w:pStyle w:val="NoSpacing"/>
            </w:pPr>
          </w:p>
        </w:tc>
        <w:tc>
          <w:tcPr>
            <w:tcW w:w="1530" w:type="dxa"/>
          </w:tcPr>
          <w:p w:rsidR="00A1206C" w:rsidRDefault="00A1206C" w:rsidP="00EE687A">
            <w:pPr>
              <w:pStyle w:val="NoSpacing"/>
            </w:pPr>
            <w:r>
              <w:t>2015-03-08</w:t>
            </w:r>
          </w:p>
        </w:tc>
        <w:tc>
          <w:tcPr>
            <w:tcW w:w="1620" w:type="dxa"/>
          </w:tcPr>
          <w:p w:rsidR="00A1206C" w:rsidRDefault="00A1206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A1206C" w:rsidRPr="00606011" w:rsidRDefault="00A1206C" w:rsidP="00EE687A">
            <w:pPr>
              <w:pStyle w:val="NoSpacing"/>
            </w:pPr>
          </w:p>
        </w:tc>
        <w:tc>
          <w:tcPr>
            <w:tcW w:w="3960" w:type="dxa"/>
          </w:tcPr>
          <w:p w:rsidR="00A1206C" w:rsidRDefault="00A1206C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 xml:space="preserve">BRL_05 </w:t>
            </w:r>
            <w:r>
              <w:rPr>
                <w:rFonts w:hint="eastAsia"/>
              </w:rPr>
              <w:t>订单号</w:t>
            </w:r>
          </w:p>
        </w:tc>
      </w:tr>
      <w:tr w:rsidR="0095077F" w:rsidRPr="00606011" w:rsidTr="00DC1354">
        <w:tc>
          <w:tcPr>
            <w:tcW w:w="985" w:type="dxa"/>
          </w:tcPr>
          <w:p w:rsidR="0095077F" w:rsidRPr="00BA087D" w:rsidRDefault="0095077F" w:rsidP="00EE687A">
            <w:pPr>
              <w:pStyle w:val="NoSpacing"/>
            </w:pPr>
          </w:p>
        </w:tc>
        <w:tc>
          <w:tcPr>
            <w:tcW w:w="1530" w:type="dxa"/>
          </w:tcPr>
          <w:p w:rsidR="0095077F" w:rsidRDefault="0095077F" w:rsidP="00EE687A">
            <w:pPr>
              <w:pStyle w:val="NoSpacing"/>
            </w:pPr>
            <w:r>
              <w:t>2</w:t>
            </w:r>
            <w:r w:rsidR="009C1813">
              <w:t>0</w:t>
            </w:r>
            <w:r>
              <w:t>15-03-19</w:t>
            </w:r>
          </w:p>
        </w:tc>
        <w:tc>
          <w:tcPr>
            <w:tcW w:w="1620" w:type="dxa"/>
          </w:tcPr>
          <w:p w:rsidR="0095077F" w:rsidRDefault="0095077F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95077F" w:rsidRPr="00606011" w:rsidRDefault="0095077F" w:rsidP="00EE687A">
            <w:pPr>
              <w:pStyle w:val="NoSpacing"/>
            </w:pPr>
          </w:p>
        </w:tc>
        <w:tc>
          <w:tcPr>
            <w:tcW w:w="3960" w:type="dxa"/>
          </w:tcPr>
          <w:p w:rsidR="0095077F" w:rsidRDefault="0095077F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UC_002 UC_003</w:t>
            </w:r>
          </w:p>
        </w:tc>
      </w:tr>
      <w:tr w:rsidR="009C1813" w:rsidRPr="00606011" w:rsidTr="00DC1354">
        <w:tc>
          <w:tcPr>
            <w:tcW w:w="985" w:type="dxa"/>
          </w:tcPr>
          <w:p w:rsidR="009C1813" w:rsidRPr="00BA087D" w:rsidRDefault="009C1813" w:rsidP="00EE687A">
            <w:pPr>
              <w:pStyle w:val="NoSpacing"/>
            </w:pPr>
          </w:p>
        </w:tc>
        <w:tc>
          <w:tcPr>
            <w:tcW w:w="1530" w:type="dxa"/>
          </w:tcPr>
          <w:p w:rsidR="009C1813" w:rsidRDefault="009C1813" w:rsidP="00EE687A">
            <w:pPr>
              <w:pStyle w:val="NoSpacing"/>
            </w:pPr>
            <w:r>
              <w:t>20</w:t>
            </w:r>
            <w:r>
              <w:t>15-03-23</w:t>
            </w:r>
          </w:p>
        </w:tc>
        <w:tc>
          <w:tcPr>
            <w:tcW w:w="1620" w:type="dxa"/>
          </w:tcPr>
          <w:p w:rsidR="009C1813" w:rsidRDefault="009C1813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9C1813" w:rsidRPr="00606011" w:rsidRDefault="009C1813" w:rsidP="00EE687A">
            <w:pPr>
              <w:pStyle w:val="NoSpacing"/>
            </w:pPr>
          </w:p>
        </w:tc>
        <w:tc>
          <w:tcPr>
            <w:tcW w:w="3960" w:type="dxa"/>
          </w:tcPr>
          <w:p w:rsidR="009C1813" w:rsidRDefault="009C1813" w:rsidP="00EE687A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更新</w:t>
            </w:r>
            <w:r>
              <w:t>菜品管理需求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9C1813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bookmarkStart w:id="0" w:name="_GoBack"/>
          <w:bookmarkEnd w:id="0"/>
          <w:r w:rsidR="009C1813" w:rsidRPr="00112FEC">
            <w:rPr>
              <w:rStyle w:val="Hyperlink"/>
              <w:noProof/>
            </w:rPr>
            <w:fldChar w:fldCharType="begin"/>
          </w:r>
          <w:r w:rsidR="009C1813" w:rsidRPr="00112FEC">
            <w:rPr>
              <w:rStyle w:val="Hyperlink"/>
              <w:noProof/>
            </w:rPr>
            <w:instrText xml:space="preserve"> </w:instrText>
          </w:r>
          <w:r w:rsidR="009C1813">
            <w:rPr>
              <w:noProof/>
            </w:rPr>
            <w:instrText>HYPERLINK \l "_Toc414908914"</w:instrText>
          </w:r>
          <w:r w:rsidR="009C1813" w:rsidRPr="00112FEC">
            <w:rPr>
              <w:rStyle w:val="Hyperlink"/>
              <w:noProof/>
            </w:rPr>
            <w:instrText xml:space="preserve"> </w:instrText>
          </w:r>
          <w:r w:rsidR="009C1813" w:rsidRPr="00112FEC">
            <w:rPr>
              <w:rStyle w:val="Hyperlink"/>
              <w:noProof/>
            </w:rPr>
          </w:r>
          <w:r w:rsidR="009C1813" w:rsidRPr="00112FEC">
            <w:rPr>
              <w:rStyle w:val="Hyperlink"/>
              <w:noProof/>
            </w:rPr>
            <w:fldChar w:fldCharType="separate"/>
          </w:r>
          <w:r w:rsidR="009C1813" w:rsidRPr="00112FEC">
            <w:rPr>
              <w:rStyle w:val="Hyperlink"/>
              <w:noProof/>
            </w:rPr>
            <w:t>1.</w:t>
          </w:r>
          <w:r w:rsidR="009C1813"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  <w:tab/>
          </w:r>
          <w:r w:rsidR="009C1813" w:rsidRPr="00112FEC">
            <w:rPr>
              <w:rStyle w:val="Hyperlink"/>
              <w:rFonts w:hint="eastAsia"/>
              <w:noProof/>
            </w:rPr>
            <w:t>文档介绍</w:t>
          </w:r>
          <w:r w:rsidR="009C1813">
            <w:rPr>
              <w:noProof/>
              <w:webHidden/>
            </w:rPr>
            <w:tab/>
          </w:r>
          <w:r w:rsidR="009C1813">
            <w:rPr>
              <w:noProof/>
              <w:webHidden/>
            </w:rPr>
            <w:fldChar w:fldCharType="begin"/>
          </w:r>
          <w:r w:rsidR="009C1813">
            <w:rPr>
              <w:noProof/>
              <w:webHidden/>
            </w:rPr>
            <w:instrText xml:space="preserve"> PAGEREF _Toc414908914 \h </w:instrText>
          </w:r>
          <w:r w:rsidR="009C1813">
            <w:rPr>
              <w:noProof/>
              <w:webHidden/>
            </w:rPr>
          </w:r>
          <w:r w:rsidR="009C1813">
            <w:rPr>
              <w:noProof/>
              <w:webHidden/>
            </w:rPr>
            <w:fldChar w:fldCharType="separate"/>
          </w:r>
          <w:r w:rsidR="009C1813">
            <w:rPr>
              <w:noProof/>
              <w:webHidden/>
            </w:rPr>
            <w:t>1</w:t>
          </w:r>
          <w:r w:rsidR="009C1813">
            <w:rPr>
              <w:noProof/>
              <w:webHidden/>
            </w:rPr>
            <w:fldChar w:fldCharType="end"/>
          </w:r>
          <w:r w:rsidR="009C1813" w:rsidRPr="00112FEC">
            <w:rPr>
              <w:rStyle w:val="Hyperlink"/>
              <w:noProof/>
            </w:rPr>
            <w:fldChar w:fldCharType="end"/>
          </w:r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5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6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7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缩写词列表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8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参考内容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9" w:history="1">
            <w:r w:rsidRPr="00112FE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0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1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项目目标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2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系统框架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3" w:history="1">
            <w:r w:rsidRPr="00112FE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系统约束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4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系统实现方案约束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5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系统运行环境约束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6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外部系统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7" w:history="1">
            <w:r w:rsidRPr="00112FE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业务需求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4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业务流程图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5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系统用户定义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6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系统用例图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7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业务需求列表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8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用户需求列表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9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业务规则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0" w:history="1">
            <w:r w:rsidRPr="00112FE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系统功能用例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1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UC_001_</w:t>
            </w:r>
            <w:r w:rsidRPr="00112FEC">
              <w:rPr>
                <w:rStyle w:val="Hyperlink"/>
                <w:rFonts w:hint="eastAsia"/>
                <w:noProof/>
              </w:rPr>
              <w:t>浏览菜单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2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UC_002_</w:t>
            </w:r>
            <w:r w:rsidRPr="00112FEC">
              <w:rPr>
                <w:rStyle w:val="Hyperlink"/>
                <w:rFonts w:hint="eastAsia"/>
                <w:noProof/>
              </w:rPr>
              <w:t>浏览历史订单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3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UC_003_</w:t>
            </w:r>
            <w:r w:rsidRPr="00112FEC">
              <w:rPr>
                <w:rStyle w:val="Hyperlink"/>
                <w:rFonts w:hint="eastAsia"/>
                <w:noProof/>
              </w:rPr>
              <w:t>点菜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4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UC_004_</w:t>
            </w:r>
            <w:r w:rsidRPr="00112FEC">
              <w:rPr>
                <w:rStyle w:val="Hyperlink"/>
                <w:rFonts w:hint="eastAsia"/>
                <w:noProof/>
              </w:rPr>
              <w:t>下定单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5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UC_005_</w:t>
            </w:r>
            <w:r w:rsidRPr="00112FEC">
              <w:rPr>
                <w:rStyle w:val="Hyperlink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6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UC_006_</w:t>
            </w:r>
            <w:r w:rsidRPr="00112FEC">
              <w:rPr>
                <w:rStyle w:val="Hyperlink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7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UC_007_</w:t>
            </w:r>
            <w:r w:rsidRPr="00112FEC">
              <w:rPr>
                <w:rStyle w:val="Hyperlink"/>
                <w:rFonts w:hint="eastAsia"/>
                <w:noProof/>
              </w:rPr>
              <w:t>用户管理</w:t>
            </w:r>
            <w:r w:rsidRPr="00112FEC">
              <w:rPr>
                <w:rStyle w:val="Hyperlink"/>
                <w:noProof/>
              </w:rPr>
              <w:t>-</w:t>
            </w:r>
            <w:r w:rsidRPr="00112FEC">
              <w:rPr>
                <w:rStyle w:val="Hyperlink"/>
                <w:rFonts w:hint="eastAsia"/>
                <w:noProof/>
              </w:rPr>
              <w:t>创建用户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8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UC_008_</w:t>
            </w:r>
            <w:r w:rsidRPr="00112FEC">
              <w:rPr>
                <w:rStyle w:val="Hyperlink"/>
                <w:rFonts w:hint="eastAsia"/>
                <w:noProof/>
              </w:rPr>
              <w:t>用户管理</w:t>
            </w:r>
            <w:r w:rsidRPr="00112FEC">
              <w:rPr>
                <w:rStyle w:val="Hyperlink"/>
                <w:noProof/>
              </w:rPr>
              <w:t>-</w:t>
            </w:r>
            <w:r w:rsidRPr="00112FEC">
              <w:rPr>
                <w:rStyle w:val="Hyperlink"/>
                <w:rFonts w:hint="eastAsia"/>
                <w:noProof/>
              </w:rPr>
              <w:t>更新用户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9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UC_009_</w:t>
            </w:r>
            <w:r w:rsidRPr="00112FEC">
              <w:rPr>
                <w:rStyle w:val="Hyperlink"/>
                <w:rFonts w:hint="eastAsia"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0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UC_010_</w:t>
            </w:r>
            <w:r w:rsidRPr="00112FEC">
              <w:rPr>
                <w:rStyle w:val="Hyperlink"/>
                <w:rFonts w:hint="eastAsia"/>
                <w:noProof/>
              </w:rPr>
              <w:t>角色管理</w:t>
            </w:r>
            <w:r w:rsidRPr="00112FEC">
              <w:rPr>
                <w:rStyle w:val="Hyperlink"/>
                <w:noProof/>
              </w:rPr>
              <w:t xml:space="preserve"> – </w:t>
            </w:r>
            <w:r w:rsidRPr="00112FEC">
              <w:rPr>
                <w:rStyle w:val="Hyperlink"/>
                <w:rFonts w:hint="eastAsia"/>
                <w:noProof/>
              </w:rPr>
              <w:t>创建角色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1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UC_011_</w:t>
            </w:r>
            <w:r w:rsidRPr="00112FEC">
              <w:rPr>
                <w:rStyle w:val="Hyperlink"/>
                <w:rFonts w:hint="eastAsia"/>
                <w:noProof/>
              </w:rPr>
              <w:t>角色管理</w:t>
            </w:r>
            <w:r w:rsidRPr="00112FEC">
              <w:rPr>
                <w:rStyle w:val="Hyperlink"/>
                <w:noProof/>
              </w:rPr>
              <w:t xml:space="preserve"> – </w:t>
            </w:r>
            <w:r w:rsidRPr="00112FEC">
              <w:rPr>
                <w:rStyle w:val="Hyperlink"/>
                <w:rFonts w:hint="eastAsia"/>
                <w:noProof/>
              </w:rPr>
              <w:t>更新角色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2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UC_012_</w:t>
            </w:r>
            <w:r w:rsidRPr="00112FEC">
              <w:rPr>
                <w:rStyle w:val="Hyperlink"/>
                <w:rFonts w:hint="eastAsia"/>
                <w:noProof/>
              </w:rPr>
              <w:t>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3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UC_013_</w:t>
            </w:r>
            <w:r w:rsidRPr="00112FEC">
              <w:rPr>
                <w:rStyle w:val="Hyperlink"/>
                <w:rFonts w:hint="eastAsia"/>
                <w:noProof/>
              </w:rPr>
              <w:t>权限管理</w:t>
            </w:r>
            <w:r w:rsidRPr="00112FEC">
              <w:rPr>
                <w:rStyle w:val="Hyperlink"/>
                <w:noProof/>
              </w:rPr>
              <w:t xml:space="preserve"> – </w:t>
            </w:r>
            <w:r w:rsidRPr="00112FEC">
              <w:rPr>
                <w:rStyle w:val="Hyperlink"/>
                <w:rFonts w:hint="eastAsia"/>
                <w:noProof/>
              </w:rPr>
              <w:t>创建权限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4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UC_014_</w:t>
            </w:r>
            <w:r w:rsidRPr="00112FEC">
              <w:rPr>
                <w:rStyle w:val="Hyperlink"/>
                <w:rFonts w:hint="eastAsia"/>
                <w:noProof/>
              </w:rPr>
              <w:t>权限管理</w:t>
            </w:r>
            <w:r w:rsidRPr="00112FEC">
              <w:rPr>
                <w:rStyle w:val="Hyperlink"/>
                <w:noProof/>
              </w:rPr>
              <w:t xml:space="preserve"> – </w:t>
            </w:r>
            <w:r w:rsidRPr="00112FEC">
              <w:rPr>
                <w:rStyle w:val="Hyperlink"/>
                <w:rFonts w:hint="eastAsia"/>
                <w:noProof/>
              </w:rPr>
              <w:t>更新权限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5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UC_015_</w:t>
            </w:r>
            <w:r w:rsidRPr="00112FEC">
              <w:rPr>
                <w:rStyle w:val="Hyperlink"/>
                <w:rFonts w:hint="eastAsia"/>
                <w:noProof/>
              </w:rPr>
              <w:t>菜品管理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6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UC_016_</w:t>
            </w:r>
            <w:r w:rsidRPr="00112FEC">
              <w:rPr>
                <w:rStyle w:val="Hyperlink"/>
                <w:rFonts w:hint="eastAsia"/>
                <w:noProof/>
              </w:rPr>
              <w:t>管理菜品分类</w:t>
            </w:r>
            <w:r w:rsidRPr="00112FEC">
              <w:rPr>
                <w:rStyle w:val="Hyperlink"/>
                <w:noProof/>
              </w:rPr>
              <w:t>-</w:t>
            </w:r>
            <w:r w:rsidRPr="00112FEC">
              <w:rPr>
                <w:rStyle w:val="Hyperlink"/>
                <w:rFonts w:hint="eastAsia"/>
                <w:noProof/>
              </w:rPr>
              <w:t>创建菜品分类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7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UC_017_</w:t>
            </w:r>
            <w:r w:rsidRPr="00112FEC">
              <w:rPr>
                <w:rStyle w:val="Hyperlink"/>
                <w:rFonts w:hint="eastAsia"/>
                <w:noProof/>
              </w:rPr>
              <w:t>管理菜品分类</w:t>
            </w:r>
            <w:r w:rsidRPr="00112FEC">
              <w:rPr>
                <w:rStyle w:val="Hyperlink"/>
                <w:noProof/>
              </w:rPr>
              <w:t>-</w:t>
            </w:r>
            <w:r w:rsidRPr="00112FEC">
              <w:rPr>
                <w:rStyle w:val="Hyperlink"/>
                <w:rFonts w:hint="eastAsia"/>
                <w:noProof/>
              </w:rPr>
              <w:t>更新菜品分类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8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UC_018_</w:t>
            </w:r>
            <w:r w:rsidRPr="00112FEC">
              <w:rPr>
                <w:rStyle w:val="Hyperlink"/>
                <w:rFonts w:hint="eastAsia"/>
                <w:noProof/>
              </w:rPr>
              <w:t>菜品管理</w:t>
            </w:r>
            <w:r w:rsidRPr="00112FEC">
              <w:rPr>
                <w:rStyle w:val="Hyperlink"/>
                <w:noProof/>
              </w:rPr>
              <w:t>-</w:t>
            </w:r>
            <w:r w:rsidRPr="00112FEC">
              <w:rPr>
                <w:rStyle w:val="Hyperlink"/>
                <w:rFonts w:hint="eastAsia"/>
                <w:noProof/>
              </w:rPr>
              <w:t>创建菜品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9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UC_019_</w:t>
            </w:r>
            <w:r w:rsidRPr="00112FEC">
              <w:rPr>
                <w:rStyle w:val="Hyperlink"/>
                <w:rFonts w:hint="eastAsia"/>
                <w:noProof/>
              </w:rPr>
              <w:t>菜品管理</w:t>
            </w:r>
            <w:r w:rsidRPr="00112FEC">
              <w:rPr>
                <w:rStyle w:val="Hyperlink"/>
                <w:noProof/>
              </w:rPr>
              <w:t>-</w:t>
            </w:r>
            <w:r w:rsidRPr="00112FEC">
              <w:rPr>
                <w:rStyle w:val="Hyperlink"/>
                <w:rFonts w:hint="eastAsia"/>
                <w:noProof/>
              </w:rPr>
              <w:t>更新菜品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0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UC_020_</w:t>
            </w:r>
            <w:r w:rsidRPr="00112FEC">
              <w:rPr>
                <w:rStyle w:val="Hyperlink"/>
                <w:rFonts w:hint="eastAsia"/>
                <w:noProof/>
              </w:rPr>
              <w:t>收银管理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1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UC_021_</w:t>
            </w:r>
            <w:r w:rsidRPr="00112FEC">
              <w:rPr>
                <w:rStyle w:val="Hyperlink"/>
                <w:rFonts w:hint="eastAsia"/>
                <w:noProof/>
              </w:rPr>
              <w:t>流水管理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2" w:history="1">
            <w:r w:rsidRPr="00112FE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3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安全性需求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4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5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可用性需求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6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可扩展性需求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7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排错性需求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8" w:history="1">
            <w:r w:rsidRPr="00112FEC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9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用户接口需求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0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系统接口需求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1" w:history="1">
            <w:r w:rsidRPr="00112FEC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2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功能测试需求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3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性能测试需求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4" w:history="1">
            <w:r w:rsidRPr="00112FEC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培训需求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5" w:history="1">
            <w:r w:rsidRPr="00112FEC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产品发展蓝图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6" w:history="1">
            <w:r w:rsidRPr="00112FEC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813" w:rsidRDefault="009C1813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7" w:history="1">
            <w:r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112FEC">
              <w:rPr>
                <w:rStyle w:val="Hyperlink"/>
                <w:noProof/>
              </w:rPr>
              <w:t>Msg</w:t>
            </w:r>
            <w:r w:rsidRPr="00112FEC">
              <w:rPr>
                <w:rStyle w:val="Hyperlink"/>
                <w:rFonts w:hint="eastAsia"/>
                <w:noProof/>
              </w:rPr>
              <w:t>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_Toc414908977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1" w:name="_Toc414908914"/>
      <w:r w:rsidRPr="00606011">
        <w:rPr>
          <w:rFonts w:hint="eastAsia"/>
        </w:rPr>
        <w:t>文档</w:t>
      </w:r>
      <w:r w:rsidRPr="00606011">
        <w:t>介绍</w:t>
      </w:r>
      <w:bookmarkEnd w:id="1"/>
    </w:p>
    <w:p w:rsidR="001F1551" w:rsidRDefault="001F1551" w:rsidP="00D942E0">
      <w:pPr>
        <w:pStyle w:val="Heading2"/>
      </w:pPr>
      <w:bookmarkStart w:id="2" w:name="_Toc414908915"/>
      <w:r w:rsidRPr="00606011">
        <w:rPr>
          <w:rFonts w:hint="eastAsia"/>
        </w:rPr>
        <w:t>目的</w:t>
      </w:r>
      <w:bookmarkEnd w:id="2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3" w:name="_Toc414908916"/>
      <w:r w:rsidRPr="00606011">
        <w:rPr>
          <w:rFonts w:hint="eastAsia"/>
        </w:rPr>
        <w:t>范围</w:t>
      </w:r>
      <w:bookmarkEnd w:id="3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4" w:name="_Toc414908917"/>
      <w:r w:rsidRPr="00606011">
        <w:rPr>
          <w:rFonts w:hint="eastAsia"/>
        </w:rPr>
        <w:t>缩写词列表</w:t>
      </w:r>
      <w:bookmarkEnd w:id="4"/>
    </w:p>
    <w:p w:rsidR="001F1551" w:rsidRDefault="001F1551" w:rsidP="00D942E0">
      <w:pPr>
        <w:pStyle w:val="Heading2"/>
      </w:pPr>
      <w:bookmarkStart w:id="5" w:name="_Toc414908918"/>
      <w:r w:rsidRPr="00606011">
        <w:rPr>
          <w:rFonts w:hint="eastAsia"/>
        </w:rPr>
        <w:t>参考内容</w:t>
      </w:r>
      <w:bookmarkEnd w:id="5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6" w:name="_Toc414908919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6"/>
    </w:p>
    <w:p w:rsidR="001F1551" w:rsidRDefault="001F1551" w:rsidP="00D942E0">
      <w:pPr>
        <w:pStyle w:val="Heading2"/>
      </w:pPr>
      <w:bookmarkStart w:id="7" w:name="_Toc414908920"/>
      <w:r w:rsidRPr="00606011">
        <w:rPr>
          <w:rFonts w:hint="eastAsia"/>
        </w:rPr>
        <w:t>项目</w:t>
      </w:r>
      <w:r w:rsidRPr="00606011">
        <w:t>背景</w:t>
      </w:r>
      <w:bookmarkEnd w:id="7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开发一套用于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8" w:name="_Toc414908921"/>
      <w:r w:rsidRPr="00606011">
        <w:rPr>
          <w:rFonts w:hint="eastAsia"/>
        </w:rPr>
        <w:t>项目</w:t>
      </w:r>
      <w:r w:rsidRPr="00606011">
        <w:t>目标</w:t>
      </w:r>
      <w:bookmarkEnd w:id="8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9" w:name="_Toc414908922"/>
      <w:r w:rsidRPr="00606011">
        <w:rPr>
          <w:rFonts w:hint="eastAsia"/>
        </w:rPr>
        <w:t>系统</w:t>
      </w:r>
      <w:r w:rsidRPr="00606011">
        <w:t>框架</w:t>
      </w:r>
      <w:bookmarkEnd w:id="9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10" w:name="_Toc414908923"/>
      <w:r w:rsidRPr="00606011">
        <w:rPr>
          <w:rFonts w:hint="eastAsia"/>
        </w:rPr>
        <w:t>系统</w:t>
      </w:r>
      <w:r w:rsidRPr="00606011">
        <w:t>约束</w:t>
      </w:r>
      <w:bookmarkEnd w:id="10"/>
    </w:p>
    <w:p w:rsidR="001F1551" w:rsidRPr="00606011" w:rsidRDefault="001F1551" w:rsidP="00D942E0">
      <w:pPr>
        <w:pStyle w:val="Heading2"/>
      </w:pPr>
      <w:bookmarkStart w:id="11" w:name="_Toc414908924"/>
      <w:r w:rsidRPr="00606011">
        <w:rPr>
          <w:rFonts w:hint="eastAsia"/>
        </w:rPr>
        <w:t>系统</w:t>
      </w:r>
      <w:r w:rsidRPr="00606011">
        <w:t>实现方案约束</w:t>
      </w:r>
      <w:bookmarkEnd w:id="11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2" w:name="_Toc414908925"/>
      <w:r w:rsidRPr="00606011">
        <w:rPr>
          <w:rFonts w:hint="eastAsia"/>
        </w:rPr>
        <w:t>系统</w:t>
      </w:r>
      <w:r w:rsidRPr="00606011">
        <w:t>运行环境约束</w:t>
      </w:r>
      <w:bookmarkEnd w:id="12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3" w:name="_Toc414908926"/>
      <w:r w:rsidRPr="00606011">
        <w:rPr>
          <w:rFonts w:hint="eastAsia"/>
        </w:rPr>
        <w:t>外部系统</w:t>
      </w:r>
      <w:bookmarkEnd w:id="13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4" w:name="_Toc414908927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4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5" w:name="_Toc404089748"/>
      <w:bookmarkStart w:id="16" w:name="_Toc404089800"/>
      <w:bookmarkStart w:id="17" w:name="_Toc404090600"/>
      <w:bookmarkStart w:id="18" w:name="_Toc404091202"/>
      <w:bookmarkStart w:id="19" w:name="_Toc404091528"/>
      <w:bookmarkStart w:id="20" w:name="_Toc404196801"/>
      <w:bookmarkStart w:id="21" w:name="_Toc404351056"/>
      <w:bookmarkStart w:id="22" w:name="_Toc404351278"/>
      <w:bookmarkStart w:id="23" w:name="_Toc404353597"/>
      <w:bookmarkStart w:id="24" w:name="_Toc404374689"/>
      <w:bookmarkStart w:id="25" w:name="_Toc404435540"/>
      <w:bookmarkStart w:id="26" w:name="_Toc404525156"/>
      <w:bookmarkStart w:id="27" w:name="_Toc404856153"/>
      <w:bookmarkStart w:id="28" w:name="_Toc405306133"/>
      <w:bookmarkStart w:id="29" w:name="_Toc405306198"/>
      <w:bookmarkStart w:id="30" w:name="_Toc405306439"/>
      <w:bookmarkStart w:id="31" w:name="_Toc405307456"/>
      <w:bookmarkStart w:id="32" w:name="_Toc405307501"/>
      <w:bookmarkStart w:id="33" w:name="_Toc405628347"/>
      <w:bookmarkStart w:id="34" w:name="_Toc407357947"/>
      <w:bookmarkStart w:id="35" w:name="_Toc407357992"/>
      <w:bookmarkStart w:id="36" w:name="_Toc407786327"/>
      <w:bookmarkStart w:id="37" w:name="_Toc407786371"/>
      <w:bookmarkStart w:id="38" w:name="_Toc407799378"/>
      <w:bookmarkStart w:id="39" w:name="_Toc409272551"/>
      <w:bookmarkStart w:id="40" w:name="_Toc414525479"/>
      <w:bookmarkStart w:id="41" w:name="_Toc414525538"/>
      <w:bookmarkStart w:id="42" w:name="_Toc414537420"/>
      <w:bookmarkStart w:id="43" w:name="_Toc414537479"/>
      <w:bookmarkStart w:id="44" w:name="_Toc414537538"/>
      <w:bookmarkStart w:id="45" w:name="_Toc414908928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46" w:name="_Toc404089749"/>
      <w:bookmarkStart w:id="47" w:name="_Toc404089801"/>
      <w:bookmarkStart w:id="48" w:name="_Toc404090601"/>
      <w:bookmarkStart w:id="49" w:name="_Toc404091203"/>
      <w:bookmarkStart w:id="50" w:name="_Toc404091529"/>
      <w:bookmarkStart w:id="51" w:name="_Toc404196802"/>
      <w:bookmarkStart w:id="52" w:name="_Toc404351057"/>
      <w:bookmarkStart w:id="53" w:name="_Toc404351279"/>
      <w:bookmarkStart w:id="54" w:name="_Toc404353598"/>
      <w:bookmarkStart w:id="55" w:name="_Toc404374690"/>
      <w:bookmarkStart w:id="56" w:name="_Toc404435541"/>
      <w:bookmarkStart w:id="57" w:name="_Toc404525157"/>
      <w:bookmarkStart w:id="58" w:name="_Toc404856154"/>
      <w:bookmarkStart w:id="59" w:name="_Toc405306134"/>
      <w:bookmarkStart w:id="60" w:name="_Toc405306199"/>
      <w:bookmarkStart w:id="61" w:name="_Toc405306440"/>
      <w:bookmarkStart w:id="62" w:name="_Toc405307457"/>
      <w:bookmarkStart w:id="63" w:name="_Toc405307502"/>
      <w:bookmarkStart w:id="64" w:name="_Toc405628348"/>
      <w:bookmarkStart w:id="65" w:name="_Toc407357948"/>
      <w:bookmarkStart w:id="66" w:name="_Toc407357993"/>
      <w:bookmarkStart w:id="67" w:name="_Toc407786328"/>
      <w:bookmarkStart w:id="68" w:name="_Toc407786372"/>
      <w:bookmarkStart w:id="69" w:name="_Toc407799379"/>
      <w:bookmarkStart w:id="70" w:name="_Toc409272552"/>
      <w:bookmarkStart w:id="71" w:name="_Toc414525480"/>
      <w:bookmarkStart w:id="72" w:name="_Toc414525539"/>
      <w:bookmarkStart w:id="73" w:name="_Toc414537421"/>
      <w:bookmarkStart w:id="74" w:name="_Toc414537480"/>
      <w:bookmarkStart w:id="75" w:name="_Toc414537539"/>
      <w:bookmarkStart w:id="76" w:name="_Toc414908929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77" w:name="_Toc404089750"/>
      <w:bookmarkStart w:id="78" w:name="_Toc404089802"/>
      <w:bookmarkStart w:id="79" w:name="_Toc404090602"/>
      <w:bookmarkStart w:id="80" w:name="_Toc404091204"/>
      <w:bookmarkStart w:id="81" w:name="_Toc404091530"/>
      <w:bookmarkStart w:id="82" w:name="_Toc404196803"/>
      <w:bookmarkStart w:id="83" w:name="_Toc404351058"/>
      <w:bookmarkStart w:id="84" w:name="_Toc404351280"/>
      <w:bookmarkStart w:id="85" w:name="_Toc404353599"/>
      <w:bookmarkStart w:id="86" w:name="_Toc404374691"/>
      <w:bookmarkStart w:id="87" w:name="_Toc404435542"/>
      <w:bookmarkStart w:id="88" w:name="_Toc404525158"/>
      <w:bookmarkStart w:id="89" w:name="_Toc404856155"/>
      <w:bookmarkStart w:id="90" w:name="_Toc405306135"/>
      <w:bookmarkStart w:id="91" w:name="_Toc405306200"/>
      <w:bookmarkStart w:id="92" w:name="_Toc405306441"/>
      <w:bookmarkStart w:id="93" w:name="_Toc405307458"/>
      <w:bookmarkStart w:id="94" w:name="_Toc405307503"/>
      <w:bookmarkStart w:id="95" w:name="_Toc405628349"/>
      <w:bookmarkStart w:id="96" w:name="_Toc407357949"/>
      <w:bookmarkStart w:id="97" w:name="_Toc407357994"/>
      <w:bookmarkStart w:id="98" w:name="_Toc407786329"/>
      <w:bookmarkStart w:id="99" w:name="_Toc407786373"/>
      <w:bookmarkStart w:id="100" w:name="_Toc407799380"/>
      <w:bookmarkStart w:id="101" w:name="_Toc409272553"/>
      <w:bookmarkStart w:id="102" w:name="_Toc414525481"/>
      <w:bookmarkStart w:id="103" w:name="_Toc414525540"/>
      <w:bookmarkStart w:id="104" w:name="_Toc414537422"/>
      <w:bookmarkStart w:id="105" w:name="_Toc414537481"/>
      <w:bookmarkStart w:id="106" w:name="_Toc414537540"/>
      <w:bookmarkStart w:id="107" w:name="_Toc414908930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08" w:name="_Toc404091205"/>
      <w:bookmarkStart w:id="109" w:name="_Toc404091531"/>
      <w:bookmarkStart w:id="110" w:name="_Toc404196804"/>
      <w:bookmarkStart w:id="111" w:name="_Toc404351059"/>
      <w:bookmarkStart w:id="112" w:name="_Toc404351281"/>
      <w:bookmarkStart w:id="113" w:name="_Toc404353600"/>
      <w:bookmarkStart w:id="114" w:name="_Toc404374692"/>
      <w:bookmarkStart w:id="115" w:name="_Toc404435543"/>
      <w:bookmarkStart w:id="116" w:name="_Toc404525159"/>
      <w:bookmarkStart w:id="117" w:name="_Toc404856156"/>
      <w:bookmarkStart w:id="118" w:name="_Toc405306136"/>
      <w:bookmarkStart w:id="119" w:name="_Toc405306201"/>
      <w:bookmarkStart w:id="120" w:name="_Toc405306442"/>
      <w:bookmarkStart w:id="121" w:name="_Toc405307459"/>
      <w:bookmarkStart w:id="122" w:name="_Toc405307504"/>
      <w:bookmarkStart w:id="123" w:name="_Toc405628350"/>
      <w:bookmarkStart w:id="124" w:name="_Toc407357950"/>
      <w:bookmarkStart w:id="125" w:name="_Toc407357995"/>
      <w:bookmarkStart w:id="126" w:name="_Toc407786330"/>
      <w:bookmarkStart w:id="127" w:name="_Toc407786374"/>
      <w:bookmarkStart w:id="128" w:name="_Toc407799381"/>
      <w:bookmarkStart w:id="129" w:name="_Toc409272554"/>
      <w:bookmarkStart w:id="130" w:name="_Toc414525482"/>
      <w:bookmarkStart w:id="131" w:name="_Toc414525541"/>
      <w:bookmarkStart w:id="132" w:name="_Toc414537423"/>
      <w:bookmarkStart w:id="133" w:name="_Toc414537482"/>
      <w:bookmarkStart w:id="134" w:name="_Toc414537541"/>
      <w:bookmarkStart w:id="135" w:name="_Toc414908931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6" w:name="_Toc404091206"/>
      <w:bookmarkStart w:id="137" w:name="_Toc404091532"/>
      <w:bookmarkStart w:id="138" w:name="_Toc404196805"/>
      <w:bookmarkStart w:id="139" w:name="_Toc404351060"/>
      <w:bookmarkStart w:id="140" w:name="_Toc404351282"/>
      <w:bookmarkStart w:id="141" w:name="_Toc404353601"/>
      <w:bookmarkStart w:id="142" w:name="_Toc404374693"/>
      <w:bookmarkStart w:id="143" w:name="_Toc404435544"/>
      <w:bookmarkStart w:id="144" w:name="_Toc404525160"/>
      <w:bookmarkStart w:id="145" w:name="_Toc404856157"/>
      <w:bookmarkStart w:id="146" w:name="_Toc405306137"/>
      <w:bookmarkStart w:id="147" w:name="_Toc405306202"/>
      <w:bookmarkStart w:id="148" w:name="_Toc405306443"/>
      <w:bookmarkStart w:id="149" w:name="_Toc405307460"/>
      <w:bookmarkStart w:id="150" w:name="_Toc405307505"/>
      <w:bookmarkStart w:id="151" w:name="_Toc405628351"/>
      <w:bookmarkStart w:id="152" w:name="_Toc407357951"/>
      <w:bookmarkStart w:id="153" w:name="_Toc407357996"/>
      <w:bookmarkStart w:id="154" w:name="_Toc407786331"/>
      <w:bookmarkStart w:id="155" w:name="_Toc407786375"/>
      <w:bookmarkStart w:id="156" w:name="_Toc407799382"/>
      <w:bookmarkStart w:id="157" w:name="_Toc409272555"/>
      <w:bookmarkStart w:id="158" w:name="_Toc414525483"/>
      <w:bookmarkStart w:id="159" w:name="_Toc414525542"/>
      <w:bookmarkStart w:id="160" w:name="_Toc414537424"/>
      <w:bookmarkStart w:id="161" w:name="_Toc414537483"/>
      <w:bookmarkStart w:id="162" w:name="_Toc414537542"/>
      <w:bookmarkStart w:id="163" w:name="_Toc414908932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64" w:name="_Toc404091207"/>
      <w:bookmarkStart w:id="165" w:name="_Toc404091533"/>
      <w:bookmarkStart w:id="166" w:name="_Toc404196806"/>
      <w:bookmarkStart w:id="167" w:name="_Toc404351061"/>
      <w:bookmarkStart w:id="168" w:name="_Toc404351283"/>
      <w:bookmarkStart w:id="169" w:name="_Toc404353602"/>
      <w:bookmarkStart w:id="170" w:name="_Toc404374694"/>
      <w:bookmarkStart w:id="171" w:name="_Toc404435545"/>
      <w:bookmarkStart w:id="172" w:name="_Toc404525161"/>
      <w:bookmarkStart w:id="173" w:name="_Toc404856158"/>
      <w:bookmarkStart w:id="174" w:name="_Toc405306138"/>
      <w:bookmarkStart w:id="175" w:name="_Toc405306203"/>
      <w:bookmarkStart w:id="176" w:name="_Toc405306444"/>
      <w:bookmarkStart w:id="177" w:name="_Toc405307461"/>
      <w:bookmarkStart w:id="178" w:name="_Toc405307506"/>
      <w:bookmarkStart w:id="179" w:name="_Toc405628352"/>
      <w:bookmarkStart w:id="180" w:name="_Toc407357952"/>
      <w:bookmarkStart w:id="181" w:name="_Toc407357997"/>
      <w:bookmarkStart w:id="182" w:name="_Toc407786332"/>
      <w:bookmarkStart w:id="183" w:name="_Toc407786376"/>
      <w:bookmarkStart w:id="184" w:name="_Toc407799383"/>
      <w:bookmarkStart w:id="185" w:name="_Toc409272556"/>
      <w:bookmarkStart w:id="186" w:name="_Toc414525484"/>
      <w:bookmarkStart w:id="187" w:name="_Toc414525543"/>
      <w:bookmarkStart w:id="188" w:name="_Toc414537425"/>
      <w:bookmarkStart w:id="189" w:name="_Toc414537484"/>
      <w:bookmarkStart w:id="190" w:name="_Toc414537543"/>
      <w:bookmarkStart w:id="191" w:name="_Toc41490893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:rsidR="003A6C99" w:rsidRDefault="00F75AFC" w:rsidP="00D942E0">
      <w:pPr>
        <w:pStyle w:val="Heading2"/>
      </w:pPr>
      <w:bookmarkStart w:id="192" w:name="_Toc414908934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92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65pt" o:ole="">
            <v:imagedata r:id="rId11" o:title=""/>
          </v:shape>
          <o:OLEObject Type="Embed" ProgID="Visio.Drawing.15" ShapeID="_x0000_i1025" DrawAspect="Content" ObjectID="_1488650834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93" w:name="_Toc414908935"/>
      <w:r w:rsidRPr="00606011">
        <w:rPr>
          <w:rFonts w:hint="eastAsia"/>
        </w:rPr>
        <w:lastRenderedPageBreak/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94" w:name="_Toc414908936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94"/>
    </w:p>
    <w:p w:rsidR="00E27D8C" w:rsidRPr="00261DF3" w:rsidRDefault="00B54663" w:rsidP="009B6F67">
      <w:r>
        <w:object w:dxaOrig="13230" w:dyaOrig="18840">
          <v:shape id="_x0000_i1026" type="#_x0000_t75" style="width:413.45pt;height:588.75pt" o:ole="">
            <v:imagedata r:id="rId13" o:title=""/>
          </v:shape>
          <o:OLEObject Type="Embed" ProgID="Visio.Drawing.15" ShapeID="_x0000_i1026" DrawAspect="Content" ObjectID="_1488650835" r:id="rId14"/>
        </w:object>
      </w:r>
    </w:p>
    <w:p w:rsidR="00FF7498" w:rsidRPr="00CA6F8D" w:rsidRDefault="00F75AFC" w:rsidP="00D942E0">
      <w:pPr>
        <w:pStyle w:val="Heading2"/>
      </w:pPr>
      <w:bookmarkStart w:id="195" w:name="_Toc414908937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基于浏览器操作的收银系统，进行收银结帐，记录流水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3775A7" w:rsidRPr="003775A7" w:rsidRDefault="00F75AFC" w:rsidP="00731691">
      <w:pPr>
        <w:pStyle w:val="Heading2"/>
      </w:pPr>
      <w:bookmarkStart w:id="196" w:name="_Toc414908938"/>
      <w:r w:rsidRPr="00606011">
        <w:rPr>
          <w:rFonts w:hint="eastAsia"/>
        </w:rPr>
        <w:t>用户</w:t>
      </w:r>
      <w:r w:rsidRPr="00606011">
        <w:t>需求列表</w:t>
      </w:r>
      <w:bookmarkEnd w:id="19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2E0C0A">
              <w:rPr>
                <w:rFonts w:hint="eastAsia"/>
              </w:rPr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2E0C0A">
              <w:rPr>
                <w:rFonts w:hint="eastAsia"/>
              </w:rPr>
              <w:t>和</w:t>
            </w:r>
            <w:r w:rsidR="002E0C0A">
              <w:t>收银</w:t>
            </w:r>
          </w:p>
        </w:tc>
      </w:tr>
    </w:tbl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2E0C0A">
              <w:rPr>
                <w:rFonts w:hint="eastAsia"/>
              </w:rPr>
              <w:t>流水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526F" w:rsidP="003775A7">
            <w:pPr>
              <w:pStyle w:val="TableText"/>
            </w:pPr>
            <w:r w:rsidRPr="00606011">
              <w:t>USR_03</w:t>
            </w:r>
            <w:r w:rsidR="00883D43" w:rsidRPr="00606011">
              <w:t>–</w:t>
            </w:r>
            <w:r w:rsidRPr="00606011">
              <w:rPr>
                <w:rFonts w:hint="eastAsia"/>
              </w:rPr>
              <w:t>收银员</w:t>
            </w:r>
            <w:r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="002E0C0A">
              <w:t>应用</w:t>
            </w:r>
            <w:r w:rsidR="002E0C0A">
              <w:rPr>
                <w:rFonts w:hint="eastAsia"/>
              </w:rPr>
              <w:t>，</w:t>
            </w:r>
            <w:r w:rsidR="002E0C0A">
              <w:t>收银员可以</w:t>
            </w:r>
            <w:r w:rsidR="002E0C0A">
              <w:rPr>
                <w:rFonts w:hint="eastAsia"/>
              </w:rPr>
              <w:t>根据</w:t>
            </w:r>
            <w:r w:rsidR="002E0C0A">
              <w:t>设置的条件查询流水</w:t>
            </w:r>
            <w:r w:rsidR="002E0C0A">
              <w:rPr>
                <w:rFonts w:hint="eastAsia"/>
              </w:rPr>
              <w:t>信息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97" w:name="_Toc414908939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9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r w:rsidRPr="00606011">
              <w:t>yyyy-mm-dd</w:t>
            </w:r>
            <w:r w:rsidR="00A056A8">
              <w:t xml:space="preserve"> hh-mm-ss</w:t>
            </w:r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72465B" w:rsidP="000260D4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号由时间戳</w:t>
            </w:r>
            <w:r>
              <w:rPr>
                <w:rFonts w:hint="eastAsia"/>
              </w:rPr>
              <w:t>+</w:t>
            </w:r>
            <w:r>
              <w:t>5</w:t>
            </w:r>
            <w:r>
              <w:t>位流水号组成，例如</w:t>
            </w:r>
            <w:r>
              <w:rPr>
                <w:rFonts w:hint="eastAsia"/>
              </w:rPr>
              <w:t>2015030800099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98" w:name="_Toc414908940"/>
      <w:r w:rsidRPr="00606011">
        <w:rPr>
          <w:rFonts w:hint="eastAsia"/>
        </w:rPr>
        <w:t>系统功能</w:t>
      </w:r>
      <w:r w:rsidRPr="00606011">
        <w:t>用例</w:t>
      </w:r>
      <w:bookmarkEnd w:id="198"/>
    </w:p>
    <w:p w:rsidR="004F64EA" w:rsidRPr="004F64EA" w:rsidRDefault="004F64EA" w:rsidP="00D942E0">
      <w:pPr>
        <w:pStyle w:val="Heading2"/>
      </w:pPr>
      <w:bookmarkStart w:id="199" w:name="_Toc414908941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9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.1pt;height:343.45pt" o:ole="">
                  <v:imagedata r:id="rId15" o:title=""/>
                </v:shape>
                <o:OLEObject Type="Embed" ProgID="PBrush" ShapeID="_x0000_i1027" DrawAspect="Content" ObjectID="_1488650836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2.95pt;height:154.45pt" o:ole="">
                  <v:imagedata r:id="rId17" o:title=""/>
                </v:shape>
                <o:OLEObject Type="Embed" ProgID="Visio.Drawing.15" ShapeID="_x0000_i1028" DrawAspect="Content" ObjectID="_1488650837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到店</w:t>
            </w:r>
            <w:r w:rsidRPr="00606011">
              <w:rPr>
                <w:rFonts w:hint="eastAsia"/>
              </w:rPr>
              <w:t>消费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应用按</w:t>
            </w:r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B05901" w:rsidRDefault="004F64EA" w:rsidP="00D942E0">
      <w:pPr>
        <w:pStyle w:val="Heading2"/>
      </w:pPr>
      <w:bookmarkStart w:id="200" w:name="_Toc414908942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20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6655"/>
      </w:tblGrid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65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655" w:type="dxa"/>
          </w:tcPr>
          <w:p w:rsidR="0068282C" w:rsidRDefault="00BC2A83" w:rsidP="003775A7">
            <w:pPr>
              <w:pStyle w:val="TableText"/>
            </w:pPr>
            <w:r>
              <w:object w:dxaOrig="6180" w:dyaOrig="8865">
                <v:shape id="_x0000_i1029" type="#_x0000_t75" style="width:309pt;height:443.25pt" o:ole="">
                  <v:imagedata r:id="rId19" o:title=""/>
                </v:shape>
                <o:OLEObject Type="Embed" ProgID="PBrush" ShapeID="_x0000_i1029" DrawAspect="Content" ObjectID="_1488650838" r:id="rId20"/>
              </w:object>
            </w:r>
          </w:p>
          <w:p w:rsidR="00BC2A83" w:rsidRPr="00606011" w:rsidRDefault="00BC2A83" w:rsidP="003775A7">
            <w:pPr>
              <w:pStyle w:val="TableText"/>
            </w:pPr>
            <w:r>
              <w:object w:dxaOrig="6315" w:dyaOrig="8550">
                <v:shape id="_x0000_i1030" type="#_x0000_t75" style="width:315.75pt;height:427.5pt" o:ole="">
                  <v:imagedata r:id="rId21" o:title=""/>
                </v:shape>
                <o:OLEObject Type="Embed" ProgID="PBrush" ShapeID="_x0000_i1030" DrawAspect="Content" ObjectID="_1488650839" r:id="rId22"/>
              </w:object>
            </w:r>
          </w:p>
        </w:tc>
      </w:tr>
      <w:tr w:rsidR="0068282C" w:rsidRPr="00606011" w:rsidTr="00BC2A83">
        <w:trPr>
          <w:trHeight w:val="3923"/>
        </w:trPr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65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1" type="#_x0000_t75" style="width:302.95pt;height:182.9pt" o:ole="">
                  <v:imagedata r:id="rId23" o:title=""/>
                </v:shape>
                <o:OLEObject Type="Embed" ProgID="Visio.Drawing.15" ShapeID="_x0000_i1031" DrawAspect="Content" ObjectID="_1488650840" r:id="rId24"/>
              </w:objec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前置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655" w:type="dxa"/>
          </w:tcPr>
          <w:p w:rsidR="00BF34B5" w:rsidRDefault="0068282C" w:rsidP="00286FFD">
            <w:pPr>
              <w:pStyle w:val="TableText"/>
              <w:numPr>
                <w:ilvl w:val="0"/>
                <w:numId w:val="12"/>
              </w:numPr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  <w:r w:rsidR="00B07355">
              <w:rPr>
                <w:rFonts w:hint="eastAsia"/>
              </w:rPr>
              <w:t>，</w:t>
            </w:r>
            <w:r w:rsidR="00B07355">
              <w:t>点击</w:t>
            </w:r>
            <w:r w:rsidR="00B07355">
              <w:rPr>
                <w:rFonts w:hint="eastAsia"/>
              </w:rPr>
              <w:t>查询</w:t>
            </w:r>
            <w:r w:rsidR="00B07355">
              <w:t>按钮</w:t>
            </w:r>
            <w:r w:rsidR="00B07355">
              <w:rPr>
                <w:rFonts w:hint="eastAsia"/>
              </w:rPr>
              <w:t>，</w:t>
            </w:r>
            <w:r w:rsidR="00B07355">
              <w:t>系统显示历史订单页面</w:t>
            </w:r>
          </w:p>
          <w:p w:rsidR="00BF34B5" w:rsidRDefault="00915B45" w:rsidP="0095077F">
            <w:pPr>
              <w:pStyle w:val="TableText"/>
              <w:numPr>
                <w:ilvl w:val="0"/>
                <w:numId w:val="12"/>
              </w:numPr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07355">
              <w:rPr>
                <w:rFonts w:hint="eastAsia"/>
              </w:rPr>
              <w:t>里面</w:t>
            </w:r>
            <w:r w:rsidR="00B07355">
              <w:t>的</w:t>
            </w:r>
            <w:r w:rsidR="000021C1">
              <w:rPr>
                <w:rFonts w:hint="eastAsia"/>
              </w:rPr>
              <w:t>一个</w:t>
            </w:r>
            <w:r w:rsidR="00B07355">
              <w:t>订单记录</w:t>
            </w:r>
            <w:r w:rsidR="0095077F">
              <w:t>,</w:t>
            </w:r>
            <w:r w:rsidR="00BF34B5">
              <w:rPr>
                <w:rFonts w:hint="eastAsia"/>
              </w:rPr>
              <w:t>系统显示用户历史订单</w:t>
            </w:r>
            <w:r w:rsidR="00B07355">
              <w:rPr>
                <w:rFonts w:hint="eastAsia"/>
              </w:rPr>
              <w:t>的</w:t>
            </w:r>
            <w:r w:rsidR="00B07355">
              <w:t>详细信息</w:t>
            </w:r>
          </w:p>
          <w:p w:rsidR="009C1ED9" w:rsidRPr="009C1ED9" w:rsidRDefault="00BF34B5" w:rsidP="00286FFD">
            <w:pPr>
              <w:pStyle w:val="TableText"/>
              <w:numPr>
                <w:ilvl w:val="0"/>
                <w:numId w:val="12"/>
              </w:numPr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</w:t>
            </w:r>
            <w:r w:rsidR="00F40D69">
              <w:rPr>
                <w:rFonts w:hint="eastAsia"/>
              </w:rPr>
              <w:t>的</w:t>
            </w:r>
            <w:r w:rsidR="006D0817" w:rsidRPr="00BF34B5">
              <w:rPr>
                <w:rFonts w:hint="eastAsia"/>
              </w:rPr>
              <w:t>菜品信息</w:t>
            </w:r>
            <w:r w:rsidR="00EB32CB">
              <w:rPr>
                <w:rFonts w:hint="eastAsia"/>
              </w:rPr>
              <w:t>，历史订单</w:t>
            </w:r>
            <w:r w:rsidR="00EB32CB">
              <w:t>信息为只读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655" w:type="dxa"/>
          </w:tcPr>
          <w:p w:rsidR="00A541A5" w:rsidRDefault="005545EA" w:rsidP="003775A7">
            <w:pPr>
              <w:pStyle w:val="TableText"/>
            </w:pPr>
            <w:r>
              <w:t>1.1</w:t>
            </w:r>
            <w:r w:rsidR="00A541A5">
              <w:rPr>
                <w:rFonts w:hint="eastAsia"/>
              </w:rPr>
              <w:t>会员号</w:t>
            </w:r>
            <w:r w:rsidR="00A541A5">
              <w:t>为空，点击历史订单按钮，系统提示错误信息</w:t>
            </w:r>
            <w:r w:rsidR="00A541A5">
              <w:t>Msg201</w:t>
            </w:r>
          </w:p>
          <w:p w:rsidR="00A541A5" w:rsidRDefault="005545EA" w:rsidP="003775A7">
            <w:pPr>
              <w:pStyle w:val="TableText"/>
            </w:pPr>
            <w:r>
              <w:t>1.2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0021C1" w:rsidRPr="00400E11" w:rsidRDefault="000021C1" w:rsidP="003775A7">
            <w:pPr>
              <w:pStyle w:val="TableText"/>
            </w:pPr>
            <w:r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>用户</w:t>
            </w:r>
            <w:r>
              <w:t>点击反馈按钮，系统进入菜单首页</w:t>
            </w:r>
          </w:p>
          <w:p w:rsidR="0068282C" w:rsidRDefault="00B07355" w:rsidP="003775A7">
            <w:pPr>
              <w:pStyle w:val="TableText"/>
            </w:pPr>
            <w:r>
              <w:t>2.1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  <w:p w:rsidR="00B07355" w:rsidRDefault="00B07355" w:rsidP="003775A7">
            <w:pPr>
              <w:pStyle w:val="TableText"/>
            </w:pPr>
            <w:r>
              <w:rPr>
                <w:rFonts w:hint="eastAsia"/>
              </w:rPr>
              <w:t xml:space="preserve">3.1 </w:t>
            </w:r>
            <w:r>
              <w:rPr>
                <w:rFonts w:hint="eastAsia"/>
              </w:rPr>
              <w:t>用户</w:t>
            </w:r>
            <w:r>
              <w:t>点击</w:t>
            </w:r>
            <w:r>
              <w:rPr>
                <w:rFonts w:hint="eastAsia"/>
              </w:rPr>
              <w:t>返回</w:t>
            </w:r>
            <w:r>
              <w:t>按钮，系统返回主流程</w:t>
            </w:r>
            <w:r>
              <w:rPr>
                <w:rFonts w:hint="eastAsia"/>
              </w:rPr>
              <w:t>2</w:t>
            </w:r>
          </w:p>
          <w:p w:rsidR="00B07355" w:rsidRDefault="00B07355" w:rsidP="003775A7">
            <w:pPr>
              <w:pStyle w:val="TableText"/>
            </w:pPr>
            <w:r>
              <w:t xml:space="preserve">3.2 </w:t>
            </w:r>
            <w:r>
              <w:rPr>
                <w:rFonts w:hint="eastAsia"/>
              </w:rPr>
              <w:t>用户</w:t>
            </w:r>
            <w:r>
              <w:t>点击订单内菜品的图片，系统进</w:t>
            </w:r>
            <w:r>
              <w:rPr>
                <w:rFonts w:hint="eastAsia"/>
              </w:rPr>
              <w:t>入</w:t>
            </w:r>
            <w:r>
              <w:t>UC_003</w:t>
            </w:r>
            <w:r>
              <w:rPr>
                <w:rFonts w:hint="eastAsia"/>
              </w:rPr>
              <w:t>流程</w:t>
            </w:r>
          </w:p>
          <w:p w:rsidR="000021C1" w:rsidRPr="00B07355" w:rsidRDefault="0095077F" w:rsidP="003775A7">
            <w:pPr>
              <w:pStyle w:val="TableText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3</w:t>
            </w:r>
            <w:r w:rsidR="000021C1">
              <w:rPr>
                <w:rFonts w:hint="eastAsia"/>
              </w:rPr>
              <w:t xml:space="preserve"> </w:t>
            </w:r>
            <w:r w:rsidR="000021C1">
              <w:rPr>
                <w:rFonts w:hint="eastAsia"/>
              </w:rPr>
              <w:t>用户</w:t>
            </w:r>
            <w:r w:rsidR="000021C1">
              <w:t>点击返回按钮，</w:t>
            </w:r>
            <w:r w:rsidR="000021C1">
              <w:rPr>
                <w:rFonts w:hint="eastAsia"/>
              </w:rPr>
              <w:t>返回</w:t>
            </w:r>
            <w:r w:rsidR="000021C1">
              <w:t>主流程</w:t>
            </w:r>
            <w:r w:rsidR="000021C1">
              <w:rPr>
                <w:rFonts w:hint="eastAsia"/>
              </w:rPr>
              <w:t>2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65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65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EB32CB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 w:rsidR="00215B22">
              <w:t>订单</w:t>
            </w:r>
            <w:r>
              <w:t>按照</w:t>
            </w:r>
            <w:r w:rsidR="00215B22">
              <w:rPr>
                <w:rFonts w:hint="eastAsia"/>
              </w:rPr>
              <w:t>订单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65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9C1ED9" w:rsidRPr="00DE2F0B" w:rsidRDefault="006D0817" w:rsidP="00B07355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B07355">
              <w:rPr>
                <w:rFonts w:hint="eastAsia"/>
              </w:rPr>
              <w:t>菜品</w:t>
            </w:r>
            <w:r w:rsidR="00B07355">
              <w:t>图片，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</w:t>
            </w:r>
            <w:r w:rsidR="00B07355">
              <w:rPr>
                <w:rFonts w:hint="eastAsia"/>
              </w:rPr>
              <w:t>单价</w:t>
            </w:r>
            <w:r w:rsidRPr="00DE2F0B">
              <w:t>，</w:t>
            </w:r>
            <w:r w:rsidR="009C1ED9">
              <w:rPr>
                <w:rFonts w:hint="eastAsia"/>
              </w:rPr>
              <w:t>图片</w:t>
            </w:r>
            <w:r w:rsidR="009C1ED9">
              <w:t>大小</w:t>
            </w:r>
            <w:r w:rsidR="009C1ED9">
              <w:rPr>
                <w:rFonts w:hint="eastAsia"/>
              </w:rPr>
              <w:t>32</w:t>
            </w:r>
            <w:r w:rsidR="009C1ED9"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B05901" w:rsidRDefault="004F64EA" w:rsidP="00D942E0">
      <w:pPr>
        <w:pStyle w:val="Heading2"/>
      </w:pPr>
      <w:bookmarkStart w:id="201" w:name="_Toc414908943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201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6655"/>
      </w:tblGrid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65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655" w:type="dxa"/>
          </w:tcPr>
          <w:p w:rsidR="00350FB2" w:rsidRDefault="000C08A0" w:rsidP="003775A7">
            <w:pPr>
              <w:pStyle w:val="TableText"/>
            </w:pPr>
            <w:r>
              <w:object w:dxaOrig="5851" w:dyaOrig="7426">
                <v:shape id="_x0000_i1032" type="#_x0000_t75" style="width:292.55pt;height:372.05pt" o:ole="">
                  <v:imagedata r:id="rId25" o:title=""/>
                </v:shape>
                <o:OLEObject Type="Embed" ProgID="PBrush" ShapeID="_x0000_i1032" DrawAspect="Content" ObjectID="_1488650841" r:id="rId26"/>
              </w:object>
            </w:r>
          </w:p>
          <w:p w:rsidR="00BC2A83" w:rsidRDefault="00BC2A83" w:rsidP="003775A7">
            <w:pPr>
              <w:pStyle w:val="TableText"/>
            </w:pPr>
          </w:p>
          <w:p w:rsidR="00BC2A83" w:rsidRPr="00606011" w:rsidRDefault="00BC2A83" w:rsidP="003775A7">
            <w:pPr>
              <w:pStyle w:val="TableText"/>
            </w:pP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65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3" type="#_x0000_t75" style="width:302.95pt;height:182.9pt" o:ole="">
                  <v:imagedata r:id="rId27" o:title=""/>
                </v:shape>
                <o:OLEObject Type="Embed" ProgID="Visio.Drawing.15" ShapeID="_x0000_i1033" DrawAspect="Content" ObjectID="_1488650842" r:id="rId28"/>
              </w:objec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65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65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655" w:type="dxa"/>
          </w:tcPr>
          <w:p w:rsidR="000D40FE" w:rsidRDefault="00350FB2" w:rsidP="00286FFD">
            <w:pPr>
              <w:pStyle w:val="TableText"/>
              <w:numPr>
                <w:ilvl w:val="0"/>
                <w:numId w:val="11"/>
              </w:numPr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655" w:type="dxa"/>
          </w:tcPr>
          <w:p w:rsidR="00876EB2" w:rsidRDefault="00215B22" w:rsidP="00215B22">
            <w:pPr>
              <w:pStyle w:val="TableText"/>
            </w:pPr>
            <w:r>
              <w:rPr>
                <w:rFonts w:hint="eastAsia"/>
              </w:rPr>
              <w:t>1.</w:t>
            </w:r>
            <w:r>
              <w:t>1</w:t>
            </w:r>
            <w:r w:rsidR="00876EB2">
              <w:rPr>
                <w:rFonts w:hint="eastAsia"/>
              </w:rPr>
              <w:t>用户</w:t>
            </w:r>
            <w:r w:rsidR="00876EB2" w:rsidRPr="00876EB2">
              <w:rPr>
                <w:rFonts w:hint="eastAsia"/>
              </w:rPr>
              <w:t>输入手机号，查出历史订单列表</w:t>
            </w:r>
            <w:r>
              <w:rPr>
                <w:rFonts w:hint="eastAsia"/>
              </w:rPr>
              <w:t>，点击订单列表，进入该用户</w:t>
            </w:r>
            <w:r>
              <w:t>的历史</w:t>
            </w:r>
            <w:r w:rsidR="00876EB2">
              <w:rPr>
                <w:rFonts w:hint="eastAsia"/>
              </w:rPr>
              <w:t>订单的详情，用户</w:t>
            </w:r>
            <w:r w:rsidR="00876EB2">
              <w:t>点击</w:t>
            </w:r>
            <w:r w:rsidR="00BC2A83">
              <w:rPr>
                <w:rFonts w:hint="eastAsia"/>
              </w:rPr>
              <w:t>历史</w:t>
            </w:r>
            <w:r w:rsidR="00876EB2">
              <w:rPr>
                <w:rFonts w:hint="eastAsia"/>
              </w:rPr>
              <w:t>订单里面的菜品列表里面的菜品，这个菜品被加到购物车</w:t>
            </w:r>
          </w:p>
          <w:p w:rsidR="00215B22" w:rsidRDefault="00215B22" w:rsidP="00215B22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  <w:p w:rsidR="009A43D9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1</w:t>
            </w:r>
            <w:r w:rsidR="009A43D9" w:rsidRPr="00B86B60">
              <w:rPr>
                <w:rFonts w:hint="eastAsia"/>
              </w:rPr>
              <w:t>用户</w:t>
            </w:r>
            <w:r w:rsidR="009A43D9" w:rsidRPr="00B86B60">
              <w:t>查看完订单详情后，</w:t>
            </w:r>
            <w:r w:rsidR="009A43D9"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="009A43D9" w:rsidRPr="00B86B60">
              <w:rPr>
                <w:rFonts w:hint="eastAsia"/>
              </w:rPr>
              <w:t>选定</w:t>
            </w:r>
            <w:r w:rsidR="009A43D9" w:rsidRPr="00B86B60">
              <w:t>菜品的菜品数量，使</w:t>
            </w:r>
            <w:r w:rsidR="009A43D9" w:rsidRPr="00B86B60">
              <w:rPr>
                <w:rFonts w:hint="eastAsia"/>
              </w:rPr>
              <w:t>用</w:t>
            </w:r>
            <w:r w:rsidR="009A43D9" w:rsidRPr="00B86B60">
              <w:t>菜品数量对应的</w:t>
            </w:r>
            <w:r w:rsidR="009A43D9" w:rsidRPr="00B86B60">
              <w:t>‘+’</w:t>
            </w:r>
            <w:r w:rsidR="008E3559" w:rsidRPr="00B86B60">
              <w:t xml:space="preserve"> ‘–’</w:t>
            </w:r>
            <w:r w:rsidR="009A43D9"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2</w:t>
            </w:r>
            <w:r w:rsidR="00915B45">
              <w:rPr>
                <w:rFonts w:hint="eastAsia"/>
              </w:rPr>
              <w:t>用户</w:t>
            </w:r>
            <w:r w:rsidR="00915B45">
              <w:t>选择</w:t>
            </w:r>
            <w:r w:rsidR="00915B45">
              <w:rPr>
                <w:rFonts w:hint="eastAsia"/>
              </w:rPr>
              <w:t>删除</w:t>
            </w:r>
            <w:r w:rsidR="00915B45">
              <w:t>所有</w:t>
            </w:r>
            <w:r w:rsidR="00915B45">
              <w:rPr>
                <w:rFonts w:hint="eastAsia"/>
              </w:rPr>
              <w:t>按钮，</w:t>
            </w:r>
            <w:r w:rsidR="00915B45">
              <w:t>系统</w:t>
            </w:r>
            <w:r w:rsidR="00915B45">
              <w:rPr>
                <w:rFonts w:hint="eastAsia"/>
              </w:rPr>
              <w:t>返回菜单</w:t>
            </w:r>
            <w:r w:rsidR="00915B45">
              <w:t>首页</w:t>
            </w:r>
          </w:p>
          <w:p w:rsidR="00DC2336" w:rsidRDefault="00D300E8" w:rsidP="003775A7">
            <w:pPr>
              <w:pStyle w:val="TableText"/>
            </w:pPr>
            <w:r>
              <w:t>2.1</w:t>
            </w:r>
            <w:r w:rsidR="00DC2336">
              <w:rPr>
                <w:rFonts w:hint="eastAsia"/>
              </w:rPr>
              <w:t>如果</w:t>
            </w:r>
            <w:r w:rsidR="00DC2336">
              <w:t>用户订单信息为空，点击下单，系统提示</w:t>
            </w:r>
            <w:r w:rsidR="00DC2336"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65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65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65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65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B05901" w:rsidRDefault="004F64EA" w:rsidP="00D942E0">
      <w:pPr>
        <w:pStyle w:val="Heading2"/>
      </w:pPr>
      <w:bookmarkStart w:id="202" w:name="_Toc414908944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2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4" type="#_x0000_t75" style="width:286.5pt;height:366pt" o:ole="">
                  <v:imagedata r:id="rId29" o:title=""/>
                </v:shape>
                <o:OLEObject Type="Embed" ProgID="PBrush" ShapeID="_x0000_i1034" DrawAspect="Content" ObjectID="_1488650843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5" type="#_x0000_t75" style="width:302.95pt;height:182.9pt" o:ole="">
                  <v:imagedata r:id="rId31" o:title=""/>
                </v:shape>
                <o:OLEObject Type="Embed" ProgID="Visio.Drawing.15" ShapeID="_x0000_i1035" DrawAspect="Content" ObjectID="_1488650844" r:id="rId32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</w:t>
            </w:r>
            <w:r>
              <w:t>点击订单附加信息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B6B9A">
              <w:t>员工号对应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r w:rsidR="00455A49">
              <w:rPr>
                <w:rFonts w:hint="eastAsia"/>
              </w:rPr>
              <w:t>到订单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286FFD">
            <w:pPr>
              <w:pStyle w:val="TableText"/>
              <w:numPr>
                <w:ilvl w:val="0"/>
                <w:numId w:val="13"/>
              </w:numPr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 w:rsidR="00A02AF6">
              <w:rPr>
                <w:rFonts w:hint="eastAsia"/>
              </w:rPr>
              <w:t>会员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A02AF6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号是可选</w:t>
            </w:r>
            <w:r>
              <w:rPr>
                <w:rFonts w:hint="eastAsia"/>
              </w:rPr>
              <w:t>输入</w:t>
            </w:r>
            <w:r>
              <w:t>项</w:t>
            </w: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203" w:name="_Toc414908945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20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6" type="#_x0000_t75" style="width:320.25pt;height:274.45pt" o:ole="">
                  <v:imagedata r:id="rId33" o:title=""/>
                </v:shape>
                <o:OLEObject Type="Embed" ProgID="PBrush" ShapeID="_x0000_i1036" DrawAspect="Content" ObjectID="_1488650845" r:id="rId34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7" type="#_x0000_t75" style="width:314.85pt;height:189.65pt" o:ole="">
                  <v:imagedata r:id="rId35" o:title=""/>
                </v:shape>
                <o:OLEObject Type="Embed" ProgID="Visio.Drawing.15" ShapeID="_x0000_i1037" DrawAspect="Content" ObjectID="_1488650846" r:id="rId36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F40D69">
            <w:pPr>
              <w:pStyle w:val="TableText"/>
              <w:numPr>
                <w:ilvl w:val="0"/>
                <w:numId w:val="15"/>
              </w:numPr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F40D69">
            <w:pPr>
              <w:pStyle w:val="TableText"/>
              <w:numPr>
                <w:ilvl w:val="0"/>
                <w:numId w:val="15"/>
              </w:numPr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F40D69">
            <w:pPr>
              <w:pStyle w:val="TableText"/>
              <w:numPr>
                <w:ilvl w:val="0"/>
                <w:numId w:val="15"/>
              </w:numPr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F40D69">
            <w:pPr>
              <w:pStyle w:val="TableText"/>
              <w:numPr>
                <w:ilvl w:val="0"/>
                <w:numId w:val="15"/>
              </w:numPr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F40D69">
            <w:pPr>
              <w:pStyle w:val="TableText"/>
              <w:numPr>
                <w:ilvl w:val="0"/>
                <w:numId w:val="15"/>
              </w:numPr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204" w:name="_Toc414908946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20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8" type="#_x0000_t75" style="width:333.6pt;height:309.75pt" o:ole="">
                  <v:imagedata r:id="rId37" o:title=""/>
                </v:shape>
                <o:OLEObject Type="Embed" ProgID="PBrush" ShapeID="_x0000_i1038" DrawAspect="Content" ObjectID="_1488650847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2.95pt;height:182.9pt" o:ole="">
                  <v:imagedata r:id="rId39" o:title=""/>
                </v:shape>
                <o:OLEObject Type="Embed" ProgID="Visio.Drawing.15" ShapeID="_x0000_i1039" DrawAspect="Content" ObjectID="_1488650848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205" w:name="_Toc414908947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20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2.95pt;height:182.9pt" o:ole="">
                  <v:imagedata r:id="rId41" o:title=""/>
                </v:shape>
                <o:OLEObject Type="Embed" ProgID="Visio.Drawing.15" ShapeID="_x0000_i1040" DrawAspect="Content" ObjectID="_1488650849" r:id="rId42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206" w:name="_Toc414908948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206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1" type="#_x0000_t75" style="width:302.95pt;height:182.9pt" o:ole="">
                  <v:imagedata r:id="rId43" o:title=""/>
                </v:shape>
                <o:OLEObject Type="Embed" ProgID="Visio.Drawing.15" ShapeID="_x0000_i1041" DrawAspect="Content" ObjectID="_1488650850" r:id="rId44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207" w:name="_Toc414908949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20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2" type="#_x0000_t75" style="width:324.2pt;height:247.5pt" o:ole="">
                  <v:imagedata r:id="rId45" o:title=""/>
                </v:shape>
                <o:OLEObject Type="Embed" ProgID="PBrush" ShapeID="_x0000_i1042" DrawAspect="Content" ObjectID="_1488650851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3" type="#_x0000_t75" style="width:302.95pt;height:182.9pt" o:ole="">
                  <v:imagedata r:id="rId47" o:title=""/>
                </v:shape>
                <o:OLEObject Type="Embed" ProgID="Visio.Drawing.15" ShapeID="_x0000_i1043" DrawAspect="Content" ObjectID="_1488650852" r:id="rId48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208" w:name="_Toc414908950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208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4" type="#_x0000_t75" style="width:347.15pt;height:190.5pt" o:ole="">
                  <v:imagedata r:id="rId49" o:title=""/>
                </v:shape>
                <o:OLEObject Type="Embed" ProgID="Visio.Drawing.15" ShapeID="_x0000_i1044" DrawAspect="Content" ObjectID="_1488650853" r:id="rId50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209" w:name="_Toc414908951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209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5" type="#_x0000_t75" style="width:302.95pt;height:182.9pt" o:ole="">
                  <v:imagedata r:id="rId51" o:title=""/>
                </v:shape>
                <o:OLEObject Type="Embed" ProgID="Visio.Drawing.15" ShapeID="_x0000_i1045" DrawAspect="Content" ObjectID="_1488650854" r:id="rId52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210" w:name="_Toc414908952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210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6" type="#_x0000_t75" style="width:328.65pt;height:248.9pt" o:ole="">
                  <v:imagedata r:id="rId53" o:title=""/>
                </v:shape>
                <o:OLEObject Type="Embed" ProgID="PBrush" ShapeID="_x0000_i1046" DrawAspect="Content" ObjectID="_1488650855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2.95pt;height:182.9pt" o:ole="">
                  <v:imagedata r:id="rId55" o:title=""/>
                </v:shape>
                <o:OLEObject Type="Embed" ProgID="Visio.Drawing.15" ShapeID="_x0000_i1047" DrawAspect="Content" ObjectID="_1488650856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211" w:name="_Toc414908953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2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8" type="#_x0000_t75" style="width:302.95pt;height:182.9pt" o:ole="">
                  <v:imagedata r:id="rId57" o:title=""/>
                </v:shape>
                <o:OLEObject Type="Embed" ProgID="Visio.Drawing.15" ShapeID="_x0000_i1048" DrawAspect="Content" ObjectID="_1488650857" r:id="rId58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212" w:name="_Toc414908954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2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9" type="#_x0000_t75" style="width:302.95pt;height:182.9pt" o:ole="">
                  <v:imagedata r:id="rId59" o:title=""/>
                </v:shape>
                <o:OLEObject Type="Embed" ProgID="Visio.Drawing.15" ShapeID="_x0000_i1049" DrawAspect="Content" ObjectID="_1488650858" r:id="rId60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C32748" w:rsidRDefault="00C32748" w:rsidP="00923751">
      <w:pPr>
        <w:pStyle w:val="Heading2"/>
        <w:numPr>
          <w:ilvl w:val="0"/>
          <w:numId w:val="0"/>
        </w:numPr>
        <w:rPr>
          <w:highlight w:val="lightGray"/>
        </w:rPr>
      </w:pPr>
      <w:r>
        <w:rPr>
          <w:highlight w:val="lightGray"/>
        </w:rPr>
        <w:br w:type="page"/>
      </w:r>
    </w:p>
    <w:p w:rsidR="00C32748" w:rsidRDefault="00C32748" w:rsidP="00C32748">
      <w:pPr>
        <w:pStyle w:val="Heading2"/>
      </w:pPr>
      <w:bookmarkStart w:id="213" w:name="_Toc414908955"/>
      <w:r w:rsidRPr="00606011">
        <w:lastRenderedPageBreak/>
        <w:t>UC_0</w:t>
      </w:r>
      <w:r>
        <w:t>15_</w:t>
      </w:r>
      <w:r>
        <w:rPr>
          <w:rFonts w:hint="eastAsia"/>
        </w:rPr>
        <w:t>菜品</w:t>
      </w:r>
      <w:r>
        <w:t>管理</w:t>
      </w:r>
      <w:bookmarkEnd w:id="2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32748" w:rsidRPr="00606011" w:rsidRDefault="00FC63C9" w:rsidP="00A34393">
            <w:pPr>
              <w:pStyle w:val="TableText"/>
            </w:pPr>
            <w:r>
              <w:rPr>
                <w:rFonts w:hint="eastAsia"/>
              </w:rPr>
              <w:t>菜单</w:t>
            </w:r>
            <w:r w:rsidR="00C32748">
              <w:t>管理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32748" w:rsidRDefault="00C32748" w:rsidP="00C32748">
            <w:pPr>
              <w:pStyle w:val="TableText"/>
            </w:pPr>
            <w:r>
              <w:object w:dxaOrig="11100" w:dyaOrig="4080">
                <v:shape id="_x0000_i1050" type="#_x0000_t75" style="width:334.65pt;height:158.9pt" o:ole="">
                  <v:imagedata r:id="rId61" o:title=""/>
                </v:shape>
                <o:OLEObject Type="Embed" ProgID="PBrush" ShapeID="_x0000_i1050" DrawAspect="Content" ObjectID="_1488650859" r:id="rId62"/>
              </w:object>
            </w:r>
          </w:p>
          <w:p w:rsidR="00C32748" w:rsidRDefault="00C32748" w:rsidP="00C32748">
            <w:pPr>
              <w:pStyle w:val="TableText"/>
            </w:pPr>
          </w:p>
          <w:p w:rsidR="00C32748" w:rsidRDefault="00C32748" w:rsidP="00C32748">
            <w:pPr>
              <w:pStyle w:val="TableText"/>
            </w:pPr>
            <w:r>
              <w:object w:dxaOrig="10665" w:dyaOrig="5415">
                <v:shape id="_x0000_i1051" type="#_x0000_t75" style="width:332.75pt;height:163.55pt" o:ole="">
                  <v:imagedata r:id="rId63" o:title=""/>
                </v:shape>
                <o:OLEObject Type="Embed" ProgID="PBrush" ShapeID="_x0000_i1051" DrawAspect="Content" ObjectID="_1488650860" r:id="rId64"/>
              </w:object>
            </w:r>
          </w:p>
          <w:p w:rsidR="00C32748" w:rsidRPr="00606011" w:rsidRDefault="00C32748" w:rsidP="00A34393">
            <w:pPr>
              <w:pStyle w:val="TableText"/>
            </w:pP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32748" w:rsidRPr="00606011" w:rsidRDefault="00A34393" w:rsidP="00A34393">
            <w:pPr>
              <w:pStyle w:val="TableText"/>
            </w:pPr>
            <w:r>
              <w:object w:dxaOrig="6930" w:dyaOrig="4920">
                <v:shape id="_x0000_i1052" type="#_x0000_t75" style="width:298.35pt;height:211.55pt" o:ole="">
                  <v:imagedata r:id="rId65" o:title=""/>
                </v:shape>
                <o:OLEObject Type="Embed" ProgID="Visio.Drawing.15" ShapeID="_x0000_i1052" DrawAspect="Content" ObjectID="_1488650861" r:id="rId66"/>
              </w:objec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管理员得到菜品更新的需求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>
              <w:t>UC_005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32748" w:rsidRPr="00090992" w:rsidRDefault="00C32748" w:rsidP="00C32748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32748" w:rsidRPr="008628CB" w:rsidRDefault="00C32748" w:rsidP="00A34393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32748" w:rsidRPr="00225E9A" w:rsidRDefault="00C32748" w:rsidP="00A34393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>
              <w:t>UC_016,UC_017</w:t>
            </w:r>
            <w:r>
              <w:rPr>
                <w:rFonts w:hint="eastAsia"/>
              </w:rPr>
              <w:t>,</w:t>
            </w:r>
            <w:r>
              <w:t xml:space="preserve"> UC_018</w:t>
            </w:r>
            <w:r>
              <w:rPr>
                <w:rFonts w:hint="eastAsia"/>
              </w:rPr>
              <w:t>,</w:t>
            </w:r>
            <w:r>
              <w:t xml:space="preserve"> UC_019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32748" w:rsidRPr="00D23559" w:rsidRDefault="00C32748" w:rsidP="00A34393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32748" w:rsidRPr="00717B5D" w:rsidRDefault="00C32748" w:rsidP="00A34393">
            <w:pPr>
              <w:pStyle w:val="TableText"/>
            </w:pPr>
          </w:p>
        </w:tc>
      </w:tr>
    </w:tbl>
    <w:p w:rsidR="00923751" w:rsidRDefault="00923751" w:rsidP="00923751">
      <w:pPr>
        <w:pStyle w:val="Heading2"/>
        <w:numPr>
          <w:ilvl w:val="0"/>
          <w:numId w:val="0"/>
        </w:numPr>
        <w:rPr>
          <w:highlight w:val="lightGray"/>
        </w:rPr>
      </w:pPr>
      <w:r>
        <w:rPr>
          <w:highlight w:val="lightGray"/>
        </w:rPr>
        <w:br w:type="page"/>
      </w:r>
    </w:p>
    <w:p w:rsidR="00923751" w:rsidRDefault="00923751" w:rsidP="00923751">
      <w:pPr>
        <w:pStyle w:val="Heading2"/>
      </w:pPr>
      <w:bookmarkStart w:id="214" w:name="_Toc414908956"/>
      <w:r w:rsidRPr="00606011">
        <w:lastRenderedPageBreak/>
        <w:t>UC_0</w:t>
      </w:r>
      <w:r>
        <w:t>1</w:t>
      </w:r>
      <w:r w:rsidR="00C32748">
        <w:t>6</w:t>
      </w:r>
      <w:r>
        <w:t>_</w:t>
      </w:r>
      <w:r w:rsidR="0094292D">
        <w:t>管理</w:t>
      </w:r>
      <w:r>
        <w:rPr>
          <w:rFonts w:hint="eastAsia"/>
        </w:rPr>
        <w:t>菜品分类</w:t>
      </w:r>
      <w:r w:rsidR="00C32748">
        <w:t>-</w:t>
      </w:r>
      <w:r w:rsidR="00C32748">
        <w:rPr>
          <w:rFonts w:hint="eastAsia"/>
        </w:rPr>
        <w:t>创建</w:t>
      </w:r>
      <w:r w:rsidR="00C32748">
        <w:t>菜品</w:t>
      </w:r>
      <w:r w:rsidR="0094292D">
        <w:rPr>
          <w:rFonts w:hint="eastAsia"/>
        </w:rPr>
        <w:t>分类</w:t>
      </w:r>
      <w:bookmarkEnd w:id="2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923751" w:rsidRPr="00606011" w:rsidRDefault="0094292D" w:rsidP="0094292D">
            <w:pPr>
              <w:pStyle w:val="TableText"/>
            </w:pPr>
            <w:r>
              <w:t>管理</w:t>
            </w:r>
            <w:r w:rsidR="00923751">
              <w:rPr>
                <w:rFonts w:hint="eastAsia"/>
              </w:rPr>
              <w:t>菜品</w:t>
            </w:r>
            <w:r w:rsidR="00923751">
              <w:t>分类</w:t>
            </w:r>
            <w:r w:rsidR="00C32748">
              <w:rPr>
                <w:rFonts w:hint="eastAsia"/>
              </w:rPr>
              <w:t>-</w:t>
            </w:r>
            <w:r w:rsidR="00C32748">
              <w:rPr>
                <w:rFonts w:hint="eastAsia"/>
              </w:rPr>
              <w:t>创建菜品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923751" w:rsidRPr="00606011" w:rsidRDefault="0094292D" w:rsidP="00C32748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924119" w:rsidRDefault="00924119" w:rsidP="00923751">
            <w:pPr>
              <w:pStyle w:val="TableText"/>
            </w:pPr>
            <w:r>
              <w:object w:dxaOrig="11100" w:dyaOrig="4080">
                <v:shape id="_x0000_i1053" type="#_x0000_t75" style="width:334.65pt;height:158.9pt" o:ole="">
                  <v:imagedata r:id="rId61" o:title=""/>
                </v:shape>
                <o:OLEObject Type="Embed" ProgID="PBrush" ShapeID="_x0000_i1053" DrawAspect="Content" ObjectID="_1488650862" r:id="rId67"/>
              </w:object>
            </w:r>
          </w:p>
          <w:p w:rsidR="00924119" w:rsidRDefault="00924119" w:rsidP="00923751">
            <w:pPr>
              <w:pStyle w:val="TableText"/>
            </w:pPr>
          </w:p>
          <w:p w:rsidR="00923751" w:rsidRDefault="00924119" w:rsidP="00923751">
            <w:pPr>
              <w:pStyle w:val="TableText"/>
            </w:pPr>
            <w:r>
              <w:object w:dxaOrig="10665" w:dyaOrig="5415">
                <v:shape id="_x0000_i1054" type="#_x0000_t75" style="width:332.75pt;height:163.55pt" o:ole="">
                  <v:imagedata r:id="rId63" o:title=""/>
                </v:shape>
                <o:OLEObject Type="Embed" ProgID="PBrush" ShapeID="_x0000_i1054" DrawAspect="Content" ObjectID="_1488650863" r:id="rId68"/>
              </w:object>
            </w:r>
          </w:p>
          <w:p w:rsidR="00924119" w:rsidRDefault="00924119" w:rsidP="00923751">
            <w:pPr>
              <w:pStyle w:val="TableText"/>
            </w:pPr>
          </w:p>
          <w:p w:rsidR="00924119" w:rsidRPr="00606011" w:rsidRDefault="00924119" w:rsidP="00923751">
            <w:pPr>
              <w:pStyle w:val="TableText"/>
            </w:pP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923751" w:rsidRPr="00606011" w:rsidRDefault="00FC63C9" w:rsidP="00923751">
            <w:pPr>
              <w:pStyle w:val="TableText"/>
            </w:pPr>
            <w:r>
              <w:object w:dxaOrig="6930" w:dyaOrig="4920">
                <v:shape id="_x0000_i1055" type="#_x0000_t75" style="width:298.35pt;height:211.55pt" o:ole="">
                  <v:imagedata r:id="rId69" o:title=""/>
                </v:shape>
                <o:OLEObject Type="Embed" ProgID="Visio.Drawing.15" ShapeID="_x0000_i1055" DrawAspect="Content" ObjectID="_1488650864" r:id="rId70"/>
              </w:objec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B65E83" w:rsidP="00C32748">
            <w:pPr>
              <w:pStyle w:val="TableText"/>
            </w:pPr>
            <w:r>
              <w:rPr>
                <w:rFonts w:hint="eastAsia"/>
              </w:rPr>
              <w:t>菜品管理</w:t>
            </w:r>
            <w:r w:rsidR="00923751">
              <w:rPr>
                <w:rFonts w:hint="eastAsia"/>
              </w:rPr>
              <w:t>员</w:t>
            </w:r>
            <w:r w:rsidR="00923751">
              <w:t>得到</w:t>
            </w:r>
            <w:r>
              <w:rPr>
                <w:rFonts w:hint="eastAsia"/>
              </w:rPr>
              <w:t>菜品分类信息</w:t>
            </w:r>
            <w:r w:rsidR="00A44F0C">
              <w:rPr>
                <w:rFonts w:hint="eastAsia"/>
              </w:rPr>
              <w:t>创建</w:t>
            </w:r>
            <w:r>
              <w:t>的需求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UC_004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923751" w:rsidRDefault="00B65E83" w:rsidP="00923751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菜品管理</w:t>
            </w:r>
            <w:r w:rsidR="00923751">
              <w:rPr>
                <w:rFonts w:hint="eastAsia"/>
              </w:rPr>
              <w:t>员点击页面</w:t>
            </w:r>
            <w:r w:rsidR="00923751">
              <w:t>左侧</w:t>
            </w:r>
            <w:r>
              <w:rPr>
                <w:rFonts w:hint="eastAsia"/>
              </w:rPr>
              <w:t>菜单</w:t>
            </w:r>
            <w:r w:rsidR="00923751">
              <w:t>，</w:t>
            </w:r>
            <w:r>
              <w:rPr>
                <w:rFonts w:hint="eastAsia"/>
              </w:rPr>
              <w:t>进入菜单菜品</w:t>
            </w:r>
            <w:r w:rsidR="00923751">
              <w:rPr>
                <w:rFonts w:hint="eastAsia"/>
              </w:rPr>
              <w:t>页面</w:t>
            </w:r>
          </w:p>
          <w:p w:rsidR="00B9775E" w:rsidRDefault="00B65E83" w:rsidP="00B9775E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菜品管理员点击菜品</w:t>
            </w:r>
            <w:r>
              <w:t>分类</w:t>
            </w:r>
            <w:r>
              <w:rPr>
                <w:rFonts w:hint="eastAsia"/>
              </w:rPr>
              <w:t>链接</w:t>
            </w:r>
            <w:r w:rsidR="00B9775E">
              <w:rPr>
                <w:rFonts w:hint="eastAsia"/>
              </w:rPr>
              <w:t>，</w:t>
            </w:r>
            <w:r w:rsidR="00B9775E">
              <w:t>系统进入</w:t>
            </w:r>
            <w:r w:rsidR="00B9775E">
              <w:rPr>
                <w:rFonts w:hint="eastAsia"/>
              </w:rPr>
              <w:t>菜品</w:t>
            </w:r>
            <w:r w:rsidR="00B9775E">
              <w:t>分类页面</w:t>
            </w:r>
          </w:p>
          <w:p w:rsidR="00923751" w:rsidRDefault="00B9775E" w:rsidP="001E053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菜品管理员</w:t>
            </w:r>
            <w:r>
              <w:t>点击</w:t>
            </w:r>
            <w:r>
              <w:rPr>
                <w:rFonts w:hint="eastAsia"/>
              </w:rPr>
              <w:t>创建新菜品</w:t>
            </w:r>
            <w:r>
              <w:t>分类按钮</w:t>
            </w:r>
            <w:r w:rsidR="001E053D">
              <w:rPr>
                <w:rFonts w:hint="eastAsia"/>
              </w:rPr>
              <w:t>，</w:t>
            </w:r>
            <w:r w:rsidR="00923751">
              <w:rPr>
                <w:rFonts w:hint="eastAsia"/>
              </w:rPr>
              <w:t>系统</w:t>
            </w:r>
            <w:r w:rsidR="00923751">
              <w:t>跳转到</w:t>
            </w:r>
            <w:r>
              <w:rPr>
                <w:rFonts w:hint="eastAsia"/>
              </w:rPr>
              <w:t>创建新</w:t>
            </w:r>
            <w:r>
              <w:t>菜品分类页面</w:t>
            </w:r>
          </w:p>
          <w:p w:rsidR="00A34393" w:rsidRDefault="001E053D" w:rsidP="00A34393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和菜品分类名，点击</w:t>
            </w:r>
            <w:r w:rsidR="00A34393"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提示创建成功</w:t>
            </w:r>
          </w:p>
          <w:p w:rsidR="00A44F0C" w:rsidRPr="00090992" w:rsidRDefault="00A34393" w:rsidP="00A34393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返回</w:t>
            </w:r>
            <w:r>
              <w:t>上一级目录</w:t>
            </w:r>
            <w:r w:rsidR="001E053D">
              <w:rPr>
                <w:rFonts w:hint="eastAsia"/>
              </w:rPr>
              <w:t>并</w:t>
            </w:r>
            <w:r w:rsidR="001E053D">
              <w:t>返回菜品分类页面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34393" w:rsidRPr="00A34393" w:rsidRDefault="00A34393" w:rsidP="00A34393">
            <w:pPr>
              <w:pStyle w:val="TableText"/>
            </w:pPr>
            <w:r>
              <w:t>4.1</w:t>
            </w: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</w:t>
            </w:r>
            <w:r>
              <w:rPr>
                <w:rFonts w:hint="eastAsia"/>
              </w:rPr>
              <w:t>，</w:t>
            </w:r>
            <w:r>
              <w:t>点击</w:t>
            </w:r>
            <w:r>
              <w:rPr>
                <w:rFonts w:hint="eastAsia"/>
              </w:rPr>
              <w:t>返回</w:t>
            </w:r>
            <w:r>
              <w:t>按钮，</w:t>
            </w:r>
            <w:r>
              <w:rPr>
                <w:rFonts w:hint="eastAsia"/>
              </w:rPr>
              <w:t>系统回到</w:t>
            </w:r>
            <w:r>
              <w:t>菜品分类页面，输入的菜品</w:t>
            </w:r>
            <w:r>
              <w:rPr>
                <w:rFonts w:hint="eastAsia"/>
              </w:rPr>
              <w:t>分类</w:t>
            </w:r>
            <w:r>
              <w:t>信息未</w:t>
            </w:r>
            <w:r>
              <w:rPr>
                <w:rFonts w:hint="eastAsia"/>
              </w:rPr>
              <w:t>加入</w:t>
            </w:r>
            <w:r>
              <w:t>分类列表</w:t>
            </w:r>
          </w:p>
        </w:tc>
      </w:tr>
      <w:tr w:rsidR="00923751" w:rsidRPr="00606011" w:rsidTr="00923751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t>ID</w:t>
            </w:r>
            <w:r>
              <w:t>重复，点击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sg1601</w:t>
            </w:r>
          </w:p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rPr>
                <w:rFonts w:hint="eastAsia"/>
              </w:rPr>
              <w:t>名</w:t>
            </w:r>
            <w:r>
              <w:t>重复，点击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sg1602</w:t>
            </w:r>
          </w:p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，保存失败</w:t>
            </w:r>
            <w:r>
              <w:t>，</w:t>
            </w:r>
            <w:r>
              <w:rPr>
                <w:rFonts w:hint="eastAsia"/>
              </w:rPr>
              <w:t>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sg1603</w:t>
            </w:r>
          </w:p>
          <w:p w:rsidR="00923751" w:rsidRPr="00225E9A" w:rsidRDefault="00923751" w:rsidP="00923751">
            <w:pPr>
              <w:pStyle w:val="TableText"/>
            </w:pP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923751" w:rsidRPr="00D23559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923751" w:rsidRDefault="00A34393" w:rsidP="00923751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分类</w:t>
            </w:r>
            <w:r>
              <w:t>ID</w:t>
            </w:r>
            <w:r>
              <w:t>是数字</w:t>
            </w:r>
          </w:p>
          <w:p w:rsidR="00A34393" w:rsidRPr="00717B5D" w:rsidRDefault="00A34393" w:rsidP="00923751">
            <w:pPr>
              <w:pStyle w:val="TableText"/>
            </w:pPr>
            <w:r>
              <w:rPr>
                <w:rFonts w:hint="eastAsia"/>
              </w:rPr>
              <w:t>菜品名</w:t>
            </w:r>
            <w:r>
              <w:t>为</w:t>
            </w: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256</w:t>
            </w:r>
            <w:r>
              <w:rPr>
                <w:rFonts w:hint="eastAsia"/>
              </w:rPr>
              <w:t>个</w:t>
            </w:r>
            <w:r>
              <w:t>字符</w:t>
            </w:r>
          </w:p>
        </w:tc>
      </w:tr>
    </w:tbl>
    <w:p w:rsidR="0094292D" w:rsidRDefault="0094292D" w:rsidP="00A44F0C">
      <w:pPr>
        <w:pStyle w:val="Heading2"/>
        <w:numPr>
          <w:ilvl w:val="0"/>
          <w:numId w:val="0"/>
        </w:numPr>
        <w:ind w:left="180"/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br w:type="page"/>
      </w:r>
    </w:p>
    <w:p w:rsidR="0094292D" w:rsidRDefault="0094292D" w:rsidP="0094292D">
      <w:pPr>
        <w:pStyle w:val="Heading2"/>
      </w:pPr>
      <w:bookmarkStart w:id="215" w:name="_Toc414908957"/>
      <w:r w:rsidRPr="00606011">
        <w:lastRenderedPageBreak/>
        <w:t>UC_0</w:t>
      </w:r>
      <w:r>
        <w:t>1</w:t>
      </w:r>
      <w:r w:rsidR="00FC63C9">
        <w:t>7</w:t>
      </w:r>
      <w:r>
        <w:t>_</w:t>
      </w:r>
      <w:r>
        <w:t>管理</w:t>
      </w:r>
      <w:r>
        <w:rPr>
          <w:rFonts w:hint="eastAsia"/>
        </w:rPr>
        <w:t>菜品分类</w:t>
      </w:r>
      <w:r>
        <w:t>-</w:t>
      </w:r>
      <w:r>
        <w:rPr>
          <w:rFonts w:hint="eastAsia"/>
        </w:rPr>
        <w:t>更新</w:t>
      </w:r>
      <w:r>
        <w:t>菜品</w:t>
      </w:r>
      <w:r>
        <w:rPr>
          <w:rFonts w:hint="eastAsia"/>
        </w:rPr>
        <w:t>分类</w:t>
      </w:r>
      <w:bookmarkEnd w:id="2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94292D" w:rsidRPr="00606011" w:rsidRDefault="0094292D" w:rsidP="00FC63C9">
            <w:pPr>
              <w:pStyle w:val="TableText"/>
            </w:pPr>
            <w:r w:rsidRPr="00606011">
              <w:t>UC_0</w:t>
            </w:r>
            <w:r>
              <w:t>1</w:t>
            </w:r>
            <w:r w:rsidR="00FC63C9">
              <w:t>7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94292D" w:rsidRPr="00606011" w:rsidRDefault="0094292D" w:rsidP="00FC63C9">
            <w:pPr>
              <w:pStyle w:val="TableText"/>
            </w:pPr>
            <w:r>
              <w:t>管理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rPr>
                <w:rFonts w:hint="eastAsia"/>
              </w:rPr>
              <w:t>-</w:t>
            </w:r>
            <w:r w:rsidR="00FC63C9">
              <w:rPr>
                <w:rFonts w:hint="eastAsia"/>
              </w:rPr>
              <w:t>更新</w:t>
            </w:r>
            <w:r>
              <w:rPr>
                <w:rFonts w:hint="eastAsia"/>
              </w:rPr>
              <w:t>菜品</w:t>
            </w:r>
            <w:r w:rsidR="00FC63C9">
              <w:rPr>
                <w:rFonts w:hint="eastAsia"/>
              </w:rPr>
              <w:t>分类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94292D" w:rsidRDefault="00FC63C9" w:rsidP="00A34393">
            <w:pPr>
              <w:pStyle w:val="TableText"/>
            </w:pPr>
            <w:r>
              <w:object w:dxaOrig="11100" w:dyaOrig="4080">
                <v:shape id="_x0000_i1056" type="#_x0000_t75" style="width:334.65pt;height:158.3pt" o:ole="">
                  <v:imagedata r:id="rId61" o:title=""/>
                </v:shape>
                <o:OLEObject Type="Embed" ProgID="PBrush" ShapeID="_x0000_i1056" DrawAspect="Content" ObjectID="_1488650865" r:id="rId71"/>
              </w:object>
            </w:r>
          </w:p>
          <w:p w:rsidR="0094292D" w:rsidRDefault="0094292D" w:rsidP="00A34393">
            <w:pPr>
              <w:pStyle w:val="TableText"/>
            </w:pPr>
          </w:p>
          <w:p w:rsidR="0094292D" w:rsidRPr="00606011" w:rsidRDefault="0094292D" w:rsidP="00A34393">
            <w:pPr>
              <w:pStyle w:val="TableText"/>
            </w:pP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94292D" w:rsidRPr="00606011" w:rsidRDefault="00FC63C9" w:rsidP="00A34393">
            <w:pPr>
              <w:pStyle w:val="TableText"/>
            </w:pPr>
            <w:r>
              <w:object w:dxaOrig="6930" w:dyaOrig="4920">
                <v:shape id="_x0000_i1057" type="#_x0000_t75" style="width:298.35pt;height:211.55pt" o:ole="">
                  <v:imagedata r:id="rId72" o:title=""/>
                </v:shape>
                <o:OLEObject Type="Embed" ProgID="Visio.Drawing.15" ShapeID="_x0000_i1057" DrawAspect="Content" ObjectID="_1488650866" r:id="rId73"/>
              </w:objec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rPr>
                <w:rFonts w:hint="eastAsia"/>
              </w:rPr>
              <w:t>菜品管理员</w:t>
            </w:r>
            <w:r>
              <w:t>得到</w:t>
            </w:r>
            <w:r>
              <w:rPr>
                <w:rFonts w:hint="eastAsia"/>
              </w:rPr>
              <w:t>菜品分类信息</w:t>
            </w:r>
            <w:r w:rsidR="00FC63C9">
              <w:rPr>
                <w:rFonts w:hint="eastAsia"/>
              </w:rPr>
              <w:t>更新</w:t>
            </w:r>
            <w:r>
              <w:t>的需求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UC_004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FE553A">
        <w:trPr>
          <w:cantSplit/>
        </w:trPr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94292D" w:rsidRDefault="0094292D" w:rsidP="00FC63C9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菜品管理员点击页面</w:t>
            </w:r>
            <w:r>
              <w:t>左侧</w:t>
            </w:r>
            <w:r>
              <w:rPr>
                <w:rFonts w:hint="eastAsia"/>
              </w:rPr>
              <w:t>菜单</w:t>
            </w:r>
            <w:r>
              <w:t>，</w:t>
            </w:r>
            <w:r>
              <w:rPr>
                <w:rFonts w:hint="eastAsia"/>
              </w:rPr>
              <w:t>进入菜单菜品页面</w:t>
            </w:r>
          </w:p>
          <w:p w:rsidR="0094292D" w:rsidRDefault="0094292D" w:rsidP="00FC63C9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菜品管理员点击菜品</w:t>
            </w:r>
            <w:r>
              <w:t>分类</w:t>
            </w:r>
            <w:r>
              <w:rPr>
                <w:rFonts w:hint="eastAsia"/>
              </w:rPr>
              <w:t>链接，</w:t>
            </w:r>
            <w:r>
              <w:t>系统进入</w:t>
            </w:r>
            <w:r>
              <w:rPr>
                <w:rFonts w:hint="eastAsia"/>
              </w:rPr>
              <w:t>菜品</w:t>
            </w:r>
            <w:r>
              <w:t>分类页面</w:t>
            </w:r>
          </w:p>
          <w:p w:rsidR="00FC63C9" w:rsidRDefault="00FC63C9" w:rsidP="00FC63C9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需要</w:t>
            </w:r>
            <w:r>
              <w:t>更新的</w:t>
            </w:r>
            <w:r>
              <w:rPr>
                <w:rFonts w:hint="eastAsia"/>
              </w:rPr>
              <w:t>菜品对应的</w:t>
            </w:r>
            <w:r>
              <w:t>编辑按钮，</w:t>
            </w:r>
            <w:r w:rsidR="00A34393">
              <w:rPr>
                <w:rFonts w:hint="eastAsia"/>
              </w:rPr>
              <w:t>系统</w:t>
            </w:r>
            <w:r w:rsidR="00A34393">
              <w:t>跳转到菜品分类编辑页面</w:t>
            </w:r>
            <w:r>
              <w:t>显示菜品</w:t>
            </w:r>
            <w:r>
              <w:rPr>
                <w:rFonts w:hint="eastAsia"/>
              </w:rPr>
              <w:t>分类信息</w:t>
            </w:r>
          </w:p>
          <w:p w:rsidR="00A34393" w:rsidRDefault="00FE553A" w:rsidP="00A34393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</w:t>
            </w:r>
            <w:r>
              <w:t>管理员更新菜品分类信息，</w:t>
            </w:r>
            <w:r w:rsidR="00A34393">
              <w:rPr>
                <w:rFonts w:hint="eastAsia"/>
              </w:rPr>
              <w:t>点击保存按钮，系统提示更新成功</w:t>
            </w:r>
          </w:p>
          <w:p w:rsidR="0094292D" w:rsidRPr="00090992" w:rsidRDefault="00A34393" w:rsidP="00A34393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菜品管理员点击返回目录并返回菜品分类页面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34393" w:rsidRDefault="00FC63C9" w:rsidP="00A34393">
            <w:pPr>
              <w:pStyle w:val="TableText"/>
            </w:pPr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需要</w:t>
            </w:r>
            <w:r>
              <w:t>更新的</w:t>
            </w:r>
            <w:r>
              <w:rPr>
                <w:rFonts w:hint="eastAsia"/>
              </w:rPr>
              <w:t>菜品</w:t>
            </w:r>
            <w:r w:rsidR="001412B0">
              <w:rPr>
                <w:rFonts w:hint="eastAsia"/>
              </w:rPr>
              <w:t>分类</w:t>
            </w:r>
            <w:r>
              <w:rPr>
                <w:rFonts w:hint="eastAsia"/>
              </w:rPr>
              <w:t>对应的删除</w:t>
            </w:r>
            <w:r>
              <w:t>按钮，</w:t>
            </w:r>
            <w:r w:rsidR="00A34393">
              <w:rPr>
                <w:rFonts w:hint="eastAsia"/>
              </w:rPr>
              <w:t>系统</w:t>
            </w:r>
            <w:r w:rsidR="00A34393">
              <w:t>跳转到菜品分类</w:t>
            </w:r>
            <w:r w:rsidR="00A34393">
              <w:rPr>
                <w:rFonts w:hint="eastAsia"/>
              </w:rPr>
              <w:t>删除</w:t>
            </w:r>
            <w:r w:rsidR="00A34393">
              <w:t>页面显示菜品</w:t>
            </w:r>
            <w:r w:rsidR="00A34393">
              <w:rPr>
                <w:rFonts w:hint="eastAsia"/>
              </w:rPr>
              <w:t>分类信息，</w:t>
            </w:r>
            <w:r w:rsidR="00A34393">
              <w:t>点击删除按钮，系统提示</w:t>
            </w:r>
            <w:r w:rsidR="00A34393">
              <w:rPr>
                <w:rFonts w:hint="eastAsia"/>
              </w:rPr>
              <w:t>删除</w:t>
            </w:r>
            <w:r w:rsidR="00A34393">
              <w:t>成功</w:t>
            </w:r>
          </w:p>
          <w:p w:rsidR="0094292D" w:rsidRPr="00A44F0C" w:rsidRDefault="00A34393" w:rsidP="00A34393">
            <w:pPr>
              <w:pStyle w:val="TableText"/>
            </w:pPr>
            <w:r>
              <w:t xml:space="preserve">4.1 </w:t>
            </w:r>
            <w:r w:rsidRPr="00A34393">
              <w:rPr>
                <w:rFonts w:hint="eastAsia"/>
              </w:rPr>
              <w:t>菜品管理员更新菜品分类信息，点击</w:t>
            </w:r>
            <w:r>
              <w:rPr>
                <w:rFonts w:hint="eastAsia"/>
              </w:rPr>
              <w:t>返回</w:t>
            </w:r>
            <w:r w:rsidRPr="00A34393">
              <w:rPr>
                <w:rFonts w:hint="eastAsia"/>
              </w:rPr>
              <w:t>按钮，系统</w:t>
            </w:r>
            <w:r>
              <w:rPr>
                <w:rFonts w:hint="eastAsia"/>
              </w:rPr>
              <w:t>返回</w:t>
            </w:r>
            <w:r>
              <w:t>菜品分类页面，菜品分类信息未更新</w:t>
            </w:r>
          </w:p>
        </w:tc>
      </w:tr>
      <w:tr w:rsidR="0094292D" w:rsidRPr="00606011" w:rsidTr="00A3439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t>ID</w:t>
            </w:r>
            <w:r>
              <w:t>重复，点击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sg1601</w:t>
            </w:r>
          </w:p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rPr>
                <w:rFonts w:hint="eastAsia"/>
              </w:rPr>
              <w:t>名</w:t>
            </w:r>
            <w:r>
              <w:t>重复，点击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sg1602</w:t>
            </w:r>
          </w:p>
          <w:p w:rsidR="0094292D" w:rsidRPr="00225E9A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，保存失败</w:t>
            </w:r>
            <w:r>
              <w:t>，</w:t>
            </w:r>
            <w:r>
              <w:rPr>
                <w:rFonts w:hint="eastAsia"/>
              </w:rPr>
              <w:t>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sg1603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94292D" w:rsidRPr="00D23559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94292D" w:rsidRPr="00717B5D" w:rsidRDefault="0094292D" w:rsidP="00A34393">
            <w:pPr>
              <w:pStyle w:val="TableText"/>
            </w:pPr>
          </w:p>
        </w:tc>
      </w:tr>
    </w:tbl>
    <w:p w:rsidR="00A44F0C" w:rsidRDefault="00A44F0C" w:rsidP="00A44F0C">
      <w:pPr>
        <w:pStyle w:val="Heading2"/>
        <w:numPr>
          <w:ilvl w:val="0"/>
          <w:numId w:val="0"/>
        </w:numPr>
        <w:ind w:left="180"/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br w:type="page"/>
      </w:r>
    </w:p>
    <w:p w:rsidR="00923751" w:rsidRDefault="00923751" w:rsidP="00A44F0C">
      <w:pPr>
        <w:pStyle w:val="Heading2"/>
      </w:pPr>
      <w:bookmarkStart w:id="216" w:name="_Toc414908958"/>
      <w:r w:rsidRPr="00606011">
        <w:lastRenderedPageBreak/>
        <w:t>UC_0</w:t>
      </w:r>
      <w:r w:rsidR="00C32748">
        <w:t>18</w:t>
      </w:r>
      <w:r>
        <w:t>_</w:t>
      </w:r>
      <w:r>
        <w:rPr>
          <w:rFonts w:hint="eastAsia"/>
        </w:rPr>
        <w:t>菜品</w:t>
      </w:r>
      <w:r>
        <w:t>管理</w:t>
      </w:r>
      <w:r w:rsidR="0094292D">
        <w:t>-</w:t>
      </w:r>
      <w:r w:rsidR="0094292D">
        <w:t>创建菜品</w:t>
      </w:r>
      <w:bookmarkEnd w:id="2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923751" w:rsidRPr="00606011" w:rsidRDefault="0094292D" w:rsidP="00923751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923751" w:rsidRPr="00606011" w:rsidRDefault="0094292D" w:rsidP="00480A83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923751" w:rsidRPr="00606011" w:rsidRDefault="002B39A1" w:rsidP="00923751">
            <w:pPr>
              <w:pStyle w:val="TableText"/>
            </w:pPr>
            <w:r>
              <w:object w:dxaOrig="11850" w:dyaOrig="3570">
                <v:shape id="_x0000_i1058" type="#_x0000_t75" style="width:306.9pt;height:153.7pt" o:ole="">
                  <v:imagedata r:id="rId74" o:title=""/>
                </v:shape>
                <o:OLEObject Type="Embed" ProgID="PBrush" ShapeID="_x0000_i1058" DrawAspect="Content" ObjectID="_1488650867" r:id="rId75"/>
              </w:objec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923751" w:rsidRPr="00606011" w:rsidRDefault="00FE553A" w:rsidP="00923751">
            <w:pPr>
              <w:pStyle w:val="TableText"/>
            </w:pPr>
            <w:r>
              <w:object w:dxaOrig="6930" w:dyaOrig="4920">
                <v:shape id="_x0000_i1059" type="#_x0000_t75" style="width:298.35pt;height:211.55pt" o:ole="">
                  <v:imagedata r:id="rId76" o:title=""/>
                </v:shape>
                <o:OLEObject Type="Embed" ProgID="Visio.Drawing.15" ShapeID="_x0000_i1059" DrawAspect="Content" ObjectID="_1488650868" r:id="rId77"/>
              </w:objec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rPr>
                <w:rFonts w:hint="eastAsia"/>
              </w:rPr>
              <w:t>菜品</w:t>
            </w:r>
            <w:r w:rsidR="00B65E83">
              <w:t>管理员得到菜品</w:t>
            </w:r>
            <w:r>
              <w:t>更新的需求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UC_005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34393" w:rsidRDefault="00A34393" w:rsidP="00A34393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菜品管理员点击页面</w:t>
            </w:r>
            <w:r>
              <w:t>左侧</w:t>
            </w:r>
            <w:r>
              <w:rPr>
                <w:rFonts w:hint="eastAsia"/>
              </w:rPr>
              <w:t>菜单</w:t>
            </w:r>
            <w:r>
              <w:t>，</w:t>
            </w:r>
            <w:r>
              <w:rPr>
                <w:rFonts w:hint="eastAsia"/>
              </w:rPr>
              <w:t>进入菜单菜品页面</w:t>
            </w:r>
          </w:p>
          <w:p w:rsidR="00A34393" w:rsidRDefault="00A34393" w:rsidP="00A34393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菜品管理员点击菜品</w:t>
            </w:r>
            <w:r>
              <w:t>分类</w:t>
            </w:r>
            <w:r>
              <w:rPr>
                <w:rFonts w:hint="eastAsia"/>
              </w:rPr>
              <w:t>链接，</w:t>
            </w:r>
            <w:r>
              <w:t>系统进入</w:t>
            </w:r>
            <w:r>
              <w:rPr>
                <w:rFonts w:hint="eastAsia"/>
              </w:rPr>
              <w:t>菜品</w:t>
            </w:r>
            <w:r w:rsidR="002B39A1">
              <w:rPr>
                <w:rFonts w:hint="eastAsia"/>
              </w:rPr>
              <w:t>管理</w:t>
            </w:r>
            <w:r>
              <w:t>页面</w:t>
            </w:r>
          </w:p>
          <w:p w:rsidR="00A34393" w:rsidRDefault="00A34393" w:rsidP="00A34393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菜品管理员</w:t>
            </w:r>
            <w:r>
              <w:t>点击</w:t>
            </w:r>
            <w:r>
              <w:rPr>
                <w:rFonts w:hint="eastAsia"/>
              </w:rPr>
              <w:t>创建新菜品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跳转到</w:t>
            </w:r>
            <w:r>
              <w:rPr>
                <w:rFonts w:hint="eastAsia"/>
              </w:rPr>
              <w:t>创建新</w:t>
            </w:r>
            <w:r>
              <w:t>菜品页面</w:t>
            </w:r>
          </w:p>
          <w:p w:rsidR="00A34393" w:rsidRDefault="00A34393" w:rsidP="00A34393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</w:t>
            </w:r>
            <w:r>
              <w:t>管理员输入菜品</w:t>
            </w:r>
            <w:r w:rsidR="002B39A1">
              <w:rPr>
                <w:rFonts w:hint="eastAsia"/>
              </w:rPr>
              <w:t>信息</w:t>
            </w:r>
            <w:r>
              <w:t>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提示创建成功</w:t>
            </w:r>
          </w:p>
          <w:p w:rsidR="00923751" w:rsidRPr="00090992" w:rsidRDefault="00A34393" w:rsidP="002B39A1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返回</w:t>
            </w:r>
            <w:r>
              <w:t>上一级目录</w:t>
            </w:r>
            <w:r>
              <w:rPr>
                <w:rFonts w:hint="eastAsia"/>
              </w:rPr>
              <w:t>并</w:t>
            </w:r>
            <w:r>
              <w:t>返回菜品页面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lastRenderedPageBreak/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2B39A1" w:rsidRDefault="002B39A1" w:rsidP="002B39A1">
            <w:pPr>
              <w:pStyle w:val="TableText"/>
            </w:pPr>
            <w:r>
              <w:rPr>
                <w:rFonts w:hint="eastAsia"/>
              </w:rPr>
              <w:t>4.1</w:t>
            </w:r>
            <w:r>
              <w:rPr>
                <w:rFonts w:hint="eastAsia"/>
              </w:rPr>
              <w:t>菜品管理员输入菜品分类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和菜品分类名，点击返回按钮，系统回到菜品分类页面，输入的菜品分类信息未加入分类列表</w:t>
            </w:r>
          </w:p>
          <w:p w:rsidR="00923751" w:rsidRPr="008628CB" w:rsidRDefault="00923751" w:rsidP="002B39A1">
            <w:pPr>
              <w:pStyle w:val="TableText"/>
            </w:pPr>
          </w:p>
        </w:tc>
      </w:tr>
      <w:tr w:rsidR="00923751" w:rsidRPr="00606011" w:rsidTr="00923751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2B39A1" w:rsidRDefault="002B39A1" w:rsidP="002B39A1">
            <w:pPr>
              <w:pStyle w:val="TableText"/>
            </w:pPr>
            <w:r>
              <w:rPr>
                <w:rFonts w:hint="eastAsia"/>
              </w:rPr>
              <w:t>菜品管理员输入菜品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和菜品名，菜品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重复，点击保存按钮，系统提示</w:t>
            </w:r>
            <w:r>
              <w:rPr>
                <w:rFonts w:hint="eastAsia"/>
              </w:rPr>
              <w:t>Msg1701</w:t>
            </w:r>
          </w:p>
          <w:p w:rsidR="002B39A1" w:rsidRDefault="002B39A1" w:rsidP="002B39A1">
            <w:pPr>
              <w:pStyle w:val="TableText"/>
            </w:pPr>
            <w:r>
              <w:rPr>
                <w:rFonts w:hint="eastAsia"/>
              </w:rPr>
              <w:t>菜品管理员输入菜品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和菜品名，菜品名重复，点击保存按钮，系统提示</w:t>
            </w:r>
            <w:r>
              <w:rPr>
                <w:rFonts w:hint="eastAsia"/>
              </w:rPr>
              <w:t>Msg1702</w:t>
            </w:r>
          </w:p>
          <w:p w:rsidR="002B39A1" w:rsidRDefault="002B39A1" w:rsidP="002B39A1">
            <w:pPr>
              <w:pStyle w:val="TableText"/>
            </w:pPr>
            <w:r>
              <w:rPr>
                <w:rFonts w:hint="eastAsia"/>
              </w:rPr>
              <w:t>菜品管理员输入菜品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和菜品名</w:t>
            </w:r>
            <w:r>
              <w:t>和其他</w:t>
            </w:r>
            <w:r>
              <w:rPr>
                <w:rFonts w:hint="eastAsia"/>
              </w:rPr>
              <w:t>菜品</w:t>
            </w:r>
            <w:r>
              <w:t>信息，</w:t>
            </w:r>
            <w:r>
              <w:rPr>
                <w:rFonts w:hint="eastAsia"/>
              </w:rPr>
              <w:t>点击保存按钮，保存失败，系统提示</w:t>
            </w:r>
            <w:r>
              <w:rPr>
                <w:rFonts w:hint="eastAsia"/>
              </w:rPr>
              <w:t>Msg1703</w:t>
            </w:r>
          </w:p>
          <w:p w:rsidR="00923751" w:rsidRPr="00225E9A" w:rsidRDefault="00923751" w:rsidP="00923751">
            <w:pPr>
              <w:pStyle w:val="TableText"/>
            </w:pP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923751" w:rsidRPr="00D23559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923751" w:rsidRPr="00717B5D" w:rsidRDefault="002B39A1" w:rsidP="002B39A1">
            <w:pPr>
              <w:pStyle w:val="TableText"/>
            </w:pPr>
            <w:r>
              <w:rPr>
                <w:rFonts w:hint="eastAsia"/>
              </w:rPr>
              <w:t>菜品</w:t>
            </w:r>
            <w:r w:rsidR="00923751">
              <w:t>信息包括：</w:t>
            </w: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t>，菜品名，菜品图片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t>菜品分类（下拉框选择</w:t>
            </w:r>
            <w:r>
              <w:rPr>
                <w:rFonts w:hint="eastAsia"/>
              </w:rPr>
              <w:t>）</w:t>
            </w:r>
            <w:r>
              <w:t>，菜品单价，菜品</w:t>
            </w:r>
            <w:r>
              <w:rPr>
                <w:rFonts w:hint="eastAsia"/>
              </w:rPr>
              <w:t>状态</w:t>
            </w:r>
            <w:r>
              <w:t>（</w:t>
            </w:r>
            <w:r>
              <w:rPr>
                <w:rFonts w:hint="eastAsia"/>
              </w:rPr>
              <w:t>单选框</w:t>
            </w:r>
            <w:r>
              <w:t>）</w:t>
            </w:r>
          </w:p>
        </w:tc>
      </w:tr>
    </w:tbl>
    <w:p w:rsidR="0094292D" w:rsidRDefault="0094292D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94292D" w:rsidRDefault="0094292D" w:rsidP="0094292D">
      <w:pPr>
        <w:pStyle w:val="Heading2"/>
      </w:pPr>
      <w:bookmarkStart w:id="217" w:name="_Toc414908959"/>
      <w:r w:rsidRPr="00606011">
        <w:lastRenderedPageBreak/>
        <w:t>UC_0</w:t>
      </w:r>
      <w:r>
        <w:t>19_</w:t>
      </w:r>
      <w:r>
        <w:rPr>
          <w:rFonts w:hint="eastAsia"/>
        </w:rPr>
        <w:t>菜品</w:t>
      </w:r>
      <w:r>
        <w:t>管理</w:t>
      </w:r>
      <w:r>
        <w:t>-</w:t>
      </w:r>
      <w:r>
        <w:rPr>
          <w:rFonts w:hint="eastAsia"/>
        </w:rPr>
        <w:t>更新</w:t>
      </w:r>
      <w:r>
        <w:t>菜品</w:t>
      </w:r>
      <w:bookmarkEnd w:id="2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94292D" w:rsidRPr="00606011" w:rsidRDefault="00FE553A" w:rsidP="00A34393">
            <w:pPr>
              <w:pStyle w:val="TableText"/>
            </w:pPr>
            <w:r>
              <w:object w:dxaOrig="6930" w:dyaOrig="4920">
                <v:shape id="_x0000_i1060" type="#_x0000_t75" style="width:298.35pt;height:211.55pt" o:ole="">
                  <v:imagedata r:id="rId78" o:title=""/>
                </v:shape>
                <o:OLEObject Type="Embed" ProgID="Visio.Drawing.15" ShapeID="_x0000_i1060" DrawAspect="Content" ObjectID="_1488650869" r:id="rId79"/>
              </w:objec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管理员得到菜品更新的需求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UC_005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2B39A1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菜品管理员点击页面</w:t>
            </w:r>
            <w:r>
              <w:t>左侧</w:t>
            </w:r>
            <w:r>
              <w:rPr>
                <w:rFonts w:hint="eastAsia"/>
              </w:rPr>
              <w:t>菜单</w:t>
            </w:r>
            <w:r>
              <w:t>，</w:t>
            </w:r>
            <w:r>
              <w:rPr>
                <w:rFonts w:hint="eastAsia"/>
              </w:rPr>
              <w:t>进入菜单菜品页面</w:t>
            </w:r>
          </w:p>
          <w:p w:rsidR="002B39A1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菜品管理员点击菜品</w:t>
            </w:r>
            <w:r>
              <w:t>分类</w:t>
            </w:r>
            <w:r>
              <w:rPr>
                <w:rFonts w:hint="eastAsia"/>
              </w:rPr>
              <w:t>链接，</w:t>
            </w:r>
            <w:r>
              <w:t>系统进入</w:t>
            </w:r>
            <w:r>
              <w:rPr>
                <w:rFonts w:hint="eastAsia"/>
              </w:rPr>
              <w:t>菜品管理</w:t>
            </w:r>
            <w:r>
              <w:t>页面</w:t>
            </w:r>
          </w:p>
          <w:p w:rsidR="002B39A1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菜品管理员点击需要更新的</w:t>
            </w:r>
            <w:r>
              <w:t>菜品对应的编辑按钮</w:t>
            </w:r>
            <w:r>
              <w:rPr>
                <w:rFonts w:hint="eastAsia"/>
              </w:rPr>
              <w:t>，系统</w:t>
            </w:r>
            <w:r>
              <w:t>跳转到</w:t>
            </w:r>
            <w:r>
              <w:rPr>
                <w:rFonts w:hint="eastAsia"/>
              </w:rPr>
              <w:t>编辑</w:t>
            </w:r>
            <w:r>
              <w:t>菜品页面</w:t>
            </w:r>
          </w:p>
          <w:p w:rsidR="002B39A1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</w:t>
            </w:r>
            <w:r>
              <w:t>管理员输入</w:t>
            </w:r>
            <w:r>
              <w:rPr>
                <w:rFonts w:hint="eastAsia"/>
              </w:rPr>
              <w:t>更新的</w:t>
            </w:r>
            <w:r>
              <w:t>菜品</w:t>
            </w:r>
            <w:r>
              <w:rPr>
                <w:rFonts w:hint="eastAsia"/>
              </w:rPr>
              <w:t>信息</w:t>
            </w:r>
            <w:r>
              <w:t>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提示创建成功</w:t>
            </w:r>
          </w:p>
          <w:p w:rsidR="0094292D" w:rsidRPr="00090992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返回</w:t>
            </w:r>
            <w:r>
              <w:t>上一级目录</w:t>
            </w:r>
            <w:r>
              <w:rPr>
                <w:rFonts w:hint="eastAsia"/>
              </w:rPr>
              <w:t>并</w:t>
            </w:r>
            <w:r>
              <w:t>返回菜品页面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2B39A1" w:rsidRDefault="002B39A1" w:rsidP="002B39A1">
            <w:pPr>
              <w:pStyle w:val="TableText"/>
            </w:pPr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需要</w:t>
            </w:r>
            <w:r>
              <w:t>更新的</w:t>
            </w:r>
            <w:r>
              <w:rPr>
                <w:rFonts w:hint="eastAsia"/>
              </w:rPr>
              <w:t>菜品对应的删除</w:t>
            </w:r>
            <w:r>
              <w:t>按钮，</w:t>
            </w:r>
            <w:r>
              <w:rPr>
                <w:rFonts w:hint="eastAsia"/>
              </w:rPr>
              <w:t>系统</w:t>
            </w:r>
            <w:r>
              <w:t>跳转到菜品</w:t>
            </w:r>
            <w:r>
              <w:rPr>
                <w:rFonts w:hint="eastAsia"/>
              </w:rPr>
              <w:t>删除</w:t>
            </w:r>
            <w:r>
              <w:t>页面显示菜品</w:t>
            </w:r>
            <w:r>
              <w:rPr>
                <w:rFonts w:hint="eastAsia"/>
              </w:rPr>
              <w:t>信息，</w:t>
            </w:r>
            <w:r>
              <w:t>点击删除按钮，系统提示</w:t>
            </w:r>
            <w:r>
              <w:rPr>
                <w:rFonts w:hint="eastAsia"/>
              </w:rPr>
              <w:t>删除</w:t>
            </w:r>
            <w:r>
              <w:t>成功</w:t>
            </w:r>
          </w:p>
          <w:p w:rsidR="0094292D" w:rsidRPr="008628CB" w:rsidRDefault="002B39A1" w:rsidP="001412B0">
            <w:pPr>
              <w:pStyle w:val="TableText"/>
            </w:pPr>
            <w:r>
              <w:t xml:space="preserve">4.1 </w:t>
            </w:r>
            <w:r w:rsidR="001412B0">
              <w:rPr>
                <w:rFonts w:hint="eastAsia"/>
              </w:rPr>
              <w:t>菜品管理员更新菜品</w:t>
            </w:r>
            <w:r w:rsidRPr="00A34393">
              <w:rPr>
                <w:rFonts w:hint="eastAsia"/>
              </w:rPr>
              <w:t>信息，点击</w:t>
            </w:r>
            <w:r>
              <w:rPr>
                <w:rFonts w:hint="eastAsia"/>
              </w:rPr>
              <w:t>返回</w:t>
            </w:r>
            <w:r w:rsidRPr="00A34393">
              <w:rPr>
                <w:rFonts w:hint="eastAsia"/>
              </w:rPr>
              <w:t>按钮，系统</w:t>
            </w:r>
            <w:r>
              <w:rPr>
                <w:rFonts w:hint="eastAsia"/>
              </w:rPr>
              <w:t>返回</w:t>
            </w:r>
            <w:r w:rsidR="001412B0">
              <w:t>菜品页面，菜品</w:t>
            </w:r>
            <w:r>
              <w:t>信息未更新</w:t>
            </w:r>
          </w:p>
        </w:tc>
      </w:tr>
      <w:tr w:rsidR="0094292D" w:rsidRPr="00606011" w:rsidTr="00A3439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1412B0" w:rsidRDefault="001412B0" w:rsidP="001412B0">
            <w:pPr>
              <w:pStyle w:val="TableText"/>
            </w:pPr>
            <w:r>
              <w:rPr>
                <w:rFonts w:hint="eastAsia"/>
              </w:rPr>
              <w:t>菜品管理员输入菜品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和菜品名，菜品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重复，点击保存按钮，系统提示</w:t>
            </w:r>
            <w:r>
              <w:rPr>
                <w:rFonts w:hint="eastAsia"/>
              </w:rPr>
              <w:t>Msg1701</w:t>
            </w:r>
          </w:p>
          <w:p w:rsidR="001412B0" w:rsidRDefault="001412B0" w:rsidP="001412B0">
            <w:pPr>
              <w:pStyle w:val="TableText"/>
            </w:pPr>
            <w:r>
              <w:rPr>
                <w:rFonts w:hint="eastAsia"/>
              </w:rPr>
              <w:t>菜品管理员输入菜品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和菜品名，菜品名重复，点击保存按钮，系统提示</w:t>
            </w:r>
            <w:r>
              <w:rPr>
                <w:rFonts w:hint="eastAsia"/>
              </w:rPr>
              <w:t>Msg1702</w:t>
            </w:r>
          </w:p>
          <w:p w:rsidR="001412B0" w:rsidRDefault="001412B0" w:rsidP="001412B0">
            <w:pPr>
              <w:pStyle w:val="TableText"/>
            </w:pPr>
            <w:r>
              <w:rPr>
                <w:rFonts w:hint="eastAsia"/>
              </w:rPr>
              <w:lastRenderedPageBreak/>
              <w:t>菜品管理员输入菜品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和菜品名</w:t>
            </w:r>
            <w:r>
              <w:t>和其他</w:t>
            </w:r>
            <w:r>
              <w:rPr>
                <w:rFonts w:hint="eastAsia"/>
              </w:rPr>
              <w:t>菜品</w:t>
            </w:r>
            <w:r>
              <w:t>信息，</w:t>
            </w:r>
            <w:r>
              <w:rPr>
                <w:rFonts w:hint="eastAsia"/>
              </w:rPr>
              <w:t>点击保存按钮，保存失败，系统提示</w:t>
            </w:r>
            <w:r>
              <w:rPr>
                <w:rFonts w:hint="eastAsia"/>
              </w:rPr>
              <w:t>Msg1703</w:t>
            </w:r>
          </w:p>
          <w:p w:rsidR="0094292D" w:rsidRPr="00225E9A" w:rsidRDefault="0094292D" w:rsidP="00A34393">
            <w:pPr>
              <w:pStyle w:val="TableText"/>
            </w:pP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94292D" w:rsidRPr="00D23559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94292D" w:rsidRPr="00717B5D" w:rsidRDefault="001412B0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信息包括：</w:t>
            </w: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t>，菜品名，菜品图片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t>菜品分类（下拉框选择</w:t>
            </w:r>
            <w:r>
              <w:rPr>
                <w:rFonts w:hint="eastAsia"/>
              </w:rPr>
              <w:t>）</w:t>
            </w:r>
            <w:r>
              <w:t>，菜品单价，菜品</w:t>
            </w:r>
            <w:r>
              <w:rPr>
                <w:rFonts w:hint="eastAsia"/>
              </w:rPr>
              <w:t>状态</w:t>
            </w:r>
            <w:r>
              <w:t>（</w:t>
            </w:r>
            <w:r>
              <w:rPr>
                <w:rFonts w:hint="eastAsia"/>
              </w:rPr>
              <w:t>单选框</w:t>
            </w:r>
            <w:r>
              <w:t>）</w:t>
            </w:r>
          </w:p>
        </w:tc>
      </w:tr>
    </w:tbl>
    <w:p w:rsidR="00090992" w:rsidRDefault="00090992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090992" w:rsidRDefault="00090992" w:rsidP="00090992">
      <w:pPr>
        <w:pStyle w:val="Heading2"/>
      </w:pPr>
      <w:bookmarkStart w:id="218" w:name="_Toc414908960"/>
      <w:r w:rsidRPr="00606011">
        <w:lastRenderedPageBreak/>
        <w:t>UC_0</w:t>
      </w:r>
      <w:r w:rsidR="0094292D">
        <w:t>20</w:t>
      </w:r>
      <w:r>
        <w:t>_</w:t>
      </w:r>
      <w:r>
        <w:rPr>
          <w:rFonts w:hint="eastAsia"/>
        </w:rPr>
        <w:t>收银</w:t>
      </w:r>
      <w:r>
        <w:t>管理</w:t>
      </w:r>
      <w:bookmarkEnd w:id="2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UC_0</w:t>
            </w:r>
            <w:r w:rsidR="00923751">
              <w:t>17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5-</w:t>
            </w:r>
            <w:r>
              <w:t>消费清单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090992" w:rsidRPr="00606011" w:rsidRDefault="002E0C0A" w:rsidP="00090992">
            <w:pPr>
              <w:pStyle w:val="TableText"/>
            </w:pPr>
            <w:r>
              <w:object w:dxaOrig="6930" w:dyaOrig="4920">
                <v:shape id="_x0000_i1061" type="#_x0000_t75" style="width:298.35pt;height:211.55pt" o:ole="">
                  <v:imagedata r:id="rId80" o:title=""/>
                </v:shape>
                <o:OLEObject Type="Embed" ProgID="Visio.Drawing.15" ShapeID="_x0000_i1061" DrawAspect="Content" ObjectID="_1488650870" r:id="rId81"/>
              </w:objec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得到消费者的</w:t>
            </w:r>
            <w:r>
              <w:rPr>
                <w:rFonts w:hint="eastAsia"/>
              </w:rPr>
              <w:t>桌号</w:t>
            </w:r>
            <w:r>
              <w:t>和消费者的买单通知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UC_004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 w:rsidR="00480A83">
              <w:rPr>
                <w:rFonts w:hint="eastAsia"/>
              </w:rPr>
              <w:t>进入</w:t>
            </w:r>
            <w:r>
              <w:rPr>
                <w:rFonts w:hint="eastAsia"/>
              </w:rPr>
              <w:t>收银流水</w:t>
            </w:r>
            <w:r>
              <w:t>菜单，</w:t>
            </w:r>
            <w:r>
              <w:rPr>
                <w:rFonts w:hint="eastAsia"/>
              </w:rPr>
              <w:t>进入收银页面</w:t>
            </w:r>
          </w:p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收银员单击消费者</w:t>
            </w:r>
            <w:r>
              <w:t>的桌号进入</w:t>
            </w:r>
            <w:r>
              <w:rPr>
                <w:rFonts w:hint="eastAsia"/>
              </w:rPr>
              <w:t>收银</w:t>
            </w:r>
          </w:p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系统显示</w:t>
            </w:r>
            <w:r>
              <w:t>对应的桌号的</w:t>
            </w:r>
            <w:r w:rsidR="008628CB">
              <w:rPr>
                <w:rFonts w:hint="eastAsia"/>
              </w:rPr>
              <w:t>消费</w:t>
            </w:r>
            <w:r>
              <w:t>信息</w:t>
            </w:r>
          </w:p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收银员单击</w:t>
            </w:r>
            <w:r>
              <w:t>打印下票按钮，与系统</w:t>
            </w:r>
            <w:r>
              <w:rPr>
                <w:rFonts w:hint="eastAsia"/>
              </w:rPr>
              <w:t>配置</w:t>
            </w:r>
            <w:r>
              <w:t>的打印机打出</w:t>
            </w:r>
            <w:r>
              <w:rPr>
                <w:rFonts w:hint="eastAsia"/>
              </w:rPr>
              <w:t>小票</w:t>
            </w:r>
          </w:p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顾客</w:t>
            </w:r>
            <w:r w:rsidR="008628CB">
              <w:t>核对小票后付钱，收银员</w:t>
            </w:r>
            <w:r w:rsidR="008628CB">
              <w:rPr>
                <w:rFonts w:hint="eastAsia"/>
              </w:rPr>
              <w:t>收</w:t>
            </w:r>
            <w:r w:rsidR="008628CB">
              <w:t>钱后单击确认收款</w:t>
            </w:r>
          </w:p>
          <w:p w:rsidR="00931E81" w:rsidRPr="00090992" w:rsidRDefault="00931E81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系统</w:t>
            </w:r>
            <w:r>
              <w:t>跳转到收银</w:t>
            </w:r>
            <w:r>
              <w:rPr>
                <w:rFonts w:hint="eastAsia"/>
              </w:rPr>
              <w:t>页面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090992" w:rsidRDefault="008628CB" w:rsidP="00090992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收银员点击</w:t>
            </w:r>
            <w:r>
              <w:t>红色</w:t>
            </w:r>
            <w:r>
              <w:rPr>
                <w:rFonts w:hint="eastAsia"/>
              </w:rPr>
              <w:t>图标</w:t>
            </w:r>
            <w:r>
              <w:t>的桌号，系统会提示</w:t>
            </w:r>
            <w:r>
              <w:rPr>
                <w:rFonts w:hint="eastAsia"/>
              </w:rPr>
              <w:t>该桌当前</w:t>
            </w:r>
            <w:r>
              <w:t>无消费</w:t>
            </w:r>
          </w:p>
          <w:p w:rsidR="00931E81" w:rsidRDefault="008628CB" w:rsidP="00931E81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收银员可以</w:t>
            </w:r>
            <w:r>
              <w:t>编辑订单</w:t>
            </w:r>
            <w:r w:rsidR="00931E81">
              <w:rPr>
                <w:rFonts w:hint="eastAsia"/>
              </w:rPr>
              <w:t>明细</w:t>
            </w:r>
          </w:p>
          <w:p w:rsidR="00931E81" w:rsidRPr="008628CB" w:rsidRDefault="002E0C0A" w:rsidP="00931E81">
            <w:pPr>
              <w:pStyle w:val="TableText"/>
            </w:pPr>
            <w:r>
              <w:rPr>
                <w:rFonts w:hint="eastAsia"/>
              </w:rPr>
              <w:t xml:space="preserve">3.2 </w:t>
            </w:r>
            <w:r>
              <w:rPr>
                <w:rFonts w:hint="eastAsia"/>
              </w:rPr>
              <w:t>收银员</w:t>
            </w:r>
            <w:r>
              <w:t>可以更新会员信息</w:t>
            </w:r>
            <w:r>
              <w:rPr>
                <w:rFonts w:hint="eastAsia"/>
              </w:rPr>
              <w:t>，</w:t>
            </w:r>
            <w:r>
              <w:t>系统会自动</w:t>
            </w:r>
            <w:r>
              <w:rPr>
                <w:rFonts w:hint="eastAsia"/>
              </w:rPr>
              <w:t>根据</w:t>
            </w:r>
            <w:r>
              <w:t>会员号更新折扣信息和收银金额</w:t>
            </w:r>
          </w:p>
        </w:tc>
      </w:tr>
      <w:tr w:rsidR="00090992" w:rsidRPr="00606011" w:rsidTr="00090992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090992" w:rsidRPr="00225E9A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090992" w:rsidRPr="00D23559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090992" w:rsidRPr="00717B5D" w:rsidRDefault="008628CB" w:rsidP="00931E81">
            <w:pPr>
              <w:pStyle w:val="TableText"/>
            </w:pPr>
            <w:r>
              <w:rPr>
                <w:rFonts w:hint="eastAsia"/>
              </w:rPr>
              <w:t>消费</w:t>
            </w:r>
            <w:r w:rsidR="00090992">
              <w:t>信息包括：</w:t>
            </w:r>
            <w:r w:rsidR="00931E81">
              <w:rPr>
                <w:rFonts w:hint="eastAsia"/>
              </w:rPr>
              <w:t>订单</w:t>
            </w:r>
            <w:r w:rsidR="00931E81">
              <w:t>明细（</w:t>
            </w:r>
            <w:r w:rsidR="00931E81">
              <w:rPr>
                <w:rFonts w:hint="eastAsia"/>
              </w:rPr>
              <w:t>包括</w:t>
            </w:r>
            <w:r w:rsidR="00931E81">
              <w:t>菜品名，数量</w:t>
            </w:r>
            <w:r w:rsidR="00931E81">
              <w:rPr>
                <w:rFonts w:hint="eastAsia"/>
              </w:rPr>
              <w:t>，</w:t>
            </w:r>
            <w:r w:rsidR="00931E81">
              <w:t>金额）</w:t>
            </w:r>
            <w:r w:rsidR="00931E81">
              <w:rPr>
                <w:rFonts w:hint="eastAsia"/>
              </w:rPr>
              <w:t>，</w:t>
            </w:r>
            <w:r w:rsidR="00931E81">
              <w:t>其他信息（</w:t>
            </w:r>
            <w:r w:rsidR="00931E81">
              <w:rPr>
                <w:rFonts w:hint="eastAsia"/>
              </w:rPr>
              <w:t>桌号</w:t>
            </w:r>
            <w:r w:rsidR="00931E81">
              <w:t>，工号，会员号</w:t>
            </w:r>
            <w:r w:rsidR="00931E81">
              <w:rPr>
                <w:rFonts w:hint="eastAsia"/>
              </w:rPr>
              <w:t>，</w:t>
            </w:r>
            <w:r w:rsidR="00931E81">
              <w:t>总价，折扣</w:t>
            </w:r>
            <w:r w:rsidR="00931E81">
              <w:rPr>
                <w:rFonts w:hint="eastAsia"/>
              </w:rPr>
              <w:t>，</w:t>
            </w:r>
            <w:r w:rsidR="00931E81">
              <w:t>应收金额）</w:t>
            </w:r>
          </w:p>
        </w:tc>
      </w:tr>
    </w:tbl>
    <w:p w:rsidR="002E0C0A" w:rsidRDefault="002E0C0A">
      <w:pPr>
        <w:ind w:firstLine="0"/>
        <w:jc w:val="left"/>
      </w:pPr>
    </w:p>
    <w:p w:rsidR="002E0C0A" w:rsidRDefault="002E0C0A" w:rsidP="00954E0A">
      <w:pPr>
        <w:pStyle w:val="Heading2"/>
      </w:pPr>
      <w:bookmarkStart w:id="219" w:name="_Toc414908961"/>
      <w:r w:rsidRPr="00606011">
        <w:lastRenderedPageBreak/>
        <w:t>UC_0</w:t>
      </w:r>
      <w:r w:rsidR="0094292D">
        <w:t>21</w:t>
      </w:r>
      <w:r>
        <w:t>_</w:t>
      </w:r>
      <w:r>
        <w:rPr>
          <w:rFonts w:hint="eastAsia"/>
        </w:rPr>
        <w:t>流水</w:t>
      </w:r>
      <w:r>
        <w:t>管理</w:t>
      </w:r>
      <w:bookmarkEnd w:id="2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UC_0</w:t>
            </w:r>
            <w:r w:rsidR="00923751">
              <w:t>18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2E0C0A" w:rsidRPr="00606011" w:rsidRDefault="002E0C0A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6-</w:t>
            </w:r>
            <w:r>
              <w:rPr>
                <w:rFonts w:hint="eastAsia"/>
              </w:rPr>
              <w:t>流水</w:t>
            </w:r>
            <w:r>
              <w:t>查询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object w:dxaOrig="6930" w:dyaOrig="4920">
                <v:shape id="_x0000_i1062" type="#_x0000_t75" style="width:298.35pt;height:211.55pt" o:ole="">
                  <v:imagedata r:id="rId82" o:title=""/>
                </v:shape>
                <o:OLEObject Type="Embed" ProgID="Visio.Drawing.15" ShapeID="_x0000_i1062" DrawAspect="Content" ObjectID="_1488650871" r:id="rId83"/>
              </w:objec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954E0A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</w:t>
            </w:r>
            <w:r>
              <w:rPr>
                <w:rFonts w:hint="eastAsia"/>
              </w:rPr>
              <w:t>获取</w:t>
            </w:r>
            <w:r>
              <w:t>一定条件下的流水信息</w:t>
            </w:r>
            <w:r>
              <w:rPr>
                <w:rFonts w:hint="eastAsia"/>
              </w:rPr>
              <w:t>的</w:t>
            </w:r>
            <w:r>
              <w:t>需求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58130E">
            <w:pPr>
              <w:pStyle w:val="TableText"/>
            </w:pPr>
            <w:r>
              <w:t>UC_015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2E0C0A" w:rsidRDefault="002E0C0A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 w:rsidR="00480A83">
              <w:rPr>
                <w:rFonts w:hint="eastAsia"/>
              </w:rPr>
              <w:t>进入</w:t>
            </w:r>
            <w:r>
              <w:rPr>
                <w:rFonts w:hint="eastAsia"/>
              </w:rPr>
              <w:t>收银流水</w:t>
            </w:r>
            <w:r>
              <w:t>菜单，</w:t>
            </w:r>
            <w:r>
              <w:rPr>
                <w:rFonts w:hint="eastAsia"/>
              </w:rPr>
              <w:t>进入</w:t>
            </w:r>
            <w:r w:rsidR="00954E0A">
              <w:rPr>
                <w:rFonts w:hint="eastAsia"/>
              </w:rPr>
              <w:t>流水页面</w:t>
            </w:r>
          </w:p>
          <w:p w:rsidR="002E0C0A" w:rsidRDefault="002E0C0A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</w:t>
            </w:r>
            <w:r w:rsidR="0076184C">
              <w:rPr>
                <w:rFonts w:hint="eastAsia"/>
              </w:rPr>
              <w:t>在</w:t>
            </w:r>
            <w:r w:rsidR="0076184C">
              <w:t>页面上根据分类设置一个或者多个条件</w:t>
            </w:r>
          </w:p>
          <w:p w:rsidR="002E0C0A" w:rsidRDefault="0076184C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收银员单击</w:t>
            </w:r>
            <w:r>
              <w:t>搜索按钮</w:t>
            </w:r>
          </w:p>
          <w:p w:rsidR="002E0C0A" w:rsidRPr="00090992" w:rsidRDefault="0076184C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系统正确显示</w:t>
            </w:r>
            <w:r>
              <w:t>对应的</w:t>
            </w:r>
            <w:r>
              <w:rPr>
                <w:rFonts w:hint="eastAsia"/>
              </w:rPr>
              <w:t>流水</w:t>
            </w:r>
            <w:r>
              <w:t>信息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76184C" w:rsidRPr="0076184C" w:rsidRDefault="002E0C0A" w:rsidP="0076184C">
            <w:pPr>
              <w:pStyle w:val="TableText"/>
            </w:pPr>
            <w:r>
              <w:t xml:space="preserve">2.1 </w:t>
            </w:r>
            <w:r w:rsidR="0076184C">
              <w:rPr>
                <w:rFonts w:hint="eastAsia"/>
              </w:rPr>
              <w:t>每个</w:t>
            </w:r>
            <w:r w:rsidR="0076184C">
              <w:t>可以输入框都有</w:t>
            </w:r>
            <w:r w:rsidR="0076184C">
              <w:rPr>
                <w:rFonts w:hint="eastAsia"/>
              </w:rPr>
              <w:t>正确值</w:t>
            </w:r>
            <w:r w:rsidR="0076184C">
              <w:t>校验</w:t>
            </w:r>
          </w:p>
        </w:tc>
      </w:tr>
      <w:tr w:rsidR="002E0C0A" w:rsidRPr="00606011" w:rsidTr="0058130E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2E0C0A" w:rsidRPr="00225E9A" w:rsidRDefault="0076184C" w:rsidP="0058130E">
            <w:pPr>
              <w:pStyle w:val="TableText"/>
            </w:pPr>
            <w:r>
              <w:rPr>
                <w:rFonts w:hint="eastAsia"/>
              </w:rPr>
              <w:t>设定</w:t>
            </w:r>
            <w:r>
              <w:t>条件</w:t>
            </w:r>
            <w:r>
              <w:rPr>
                <w:rFonts w:hint="eastAsia"/>
              </w:rPr>
              <w:t>值</w:t>
            </w:r>
            <w:r>
              <w:t>为空，系统提示</w:t>
            </w:r>
            <w:r>
              <w:t>Msg16.1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2E0C0A" w:rsidRPr="00D23559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2E0C0A" w:rsidRPr="00717B5D" w:rsidRDefault="0076184C" w:rsidP="0076184C">
            <w:pPr>
              <w:pStyle w:val="TableText"/>
            </w:pPr>
            <w:r>
              <w:rPr>
                <w:rFonts w:hint="eastAsia"/>
              </w:rPr>
              <w:t>流水</w:t>
            </w:r>
            <w:r w:rsidR="002E0C0A">
              <w:t>信息包括：</w:t>
            </w:r>
            <w:r>
              <w:rPr>
                <w:rFonts w:hint="eastAsia"/>
              </w:rPr>
              <w:t>订单号，</w:t>
            </w:r>
            <w:r>
              <w:t>下单时间，订单状态，订单金额，服务员工号，会员号</w:t>
            </w:r>
          </w:p>
        </w:tc>
      </w:tr>
    </w:tbl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220" w:name="_Toc414908962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220"/>
    </w:p>
    <w:p w:rsidR="009316FB" w:rsidRDefault="009316FB" w:rsidP="00D942E0">
      <w:pPr>
        <w:pStyle w:val="Heading2"/>
      </w:pPr>
      <w:bookmarkStart w:id="221" w:name="_Toc414908963"/>
      <w:r w:rsidRPr="00606011">
        <w:rPr>
          <w:rFonts w:hint="eastAsia"/>
        </w:rPr>
        <w:t>安全性</w:t>
      </w:r>
      <w:r w:rsidRPr="00606011">
        <w:t>需求</w:t>
      </w:r>
      <w:bookmarkEnd w:id="221"/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222" w:name="_Toc414908964"/>
      <w:r w:rsidRPr="00606011">
        <w:rPr>
          <w:rFonts w:hint="eastAsia"/>
        </w:rPr>
        <w:t>性能</w:t>
      </w:r>
      <w:r w:rsidRPr="00606011">
        <w:t>需求</w:t>
      </w:r>
      <w:bookmarkEnd w:id="222"/>
    </w:p>
    <w:p w:rsidR="00B00121" w:rsidRDefault="00B00121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286FFD">
      <w:pPr>
        <w:pStyle w:val="NoSpacing"/>
        <w:numPr>
          <w:ilvl w:val="0"/>
          <w:numId w:val="8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223" w:name="_Toc414908965"/>
      <w:r>
        <w:rPr>
          <w:rFonts w:hint="eastAsia"/>
        </w:rPr>
        <w:t>可用性</w:t>
      </w:r>
      <w:r w:rsidR="009316FB" w:rsidRPr="00606011">
        <w:t>需求</w:t>
      </w:r>
      <w:bookmarkEnd w:id="223"/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224" w:name="_Toc414908966"/>
      <w:r>
        <w:rPr>
          <w:rFonts w:hint="eastAsia"/>
        </w:rPr>
        <w:t>可</w:t>
      </w:r>
      <w:r>
        <w:t>扩展性需求</w:t>
      </w:r>
      <w:bookmarkEnd w:id="224"/>
    </w:p>
    <w:p w:rsid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225" w:name="_Toc414908967"/>
      <w:r w:rsidRPr="00606011">
        <w:rPr>
          <w:rFonts w:hint="eastAsia"/>
        </w:rPr>
        <w:t>排错性</w:t>
      </w:r>
      <w:r w:rsidRPr="00606011">
        <w:t>需求</w:t>
      </w:r>
      <w:bookmarkEnd w:id="225"/>
    </w:p>
    <w:p w:rsidR="005E1F63" w:rsidRDefault="005E1F63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226" w:name="_Toc414908968"/>
      <w:r w:rsidRPr="00606011">
        <w:rPr>
          <w:rFonts w:hint="eastAsia"/>
        </w:rPr>
        <w:t>接口</w:t>
      </w:r>
      <w:r w:rsidRPr="00606011">
        <w:t>需求</w:t>
      </w:r>
      <w:bookmarkEnd w:id="226"/>
    </w:p>
    <w:p w:rsidR="009316FB" w:rsidRDefault="009316FB" w:rsidP="00D942E0">
      <w:pPr>
        <w:pStyle w:val="Heading2"/>
      </w:pPr>
      <w:bookmarkStart w:id="227" w:name="_Toc414908969"/>
      <w:r w:rsidRPr="00606011">
        <w:rPr>
          <w:rFonts w:hint="eastAsia"/>
        </w:rPr>
        <w:t>用户</w:t>
      </w:r>
      <w:r w:rsidRPr="00606011">
        <w:t>接口需求</w:t>
      </w:r>
      <w:bookmarkEnd w:id="227"/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228" w:name="_Toc414908970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228"/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229" w:name="_Toc414908971"/>
      <w:r w:rsidRPr="00606011">
        <w:rPr>
          <w:rFonts w:hint="eastAsia"/>
        </w:rPr>
        <w:t>测试</w:t>
      </w:r>
      <w:r w:rsidRPr="00606011">
        <w:t>需求</w:t>
      </w:r>
      <w:bookmarkEnd w:id="229"/>
    </w:p>
    <w:p w:rsidR="00EE3036" w:rsidRDefault="00EE3036" w:rsidP="00D942E0">
      <w:pPr>
        <w:pStyle w:val="Heading2"/>
      </w:pPr>
      <w:bookmarkStart w:id="230" w:name="_Toc414908972"/>
      <w:r w:rsidRPr="00606011">
        <w:rPr>
          <w:rFonts w:hint="eastAsia"/>
        </w:rPr>
        <w:t>功能</w:t>
      </w:r>
      <w:r w:rsidRPr="00606011">
        <w:t>测试需求</w:t>
      </w:r>
      <w:bookmarkEnd w:id="230"/>
    </w:p>
    <w:p w:rsidR="00104D59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231" w:name="_Toc414908973"/>
      <w:r w:rsidRPr="00606011">
        <w:rPr>
          <w:rFonts w:hint="eastAsia"/>
        </w:rPr>
        <w:t>性能测试需求</w:t>
      </w:r>
      <w:bookmarkEnd w:id="231"/>
    </w:p>
    <w:p w:rsidR="00C739B4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bookmarkStart w:id="232" w:name="_Toc414908974"/>
      <w:r>
        <w:rPr>
          <w:rFonts w:hint="eastAsia"/>
        </w:rPr>
        <w:t>培训</w:t>
      </w:r>
      <w:r>
        <w:t>需求</w:t>
      </w:r>
      <w:bookmarkEnd w:id="232"/>
    </w:p>
    <w:p w:rsidR="00AD13BF" w:rsidRPr="00AD13BF" w:rsidRDefault="00AD13BF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</w:p>
    <w:p w:rsidR="000D2482" w:rsidRDefault="000D2482" w:rsidP="00606011">
      <w:pPr>
        <w:pStyle w:val="Heading1"/>
      </w:pPr>
      <w:bookmarkStart w:id="233" w:name="_Toc414908975"/>
      <w:r w:rsidRPr="00606011">
        <w:rPr>
          <w:rFonts w:hint="eastAsia"/>
        </w:rPr>
        <w:t>产品</w:t>
      </w:r>
      <w:r w:rsidRPr="00606011">
        <w:t>发展蓝图</w:t>
      </w:r>
      <w:bookmarkEnd w:id="233"/>
    </w:p>
    <w:p w:rsid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r>
        <w:rPr>
          <w:rFonts w:hint="eastAsia"/>
        </w:rPr>
        <w:t>二维码</w:t>
      </w:r>
      <w:r>
        <w:t>扫描技术对员工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；移动端</w:t>
      </w:r>
      <w:r>
        <w:t>实现下单</w:t>
      </w:r>
      <w:r>
        <w:rPr>
          <w:rFonts w:hint="eastAsia"/>
        </w:rPr>
        <w:t>功能</w:t>
      </w:r>
    </w:p>
    <w:p w:rsidR="00DC10B7" w:rsidRP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公网访问接口，微信集成等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234" w:name="_Toc414908976"/>
      <w:r w:rsidRPr="00606011">
        <w:rPr>
          <w:rFonts w:hint="eastAsia"/>
        </w:rPr>
        <w:lastRenderedPageBreak/>
        <w:t>附录</w:t>
      </w:r>
      <w:bookmarkEnd w:id="234"/>
    </w:p>
    <w:p w:rsidR="00AA568C" w:rsidRDefault="00AA568C" w:rsidP="00D942E0">
      <w:pPr>
        <w:pStyle w:val="Heading2"/>
      </w:pPr>
      <w:bookmarkStart w:id="235" w:name="_Toc414908977"/>
      <w:r>
        <w:t>Msg</w:t>
      </w:r>
      <w:r>
        <w:t>列表</w:t>
      </w:r>
      <w:bookmarkEnd w:id="235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Msg</w:t>
            </w:r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Pr="00F511F5" w:rsidRDefault="00A63A45" w:rsidP="003775A7">
            <w:pPr>
              <w:pStyle w:val="TableText"/>
            </w:pPr>
            <w:r>
              <w:t>Msg1601</w:t>
            </w:r>
          </w:p>
        </w:tc>
        <w:tc>
          <w:tcPr>
            <w:tcW w:w="6835" w:type="dxa"/>
          </w:tcPr>
          <w:p w:rsidR="00A63A45" w:rsidRDefault="00A63A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分类</w:t>
            </w:r>
            <w:r>
              <w:t>ID</w:t>
            </w:r>
            <w:r>
              <w:rPr>
                <w:rFonts w:hint="eastAsia"/>
              </w:rPr>
              <w:t>已</w:t>
            </w:r>
            <w:r>
              <w:t>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Msg1602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分类</w:t>
            </w:r>
            <w:r>
              <w:rPr>
                <w:rFonts w:hint="eastAsia"/>
              </w:rPr>
              <w:t>名已存在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Msg1603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分类信息</w:t>
            </w:r>
            <w:r>
              <w:rPr>
                <w:rFonts w:hint="eastAsia"/>
              </w:rPr>
              <w:t>已</w:t>
            </w:r>
            <w:r>
              <w:t>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Msg17</w:t>
            </w:r>
            <w:r w:rsidRPr="0090217B">
              <w:t>01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</w:t>
            </w:r>
            <w:r>
              <w:t>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Msg1702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菜品名已</w:t>
            </w:r>
            <w:r>
              <w:t>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Msg1703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菜品信息已</w:t>
            </w:r>
            <w:r>
              <w:t>存在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2C1" w:rsidRDefault="003712C1" w:rsidP="00FA0A4F">
      <w:pPr>
        <w:spacing w:after="0" w:line="240" w:lineRule="auto"/>
      </w:pPr>
      <w:r>
        <w:separator/>
      </w:r>
    </w:p>
  </w:endnote>
  <w:endnote w:type="continuationSeparator" w:id="0">
    <w:p w:rsidR="003712C1" w:rsidRDefault="003712C1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34393" w:rsidRDefault="00A3439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1813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34393" w:rsidRDefault="00A3439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393" w:rsidRDefault="00A34393">
    <w:pPr>
      <w:pStyle w:val="Footer"/>
    </w:pPr>
  </w:p>
  <w:p w:rsidR="00A34393" w:rsidRDefault="00A34393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2C1" w:rsidRDefault="003712C1" w:rsidP="00FA0A4F">
      <w:pPr>
        <w:spacing w:after="0" w:line="240" w:lineRule="auto"/>
      </w:pPr>
      <w:r>
        <w:separator/>
      </w:r>
    </w:p>
  </w:footnote>
  <w:footnote w:type="continuationSeparator" w:id="0">
    <w:p w:rsidR="003712C1" w:rsidRDefault="003712C1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677C2"/>
    <w:multiLevelType w:val="hybridMultilevel"/>
    <w:tmpl w:val="22D6B430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DC0620"/>
    <w:multiLevelType w:val="hybridMultilevel"/>
    <w:tmpl w:val="5C408370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BFD2BC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9312822"/>
    <w:multiLevelType w:val="hybridMultilevel"/>
    <w:tmpl w:val="94F64F14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C1D3041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F7F0DEB"/>
    <w:multiLevelType w:val="hybridMultilevel"/>
    <w:tmpl w:val="3D3A5EE2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860166E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E291F45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F9E5EB1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5B640A"/>
    <w:multiLevelType w:val="hybridMultilevel"/>
    <w:tmpl w:val="472E4202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C7D77A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7">
    <w:nsid w:val="765D16C7"/>
    <w:multiLevelType w:val="multilevel"/>
    <w:tmpl w:val="63B6BBA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61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4"/>
  </w:num>
  <w:num w:numId="3">
    <w:abstractNumId w:val="5"/>
  </w:num>
  <w:num w:numId="4">
    <w:abstractNumId w:val="16"/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3"/>
  </w:num>
  <w:num w:numId="12">
    <w:abstractNumId w:val="1"/>
  </w:num>
  <w:num w:numId="13">
    <w:abstractNumId w:val="6"/>
  </w:num>
  <w:num w:numId="14">
    <w:abstractNumId w:val="12"/>
  </w:num>
  <w:num w:numId="15">
    <w:abstractNumId w:val="0"/>
  </w:num>
  <w:num w:numId="16">
    <w:abstractNumId w:val="17"/>
  </w:num>
  <w:num w:numId="17">
    <w:abstractNumId w:val="17"/>
  </w:num>
  <w:num w:numId="18">
    <w:abstractNumId w:val="17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17"/>
  </w:num>
  <w:num w:numId="22">
    <w:abstractNumId w:val="4"/>
  </w:num>
  <w:num w:numId="23">
    <w:abstractNumId w:val="7"/>
  </w:num>
  <w:num w:numId="24">
    <w:abstractNumId w:val="8"/>
  </w:num>
  <w:num w:numId="25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21C1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90992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3691E"/>
    <w:rsid w:val="001412B0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E053D"/>
    <w:rsid w:val="001F1551"/>
    <w:rsid w:val="001F4CB5"/>
    <w:rsid w:val="0021010F"/>
    <w:rsid w:val="00215B22"/>
    <w:rsid w:val="0022594C"/>
    <w:rsid w:val="00225E9A"/>
    <w:rsid w:val="00242961"/>
    <w:rsid w:val="00261DF3"/>
    <w:rsid w:val="00263A52"/>
    <w:rsid w:val="00264CD0"/>
    <w:rsid w:val="002679B6"/>
    <w:rsid w:val="00272D4D"/>
    <w:rsid w:val="002826A4"/>
    <w:rsid w:val="00286FFD"/>
    <w:rsid w:val="00291A72"/>
    <w:rsid w:val="00297DC6"/>
    <w:rsid w:val="002A49B2"/>
    <w:rsid w:val="002A5C7A"/>
    <w:rsid w:val="002B0980"/>
    <w:rsid w:val="002B39A1"/>
    <w:rsid w:val="002B400B"/>
    <w:rsid w:val="002B56F8"/>
    <w:rsid w:val="002D62AD"/>
    <w:rsid w:val="002E0C0A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2C1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1506"/>
    <w:rsid w:val="003D2B50"/>
    <w:rsid w:val="003D3C26"/>
    <w:rsid w:val="003D51FD"/>
    <w:rsid w:val="003E137E"/>
    <w:rsid w:val="003F66CC"/>
    <w:rsid w:val="004004BF"/>
    <w:rsid w:val="00400E11"/>
    <w:rsid w:val="00402175"/>
    <w:rsid w:val="004067D2"/>
    <w:rsid w:val="004068D1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0A83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45EA"/>
    <w:rsid w:val="00557C4F"/>
    <w:rsid w:val="0056172D"/>
    <w:rsid w:val="0058080F"/>
    <w:rsid w:val="0058130E"/>
    <w:rsid w:val="005819C9"/>
    <w:rsid w:val="005851BE"/>
    <w:rsid w:val="00587F2B"/>
    <w:rsid w:val="00593A87"/>
    <w:rsid w:val="005A5755"/>
    <w:rsid w:val="005A692E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00D7"/>
    <w:rsid w:val="00691A97"/>
    <w:rsid w:val="0069433A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2465B"/>
    <w:rsid w:val="00731691"/>
    <w:rsid w:val="007410D3"/>
    <w:rsid w:val="007441B6"/>
    <w:rsid w:val="0074566E"/>
    <w:rsid w:val="007509A3"/>
    <w:rsid w:val="00754907"/>
    <w:rsid w:val="0076184C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1B36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28CB"/>
    <w:rsid w:val="0086771F"/>
    <w:rsid w:val="0086799C"/>
    <w:rsid w:val="00873A81"/>
    <w:rsid w:val="00876EB2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05F1E"/>
    <w:rsid w:val="00914FF9"/>
    <w:rsid w:val="00915B45"/>
    <w:rsid w:val="0091684B"/>
    <w:rsid w:val="00916A8A"/>
    <w:rsid w:val="00922823"/>
    <w:rsid w:val="00923751"/>
    <w:rsid w:val="00924119"/>
    <w:rsid w:val="0092787C"/>
    <w:rsid w:val="00927F16"/>
    <w:rsid w:val="009316FB"/>
    <w:rsid w:val="00931E81"/>
    <w:rsid w:val="00934A07"/>
    <w:rsid w:val="009353E0"/>
    <w:rsid w:val="0094292D"/>
    <w:rsid w:val="0094304B"/>
    <w:rsid w:val="0095077F"/>
    <w:rsid w:val="00954E0A"/>
    <w:rsid w:val="009574C0"/>
    <w:rsid w:val="00962BBB"/>
    <w:rsid w:val="009637BB"/>
    <w:rsid w:val="009647A5"/>
    <w:rsid w:val="0097111D"/>
    <w:rsid w:val="0097344B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813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2AF6"/>
    <w:rsid w:val="00A054D7"/>
    <w:rsid w:val="00A056A8"/>
    <w:rsid w:val="00A072EC"/>
    <w:rsid w:val="00A1206C"/>
    <w:rsid w:val="00A15CAF"/>
    <w:rsid w:val="00A17384"/>
    <w:rsid w:val="00A21AA6"/>
    <w:rsid w:val="00A2760C"/>
    <w:rsid w:val="00A301F1"/>
    <w:rsid w:val="00A33611"/>
    <w:rsid w:val="00A34393"/>
    <w:rsid w:val="00A35808"/>
    <w:rsid w:val="00A44F0C"/>
    <w:rsid w:val="00A47B69"/>
    <w:rsid w:val="00A541A5"/>
    <w:rsid w:val="00A5796E"/>
    <w:rsid w:val="00A6018E"/>
    <w:rsid w:val="00A603BB"/>
    <w:rsid w:val="00A63A45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B6B9A"/>
    <w:rsid w:val="00AC308E"/>
    <w:rsid w:val="00AC582E"/>
    <w:rsid w:val="00AD13BF"/>
    <w:rsid w:val="00AD2065"/>
    <w:rsid w:val="00AD57DF"/>
    <w:rsid w:val="00AF53B7"/>
    <w:rsid w:val="00B00121"/>
    <w:rsid w:val="00B05901"/>
    <w:rsid w:val="00B07355"/>
    <w:rsid w:val="00B10DC7"/>
    <w:rsid w:val="00B12A1D"/>
    <w:rsid w:val="00B20C64"/>
    <w:rsid w:val="00B2333F"/>
    <w:rsid w:val="00B425EA"/>
    <w:rsid w:val="00B468A3"/>
    <w:rsid w:val="00B54663"/>
    <w:rsid w:val="00B56271"/>
    <w:rsid w:val="00B601DA"/>
    <w:rsid w:val="00B65E83"/>
    <w:rsid w:val="00B7297B"/>
    <w:rsid w:val="00B75157"/>
    <w:rsid w:val="00B75739"/>
    <w:rsid w:val="00B80F7E"/>
    <w:rsid w:val="00B85806"/>
    <w:rsid w:val="00B86B60"/>
    <w:rsid w:val="00B87E96"/>
    <w:rsid w:val="00B938AF"/>
    <w:rsid w:val="00B9775E"/>
    <w:rsid w:val="00BA353D"/>
    <w:rsid w:val="00BA710E"/>
    <w:rsid w:val="00BB0520"/>
    <w:rsid w:val="00BC2505"/>
    <w:rsid w:val="00BC2A83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2748"/>
    <w:rsid w:val="00C3419F"/>
    <w:rsid w:val="00C50840"/>
    <w:rsid w:val="00C739B4"/>
    <w:rsid w:val="00C77C65"/>
    <w:rsid w:val="00C919CE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00E8"/>
    <w:rsid w:val="00D32404"/>
    <w:rsid w:val="00D3509D"/>
    <w:rsid w:val="00D353D8"/>
    <w:rsid w:val="00D35A5C"/>
    <w:rsid w:val="00D361BE"/>
    <w:rsid w:val="00D4389C"/>
    <w:rsid w:val="00D517D9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3589"/>
    <w:rsid w:val="00E27D8C"/>
    <w:rsid w:val="00E31B3F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32CB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40D69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C63C9"/>
    <w:rsid w:val="00FD077B"/>
    <w:rsid w:val="00FD41EC"/>
    <w:rsid w:val="00FE1E8A"/>
    <w:rsid w:val="00FE553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7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90992"/>
    <w:pPr>
      <w:keepNext/>
      <w:keepLines/>
      <w:numPr>
        <w:ilvl w:val="1"/>
        <w:numId w:val="7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0992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ascii="Times New Roman" w:eastAsia="楷体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ascii="Times New Roman" w:eastAsia="楷体" w:hAnsi="Times New Roman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ascii="Times New Roman" w:eastAsia="楷体" w:hAnsi="Times New Roman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3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oleObject" Target="embeddings/oleObject4.bin"/><Relationship Id="rId39" Type="http://schemas.openxmlformats.org/officeDocument/2006/relationships/image" Target="media/image15.emf"/><Relationship Id="rId21" Type="http://schemas.openxmlformats.org/officeDocument/2006/relationships/image" Target="media/image6.png"/><Relationship Id="rId34" Type="http://schemas.openxmlformats.org/officeDocument/2006/relationships/oleObject" Target="embeddings/oleObject6.bin"/><Relationship Id="rId42" Type="http://schemas.openxmlformats.org/officeDocument/2006/relationships/package" Target="embeddings/Microsoft_Visio_Drawing9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2.vsdx"/><Relationship Id="rId55" Type="http://schemas.openxmlformats.org/officeDocument/2006/relationships/image" Target="media/image23.emf"/><Relationship Id="rId63" Type="http://schemas.openxmlformats.org/officeDocument/2006/relationships/image" Target="media/image27.png"/><Relationship Id="rId68" Type="http://schemas.openxmlformats.org/officeDocument/2006/relationships/oleObject" Target="embeddings/oleObject13.bin"/><Relationship Id="rId76" Type="http://schemas.openxmlformats.org/officeDocument/2006/relationships/image" Target="media/image32.emf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oleObject" Target="embeddings/oleObject14.bin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9" Type="http://schemas.openxmlformats.org/officeDocument/2006/relationships/image" Target="media/image10.png"/><Relationship Id="rId11" Type="http://schemas.openxmlformats.org/officeDocument/2006/relationships/image" Target="media/image1.emf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6.vsdx"/><Relationship Id="rId37" Type="http://schemas.openxmlformats.org/officeDocument/2006/relationships/image" Target="media/image14.png"/><Relationship Id="rId40" Type="http://schemas.openxmlformats.org/officeDocument/2006/relationships/package" Target="embeddings/Microsoft_Visio_Drawing8.vsdx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package" Target="embeddings/Microsoft_Visio_Drawing15.vsdx"/><Relationship Id="rId66" Type="http://schemas.openxmlformats.org/officeDocument/2006/relationships/package" Target="embeddings/Microsoft_Visio_Drawing17.vsdx"/><Relationship Id="rId74" Type="http://schemas.openxmlformats.org/officeDocument/2006/relationships/image" Target="media/image31.png"/><Relationship Id="rId79" Type="http://schemas.openxmlformats.org/officeDocument/2006/relationships/package" Target="embeddings/Microsoft_Visio_Drawing21.vsdx"/><Relationship Id="rId5" Type="http://schemas.openxmlformats.org/officeDocument/2006/relationships/settings" Target="settings.xml"/><Relationship Id="rId61" Type="http://schemas.openxmlformats.org/officeDocument/2006/relationships/image" Target="media/image26.png"/><Relationship Id="rId82" Type="http://schemas.openxmlformats.org/officeDocument/2006/relationships/image" Target="media/image35.emf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oleObject" Target="embeddings/oleObject3.bin"/><Relationship Id="rId27" Type="http://schemas.openxmlformats.org/officeDocument/2006/relationships/image" Target="media/image9.emf"/><Relationship Id="rId30" Type="http://schemas.openxmlformats.org/officeDocument/2006/relationships/oleObject" Target="embeddings/oleObject5.bin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11.vsdx"/><Relationship Id="rId56" Type="http://schemas.openxmlformats.org/officeDocument/2006/relationships/package" Target="embeddings/Microsoft_Visio_Drawing14.vsdx"/><Relationship Id="rId64" Type="http://schemas.openxmlformats.org/officeDocument/2006/relationships/oleObject" Target="embeddings/oleObject11.bin"/><Relationship Id="rId69" Type="http://schemas.openxmlformats.org/officeDocument/2006/relationships/image" Target="media/image29.emf"/><Relationship Id="rId77" Type="http://schemas.openxmlformats.org/officeDocument/2006/relationships/package" Target="embeddings/Microsoft_Visio_Drawing20.vsdx"/><Relationship Id="rId8" Type="http://schemas.openxmlformats.org/officeDocument/2006/relationships/endnotes" Target="endnotes.xml"/><Relationship Id="rId51" Type="http://schemas.openxmlformats.org/officeDocument/2006/relationships/image" Target="media/image21.emf"/><Relationship Id="rId72" Type="http://schemas.openxmlformats.org/officeDocument/2006/relationships/image" Target="media/image30.emf"/><Relationship Id="rId80" Type="http://schemas.openxmlformats.org/officeDocument/2006/relationships/image" Target="media/image34.emf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8.bin"/><Relationship Id="rId59" Type="http://schemas.openxmlformats.org/officeDocument/2006/relationships/image" Target="media/image25.emf"/><Relationship Id="rId67" Type="http://schemas.openxmlformats.org/officeDocument/2006/relationships/oleObject" Target="embeddings/oleObject12.bin"/><Relationship Id="rId20" Type="http://schemas.openxmlformats.org/officeDocument/2006/relationships/oleObject" Target="embeddings/oleObject2.bin"/><Relationship Id="rId41" Type="http://schemas.openxmlformats.org/officeDocument/2006/relationships/image" Target="media/image16.emf"/><Relationship Id="rId54" Type="http://schemas.openxmlformats.org/officeDocument/2006/relationships/oleObject" Target="embeddings/oleObject9.bin"/><Relationship Id="rId62" Type="http://schemas.openxmlformats.org/officeDocument/2006/relationships/oleObject" Target="embeddings/oleObject10.bin"/><Relationship Id="rId70" Type="http://schemas.openxmlformats.org/officeDocument/2006/relationships/package" Target="embeddings/Microsoft_Visio_Drawing18.vsdx"/><Relationship Id="rId75" Type="http://schemas.openxmlformats.org/officeDocument/2006/relationships/oleObject" Target="embeddings/oleObject15.bin"/><Relationship Id="rId83" Type="http://schemas.openxmlformats.org/officeDocument/2006/relationships/package" Target="embeddings/Microsoft_Visio_Drawing23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emf"/><Relationship Id="rId28" Type="http://schemas.openxmlformats.org/officeDocument/2006/relationships/package" Target="embeddings/Microsoft_Visio_Drawing5.vsdx"/><Relationship Id="rId36" Type="http://schemas.openxmlformats.org/officeDocument/2006/relationships/package" Target="embeddings/Microsoft_Visio_Drawing7.vsdx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footer" Target="footer2.xml"/><Relationship Id="rId31" Type="http://schemas.openxmlformats.org/officeDocument/2006/relationships/image" Target="media/image11.emf"/><Relationship Id="rId44" Type="http://schemas.openxmlformats.org/officeDocument/2006/relationships/package" Target="embeddings/Microsoft_Visio_Drawing10.vsdx"/><Relationship Id="rId52" Type="http://schemas.openxmlformats.org/officeDocument/2006/relationships/package" Target="embeddings/Microsoft_Visio_Drawing13.vsdx"/><Relationship Id="rId60" Type="http://schemas.openxmlformats.org/officeDocument/2006/relationships/package" Target="embeddings/Microsoft_Visio_Drawing16.vsdx"/><Relationship Id="rId65" Type="http://schemas.openxmlformats.org/officeDocument/2006/relationships/image" Target="media/image28.emf"/><Relationship Id="rId73" Type="http://schemas.openxmlformats.org/officeDocument/2006/relationships/package" Target="embeddings/Microsoft_Visio_Drawing19.vsdx"/><Relationship Id="rId78" Type="http://schemas.openxmlformats.org/officeDocument/2006/relationships/image" Target="media/image33.emf"/><Relationship Id="rId81" Type="http://schemas.openxmlformats.org/officeDocument/2006/relationships/package" Target="embeddings/Microsoft_Visio_Drawing22.vsd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210B19-07FB-4044-8D54-4DD62AD37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3198</TotalTime>
  <Pages>1</Pages>
  <Words>2984</Words>
  <Characters>17013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19958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Nie, Su-Fang (Annie, ES-Apps-GD-China-WH)</cp:lastModifiedBy>
  <cp:revision>502</cp:revision>
  <cp:lastPrinted>2014-12-02T12:51:00Z</cp:lastPrinted>
  <dcterms:created xsi:type="dcterms:W3CDTF">2014-11-21T08:19:00Z</dcterms:created>
  <dcterms:modified xsi:type="dcterms:W3CDTF">2015-03-23T13:20:00Z</dcterms:modified>
</cp:coreProperties>
</file>