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CF6" w:rsidRPr="00606011" w:rsidRDefault="006B2CF6" w:rsidP="008F7704">
      <w:pPr>
        <w:rPr>
          <w:rFonts w:ascii="楷体" w:hAnsi="楷体"/>
        </w:rPr>
      </w:pPr>
      <w:r w:rsidRPr="00606011">
        <w:rPr>
          <w:rFonts w:ascii="楷体" w:hAnsi="楷体"/>
          <w:noProof/>
        </w:rPr>
        <mc:AlternateContent>
          <mc:Choice Requires="wps">
            <w:drawing>
              <wp:anchor distT="91440" distB="91440" distL="114300" distR="114300" simplePos="0" relativeHeight="251662336" behindDoc="0" locked="0" layoutInCell="1" allowOverlap="1" wp14:anchorId="04BAD240" wp14:editId="0E209C5F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130E" w:rsidRPr="00606011" w:rsidRDefault="0058130E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Cs/>
                              </w:rPr>
                            </w:pPr>
                            <w:r w:rsidRPr="00606011">
                              <w:rPr>
                                <w:rFonts w:hint="eastAsia"/>
                                <w:iCs/>
                                <w:szCs w:val="24"/>
                              </w:rPr>
                              <w:t>客户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名字和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AD2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233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:rsidR="0058130E" w:rsidRPr="00606011" w:rsidRDefault="0058130E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Cs/>
                        </w:rPr>
                      </w:pPr>
                      <w:r w:rsidRPr="00606011">
                        <w:rPr>
                          <w:rFonts w:hint="eastAsia"/>
                          <w:iCs/>
                          <w:szCs w:val="24"/>
                        </w:rPr>
                        <w:t>客户</w:t>
                      </w:r>
                      <w:r w:rsidRPr="00606011">
                        <w:rPr>
                          <w:iCs/>
                          <w:szCs w:val="24"/>
                        </w:rPr>
                        <w:t>名字和</w:t>
                      </w:r>
                      <w:r w:rsidRPr="00606011">
                        <w:rPr>
                          <w:iCs/>
                          <w:szCs w:val="24"/>
                        </w:rPr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rPr>
          <w:rFonts w:ascii="楷体" w:hAnsi="楷体"/>
        </w:rPr>
        <w:id w:val="-429969057"/>
        <w:docPartObj>
          <w:docPartGallery w:val="Cover Pages"/>
          <w:docPartUnique/>
        </w:docPartObj>
      </w:sdtPr>
      <w:sdtEndPr/>
      <w:sdtContent>
        <w:p w:rsidR="00FA0A4F" w:rsidRPr="00606011" w:rsidRDefault="00FA0A4F">
          <w:pPr>
            <w:rPr>
              <w:rFonts w:ascii="楷体" w:hAnsi="楷体"/>
            </w:rPr>
          </w:pPr>
        </w:p>
        <w:p w:rsidR="00314AB3" w:rsidRPr="00606011" w:rsidRDefault="00FA0A4F" w:rsidP="008F7704">
          <w:pPr>
            <w:rPr>
              <w:rFonts w:ascii="楷体" w:hAnsi="楷体"/>
            </w:rPr>
          </w:pPr>
          <w:r w:rsidRPr="00606011">
            <w:rPr>
              <w:rFonts w:ascii="楷体" w:hAnsi="楷体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692D35D" wp14:editId="49C33C79">
                    <wp:simplePos x="0" y="0"/>
                    <wp:positionH relativeFrom="margin">
                      <wp:posOffset>-1168</wp:posOffset>
                    </wp:positionH>
                    <wp:positionV relativeFrom="page">
                      <wp:posOffset>3108985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130E" w:rsidRPr="003C27BF" w:rsidRDefault="00A33611" w:rsidP="00C05BA4">
                                <w:pPr>
                                  <w:pStyle w:val="NoSpacing"/>
                                  <w:rPr>
                                    <w:rStyle w:val="TitleChar"/>
                                  </w:rPr>
                                </w:pPr>
                                <w:sdt>
                                  <w:sdtPr>
                                    <w:rPr>
                                      <w:rStyle w:val="TitleCha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TitleChar"/>
                                    </w:rPr>
                                  </w:sdtEndPr>
                                  <w:sdtContent>
                                    <w:r w:rsidR="0058130E" w:rsidRPr="003C27BF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餐厅订餐</w:t>
                                    </w:r>
                                    <w:r w:rsidR="0058130E" w:rsidRPr="003C27BF">
                                      <w:rPr>
                                        <w:rStyle w:val="TitleChar"/>
                                      </w:rPr>
                                      <w:t>系统</w:t>
                                    </w:r>
                                    <w:r w:rsidR="0058130E">
                                      <w:rPr>
                                        <w:rStyle w:val="TitleChar"/>
                                      </w:rPr>
                                      <w:t>-</w:t>
                                    </w:r>
                                    <w:r w:rsidR="0058130E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需求</w:t>
                                    </w:r>
                                    <w:r w:rsidR="0058130E">
                                      <w:rPr>
                                        <w:rStyle w:val="TitleChar"/>
                                      </w:rPr>
                                      <w:t>规格说明书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8130E" w:rsidRPr="00AF53B7" w:rsidRDefault="0058130E" w:rsidP="00C05BA4">
                                    <w:pPr>
                                      <w:pStyle w:val="NoSpacing"/>
                                    </w:pPr>
                                    <w:r w:rsidRPr="00606011">
                                      <w:rPr>
                                        <w:rFonts w:hint="eastAsia"/>
                                      </w:rPr>
                                      <w:t>项目</w:t>
                                    </w:r>
                                    <w:r w:rsidRPr="00606011">
                                      <w:t>ID#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8130E" w:rsidRPr="00AF53B7" w:rsidRDefault="0058130E" w:rsidP="00C05BA4">
                                    <w:pPr>
                                      <w:pStyle w:val="NoSpacing"/>
                                    </w:pPr>
                                    <w:r>
                                      <w:t>Zhi Luo</w:t>
                                    </w:r>
                                  </w:p>
                                </w:sdtContent>
                              </w:sdt>
                              <w:p w:rsidR="0058130E" w:rsidRPr="00AF53B7" w:rsidRDefault="0058130E" w:rsidP="00C05BA4">
                                <w:pPr>
                                  <w:pStyle w:val="NoSpacing"/>
                                </w:pPr>
                              </w:p>
                              <w:p w:rsidR="0058130E" w:rsidRPr="00AF53B7" w:rsidRDefault="0058130E" w:rsidP="00C05BA4">
                                <w:pPr>
                                  <w:pStyle w:val="NoSpacing"/>
                                </w:pPr>
                                <w:r w:rsidRPr="00606011">
                                  <w:rPr>
                                    <w:rFonts w:hint="eastAsia"/>
                                  </w:rPr>
                                  <w:t>日期</w:t>
                                </w:r>
                                <w:r w:rsidRPr="00AF53B7">
                                  <w:t>：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DATE \@ "yyyy-MM-dd" </w:instrText>
                                </w:r>
                                <w:r>
                                  <w:fldChar w:fldCharType="separate"/>
                                </w:r>
                                <w:r w:rsidR="00EB32CB">
                                  <w:rPr>
                                    <w:noProof/>
                                  </w:rPr>
                                  <w:t>2015-03-18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0692D35D" id="Text Box 131" o:spid="_x0000_s1027" type="#_x0000_t202" style="position:absolute;left:0;text-align:left;margin-left:-.1pt;margin-top:244.8pt;width:369pt;height:529.2pt;z-index:25166028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" filled="f" stroked="f" strokeweight=".5pt">
                    <v:textbox style="mso-fit-shape-to-text:t" inset="0,0,0,0">
                      <w:txbxContent>
                        <w:p w:rsidR="0058130E" w:rsidRPr="003C27BF" w:rsidRDefault="00A33611" w:rsidP="00C05BA4">
                          <w:pPr>
                            <w:pStyle w:val="NoSpacing"/>
                            <w:rPr>
                              <w:rStyle w:val="TitleChar"/>
                            </w:rPr>
                          </w:pPr>
                          <w:sdt>
                            <w:sdtPr>
                              <w:rPr>
                                <w:rStyle w:val="TitleCha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Style w:val="TitleChar"/>
                              </w:rPr>
                            </w:sdtEndPr>
                            <w:sdtContent>
                              <w:r w:rsidR="0058130E" w:rsidRPr="003C27BF">
                                <w:rPr>
                                  <w:rStyle w:val="TitleChar"/>
                                  <w:rFonts w:hint="eastAsia"/>
                                </w:rPr>
                                <w:t>餐厅订餐</w:t>
                              </w:r>
                              <w:r w:rsidR="0058130E" w:rsidRPr="003C27BF">
                                <w:rPr>
                                  <w:rStyle w:val="TitleChar"/>
                                </w:rPr>
                                <w:t>系统</w:t>
                              </w:r>
                              <w:r w:rsidR="0058130E">
                                <w:rPr>
                                  <w:rStyle w:val="TitleChar"/>
                                </w:rPr>
                                <w:t>-</w:t>
                              </w:r>
                              <w:r w:rsidR="0058130E">
                                <w:rPr>
                                  <w:rStyle w:val="TitleChar"/>
                                  <w:rFonts w:hint="eastAsia"/>
                                </w:rPr>
                                <w:t>需求</w:t>
                              </w:r>
                              <w:r w:rsidR="0058130E">
                                <w:rPr>
                                  <w:rStyle w:val="TitleChar"/>
                                </w:rPr>
                                <w:t>规格说明书</w:t>
                              </w:r>
                            </w:sdtContent>
                          </w:sdt>
                        </w:p>
                        <w:sdt>
                          <w:sdt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58130E" w:rsidRPr="00AF53B7" w:rsidRDefault="0058130E" w:rsidP="00C05BA4">
                              <w:pPr>
                                <w:pStyle w:val="NoSpacing"/>
                              </w:pPr>
                              <w:r w:rsidRPr="00606011">
                                <w:rPr>
                                  <w:rFonts w:hint="eastAsia"/>
                                </w:rPr>
                                <w:t>项目</w:t>
                              </w:r>
                              <w:r w:rsidRPr="00606011">
                                <w:t>ID#</w:t>
                              </w:r>
                            </w:p>
                          </w:sdtContent>
                        </w:sdt>
                        <w:sdt>
                          <w:sdt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58130E" w:rsidRPr="00AF53B7" w:rsidRDefault="0058130E" w:rsidP="00C05BA4">
                              <w:pPr>
                                <w:pStyle w:val="NoSpacing"/>
                              </w:pPr>
                              <w:r>
                                <w:t>Zhi Luo</w:t>
                              </w:r>
                            </w:p>
                          </w:sdtContent>
                        </w:sdt>
                        <w:p w:rsidR="0058130E" w:rsidRPr="00AF53B7" w:rsidRDefault="0058130E" w:rsidP="00C05BA4">
                          <w:pPr>
                            <w:pStyle w:val="NoSpacing"/>
                          </w:pPr>
                        </w:p>
                        <w:p w:rsidR="0058130E" w:rsidRPr="00AF53B7" w:rsidRDefault="0058130E" w:rsidP="00C05BA4">
                          <w:pPr>
                            <w:pStyle w:val="NoSpacing"/>
                          </w:pPr>
                          <w:r w:rsidRPr="00606011">
                            <w:rPr>
                              <w:rFonts w:hint="eastAsia"/>
                            </w:rPr>
                            <w:t>日期</w:t>
                          </w:r>
                          <w:r w:rsidRPr="00AF53B7">
                            <w:t>：</w:t>
                          </w:r>
                          <w:r>
                            <w:fldChar w:fldCharType="begin"/>
                          </w:r>
                          <w:r>
                            <w:instrText xml:space="preserve"> DATE \@ "yyyy-MM-dd" </w:instrText>
                          </w:r>
                          <w:r>
                            <w:fldChar w:fldCharType="separate"/>
                          </w:r>
                          <w:r w:rsidR="00EB32CB">
                            <w:rPr>
                              <w:noProof/>
                            </w:rPr>
                            <w:t>2015-03-18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606011">
            <w:rPr>
              <w:rFonts w:ascii="楷体" w:hAnsi="楷体"/>
            </w:rPr>
            <w:br w:type="page"/>
          </w:r>
        </w:p>
      </w:sdtContent>
    </w:sdt>
    <w:p w:rsidR="00FA0A4F" w:rsidRPr="00606011" w:rsidRDefault="00FA0A4F" w:rsidP="00FB63B2">
      <w:pPr>
        <w:pStyle w:val="NoSpacing"/>
      </w:pPr>
      <w:r w:rsidRPr="00606011">
        <w:rPr>
          <w:rFonts w:hint="eastAsia"/>
        </w:rPr>
        <w:lastRenderedPageBreak/>
        <w:t>文档版本</w:t>
      </w:r>
      <w:r w:rsidRPr="00606011">
        <w:t>历史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1530"/>
        <w:gridCol w:w="1620"/>
        <w:gridCol w:w="1350"/>
        <w:gridCol w:w="3960"/>
      </w:tblGrid>
      <w:tr w:rsidR="007104C2" w:rsidRPr="00606011" w:rsidTr="00DC1354">
        <w:tc>
          <w:tcPr>
            <w:tcW w:w="985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版本号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修订日期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修订人</w:t>
            </w:r>
          </w:p>
        </w:tc>
        <w:tc>
          <w:tcPr>
            <w:tcW w:w="135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审核</w:t>
            </w:r>
            <w:r w:rsidRPr="00606011">
              <w:t>人</w:t>
            </w:r>
          </w:p>
        </w:tc>
        <w:tc>
          <w:tcPr>
            <w:tcW w:w="396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变更内容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0.1</w:t>
            </w:r>
          </w:p>
        </w:tc>
        <w:tc>
          <w:tcPr>
            <w:tcW w:w="153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2014-11-21</w:t>
            </w:r>
          </w:p>
        </w:tc>
        <w:tc>
          <w:tcPr>
            <w:tcW w:w="162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FA0A4F" w:rsidRPr="00606011" w:rsidRDefault="00EE303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396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rPr>
                <w:rFonts w:hint="eastAsia"/>
              </w:rPr>
              <w:t>初始化</w:t>
            </w:r>
            <w:r w:rsidRPr="00606011">
              <w:t>文档结构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0.2</w:t>
            </w:r>
          </w:p>
        </w:tc>
        <w:tc>
          <w:tcPr>
            <w:tcW w:w="153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2014-11-23</w:t>
            </w:r>
          </w:p>
        </w:tc>
        <w:tc>
          <w:tcPr>
            <w:tcW w:w="162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rPr>
                <w:rFonts w:hint="eastAsia"/>
              </w:rPr>
              <w:t>更新测试</w:t>
            </w:r>
            <w:r w:rsidRPr="00606011">
              <w:t>需求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8E164B" w:rsidP="00FB63B2">
            <w:pPr>
              <w:pStyle w:val="NoSpacing"/>
            </w:pPr>
            <w:r>
              <w:t>1.0</w:t>
            </w:r>
          </w:p>
        </w:tc>
        <w:tc>
          <w:tcPr>
            <w:tcW w:w="153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2014-11-25</w:t>
            </w:r>
          </w:p>
        </w:tc>
        <w:tc>
          <w:tcPr>
            <w:tcW w:w="162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用户角色定义</w:t>
            </w:r>
          </w:p>
        </w:tc>
      </w:tr>
      <w:tr w:rsidR="00962BBB" w:rsidRPr="00606011" w:rsidTr="00DC1354">
        <w:tc>
          <w:tcPr>
            <w:tcW w:w="985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153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2014-11-26</w:t>
            </w:r>
          </w:p>
        </w:tc>
        <w:tc>
          <w:tcPr>
            <w:tcW w:w="162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396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修改</w:t>
            </w:r>
            <w:r w:rsidRPr="00606011">
              <w:t>BR</w:t>
            </w:r>
            <w:r w:rsidRPr="00606011">
              <w:t>模板</w:t>
            </w:r>
          </w:p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增加</w:t>
            </w:r>
            <w:r w:rsidRPr="00606011">
              <w:t>BR</w:t>
            </w:r>
            <w:r w:rsidRPr="00606011">
              <w:t>范例</w:t>
            </w:r>
          </w:p>
        </w:tc>
      </w:tr>
      <w:tr w:rsidR="00E10616" w:rsidRPr="00606011" w:rsidTr="00DC1354">
        <w:tc>
          <w:tcPr>
            <w:tcW w:w="985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153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2014-11-26</w:t>
            </w:r>
          </w:p>
        </w:tc>
        <w:tc>
          <w:tcPr>
            <w:tcW w:w="162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3960" w:type="dxa"/>
          </w:tcPr>
          <w:p w:rsidR="00E10616" w:rsidRPr="00606011" w:rsidRDefault="00291A72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="00E10616" w:rsidRPr="00606011">
              <w:t>业务需求列表</w:t>
            </w:r>
            <w:r w:rsidR="009353E0" w:rsidRPr="00606011">
              <w:rPr>
                <w:rFonts w:hint="eastAsia"/>
              </w:rPr>
              <w:t>和</w:t>
            </w:r>
            <w:r w:rsidR="009353E0" w:rsidRPr="00606011">
              <w:t>业务规则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2014-11-27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</w:t>
            </w:r>
            <w:r w:rsidRPr="00606011">
              <w:rPr>
                <w:rFonts w:hint="eastAsia"/>
              </w:rPr>
              <w:t>需求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>
              <w:t>2014-11-30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2014-12-1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  <w:r>
              <w:t>1-14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2014-12-06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增加</w:t>
            </w:r>
            <w:r w:rsidR="00A47B69">
              <w:t>章节</w:t>
            </w:r>
            <w:r w:rsidR="00A47B69"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2014-12-30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UR</w:t>
            </w:r>
            <w:r>
              <w:t>一句话描述</w:t>
            </w:r>
          </w:p>
        </w:tc>
      </w:tr>
      <w:tr w:rsidR="00791B24" w:rsidRPr="00606011" w:rsidTr="00DC1354">
        <w:tc>
          <w:tcPr>
            <w:tcW w:w="985" w:type="dxa"/>
          </w:tcPr>
          <w:p w:rsidR="00791B24" w:rsidRPr="00BA087D" w:rsidRDefault="00791B24" w:rsidP="00EE687A">
            <w:pPr>
              <w:pStyle w:val="NoSpacing"/>
            </w:pPr>
          </w:p>
        </w:tc>
        <w:tc>
          <w:tcPr>
            <w:tcW w:w="1530" w:type="dxa"/>
          </w:tcPr>
          <w:p w:rsidR="00791B24" w:rsidRDefault="00791B24" w:rsidP="00EE687A">
            <w:pPr>
              <w:pStyle w:val="NoSpacing"/>
            </w:pPr>
            <w:r>
              <w:t>2014-12-31</w:t>
            </w:r>
          </w:p>
        </w:tc>
        <w:tc>
          <w:tcPr>
            <w:tcW w:w="1620" w:type="dxa"/>
          </w:tcPr>
          <w:p w:rsidR="00791B24" w:rsidRDefault="00791B24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791B24" w:rsidRPr="00606011" w:rsidRDefault="00791B24" w:rsidP="00EE687A">
            <w:pPr>
              <w:pStyle w:val="NoSpacing"/>
            </w:pPr>
          </w:p>
        </w:tc>
        <w:tc>
          <w:tcPr>
            <w:tcW w:w="3960" w:type="dxa"/>
          </w:tcPr>
          <w:p w:rsidR="00791B24" w:rsidRDefault="00791B24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>
              <w:t>章节二</w:t>
            </w:r>
          </w:p>
        </w:tc>
      </w:tr>
      <w:tr w:rsidR="00533A9C" w:rsidRPr="00606011" w:rsidTr="00DC1354">
        <w:tc>
          <w:tcPr>
            <w:tcW w:w="985" w:type="dxa"/>
          </w:tcPr>
          <w:p w:rsidR="00533A9C" w:rsidRPr="00BA087D" w:rsidRDefault="00533A9C" w:rsidP="00EE687A">
            <w:pPr>
              <w:pStyle w:val="NoSpacing"/>
            </w:pPr>
          </w:p>
        </w:tc>
        <w:tc>
          <w:tcPr>
            <w:tcW w:w="1530" w:type="dxa"/>
          </w:tcPr>
          <w:p w:rsidR="00533A9C" w:rsidRDefault="00533A9C" w:rsidP="00EE687A">
            <w:pPr>
              <w:pStyle w:val="NoSpacing"/>
            </w:pPr>
            <w:r>
              <w:t>2015-01-17</w:t>
            </w:r>
          </w:p>
        </w:tc>
        <w:tc>
          <w:tcPr>
            <w:tcW w:w="1620" w:type="dxa"/>
          </w:tcPr>
          <w:p w:rsidR="00533A9C" w:rsidRDefault="00533A9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533A9C" w:rsidRPr="00606011" w:rsidRDefault="00533A9C" w:rsidP="00EE687A">
            <w:pPr>
              <w:pStyle w:val="NoSpacing"/>
            </w:pPr>
          </w:p>
        </w:tc>
        <w:tc>
          <w:tcPr>
            <w:tcW w:w="3960" w:type="dxa"/>
          </w:tcPr>
          <w:p w:rsidR="00533A9C" w:rsidRDefault="00533A9C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 w:rsidR="005819C9">
              <w:t>章节</w:t>
            </w:r>
            <w:r w:rsidR="005819C9">
              <w:rPr>
                <w:rFonts w:hint="eastAsia"/>
              </w:rPr>
              <w:t>3</w:t>
            </w:r>
            <w:r w:rsidR="005819C9">
              <w:t>，</w:t>
            </w:r>
            <w:r w:rsidR="005819C9">
              <w:t>6</w:t>
            </w:r>
            <w:r w:rsidR="005819C9">
              <w:t>，</w:t>
            </w:r>
            <w:r w:rsidR="005819C9">
              <w:t>7</w:t>
            </w:r>
            <w:r w:rsidR="005819C9">
              <w:t>，</w:t>
            </w:r>
            <w:r w:rsidR="005819C9">
              <w:t>8</w:t>
            </w:r>
            <w:r w:rsidR="005819C9">
              <w:t>，</w:t>
            </w:r>
            <w:r w:rsidR="005819C9">
              <w:t>9</w:t>
            </w:r>
          </w:p>
        </w:tc>
      </w:tr>
      <w:tr w:rsidR="00A1206C" w:rsidRPr="00606011" w:rsidTr="00DC1354">
        <w:tc>
          <w:tcPr>
            <w:tcW w:w="985" w:type="dxa"/>
          </w:tcPr>
          <w:p w:rsidR="00A1206C" w:rsidRPr="00BA087D" w:rsidRDefault="00A1206C" w:rsidP="00EE687A">
            <w:pPr>
              <w:pStyle w:val="NoSpacing"/>
            </w:pPr>
          </w:p>
        </w:tc>
        <w:tc>
          <w:tcPr>
            <w:tcW w:w="1530" w:type="dxa"/>
          </w:tcPr>
          <w:p w:rsidR="00A1206C" w:rsidRDefault="00A1206C" w:rsidP="00EE687A">
            <w:pPr>
              <w:pStyle w:val="NoSpacing"/>
            </w:pPr>
            <w:r>
              <w:t>2015-03-08</w:t>
            </w:r>
          </w:p>
        </w:tc>
        <w:tc>
          <w:tcPr>
            <w:tcW w:w="1620" w:type="dxa"/>
          </w:tcPr>
          <w:p w:rsidR="00A1206C" w:rsidRDefault="00A1206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A1206C" w:rsidRPr="00606011" w:rsidRDefault="00A1206C" w:rsidP="00EE687A">
            <w:pPr>
              <w:pStyle w:val="NoSpacing"/>
            </w:pPr>
          </w:p>
        </w:tc>
        <w:tc>
          <w:tcPr>
            <w:tcW w:w="3960" w:type="dxa"/>
          </w:tcPr>
          <w:p w:rsidR="00A1206C" w:rsidRDefault="00A1206C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 xml:space="preserve">BRL_05 </w:t>
            </w:r>
            <w:r>
              <w:rPr>
                <w:rFonts w:hint="eastAsia"/>
              </w:rPr>
              <w:t>订单号</w:t>
            </w:r>
          </w:p>
        </w:tc>
      </w:tr>
    </w:tbl>
    <w:p w:rsidR="00FA0A4F" w:rsidRPr="00606011" w:rsidRDefault="00FA0A4F">
      <w:pPr>
        <w:rPr>
          <w:rFonts w:ascii="楷体" w:hAnsi="楷体"/>
        </w:rPr>
      </w:pPr>
    </w:p>
    <w:p w:rsidR="00FA0A4F" w:rsidRPr="00606011" w:rsidRDefault="00FA0A4F">
      <w:pPr>
        <w:rPr>
          <w:rFonts w:ascii="楷体" w:hAnsi="楷体"/>
        </w:rPr>
      </w:pPr>
      <w:r w:rsidRPr="00606011">
        <w:rPr>
          <w:rFonts w:ascii="楷体" w:hAnsi="楷体"/>
        </w:rPr>
        <w:br w:type="page"/>
      </w:r>
    </w:p>
    <w:sdt>
      <w:sdtPr>
        <w:rPr>
          <w:rFonts w:asciiTheme="minorHAnsi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/>
          <w:noProof/>
          <w:sz w:val="24"/>
        </w:rPr>
      </w:sdtEndPr>
      <w:sdtContent>
        <w:p w:rsidR="00D838F2" w:rsidRPr="006E44A8" w:rsidRDefault="00D838F2" w:rsidP="00CA7953">
          <w:pPr>
            <w:pStyle w:val="NoSpacing"/>
            <w:jc w:val="center"/>
            <w:rPr>
              <w:rStyle w:val="TitleChar"/>
            </w:rPr>
          </w:pPr>
          <w:r w:rsidRPr="006E44A8">
            <w:rPr>
              <w:rStyle w:val="TitleChar"/>
              <w:rFonts w:hint="eastAsia"/>
            </w:rPr>
            <w:t>目录</w:t>
          </w:r>
        </w:p>
        <w:p w:rsidR="005819C9" w:rsidRDefault="00D838F2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r w:rsidRPr="00606011">
            <w:fldChar w:fldCharType="begin"/>
          </w:r>
          <w:r w:rsidRPr="00606011">
            <w:instrText xml:space="preserve"> TOC \o "1-3" \h \z \u </w:instrText>
          </w:r>
          <w:r w:rsidRPr="00606011">
            <w:fldChar w:fldCharType="separate"/>
          </w:r>
          <w:hyperlink w:anchor="_Toc409272537" w:history="1">
            <w:r w:rsidR="005819C9" w:rsidRPr="00853E34">
              <w:rPr>
                <w:rStyle w:val="Hyperlink"/>
                <w:noProof/>
              </w:rPr>
              <w:t>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文档介绍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38" w:history="1">
            <w:r w:rsidR="005819C9" w:rsidRPr="00853E34">
              <w:rPr>
                <w:rStyle w:val="Hyperlink"/>
                <w:noProof/>
              </w:rPr>
              <w:t>1.1.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目的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39" w:history="1">
            <w:r w:rsidR="005819C9" w:rsidRPr="00853E34">
              <w:rPr>
                <w:rStyle w:val="Hyperlink"/>
                <w:noProof/>
              </w:rPr>
              <w:t>1.2.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范围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0" w:history="1">
            <w:r w:rsidR="005819C9" w:rsidRPr="00853E34">
              <w:rPr>
                <w:rStyle w:val="Hyperlink"/>
                <w:noProof/>
              </w:rPr>
              <w:t>1.3.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缩写词列表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1" w:history="1">
            <w:r w:rsidR="005819C9" w:rsidRPr="00853E34">
              <w:rPr>
                <w:rStyle w:val="Hyperlink"/>
                <w:noProof/>
              </w:rPr>
              <w:t>1.4.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参考内容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2" w:history="1">
            <w:r w:rsidR="005819C9" w:rsidRPr="00853E34">
              <w:rPr>
                <w:rStyle w:val="Hyperlink"/>
                <w:noProof/>
              </w:rPr>
              <w:t>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项目概述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3" w:history="1">
            <w:r w:rsidR="005819C9" w:rsidRPr="00853E34">
              <w:rPr>
                <w:rStyle w:val="Hyperlink"/>
                <w:noProof/>
              </w:rPr>
              <w:t>2.1.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项目背景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4" w:history="1">
            <w:r w:rsidR="005819C9" w:rsidRPr="00853E34">
              <w:rPr>
                <w:rStyle w:val="Hyperlink"/>
                <w:noProof/>
              </w:rPr>
              <w:t>2.2.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项目目标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5" w:history="1">
            <w:r w:rsidR="005819C9" w:rsidRPr="00853E34">
              <w:rPr>
                <w:rStyle w:val="Hyperlink"/>
                <w:noProof/>
              </w:rPr>
              <w:t>2.3.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系统框架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6" w:history="1">
            <w:r w:rsidR="005819C9" w:rsidRPr="00853E34">
              <w:rPr>
                <w:rStyle w:val="Hyperlink"/>
                <w:noProof/>
              </w:rPr>
              <w:t>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7" w:history="1">
            <w:r w:rsidR="005819C9" w:rsidRPr="00853E34">
              <w:rPr>
                <w:rStyle w:val="Hyperlink"/>
                <w:noProof/>
              </w:rPr>
              <w:t>3.1.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系统实现方案约束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8" w:history="1">
            <w:r w:rsidR="005819C9" w:rsidRPr="00853E34">
              <w:rPr>
                <w:rStyle w:val="Hyperlink"/>
                <w:noProof/>
              </w:rPr>
              <w:t>3.2.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系统运行环境约束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9" w:history="1">
            <w:r w:rsidR="005819C9" w:rsidRPr="00853E34">
              <w:rPr>
                <w:rStyle w:val="Hyperlink"/>
                <w:noProof/>
              </w:rPr>
              <w:t>3.3.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外部系统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0" w:history="1">
            <w:r w:rsidR="005819C9" w:rsidRPr="00853E34">
              <w:rPr>
                <w:rStyle w:val="Hyperlink"/>
                <w:noProof/>
              </w:rPr>
              <w:t>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7" w:history="1">
            <w:r w:rsidR="005819C9" w:rsidRPr="00853E34">
              <w:rPr>
                <w:rStyle w:val="Hyperlink"/>
                <w:noProof/>
              </w:rPr>
              <w:t>4.1.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业务流程图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8" w:history="1">
            <w:r w:rsidR="005819C9" w:rsidRPr="00853E34">
              <w:rPr>
                <w:rStyle w:val="Hyperlink"/>
                <w:noProof/>
              </w:rPr>
              <w:t>4.2.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系统用户定义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9" w:history="1">
            <w:r w:rsidR="005819C9" w:rsidRPr="00853E34">
              <w:rPr>
                <w:rStyle w:val="Hyperlink"/>
                <w:noProof/>
              </w:rPr>
              <w:t>4.3.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系统用例图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0" w:history="1">
            <w:r w:rsidR="005819C9" w:rsidRPr="00853E34">
              <w:rPr>
                <w:rStyle w:val="Hyperlink"/>
                <w:noProof/>
              </w:rPr>
              <w:t>4.4.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业务需求列表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7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1" w:history="1">
            <w:r w:rsidR="005819C9" w:rsidRPr="00853E34">
              <w:rPr>
                <w:rStyle w:val="Hyperlink"/>
                <w:noProof/>
              </w:rPr>
              <w:t>4.5.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用户需求列表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2" w:history="1">
            <w:r w:rsidR="005819C9" w:rsidRPr="00853E34">
              <w:rPr>
                <w:rStyle w:val="Hyperlink"/>
                <w:noProof/>
              </w:rPr>
              <w:t>4.6.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业务规则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3" w:history="1">
            <w:r w:rsidR="005819C9" w:rsidRPr="00853E34">
              <w:rPr>
                <w:rStyle w:val="Hyperlink"/>
                <w:noProof/>
              </w:rPr>
              <w:t>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系统功能用例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4" w:history="1">
            <w:r w:rsidR="005819C9" w:rsidRPr="00853E34">
              <w:rPr>
                <w:rStyle w:val="Hyperlink"/>
                <w:noProof/>
              </w:rPr>
              <w:t>5.1.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UC_001_</w:t>
            </w:r>
            <w:r w:rsidR="005819C9" w:rsidRPr="00853E34">
              <w:rPr>
                <w:rStyle w:val="Hyperlink"/>
                <w:rFonts w:hint="eastAsia"/>
                <w:noProof/>
              </w:rPr>
              <w:t>浏览菜单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5" w:history="1">
            <w:r w:rsidR="005819C9" w:rsidRPr="00853E34">
              <w:rPr>
                <w:rStyle w:val="Hyperlink"/>
                <w:noProof/>
              </w:rPr>
              <w:t>5.2.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UC_002_</w:t>
            </w:r>
            <w:r w:rsidR="005819C9" w:rsidRPr="00853E34">
              <w:rPr>
                <w:rStyle w:val="Hyperlink"/>
                <w:rFonts w:hint="eastAsia"/>
                <w:noProof/>
              </w:rPr>
              <w:t>浏览历史订单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6" w:history="1">
            <w:r w:rsidR="005819C9" w:rsidRPr="00853E34">
              <w:rPr>
                <w:rStyle w:val="Hyperlink"/>
                <w:noProof/>
              </w:rPr>
              <w:t>5.3.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UC_003_</w:t>
            </w:r>
            <w:r w:rsidR="005819C9" w:rsidRPr="00853E34">
              <w:rPr>
                <w:rStyle w:val="Hyperlink"/>
                <w:rFonts w:hint="eastAsia"/>
                <w:noProof/>
              </w:rPr>
              <w:t>点菜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7" w:history="1">
            <w:r w:rsidR="005819C9" w:rsidRPr="00853E34">
              <w:rPr>
                <w:rStyle w:val="Hyperlink"/>
                <w:noProof/>
              </w:rPr>
              <w:t>5.4.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UC_004_</w:t>
            </w:r>
            <w:r w:rsidR="005819C9" w:rsidRPr="00853E34">
              <w:rPr>
                <w:rStyle w:val="Hyperlink"/>
                <w:rFonts w:hint="eastAsia"/>
                <w:noProof/>
              </w:rPr>
              <w:t>下定单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8" w:history="1">
            <w:r w:rsidR="005819C9" w:rsidRPr="00853E34">
              <w:rPr>
                <w:rStyle w:val="Hyperlink"/>
                <w:noProof/>
              </w:rPr>
              <w:t>5.5.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UC_005_</w:t>
            </w:r>
            <w:r w:rsidR="005819C9" w:rsidRPr="00853E34">
              <w:rPr>
                <w:rStyle w:val="Hyperlink"/>
                <w:rFonts w:hint="eastAsia"/>
                <w:noProof/>
              </w:rPr>
              <w:t>用户登录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20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9" w:history="1">
            <w:r w:rsidR="005819C9" w:rsidRPr="00853E34">
              <w:rPr>
                <w:rStyle w:val="Hyperlink"/>
                <w:noProof/>
              </w:rPr>
              <w:t>5.6.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UC_006_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0" w:history="1">
            <w:r w:rsidR="005819C9" w:rsidRPr="00853E34">
              <w:rPr>
                <w:rStyle w:val="Hyperlink"/>
                <w:noProof/>
              </w:rPr>
              <w:t>5.7.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UC_007_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 w:rsidRPr="00853E34">
              <w:rPr>
                <w:rStyle w:val="Hyperlink"/>
                <w:noProof/>
              </w:rPr>
              <w:t>-</w:t>
            </w:r>
            <w:r w:rsidR="005819C9" w:rsidRPr="00853E34">
              <w:rPr>
                <w:rStyle w:val="Hyperlink"/>
                <w:rFonts w:hint="eastAsia"/>
                <w:noProof/>
              </w:rPr>
              <w:t>创建用户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1" w:history="1">
            <w:r w:rsidR="005819C9" w:rsidRPr="00853E34">
              <w:rPr>
                <w:rStyle w:val="Hyperlink"/>
                <w:noProof/>
              </w:rPr>
              <w:t>5.8.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UC_008_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 w:rsidRPr="00853E34">
              <w:rPr>
                <w:rStyle w:val="Hyperlink"/>
                <w:noProof/>
              </w:rPr>
              <w:t>-</w:t>
            </w:r>
            <w:r w:rsidR="005819C9" w:rsidRPr="00853E34">
              <w:rPr>
                <w:rStyle w:val="Hyperlink"/>
                <w:rFonts w:hint="eastAsia"/>
                <w:noProof/>
              </w:rPr>
              <w:t>更新用户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2" w:history="1">
            <w:r w:rsidR="005819C9" w:rsidRPr="00853E34">
              <w:rPr>
                <w:rStyle w:val="Hyperlink"/>
                <w:noProof/>
              </w:rPr>
              <w:t>5.9.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UC_009_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3" w:history="1">
            <w:r w:rsidR="005819C9" w:rsidRPr="00853E34">
              <w:rPr>
                <w:rStyle w:val="Hyperlink"/>
                <w:noProof/>
              </w:rPr>
              <w:t>5.10.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UC_010_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创建角色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4" w:history="1">
            <w:r w:rsidR="005819C9" w:rsidRPr="00853E34">
              <w:rPr>
                <w:rStyle w:val="Hyperlink"/>
                <w:noProof/>
              </w:rPr>
              <w:t>5.11.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UC_011_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更新角色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29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5" w:history="1">
            <w:r w:rsidR="005819C9" w:rsidRPr="00853E34">
              <w:rPr>
                <w:rStyle w:val="Hyperlink"/>
                <w:noProof/>
              </w:rPr>
              <w:t>5.12.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UC_012_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30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6" w:history="1">
            <w:r w:rsidR="005819C9" w:rsidRPr="00853E34">
              <w:rPr>
                <w:rStyle w:val="Hyperlink"/>
                <w:noProof/>
              </w:rPr>
              <w:t>5.13.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UC_013_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创建权限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7" w:history="1">
            <w:r w:rsidR="005819C9" w:rsidRPr="00853E34">
              <w:rPr>
                <w:rStyle w:val="Hyperlink"/>
                <w:noProof/>
              </w:rPr>
              <w:t>5.14.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UC_014_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更新权限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8" w:history="1">
            <w:r w:rsidR="005819C9" w:rsidRPr="00853E34">
              <w:rPr>
                <w:rStyle w:val="Hyperlink"/>
                <w:noProof/>
              </w:rPr>
              <w:t>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非功能性需求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9" w:history="1">
            <w:r w:rsidR="005819C9" w:rsidRPr="00853E34">
              <w:rPr>
                <w:rStyle w:val="Hyperlink"/>
                <w:noProof/>
              </w:rPr>
              <w:t>6.1.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安全性需求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0" w:history="1">
            <w:r w:rsidR="005819C9" w:rsidRPr="00853E34">
              <w:rPr>
                <w:rStyle w:val="Hyperlink"/>
                <w:noProof/>
              </w:rPr>
              <w:t>6.2.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性能需求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1" w:history="1">
            <w:r w:rsidR="005819C9" w:rsidRPr="00853E34">
              <w:rPr>
                <w:rStyle w:val="Hyperlink"/>
                <w:noProof/>
              </w:rPr>
              <w:t>6.3.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可用性需求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2" w:history="1">
            <w:r w:rsidR="005819C9" w:rsidRPr="00853E34">
              <w:rPr>
                <w:rStyle w:val="Hyperlink"/>
                <w:noProof/>
              </w:rPr>
              <w:t>6.4.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可扩展性需求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3" w:history="1">
            <w:r w:rsidR="005819C9" w:rsidRPr="00853E34">
              <w:rPr>
                <w:rStyle w:val="Hyperlink"/>
                <w:noProof/>
              </w:rPr>
              <w:t>6.5.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排错性需求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4" w:history="1">
            <w:r w:rsidR="005819C9" w:rsidRPr="00853E34">
              <w:rPr>
                <w:rStyle w:val="Hyperlink"/>
                <w:noProof/>
              </w:rPr>
              <w:t>7.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5" w:history="1">
            <w:r w:rsidR="005819C9" w:rsidRPr="00853E34">
              <w:rPr>
                <w:rStyle w:val="Hyperlink"/>
                <w:noProof/>
              </w:rPr>
              <w:t>7.1.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用户接口需求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6" w:history="1">
            <w:r w:rsidR="005819C9" w:rsidRPr="00853E34">
              <w:rPr>
                <w:rStyle w:val="Hyperlink"/>
                <w:noProof/>
              </w:rPr>
              <w:t>7.2.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7" w:history="1">
            <w:r w:rsidR="005819C9" w:rsidRPr="00853E34">
              <w:rPr>
                <w:rStyle w:val="Hyperlink"/>
                <w:noProof/>
              </w:rPr>
              <w:t>8.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8" w:history="1">
            <w:r w:rsidR="005819C9" w:rsidRPr="00853E34">
              <w:rPr>
                <w:rStyle w:val="Hyperlink"/>
                <w:noProof/>
              </w:rPr>
              <w:t>8.1.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功能测试需求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9" w:history="1">
            <w:r w:rsidR="005819C9" w:rsidRPr="00853E34">
              <w:rPr>
                <w:rStyle w:val="Hyperlink"/>
                <w:noProof/>
              </w:rPr>
              <w:t>8.2.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性能测试需求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0" w:history="1">
            <w:r w:rsidR="005819C9" w:rsidRPr="00853E34">
              <w:rPr>
                <w:rStyle w:val="Hyperlink"/>
                <w:noProof/>
              </w:rPr>
              <w:t>9.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产品发展蓝图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1"/>
            <w:tabs>
              <w:tab w:val="left" w:pos="110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1" w:history="1">
            <w:r w:rsidR="005819C9" w:rsidRPr="00853E34">
              <w:rPr>
                <w:rStyle w:val="Hyperlink"/>
                <w:noProof/>
              </w:rPr>
              <w:t>10.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附录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A33611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2" w:history="1">
            <w:r w:rsidR="005819C9" w:rsidRPr="00853E34">
              <w:rPr>
                <w:rStyle w:val="Hyperlink"/>
                <w:noProof/>
              </w:rPr>
              <w:t>10.1.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Msg</w:t>
            </w:r>
            <w:r w:rsidR="005819C9" w:rsidRPr="00853E34">
              <w:rPr>
                <w:rStyle w:val="Hyperlink"/>
                <w:rFonts w:hint="eastAsia"/>
                <w:noProof/>
              </w:rPr>
              <w:t>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1F1551" w:rsidRDefault="00D838F2" w:rsidP="00C05BA4">
          <w:pPr>
            <w:pStyle w:val="NoSpacing"/>
            <w:sectPr w:rsidR="001F1551" w:rsidSect="00721A92">
              <w:footerReference w:type="default" r:id="rId9"/>
              <w:footerReference w:type="first" r:id="rId10"/>
              <w:pgSz w:w="12240" w:h="15840"/>
              <w:pgMar w:top="1440" w:right="1800" w:bottom="1440" w:left="1800" w:header="720" w:footer="720" w:gutter="0"/>
              <w:pgNumType w:start="0"/>
              <w:cols w:space="720"/>
              <w:titlePg/>
              <w:docGrid w:linePitch="360"/>
            </w:sectPr>
          </w:pPr>
          <w:r w:rsidRPr="00606011">
            <w:rPr>
              <w:b/>
              <w:bCs/>
              <w:noProof/>
            </w:rPr>
            <w:fldChar w:fldCharType="end"/>
          </w:r>
        </w:p>
      </w:sdtContent>
    </w:sdt>
    <w:p w:rsidR="001F1551" w:rsidRDefault="001F1551">
      <w:pPr>
        <w:rPr>
          <w:rFonts w:ascii="楷体" w:hAnsi="楷体"/>
        </w:rPr>
      </w:pPr>
    </w:p>
    <w:p w:rsidR="001F1551" w:rsidRPr="00D63720" w:rsidRDefault="001F1551" w:rsidP="001F1551">
      <w:pPr>
        <w:pStyle w:val="Heading1"/>
      </w:pPr>
      <w:bookmarkStart w:id="0" w:name="_Toc409272537"/>
      <w:r w:rsidRPr="00606011">
        <w:rPr>
          <w:rFonts w:hint="eastAsia"/>
        </w:rPr>
        <w:t>文档</w:t>
      </w:r>
      <w:r w:rsidRPr="00606011">
        <w:t>介绍</w:t>
      </w:r>
      <w:bookmarkEnd w:id="0"/>
    </w:p>
    <w:p w:rsidR="001F1551" w:rsidRDefault="001F1551" w:rsidP="00D942E0">
      <w:pPr>
        <w:pStyle w:val="Heading2"/>
      </w:pPr>
      <w:bookmarkStart w:id="1" w:name="_Toc409272538"/>
      <w:r w:rsidRPr="00606011">
        <w:rPr>
          <w:rFonts w:hint="eastAsia"/>
        </w:rPr>
        <w:t>目的</w:t>
      </w:r>
      <w:bookmarkEnd w:id="1"/>
    </w:p>
    <w:p w:rsidR="001F1551" w:rsidRPr="00C93864" w:rsidRDefault="00FB63B2" w:rsidP="003775A7">
      <w:r>
        <w:rPr>
          <w:rFonts w:hint="eastAsia"/>
        </w:rPr>
        <w:t>本</w:t>
      </w:r>
      <w:r w:rsidR="00DB6FF9">
        <w:t>文档</w:t>
      </w:r>
      <w:r w:rsidR="00DB6FF9">
        <w:rPr>
          <w:rFonts w:hint="eastAsia"/>
        </w:rPr>
        <w:t>对餐厅</w:t>
      </w:r>
      <w:r w:rsidR="00DB6FF9">
        <w:t>订餐系统</w:t>
      </w:r>
      <w:r w:rsidR="00DB6FF9">
        <w:rPr>
          <w:rFonts w:hint="eastAsia"/>
        </w:rPr>
        <w:t>进行需求</w:t>
      </w:r>
      <w:r w:rsidR="00DB6FF9">
        <w:t>快照，从业务需求，用户需求和</w:t>
      </w:r>
      <w:r w:rsidR="00DB6FF9">
        <w:rPr>
          <w:rFonts w:hint="eastAsia"/>
        </w:rPr>
        <w:t>功能</w:t>
      </w:r>
      <w:r w:rsidR="00DB6FF9">
        <w:t>需求三个层次上进行</w:t>
      </w:r>
      <w:r>
        <w:rPr>
          <w:rFonts w:hint="eastAsia"/>
        </w:rPr>
        <w:t>描述</w:t>
      </w:r>
      <w:r>
        <w:t>。</w:t>
      </w:r>
      <w:r w:rsidR="00C05BA4">
        <w:rPr>
          <w:rFonts w:hint="eastAsia"/>
        </w:rPr>
        <w:t>本</w:t>
      </w:r>
      <w:r w:rsidR="00C05BA4">
        <w:t>文档在于</w:t>
      </w:r>
      <w:r w:rsidR="00C05BA4">
        <w:rPr>
          <w:rFonts w:hint="eastAsia"/>
        </w:rPr>
        <w:t>指导</w:t>
      </w:r>
      <w:r w:rsidR="00C05BA4">
        <w:t>开发团队进行系统架构设计和详细设计；</w:t>
      </w:r>
      <w:r w:rsidR="00C05BA4">
        <w:rPr>
          <w:rFonts w:hint="eastAsia"/>
        </w:rPr>
        <w:t>指导</w:t>
      </w:r>
      <w:r w:rsidR="00C05BA4">
        <w:t>测试团队进行测试</w:t>
      </w:r>
      <w:r w:rsidR="00C05BA4">
        <w:rPr>
          <w:rFonts w:hint="eastAsia"/>
        </w:rPr>
        <w:t>策略</w:t>
      </w:r>
      <w:r w:rsidR="00C05BA4">
        <w:t>和测试用例设计。</w:t>
      </w:r>
    </w:p>
    <w:p w:rsidR="001F1551" w:rsidRDefault="001F1551" w:rsidP="00D942E0">
      <w:pPr>
        <w:pStyle w:val="Heading2"/>
      </w:pPr>
      <w:bookmarkStart w:id="2" w:name="_Toc409272539"/>
      <w:r w:rsidRPr="00606011">
        <w:rPr>
          <w:rFonts w:hint="eastAsia"/>
        </w:rPr>
        <w:t>范围</w:t>
      </w:r>
      <w:bookmarkEnd w:id="2"/>
    </w:p>
    <w:p w:rsidR="00FB63B2" w:rsidRPr="00FB63B2" w:rsidRDefault="00FB63B2" w:rsidP="00FB63B2">
      <w:r>
        <w:rPr>
          <w:rFonts w:hint="eastAsia"/>
        </w:rPr>
        <w:t>本</w:t>
      </w:r>
      <w:r>
        <w:t>文档</w:t>
      </w:r>
      <w:r>
        <w:rPr>
          <w:rFonts w:hint="eastAsia"/>
        </w:rPr>
        <w:t>对</w:t>
      </w:r>
      <w:r>
        <w:t>系统的业务需求，用户需求和功能需求</w:t>
      </w:r>
      <w:r>
        <w:rPr>
          <w:rFonts w:hint="eastAsia"/>
        </w:rPr>
        <w:t>进行</w:t>
      </w:r>
      <w:r>
        <w:t>详细描述。同时</w:t>
      </w:r>
      <w:r>
        <w:rPr>
          <w:rFonts w:hint="eastAsia"/>
        </w:rPr>
        <w:t>对</w:t>
      </w:r>
      <w:r>
        <w:t>非功能性需求</w:t>
      </w:r>
      <w:r>
        <w:rPr>
          <w:rFonts w:hint="eastAsia"/>
        </w:rPr>
        <w:t>，</w:t>
      </w:r>
      <w:r>
        <w:t>接口需求，测试需求</w:t>
      </w:r>
      <w:r w:rsidR="003C27BF">
        <w:rPr>
          <w:rFonts w:hint="eastAsia"/>
        </w:rPr>
        <w:t>和</w:t>
      </w:r>
      <w:r w:rsidR="003C27BF">
        <w:t>培训需求进行概述。任何</w:t>
      </w:r>
      <w:r w:rsidR="003C27BF">
        <w:rPr>
          <w:rFonts w:hint="eastAsia"/>
        </w:rPr>
        <w:t>设计</w:t>
      </w:r>
      <w:r w:rsidR="003C27BF">
        <w:t>，代码，测试用例的编写</w:t>
      </w:r>
      <w:r w:rsidR="003C27BF">
        <w:rPr>
          <w:rFonts w:hint="eastAsia"/>
        </w:rPr>
        <w:t>均</w:t>
      </w:r>
      <w:r w:rsidR="003C27BF">
        <w:t>不在本文档范围内。</w:t>
      </w:r>
    </w:p>
    <w:p w:rsidR="001F1551" w:rsidRPr="00C93864" w:rsidRDefault="001F1551" w:rsidP="00D942E0">
      <w:pPr>
        <w:pStyle w:val="Heading2"/>
      </w:pPr>
      <w:bookmarkStart w:id="3" w:name="_Toc409272540"/>
      <w:r w:rsidRPr="00606011">
        <w:rPr>
          <w:rFonts w:hint="eastAsia"/>
        </w:rPr>
        <w:t>缩写词列表</w:t>
      </w:r>
      <w:bookmarkEnd w:id="3"/>
    </w:p>
    <w:p w:rsidR="001F1551" w:rsidRDefault="001F1551" w:rsidP="00D942E0">
      <w:pPr>
        <w:pStyle w:val="Heading2"/>
      </w:pPr>
      <w:bookmarkStart w:id="4" w:name="_Toc409272541"/>
      <w:r w:rsidRPr="00606011">
        <w:rPr>
          <w:rFonts w:hint="eastAsia"/>
        </w:rPr>
        <w:t>参考内容</w:t>
      </w:r>
      <w:bookmarkEnd w:id="4"/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pStyle w:val="Heading1"/>
      </w:pPr>
      <w:bookmarkStart w:id="5" w:name="_Toc409272542"/>
      <w:r w:rsidRPr="00606011">
        <w:rPr>
          <w:rFonts w:hint="eastAsia"/>
        </w:rPr>
        <w:lastRenderedPageBreak/>
        <w:t>项目</w:t>
      </w:r>
      <w:r w:rsidRPr="00606011">
        <w:t>概述</w:t>
      </w:r>
      <w:bookmarkEnd w:id="5"/>
    </w:p>
    <w:p w:rsidR="001F1551" w:rsidRDefault="001F1551" w:rsidP="00D942E0">
      <w:pPr>
        <w:pStyle w:val="Heading2"/>
      </w:pPr>
      <w:bookmarkStart w:id="6" w:name="_Toc409272543"/>
      <w:r w:rsidRPr="00606011">
        <w:rPr>
          <w:rFonts w:hint="eastAsia"/>
        </w:rPr>
        <w:t>项目</w:t>
      </w:r>
      <w:r w:rsidRPr="00606011">
        <w:t>背景</w:t>
      </w:r>
      <w:bookmarkEnd w:id="6"/>
    </w:p>
    <w:p w:rsidR="007B0053" w:rsidRPr="007B0053" w:rsidRDefault="00FA4F2E" w:rsidP="007B0053">
      <w:r>
        <w:rPr>
          <w:rFonts w:hint="eastAsia"/>
        </w:rPr>
        <w:t>根据</w:t>
      </w:r>
      <w:r>
        <w:t>客户平台建设需求，</w:t>
      </w:r>
      <w:r>
        <w:rPr>
          <w:rFonts w:hint="eastAsia"/>
        </w:rPr>
        <w:t>立项</w:t>
      </w:r>
      <w:r>
        <w:t>开发一套用于</w:t>
      </w:r>
      <w:r>
        <w:rPr>
          <w:rFonts w:hint="eastAsia"/>
        </w:rPr>
        <w:t>教学</w:t>
      </w:r>
      <w:r>
        <w:t>目的餐厅订餐系统。</w:t>
      </w:r>
    </w:p>
    <w:p w:rsidR="001F1551" w:rsidRDefault="001F1551" w:rsidP="00D942E0">
      <w:pPr>
        <w:pStyle w:val="Heading2"/>
      </w:pPr>
      <w:bookmarkStart w:id="7" w:name="_Toc409272544"/>
      <w:r w:rsidRPr="00606011">
        <w:rPr>
          <w:rFonts w:hint="eastAsia"/>
        </w:rPr>
        <w:t>项目</w:t>
      </w:r>
      <w:r w:rsidRPr="00606011">
        <w:t>目标</w:t>
      </w:r>
      <w:bookmarkEnd w:id="7"/>
    </w:p>
    <w:p w:rsidR="00FA4F2E" w:rsidRPr="00FA4F2E" w:rsidRDefault="00FA4F2E" w:rsidP="00FA4F2E">
      <w:r>
        <w:rPr>
          <w:rFonts w:hint="eastAsia"/>
        </w:rPr>
        <w:t>项目</w:t>
      </w:r>
      <w:r>
        <w:t>根据客户平台建设需求，结合客户教学目的，开发一套</w:t>
      </w:r>
      <w:r>
        <w:rPr>
          <w:rFonts w:hint="eastAsia"/>
        </w:rPr>
        <w:t>餐厅</w:t>
      </w:r>
      <w:r>
        <w:t>订餐系统。项目</w:t>
      </w:r>
      <w:r>
        <w:rPr>
          <w:rFonts w:hint="eastAsia"/>
        </w:rPr>
        <w:t>完成</w:t>
      </w:r>
      <w:r>
        <w:t>后，开发团队</w:t>
      </w:r>
      <w:r>
        <w:rPr>
          <w:rFonts w:hint="eastAsia"/>
        </w:rPr>
        <w:t>需</w:t>
      </w:r>
      <w:r>
        <w:t>向客户方提交完备的项目代码，需求文档，架构设计文档，详细设计文档，</w:t>
      </w:r>
      <w:r>
        <w:rPr>
          <w:rFonts w:hint="eastAsia"/>
        </w:rPr>
        <w:t>系统</w:t>
      </w:r>
      <w:r>
        <w:t>配置文档。文档</w:t>
      </w:r>
      <w:r>
        <w:rPr>
          <w:rFonts w:hint="eastAsia"/>
        </w:rPr>
        <w:t>和</w:t>
      </w:r>
      <w:r>
        <w:t>代码描述清晰，符合教学用途。</w:t>
      </w:r>
    </w:p>
    <w:p w:rsidR="001F1551" w:rsidRDefault="001F1551" w:rsidP="00D942E0">
      <w:pPr>
        <w:pStyle w:val="Heading2"/>
      </w:pPr>
      <w:bookmarkStart w:id="8" w:name="_Toc409272545"/>
      <w:r w:rsidRPr="00606011">
        <w:rPr>
          <w:rFonts w:hint="eastAsia"/>
        </w:rPr>
        <w:t>系统</w:t>
      </w:r>
      <w:r w:rsidRPr="00606011">
        <w:t>框架</w:t>
      </w:r>
      <w:bookmarkEnd w:id="8"/>
    </w:p>
    <w:p w:rsidR="001F1551" w:rsidRDefault="00FA4F2E" w:rsidP="00FA4F2E">
      <w:r>
        <w:rPr>
          <w:rFonts w:hint="eastAsia"/>
        </w:rPr>
        <w:t>餐厅</w:t>
      </w:r>
      <w:r>
        <w:t>订餐系统</w:t>
      </w:r>
      <w:r>
        <w:rPr>
          <w:rFonts w:hint="eastAsia"/>
        </w:rPr>
        <w:t>大致</w:t>
      </w:r>
      <w:r>
        <w:t>分为基于</w:t>
      </w:r>
      <w:r>
        <w:t>WEB</w:t>
      </w:r>
      <w:r>
        <w:t>的后台管理系统和</w:t>
      </w:r>
      <w:r>
        <w:t>Android</w:t>
      </w:r>
      <w:r>
        <w:t>移动点菜系统。</w:t>
      </w:r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rPr>
          <w:rFonts w:ascii="楷体" w:hAnsi="楷体"/>
        </w:rPr>
      </w:pPr>
    </w:p>
    <w:p w:rsidR="001F1551" w:rsidRPr="00606011" w:rsidRDefault="001F1551" w:rsidP="001F1551">
      <w:pPr>
        <w:pStyle w:val="Heading1"/>
      </w:pPr>
      <w:bookmarkStart w:id="9" w:name="_Toc409272546"/>
      <w:r w:rsidRPr="00606011">
        <w:rPr>
          <w:rFonts w:hint="eastAsia"/>
        </w:rPr>
        <w:t>系统</w:t>
      </w:r>
      <w:r w:rsidRPr="00606011">
        <w:t>约束</w:t>
      </w:r>
      <w:bookmarkEnd w:id="9"/>
    </w:p>
    <w:p w:rsidR="001F1551" w:rsidRPr="00606011" w:rsidRDefault="001F1551" w:rsidP="00D942E0">
      <w:pPr>
        <w:pStyle w:val="Heading2"/>
      </w:pPr>
      <w:bookmarkStart w:id="10" w:name="_Toc409272547"/>
      <w:r w:rsidRPr="00606011">
        <w:rPr>
          <w:rFonts w:hint="eastAsia"/>
        </w:rPr>
        <w:t>系统</w:t>
      </w:r>
      <w:r w:rsidRPr="00606011">
        <w:t>实现方案约束</w:t>
      </w:r>
      <w:bookmarkEnd w:id="10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餐厅</w:t>
      </w:r>
      <w:r>
        <w:rPr>
          <w:rFonts w:ascii="楷体" w:hAnsi="楷体"/>
        </w:rPr>
        <w:t>订餐系统</w:t>
      </w:r>
      <w:r>
        <w:rPr>
          <w:rFonts w:ascii="楷体" w:hAnsi="楷体" w:hint="eastAsia"/>
        </w:rPr>
        <w:t>作为</w:t>
      </w:r>
      <w:r>
        <w:rPr>
          <w:rFonts w:ascii="楷体" w:hAnsi="楷体"/>
        </w:rPr>
        <w:t>教育平台的一套教育方案，要求尽可能的使用开源组件</w:t>
      </w:r>
      <w:r>
        <w:rPr>
          <w:rFonts w:ascii="楷体" w:hAnsi="楷体" w:hint="eastAsia"/>
        </w:rPr>
        <w:t>来</w:t>
      </w:r>
      <w:r>
        <w:rPr>
          <w:rFonts w:ascii="楷体" w:hAnsi="楷体"/>
        </w:rPr>
        <w:t>节约成本</w:t>
      </w:r>
    </w:p>
    <w:p w:rsidR="001F1551" w:rsidRPr="00606011" w:rsidRDefault="001F1551" w:rsidP="00D942E0">
      <w:pPr>
        <w:pStyle w:val="Heading2"/>
      </w:pPr>
      <w:bookmarkStart w:id="11" w:name="_Toc409272548"/>
      <w:r w:rsidRPr="00606011">
        <w:rPr>
          <w:rFonts w:hint="eastAsia"/>
        </w:rPr>
        <w:t>系统</w:t>
      </w:r>
      <w:r w:rsidRPr="00606011">
        <w:t>运行环境约束</w:t>
      </w:r>
      <w:bookmarkEnd w:id="11"/>
    </w:p>
    <w:p w:rsidR="001F1551" w:rsidRPr="00606011" w:rsidRDefault="00E36B40" w:rsidP="00E36B40">
      <w:r>
        <w:rPr>
          <w:rFonts w:hint="eastAsia"/>
        </w:rPr>
        <w:t>系统运行</w:t>
      </w:r>
      <w:r>
        <w:t>目标环境为红帽</w:t>
      </w:r>
      <w:r>
        <w:t>REHL Linux</w:t>
      </w:r>
      <w:r>
        <w:t>，数据库使用</w:t>
      </w:r>
      <w:r>
        <w:t>MySQL</w:t>
      </w:r>
      <w:r>
        <w:t>，应用服务器使用</w:t>
      </w:r>
      <w:r>
        <w:t>Tomcat</w:t>
      </w:r>
    </w:p>
    <w:p w:rsidR="001F1551" w:rsidRPr="00606011" w:rsidRDefault="001F1551" w:rsidP="00D942E0">
      <w:pPr>
        <w:pStyle w:val="Heading2"/>
      </w:pPr>
      <w:bookmarkStart w:id="12" w:name="_Toc409272549"/>
      <w:r w:rsidRPr="00606011">
        <w:rPr>
          <w:rFonts w:hint="eastAsia"/>
        </w:rPr>
        <w:t>外部系统</w:t>
      </w:r>
      <w:bookmarkEnd w:id="12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本系统</w:t>
      </w:r>
      <w:r>
        <w:rPr>
          <w:rFonts w:ascii="楷体" w:hAnsi="楷体"/>
        </w:rPr>
        <w:t>没有与之交互的外部系统</w:t>
      </w:r>
      <w:r w:rsidR="000B1D9B">
        <w:rPr>
          <w:rFonts w:ascii="楷体" w:hAnsi="楷体" w:hint="eastAsia"/>
        </w:rPr>
        <w:t>。</w:t>
      </w:r>
    </w:p>
    <w:p w:rsidR="001F1551" w:rsidRPr="001F1551" w:rsidRDefault="001F1551" w:rsidP="001F1551">
      <w:pPr>
        <w:rPr>
          <w:rFonts w:ascii="楷体" w:hAnsi="楷体"/>
        </w:rPr>
        <w:sectPr w:rsidR="001F1551" w:rsidRPr="001F1551" w:rsidSect="001F1551">
          <w:pgSz w:w="12240" w:h="15840"/>
          <w:pgMar w:top="1440" w:right="1800" w:bottom="1440" w:left="1800" w:header="720" w:footer="720" w:gutter="0"/>
          <w:pgNumType w:start="1"/>
          <w:cols w:space="720"/>
          <w:titlePg/>
          <w:docGrid w:linePitch="360"/>
        </w:sectPr>
      </w:pPr>
    </w:p>
    <w:p w:rsidR="00FA0A4F" w:rsidRPr="00606011" w:rsidRDefault="00F75AFC" w:rsidP="00606011">
      <w:pPr>
        <w:pStyle w:val="Heading1"/>
      </w:pPr>
      <w:bookmarkStart w:id="13" w:name="_Toc409272550"/>
      <w:r w:rsidRPr="00606011">
        <w:rPr>
          <w:rFonts w:hint="eastAsia"/>
        </w:rPr>
        <w:lastRenderedPageBreak/>
        <w:t>业务</w:t>
      </w:r>
      <w:r w:rsidRPr="00606011">
        <w:t>需求</w:t>
      </w:r>
      <w:bookmarkEnd w:id="13"/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14" w:name="_Toc404089748"/>
      <w:bookmarkStart w:id="15" w:name="_Toc404089800"/>
      <w:bookmarkStart w:id="16" w:name="_Toc404090600"/>
      <w:bookmarkStart w:id="17" w:name="_Toc404091202"/>
      <w:bookmarkStart w:id="18" w:name="_Toc404091528"/>
      <w:bookmarkStart w:id="19" w:name="_Toc404196801"/>
      <w:bookmarkStart w:id="20" w:name="_Toc404351056"/>
      <w:bookmarkStart w:id="21" w:name="_Toc404351278"/>
      <w:bookmarkStart w:id="22" w:name="_Toc404353597"/>
      <w:bookmarkStart w:id="23" w:name="_Toc404374689"/>
      <w:bookmarkStart w:id="24" w:name="_Toc404435540"/>
      <w:bookmarkStart w:id="25" w:name="_Toc404525156"/>
      <w:bookmarkStart w:id="26" w:name="_Toc404856153"/>
      <w:bookmarkStart w:id="27" w:name="_Toc405306133"/>
      <w:bookmarkStart w:id="28" w:name="_Toc405306198"/>
      <w:bookmarkStart w:id="29" w:name="_Toc405306439"/>
      <w:bookmarkStart w:id="30" w:name="_Toc405307456"/>
      <w:bookmarkStart w:id="31" w:name="_Toc405307501"/>
      <w:bookmarkStart w:id="32" w:name="_Toc405628347"/>
      <w:bookmarkStart w:id="33" w:name="_Toc407357947"/>
      <w:bookmarkStart w:id="34" w:name="_Toc407357992"/>
      <w:bookmarkStart w:id="35" w:name="_Toc407786327"/>
      <w:bookmarkStart w:id="36" w:name="_Toc407786371"/>
      <w:bookmarkStart w:id="37" w:name="_Toc407799378"/>
      <w:bookmarkStart w:id="38" w:name="_Toc409272551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39" w:name="_Toc404089749"/>
      <w:bookmarkStart w:id="40" w:name="_Toc404089801"/>
      <w:bookmarkStart w:id="41" w:name="_Toc404090601"/>
      <w:bookmarkStart w:id="42" w:name="_Toc404091203"/>
      <w:bookmarkStart w:id="43" w:name="_Toc404091529"/>
      <w:bookmarkStart w:id="44" w:name="_Toc404196802"/>
      <w:bookmarkStart w:id="45" w:name="_Toc404351057"/>
      <w:bookmarkStart w:id="46" w:name="_Toc404351279"/>
      <w:bookmarkStart w:id="47" w:name="_Toc404353598"/>
      <w:bookmarkStart w:id="48" w:name="_Toc404374690"/>
      <w:bookmarkStart w:id="49" w:name="_Toc404435541"/>
      <w:bookmarkStart w:id="50" w:name="_Toc404525157"/>
      <w:bookmarkStart w:id="51" w:name="_Toc404856154"/>
      <w:bookmarkStart w:id="52" w:name="_Toc405306134"/>
      <w:bookmarkStart w:id="53" w:name="_Toc405306199"/>
      <w:bookmarkStart w:id="54" w:name="_Toc405306440"/>
      <w:bookmarkStart w:id="55" w:name="_Toc405307457"/>
      <w:bookmarkStart w:id="56" w:name="_Toc405307502"/>
      <w:bookmarkStart w:id="57" w:name="_Toc405628348"/>
      <w:bookmarkStart w:id="58" w:name="_Toc407357948"/>
      <w:bookmarkStart w:id="59" w:name="_Toc407357993"/>
      <w:bookmarkStart w:id="60" w:name="_Toc407786328"/>
      <w:bookmarkStart w:id="61" w:name="_Toc407786372"/>
      <w:bookmarkStart w:id="62" w:name="_Toc407799379"/>
      <w:bookmarkStart w:id="63" w:name="_Toc409272552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64" w:name="_Toc404089750"/>
      <w:bookmarkStart w:id="65" w:name="_Toc404089802"/>
      <w:bookmarkStart w:id="66" w:name="_Toc404090602"/>
      <w:bookmarkStart w:id="67" w:name="_Toc404091204"/>
      <w:bookmarkStart w:id="68" w:name="_Toc404091530"/>
      <w:bookmarkStart w:id="69" w:name="_Toc404196803"/>
      <w:bookmarkStart w:id="70" w:name="_Toc404351058"/>
      <w:bookmarkStart w:id="71" w:name="_Toc404351280"/>
      <w:bookmarkStart w:id="72" w:name="_Toc404353599"/>
      <w:bookmarkStart w:id="73" w:name="_Toc404374691"/>
      <w:bookmarkStart w:id="74" w:name="_Toc404435542"/>
      <w:bookmarkStart w:id="75" w:name="_Toc404525158"/>
      <w:bookmarkStart w:id="76" w:name="_Toc404856155"/>
      <w:bookmarkStart w:id="77" w:name="_Toc405306135"/>
      <w:bookmarkStart w:id="78" w:name="_Toc405306200"/>
      <w:bookmarkStart w:id="79" w:name="_Toc405306441"/>
      <w:bookmarkStart w:id="80" w:name="_Toc405307458"/>
      <w:bookmarkStart w:id="81" w:name="_Toc405307503"/>
      <w:bookmarkStart w:id="82" w:name="_Toc405628349"/>
      <w:bookmarkStart w:id="83" w:name="_Toc407357949"/>
      <w:bookmarkStart w:id="84" w:name="_Toc407357994"/>
      <w:bookmarkStart w:id="85" w:name="_Toc407786329"/>
      <w:bookmarkStart w:id="86" w:name="_Toc407786373"/>
      <w:bookmarkStart w:id="87" w:name="_Toc407799380"/>
      <w:bookmarkStart w:id="88" w:name="_Toc40927255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89" w:name="_Toc404091205"/>
      <w:bookmarkStart w:id="90" w:name="_Toc404091531"/>
      <w:bookmarkStart w:id="91" w:name="_Toc404196804"/>
      <w:bookmarkStart w:id="92" w:name="_Toc404351059"/>
      <w:bookmarkStart w:id="93" w:name="_Toc404351281"/>
      <w:bookmarkStart w:id="94" w:name="_Toc404353600"/>
      <w:bookmarkStart w:id="95" w:name="_Toc404374692"/>
      <w:bookmarkStart w:id="96" w:name="_Toc404435543"/>
      <w:bookmarkStart w:id="97" w:name="_Toc404525159"/>
      <w:bookmarkStart w:id="98" w:name="_Toc404856156"/>
      <w:bookmarkStart w:id="99" w:name="_Toc405306136"/>
      <w:bookmarkStart w:id="100" w:name="_Toc405306201"/>
      <w:bookmarkStart w:id="101" w:name="_Toc405306442"/>
      <w:bookmarkStart w:id="102" w:name="_Toc405307459"/>
      <w:bookmarkStart w:id="103" w:name="_Toc405307504"/>
      <w:bookmarkStart w:id="104" w:name="_Toc405628350"/>
      <w:bookmarkStart w:id="105" w:name="_Toc407357950"/>
      <w:bookmarkStart w:id="106" w:name="_Toc407357995"/>
      <w:bookmarkStart w:id="107" w:name="_Toc407786330"/>
      <w:bookmarkStart w:id="108" w:name="_Toc407786374"/>
      <w:bookmarkStart w:id="109" w:name="_Toc407799381"/>
      <w:bookmarkStart w:id="110" w:name="_Toc409272554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11" w:name="_Toc404091206"/>
      <w:bookmarkStart w:id="112" w:name="_Toc404091532"/>
      <w:bookmarkStart w:id="113" w:name="_Toc404196805"/>
      <w:bookmarkStart w:id="114" w:name="_Toc404351060"/>
      <w:bookmarkStart w:id="115" w:name="_Toc404351282"/>
      <w:bookmarkStart w:id="116" w:name="_Toc404353601"/>
      <w:bookmarkStart w:id="117" w:name="_Toc404374693"/>
      <w:bookmarkStart w:id="118" w:name="_Toc404435544"/>
      <w:bookmarkStart w:id="119" w:name="_Toc404525160"/>
      <w:bookmarkStart w:id="120" w:name="_Toc404856157"/>
      <w:bookmarkStart w:id="121" w:name="_Toc405306137"/>
      <w:bookmarkStart w:id="122" w:name="_Toc405306202"/>
      <w:bookmarkStart w:id="123" w:name="_Toc405306443"/>
      <w:bookmarkStart w:id="124" w:name="_Toc405307460"/>
      <w:bookmarkStart w:id="125" w:name="_Toc405307505"/>
      <w:bookmarkStart w:id="126" w:name="_Toc405628351"/>
      <w:bookmarkStart w:id="127" w:name="_Toc407357951"/>
      <w:bookmarkStart w:id="128" w:name="_Toc407357996"/>
      <w:bookmarkStart w:id="129" w:name="_Toc407786331"/>
      <w:bookmarkStart w:id="130" w:name="_Toc407786375"/>
      <w:bookmarkStart w:id="131" w:name="_Toc407799382"/>
      <w:bookmarkStart w:id="132" w:name="_Toc409272555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33" w:name="_Toc404091207"/>
      <w:bookmarkStart w:id="134" w:name="_Toc404091533"/>
      <w:bookmarkStart w:id="135" w:name="_Toc404196806"/>
      <w:bookmarkStart w:id="136" w:name="_Toc404351061"/>
      <w:bookmarkStart w:id="137" w:name="_Toc404351283"/>
      <w:bookmarkStart w:id="138" w:name="_Toc404353602"/>
      <w:bookmarkStart w:id="139" w:name="_Toc404374694"/>
      <w:bookmarkStart w:id="140" w:name="_Toc404435545"/>
      <w:bookmarkStart w:id="141" w:name="_Toc404525161"/>
      <w:bookmarkStart w:id="142" w:name="_Toc404856158"/>
      <w:bookmarkStart w:id="143" w:name="_Toc405306138"/>
      <w:bookmarkStart w:id="144" w:name="_Toc405306203"/>
      <w:bookmarkStart w:id="145" w:name="_Toc405306444"/>
      <w:bookmarkStart w:id="146" w:name="_Toc405307461"/>
      <w:bookmarkStart w:id="147" w:name="_Toc405307506"/>
      <w:bookmarkStart w:id="148" w:name="_Toc405628352"/>
      <w:bookmarkStart w:id="149" w:name="_Toc407357952"/>
      <w:bookmarkStart w:id="150" w:name="_Toc407357997"/>
      <w:bookmarkStart w:id="151" w:name="_Toc407786332"/>
      <w:bookmarkStart w:id="152" w:name="_Toc407786376"/>
      <w:bookmarkStart w:id="153" w:name="_Toc407799383"/>
      <w:bookmarkStart w:id="154" w:name="_Toc409272556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</w:p>
    <w:p w:rsidR="003A6C99" w:rsidRDefault="00F75AFC" w:rsidP="00D942E0">
      <w:pPr>
        <w:pStyle w:val="Heading2"/>
      </w:pPr>
      <w:bookmarkStart w:id="155" w:name="_Toc409272557"/>
      <w:r w:rsidRPr="00606011">
        <w:rPr>
          <w:rFonts w:hint="eastAsia"/>
        </w:rPr>
        <w:t>业务流程</w:t>
      </w:r>
      <w:r w:rsidR="006F5774">
        <w:rPr>
          <w:rFonts w:hint="eastAsia"/>
        </w:rPr>
        <w:t>图</w:t>
      </w:r>
      <w:bookmarkEnd w:id="155"/>
    </w:p>
    <w:p w:rsidR="006F5774" w:rsidRPr="006F5774" w:rsidRDefault="00E27D8C" w:rsidP="00C05BA4">
      <w:pPr>
        <w:pStyle w:val="NoSpacing"/>
      </w:pPr>
      <w:r>
        <w:object w:dxaOrig="11535" w:dyaOrig="140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24.65pt" o:ole="">
            <v:imagedata r:id="rId11" o:title=""/>
          </v:shape>
          <o:OLEObject Type="Embed" ProgID="Visio.Drawing.15" ShapeID="_x0000_i1025" DrawAspect="Content" ObjectID="_1488199157" r:id="rId12"/>
        </w:object>
      </w:r>
    </w:p>
    <w:p w:rsidR="006F5774" w:rsidRPr="006F5774" w:rsidRDefault="006F5774" w:rsidP="006F5774"/>
    <w:p w:rsidR="006F5774" w:rsidRPr="006F5774" w:rsidRDefault="006F5774" w:rsidP="006F5774"/>
    <w:p w:rsidR="00D361BE" w:rsidRPr="00606011" w:rsidRDefault="00F75AFC" w:rsidP="00D942E0">
      <w:pPr>
        <w:pStyle w:val="Heading2"/>
      </w:pPr>
      <w:bookmarkStart w:id="156" w:name="_Toc409272558"/>
      <w:r w:rsidRPr="00606011">
        <w:rPr>
          <w:rFonts w:hint="eastAsia"/>
        </w:rPr>
        <w:lastRenderedPageBreak/>
        <w:t>系统</w:t>
      </w:r>
      <w:r w:rsidRPr="00606011">
        <w:t>用户</w:t>
      </w:r>
      <w:r w:rsidR="00AD2065" w:rsidRPr="00606011">
        <w:rPr>
          <w:rFonts w:hint="eastAsia"/>
        </w:rPr>
        <w:t>定义</w:t>
      </w:r>
      <w:bookmarkEnd w:id="1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9A465A" w:rsidRPr="00606011" w:rsidRDefault="00391894" w:rsidP="006D0F0F">
            <w:pPr>
              <w:pStyle w:val="TableText"/>
            </w:pPr>
            <w:r w:rsidRPr="00606011">
              <w:t>USR</w:t>
            </w:r>
            <w:r w:rsidR="00667AD6" w:rsidRPr="00606011">
              <w:t>_</w:t>
            </w:r>
            <w:r w:rsidR="005D29DC" w:rsidRPr="00606011">
              <w:t>01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9A465A" w:rsidRPr="00606011" w:rsidRDefault="00667AD6" w:rsidP="006D0F0F">
            <w:pPr>
              <w:pStyle w:val="TableText"/>
            </w:pPr>
            <w:r w:rsidRPr="00606011">
              <w:rPr>
                <w:rFonts w:hint="eastAsia"/>
              </w:rPr>
              <w:t>顾客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9A465A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点菜吃饭</w:t>
            </w:r>
            <w:r w:rsidR="00F1686E" w:rsidRPr="00606011">
              <w:rPr>
                <w:rFonts w:hint="eastAsia"/>
              </w:rPr>
              <w:t>，</w:t>
            </w:r>
            <w:r w:rsidR="00F1686E" w:rsidRPr="00606011">
              <w:t>付钱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8164CD" w:rsidRPr="00606011" w:rsidRDefault="00F1686E" w:rsidP="006D0F0F">
            <w:pPr>
              <w:pStyle w:val="TableText"/>
            </w:pPr>
            <w:r w:rsidRPr="00606011">
              <w:rPr>
                <w:rFonts w:hint="eastAsia"/>
              </w:rPr>
              <w:t>浏览菜品</w:t>
            </w:r>
            <w:r w:rsidRPr="00606011">
              <w:t>信息</w:t>
            </w:r>
            <w:r w:rsidRPr="00606011">
              <w:rPr>
                <w:rFonts w:hint="eastAsia"/>
              </w:rPr>
              <w:t>（所有</w:t>
            </w:r>
            <w:r w:rsidRPr="00606011">
              <w:t>的</w:t>
            </w:r>
            <w:r w:rsidRPr="00606011">
              <w:rPr>
                <w:rFonts w:hint="eastAsia"/>
              </w:rPr>
              <w:t>菜品</w:t>
            </w:r>
            <w:r w:rsidRPr="00606011">
              <w:t>和历史订单</w:t>
            </w:r>
            <w:r w:rsidRPr="00606011">
              <w:rPr>
                <w:rFonts w:hint="eastAsia"/>
              </w:rPr>
              <w:t>菜品</w:t>
            </w:r>
            <w:r w:rsidRPr="00606011">
              <w:t>）</w:t>
            </w:r>
            <w:r w:rsidR="00264CD0" w:rsidRPr="00606011">
              <w:rPr>
                <w:rFonts w:hint="eastAsia"/>
              </w:rPr>
              <w:t>，点菜，核对账单，付</w:t>
            </w:r>
            <w:r w:rsidR="0015691B" w:rsidRPr="00606011">
              <w:rPr>
                <w:rFonts w:hint="eastAsia"/>
              </w:rPr>
              <w:t>款</w:t>
            </w:r>
          </w:p>
        </w:tc>
      </w:tr>
    </w:tbl>
    <w:p w:rsidR="001F4CB5" w:rsidRPr="00606011" w:rsidRDefault="001F4CB5" w:rsidP="00D361BE">
      <w:pPr>
        <w:rPr>
          <w:rFonts w:ascii="楷体" w:hAnsi="楷体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003DE5" w:rsidRPr="00606011" w:rsidRDefault="00667AD6" w:rsidP="006D0F0F">
            <w:pPr>
              <w:pStyle w:val="TableText"/>
            </w:pPr>
            <w:r w:rsidRPr="00606011">
              <w:t>USR_02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003DE5" w:rsidRPr="00606011" w:rsidRDefault="008C2168" w:rsidP="006D0F0F">
            <w:pPr>
              <w:pStyle w:val="TableText"/>
            </w:pPr>
            <w:r w:rsidRPr="00606011">
              <w:rPr>
                <w:rFonts w:hint="eastAsia"/>
              </w:rPr>
              <w:t>服务员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服务顾客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生成</w:t>
            </w:r>
            <w:r w:rsidRPr="00606011">
              <w:t>订单，查看</w:t>
            </w:r>
            <w:r w:rsidR="00486837" w:rsidRPr="00606011">
              <w:rPr>
                <w:rFonts w:hint="eastAsia"/>
              </w:rPr>
              <w:t>顾客</w:t>
            </w:r>
            <w:r w:rsidRPr="00606011">
              <w:t>会员等级</w:t>
            </w:r>
            <w:r w:rsidRPr="00606011">
              <w:rPr>
                <w:rFonts w:hint="eastAsia"/>
              </w:rPr>
              <w:t>，</w:t>
            </w:r>
            <w:r w:rsidRPr="00606011">
              <w:t>打印</w:t>
            </w:r>
            <w:r w:rsidRPr="00606011">
              <w:rPr>
                <w:rFonts w:hint="eastAsia"/>
              </w:rPr>
              <w:t>顾客</w:t>
            </w:r>
            <w:r w:rsidRPr="00606011">
              <w:t>的消费信息</w:t>
            </w:r>
            <w:r w:rsidRPr="00606011">
              <w:rPr>
                <w:rFonts w:hint="eastAsia"/>
              </w:rPr>
              <w:t>清单</w:t>
            </w:r>
          </w:p>
        </w:tc>
      </w:tr>
    </w:tbl>
    <w:tbl>
      <w:tblPr>
        <w:tblStyle w:val="TableGrid"/>
        <w:tblpPr w:leftFromText="180" w:rightFromText="180" w:vertAnchor="text" w:horzAnchor="margin" w:tblpY="53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t>USR_03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收银员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EB786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查看</w:t>
            </w:r>
            <w:r w:rsidRPr="00606011">
              <w:t>消费清单，</w:t>
            </w:r>
            <w:r w:rsidR="00264CD0" w:rsidRPr="00606011">
              <w:rPr>
                <w:rFonts w:hint="eastAsia"/>
              </w:rPr>
              <w:t>收钱结账</w:t>
            </w:r>
            <w:r w:rsidR="00264CD0" w:rsidRPr="00606011">
              <w:t>，</w:t>
            </w:r>
            <w:r w:rsidRPr="00606011">
              <w:rPr>
                <w:rFonts w:hint="eastAsia"/>
              </w:rPr>
              <w:t>关闭</w:t>
            </w:r>
            <w:r w:rsidRPr="00606011">
              <w:t>订单</w:t>
            </w:r>
          </w:p>
        </w:tc>
      </w:tr>
    </w:tbl>
    <w:p w:rsidR="00003DE5" w:rsidRPr="00606011" w:rsidRDefault="00003DE5" w:rsidP="006D0F0F">
      <w:pPr>
        <w:pStyle w:val="TableText"/>
      </w:pPr>
    </w:p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30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USR_04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菜品管理员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维护菜品信息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创建，更新，下架菜品信息</w:t>
            </w:r>
          </w:p>
        </w:tc>
      </w:tr>
    </w:tbl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USR_05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系统管理员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管理</w:t>
            </w:r>
            <w:r w:rsidRPr="00606011">
              <w:t>用户权限</w:t>
            </w:r>
            <w:r w:rsidRPr="00606011">
              <w:rPr>
                <w:rFonts w:hint="eastAsia"/>
              </w:rPr>
              <w:t>和</w:t>
            </w:r>
            <w:r w:rsidRPr="00606011">
              <w:t>系统数据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C06608" w:rsidP="006D0F0F">
            <w:pPr>
              <w:pStyle w:val="TableText"/>
            </w:pPr>
            <w:r w:rsidRPr="00606011">
              <w:t>系统</w:t>
            </w:r>
            <w:r w:rsidRPr="00606011">
              <w:rPr>
                <w:rFonts w:hint="eastAsia"/>
              </w:rPr>
              <w:t>用户</w:t>
            </w:r>
            <w:r w:rsidRPr="00606011">
              <w:t>和权限管理</w:t>
            </w:r>
            <w:r w:rsidRPr="00606011">
              <w:t>,</w:t>
            </w:r>
            <w:r w:rsidR="008A4194" w:rsidRPr="00606011">
              <w:t>生成运营报表</w:t>
            </w:r>
          </w:p>
        </w:tc>
      </w:tr>
    </w:tbl>
    <w:p w:rsidR="00EB7860" w:rsidRPr="00606011" w:rsidRDefault="00EB7860" w:rsidP="00D361BE">
      <w:pPr>
        <w:rPr>
          <w:rFonts w:ascii="楷体" w:hAnsi="楷体"/>
        </w:rPr>
      </w:pPr>
    </w:p>
    <w:p w:rsidR="00F75AFC" w:rsidRPr="00606011" w:rsidRDefault="00F75AFC" w:rsidP="00D942E0">
      <w:pPr>
        <w:pStyle w:val="Heading2"/>
      </w:pPr>
      <w:bookmarkStart w:id="157" w:name="_Toc409272559"/>
      <w:r w:rsidRPr="00606011">
        <w:rPr>
          <w:rFonts w:hint="eastAsia"/>
        </w:rPr>
        <w:lastRenderedPageBreak/>
        <w:t>系统</w:t>
      </w:r>
      <w:r w:rsidRPr="00606011">
        <w:t>用例图</w:t>
      </w:r>
      <w:bookmarkEnd w:id="157"/>
    </w:p>
    <w:p w:rsidR="00E27D8C" w:rsidRPr="00261DF3" w:rsidRDefault="00B54663" w:rsidP="009B6F67">
      <w:r>
        <w:object w:dxaOrig="13230" w:dyaOrig="18840">
          <v:shape id="_x0000_i1026" type="#_x0000_t75" style="width:413.45pt;height:588.75pt" o:ole="">
            <v:imagedata r:id="rId13" o:title=""/>
          </v:shape>
          <o:OLEObject Type="Embed" ProgID="Visio.Drawing.15" ShapeID="_x0000_i1026" DrawAspect="Content" ObjectID="_1488199158" r:id="rId14"/>
        </w:object>
      </w:r>
    </w:p>
    <w:p w:rsidR="00FF7498" w:rsidRPr="00CA6F8D" w:rsidRDefault="00F75AFC" w:rsidP="00D942E0">
      <w:pPr>
        <w:pStyle w:val="Heading2"/>
      </w:pPr>
      <w:bookmarkStart w:id="158" w:name="_Toc409272560"/>
      <w:r w:rsidRPr="00606011">
        <w:rPr>
          <w:rFonts w:hint="eastAsia"/>
        </w:rPr>
        <w:lastRenderedPageBreak/>
        <w:t>业务</w:t>
      </w:r>
      <w:r w:rsidRPr="00606011">
        <w:t>需求列表</w:t>
      </w:r>
      <w:bookmarkEnd w:id="1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>BR_01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04944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纸质菜单，降低菜单</w:t>
            </w:r>
            <w:r w:rsidRPr="00606011">
              <w:rPr>
                <w:rFonts w:hint="eastAsia"/>
              </w:rPr>
              <w:t>制作</w:t>
            </w:r>
            <w:r w:rsidRPr="00606011">
              <w:t>，维护成本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804944" w:rsidRPr="00606011" w:rsidRDefault="00804944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BR_02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水单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手写水单，降低水单制作成本，简化服务员工作流程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B80F7E" w:rsidRPr="00606011" w:rsidRDefault="00B80F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BR_03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基于浏览器操作的收银系统，进行收银结帐，记录流水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BR_04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t>菜品维护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菜单，菜品可以在电脑系统上进行维护</w:t>
            </w:r>
            <w:r w:rsidR="00C77C65" w:rsidRPr="00606011">
              <w:rPr>
                <w:rFonts w:hint="eastAsia"/>
              </w:rPr>
              <w:t>，</w:t>
            </w:r>
            <w:r w:rsidR="00C77C65" w:rsidRPr="00606011">
              <w:t>减少</w:t>
            </w:r>
            <w:r w:rsidR="00C77C65" w:rsidRPr="00606011">
              <w:rPr>
                <w:rFonts w:hint="eastAsia"/>
              </w:rPr>
              <w:t>纸质</w:t>
            </w:r>
            <w:r w:rsidR="00C77C65" w:rsidRPr="00606011">
              <w:t>菜单成本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会员</w:t>
            </w:r>
            <w:r w:rsidRPr="00606011"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一个基于</w:t>
            </w:r>
            <w:r w:rsidRPr="00606011">
              <w:t>浏览器的系统，可以管理会员</w:t>
            </w:r>
            <w:r w:rsidRPr="00606011">
              <w:rPr>
                <w:rFonts w:hint="eastAsia"/>
              </w:rPr>
              <w:t>个人</w:t>
            </w:r>
            <w:r w:rsidRPr="00606011">
              <w:t>信息和消</w:t>
            </w:r>
            <w:r w:rsidRPr="00606011">
              <w:rPr>
                <w:rFonts w:hint="eastAsia"/>
              </w:rPr>
              <w:t>费消息</w:t>
            </w:r>
            <w:r w:rsidRPr="00606011">
              <w:t>，根据一定规则积分</w:t>
            </w:r>
            <w:r w:rsidRPr="00606011">
              <w:rPr>
                <w:rFonts w:hint="eastAsia"/>
              </w:rPr>
              <w:t>享受</w:t>
            </w:r>
            <w:r w:rsidRPr="00606011">
              <w:t>折扣</w:t>
            </w:r>
            <w:r w:rsidRPr="00606011">
              <w:rPr>
                <w:rFonts w:hint="eastAsia"/>
              </w:rPr>
              <w:t>，增强顾客</w:t>
            </w:r>
            <w:r w:rsidRPr="00606011">
              <w:t>的消费意愿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B54663" w:rsidRPr="00606011" w:rsidRDefault="00B54663" w:rsidP="003775A7">
      <w:pPr>
        <w:pStyle w:val="TableText"/>
      </w:pPr>
    </w:p>
    <w:tbl>
      <w:tblPr>
        <w:tblStyle w:val="TableGrid"/>
        <w:tblpPr w:leftFromText="180" w:rightFromText="180" w:vertAnchor="text" w:horzAnchor="margin" w:tblpY="-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BR</w:t>
            </w:r>
            <w:r w:rsidR="0067603D" w:rsidRPr="00606011">
              <w:t>_06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管理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基于浏览器的系统，可以对各种用户</w:t>
            </w:r>
            <w:r w:rsidRPr="00606011">
              <w:rPr>
                <w:rFonts w:hint="eastAsia"/>
              </w:rPr>
              <w:t>信息</w:t>
            </w:r>
            <w:r w:rsidRPr="00606011">
              <w:t>进行</w:t>
            </w:r>
            <w:r w:rsidRPr="00606011">
              <w:rPr>
                <w:rFonts w:hint="eastAsia"/>
              </w:rPr>
              <w:t>增加删除</w:t>
            </w:r>
            <w:r w:rsidRPr="00606011">
              <w:t>更新</w:t>
            </w:r>
            <w:r w:rsidRPr="00606011">
              <w:rPr>
                <w:rFonts w:hint="eastAsia"/>
              </w:rPr>
              <w:t>，维护</w:t>
            </w:r>
            <w:r w:rsidRPr="00606011">
              <w:t>系统使用者的信息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BR</w:t>
            </w:r>
            <w:r w:rsidR="0067603D" w:rsidRPr="00606011">
              <w:t>_07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权限管理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="005B77BD">
              <w:t>基于浏览器的系统，</w:t>
            </w:r>
            <w:r w:rsidR="005B77BD">
              <w:rPr>
                <w:rFonts w:hint="eastAsia"/>
              </w:rPr>
              <w:t>管理</w:t>
            </w:r>
            <w:r w:rsidR="005B77BD">
              <w:t>角色信息</w:t>
            </w:r>
            <w:r w:rsidRPr="00606011">
              <w:t>，</w:t>
            </w:r>
            <w:r w:rsidR="005B77BD">
              <w:rPr>
                <w:rFonts w:hint="eastAsia"/>
              </w:rPr>
              <w:t>管理角色</w:t>
            </w:r>
            <w:r w:rsidR="005B77BD">
              <w:t>对应的权限信息，</w:t>
            </w:r>
            <w:r w:rsidRPr="00606011">
              <w:t>方便各种用户</w:t>
            </w:r>
            <w:r w:rsidRPr="00606011">
              <w:rPr>
                <w:rFonts w:hint="eastAsia"/>
              </w:rPr>
              <w:t>明确</w:t>
            </w:r>
            <w:r w:rsidRPr="00606011">
              <w:t>的看到自己需要的信息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C21378" w:rsidRPr="00606011" w:rsidRDefault="00C2137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BR_08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A17384" w:rsidP="003775A7">
            <w:pPr>
              <w:pStyle w:val="TableText"/>
            </w:pPr>
            <w:r w:rsidRPr="00606011">
              <w:rPr>
                <w:rFonts w:hint="eastAsia"/>
              </w:rPr>
              <w:t>运营</w:t>
            </w:r>
            <w:r w:rsidR="0067603D" w:rsidRPr="00606011">
              <w:rPr>
                <w:rFonts w:hint="eastAsia"/>
              </w:rPr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生成运营报表</w:t>
            </w:r>
            <w:r w:rsidRPr="00606011">
              <w:rPr>
                <w:rFonts w:hint="eastAsia"/>
              </w:rPr>
              <w:t>来分析</w:t>
            </w:r>
            <w:r w:rsidRPr="00606011">
              <w:t>运营情况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67603D" w:rsidRDefault="0067603D" w:rsidP="003775A7">
      <w:pPr>
        <w:pStyle w:val="TableText"/>
      </w:pPr>
    </w:p>
    <w:p w:rsidR="00421F0C" w:rsidRPr="00606011" w:rsidRDefault="00421F0C" w:rsidP="00FF7498">
      <w:pPr>
        <w:rPr>
          <w:rFonts w:ascii="楷体" w:hAnsi="楷体"/>
        </w:rPr>
      </w:pPr>
    </w:p>
    <w:p w:rsidR="003775A7" w:rsidRPr="003775A7" w:rsidRDefault="00F75AFC" w:rsidP="00731691">
      <w:pPr>
        <w:pStyle w:val="Heading2"/>
      </w:pPr>
      <w:bookmarkStart w:id="159" w:name="_Toc409272561"/>
      <w:r w:rsidRPr="00606011">
        <w:rPr>
          <w:rFonts w:hint="eastAsia"/>
        </w:rPr>
        <w:t>用户</w:t>
      </w:r>
      <w:r w:rsidRPr="00606011">
        <w:t>需求列表</w:t>
      </w:r>
      <w:bookmarkEnd w:id="15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76505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01</w:t>
            </w:r>
            <w:r w:rsidR="00EE687A">
              <w:t>-</w:t>
            </w:r>
            <w:r w:rsidR="00EE687A">
              <w:rPr>
                <w:rFonts w:hint="eastAsia"/>
              </w:rPr>
              <w:t>浏览菜单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DB495E" w:rsidP="003775A7">
            <w:pPr>
              <w:pStyle w:val="TableText"/>
            </w:pPr>
            <w:r w:rsidRPr="00606011">
              <w:t>BR_01-</w:t>
            </w: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76505E" w:rsidRPr="00606011" w:rsidRDefault="009F65CD" w:rsidP="003775A7">
            <w:pPr>
              <w:pStyle w:val="TableText"/>
            </w:pPr>
            <w:r w:rsidRPr="00606011">
              <w:t>USR_01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顾客</w:t>
            </w:r>
            <w:r w:rsidRPr="00606011">
              <w:t>, USR_02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服务员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76505E" w:rsidRPr="00606011" w:rsidRDefault="009F65CD" w:rsidP="007006D9">
            <w:pPr>
              <w:pStyle w:val="TableText"/>
            </w:pPr>
            <w:r w:rsidRPr="00606011">
              <w:rPr>
                <w:rFonts w:hint="eastAsia"/>
              </w:rPr>
              <w:t>使用平板电脑</w:t>
            </w:r>
            <w:r w:rsidRPr="00606011">
              <w:t>上的应用，可以查看菜品</w:t>
            </w:r>
            <w:r w:rsidRPr="00606011">
              <w:rPr>
                <w:rFonts w:hint="eastAsia"/>
              </w:rPr>
              <w:t>信息</w:t>
            </w:r>
            <w:r w:rsidRPr="00606011">
              <w:t>。菜品</w:t>
            </w:r>
            <w:r w:rsidRPr="00606011">
              <w:rPr>
                <w:rFonts w:hint="eastAsia"/>
              </w:rPr>
              <w:t>按照</w:t>
            </w:r>
            <w:r w:rsidRPr="00606011">
              <w:t>菜的</w:t>
            </w:r>
            <w:r w:rsidRPr="00606011">
              <w:rPr>
                <w:rFonts w:hint="eastAsia"/>
              </w:rPr>
              <w:t>种类</w:t>
            </w:r>
            <w:r w:rsidRPr="00606011">
              <w:t>分类，诸如</w:t>
            </w:r>
            <w:r w:rsidRPr="00606011">
              <w:rPr>
                <w:rFonts w:hint="eastAsia"/>
              </w:rPr>
              <w:t>凉菜</w:t>
            </w:r>
            <w:r w:rsidRPr="00606011">
              <w:t>，热菜，主食，</w:t>
            </w:r>
            <w:r w:rsidRPr="00606011">
              <w:rPr>
                <w:rFonts w:hint="eastAsia"/>
              </w:rPr>
              <w:t>小点</w:t>
            </w:r>
            <w:r w:rsidRPr="00606011">
              <w:t>等等</w:t>
            </w:r>
            <w:r w:rsidRPr="00606011">
              <w:rPr>
                <w:rFonts w:hint="eastAsia"/>
              </w:rPr>
              <w:t>。</w:t>
            </w:r>
            <w:r w:rsidRPr="00606011">
              <w:t>用户</w:t>
            </w:r>
            <w:r w:rsidRPr="00606011">
              <w:rPr>
                <w:rFonts w:hint="eastAsia"/>
              </w:rPr>
              <w:t>可以</w:t>
            </w:r>
            <w:r w:rsidRPr="00606011">
              <w:t>随意切换菜品种类查看该种类下所有的菜品。</w:t>
            </w:r>
            <w:r w:rsidRPr="00606011">
              <w:rPr>
                <w:rFonts w:hint="eastAsia"/>
              </w:rPr>
              <w:t>菜品</w:t>
            </w:r>
            <w:r w:rsidRPr="00606011">
              <w:t>信息包括图片，菜名，</w:t>
            </w:r>
            <w:r w:rsidR="007006D9">
              <w:rPr>
                <w:rFonts w:hint="eastAsia"/>
              </w:rPr>
              <w:t>价格</w:t>
            </w:r>
            <w:r w:rsidR="007006D9">
              <w:t>。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EE687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2</w:t>
            </w:r>
            <w:r w:rsidR="00EE687A">
              <w:t>-</w:t>
            </w:r>
            <w:r w:rsidR="00EE687A">
              <w:rPr>
                <w:rFonts w:hint="eastAsia"/>
              </w:rPr>
              <w:t>点菜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t>BR_02</w:t>
            </w:r>
            <w:r w:rsidR="00DB495E" w:rsidRPr="00606011">
              <w:t>-</w:t>
            </w:r>
            <w:r w:rsidR="00DB495E" w:rsidRPr="00606011">
              <w:t>电子水单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927F16" w:rsidRPr="00606011" w:rsidRDefault="00C1205B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点击</w:t>
            </w:r>
            <w:r w:rsidRPr="00606011">
              <w:t>平板电脑上的菜品，即</w:t>
            </w:r>
            <w:r w:rsidRPr="00606011">
              <w:rPr>
                <w:rFonts w:hint="eastAsia"/>
              </w:rPr>
              <w:t>可</w:t>
            </w:r>
            <w:r w:rsidRPr="00606011">
              <w:t>将此菜品加入订单中。多次</w:t>
            </w:r>
            <w:r w:rsidRPr="00606011">
              <w:rPr>
                <w:rFonts w:hint="eastAsia"/>
              </w:rPr>
              <w:t>点击</w:t>
            </w:r>
            <w:r w:rsidRPr="00606011">
              <w:t>同一个菜品</w:t>
            </w:r>
            <w:r w:rsidRPr="00606011">
              <w:rPr>
                <w:rFonts w:hint="eastAsia"/>
              </w:rPr>
              <w:t>，</w:t>
            </w:r>
            <w:r w:rsidRPr="00606011">
              <w:t>则增加在订单中这个菜品的数量。</w:t>
            </w:r>
            <w:r w:rsidRPr="00606011">
              <w:rPr>
                <w:rFonts w:hint="eastAsia"/>
              </w:rPr>
              <w:t>菜单</w:t>
            </w:r>
            <w:r w:rsidRPr="00606011">
              <w:t>界面有一个明显的图标</w:t>
            </w:r>
            <w:r w:rsidRPr="00606011">
              <w:rPr>
                <w:rFonts w:hint="eastAsia"/>
              </w:rPr>
              <w:t>上面</w:t>
            </w:r>
            <w:r w:rsidRPr="00606011">
              <w:t>显示加入菜品的数量，同类菜品按</w:t>
            </w:r>
            <w:r w:rsidRPr="00606011">
              <w:rPr>
                <w:rFonts w:hint="eastAsia"/>
              </w:rPr>
              <w:t>1</w:t>
            </w:r>
            <w:r w:rsidRPr="00606011">
              <w:t>个计算。点击</w:t>
            </w:r>
            <w:r w:rsidRPr="00606011">
              <w:rPr>
                <w:rFonts w:hint="eastAsia"/>
              </w:rPr>
              <w:t>这个</w:t>
            </w:r>
            <w:r w:rsidRPr="00606011">
              <w:t>图标，可以查看</w:t>
            </w:r>
            <w:r w:rsidRPr="00606011">
              <w:rPr>
                <w:rFonts w:hint="eastAsia"/>
              </w:rPr>
              <w:t>这个</w:t>
            </w:r>
            <w:r w:rsidRPr="00606011">
              <w:t>订单中的菜品明细，包括菜品和菜品数量。在</w:t>
            </w:r>
            <w:r w:rsidRPr="00606011">
              <w:rPr>
                <w:rFonts w:hint="eastAsia"/>
              </w:rPr>
              <w:t>订单</w:t>
            </w:r>
            <w:r w:rsidRPr="00606011">
              <w:t>明细界面可以</w:t>
            </w:r>
            <w:r w:rsidR="00B80F7E" w:rsidRPr="00606011">
              <w:rPr>
                <w:rFonts w:hint="eastAsia"/>
              </w:rPr>
              <w:t>随意</w:t>
            </w:r>
            <w:r w:rsidR="00B80F7E" w:rsidRPr="00606011">
              <w:t>返回菜单界面继续点菜</w:t>
            </w:r>
            <w:r w:rsidR="00B80F7E" w:rsidRPr="00606011">
              <w:rPr>
                <w:rFonts w:hint="eastAsia"/>
              </w:rPr>
              <w:t>。</w:t>
            </w:r>
          </w:p>
        </w:tc>
      </w:tr>
    </w:tbl>
    <w:p w:rsidR="00A301F1" w:rsidRPr="00606011" w:rsidRDefault="00A301F1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3</w:t>
            </w:r>
            <w:r w:rsidR="00EE687A">
              <w:t>-</w:t>
            </w:r>
            <w:r w:rsidR="00EE687A">
              <w:t>浏览</w:t>
            </w:r>
            <w:r w:rsidR="00EE687A">
              <w:rPr>
                <w:rFonts w:hint="eastAsia"/>
              </w:rPr>
              <w:t>历史订单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DB495E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80F7E" w:rsidRPr="00606011" w:rsidRDefault="00263A5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C1205B" w:rsidRPr="00606011">
              <w:t>USR_02–</w:t>
            </w:r>
            <w:r w:rsidR="00C1205B" w:rsidRPr="00606011">
              <w:rPr>
                <w:rFonts w:hint="eastAsia"/>
              </w:rPr>
              <w:t>服务员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80F7E" w:rsidRPr="00606011" w:rsidRDefault="00C1205B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菜单上可以通过输入顾客手机号（会员</w:t>
            </w:r>
            <w:r w:rsidRPr="00606011">
              <w:rPr>
                <w:rFonts w:hint="eastAsia"/>
              </w:rPr>
              <w:t>号</w:t>
            </w:r>
            <w:r w:rsidRPr="00606011">
              <w:t>）</w:t>
            </w:r>
            <w:r w:rsidRPr="00606011">
              <w:rPr>
                <w:rFonts w:hint="eastAsia"/>
              </w:rPr>
              <w:t>查询</w:t>
            </w:r>
            <w:r w:rsidRPr="00606011">
              <w:t>最近</w:t>
            </w:r>
            <w:r w:rsidRPr="00606011">
              <w:t>3</w:t>
            </w:r>
            <w:r w:rsidRPr="00606011">
              <w:t>个月的订单记录，订单记录包括详细的点菜记录。在</w:t>
            </w:r>
            <w:r w:rsidRPr="00606011">
              <w:rPr>
                <w:rFonts w:hint="eastAsia"/>
              </w:rPr>
              <w:t>点菜</w:t>
            </w:r>
            <w:r w:rsidRPr="00606011">
              <w:t>记录中查看菜品信息，并可以直接</w:t>
            </w:r>
            <w:r w:rsidRPr="00606011">
              <w:rPr>
                <w:rFonts w:hint="eastAsia"/>
              </w:rPr>
              <w:t>点击</w:t>
            </w:r>
            <w:r w:rsidRPr="00606011">
              <w:t>菜品</w:t>
            </w:r>
            <w:r w:rsidRPr="00606011">
              <w:rPr>
                <w:rFonts w:hint="eastAsia"/>
              </w:rPr>
              <w:t>图片将</w:t>
            </w:r>
            <w:r w:rsidRPr="00606011">
              <w:t>菜品加入订单。</w:t>
            </w:r>
          </w:p>
        </w:tc>
      </w:tr>
    </w:tbl>
    <w:p w:rsidR="00B54663" w:rsidRPr="00606011" w:rsidRDefault="00B5466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4</w:t>
            </w:r>
            <w:r w:rsidR="00EE687A">
              <w:t>-</w:t>
            </w:r>
            <w:r w:rsidR="00EE687A">
              <w:t>下订单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1B1AAC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平板电脑上的应用</w:t>
            </w:r>
            <w:r w:rsidRPr="00606011">
              <w:rPr>
                <w:rFonts w:hint="eastAsia"/>
              </w:rPr>
              <w:t>,</w:t>
            </w:r>
            <w:r w:rsidR="00DD4628" w:rsidRPr="00606011">
              <w:rPr>
                <w:rFonts w:hint="eastAsia"/>
              </w:rPr>
              <w:t>顾客</w:t>
            </w:r>
            <w:r w:rsidR="00DD4628"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服务员</w:t>
            </w:r>
            <w:r w:rsidRPr="00606011">
              <w:t>可以在</w:t>
            </w:r>
            <w:r w:rsidR="0088526F" w:rsidRPr="00606011">
              <w:rPr>
                <w:rFonts w:hint="eastAsia"/>
              </w:rPr>
              <w:t>电子水</w:t>
            </w:r>
            <w:r w:rsidR="0088526F" w:rsidRPr="00606011">
              <w:t>单</w:t>
            </w:r>
            <w:r w:rsidRPr="00606011">
              <w:t>上</w:t>
            </w:r>
            <w:r w:rsidRPr="00606011">
              <w:rPr>
                <w:rFonts w:hint="eastAsia"/>
              </w:rPr>
              <w:t>编辑</w:t>
            </w:r>
            <w:r w:rsidRPr="00606011">
              <w:t>和</w:t>
            </w:r>
            <w:r w:rsidR="0088526F" w:rsidRPr="00606011">
              <w:rPr>
                <w:rFonts w:hint="eastAsia"/>
              </w:rPr>
              <w:t>查看当前</w:t>
            </w:r>
            <w:r w:rsidR="0088526F" w:rsidRPr="00606011">
              <w:t>详细的点菜</w:t>
            </w:r>
            <w:r w:rsidR="005F3624" w:rsidRPr="00606011">
              <w:rPr>
                <w:rFonts w:hint="eastAsia"/>
              </w:rPr>
              <w:t>清单，</w:t>
            </w:r>
            <w:r w:rsidR="00F84D2B">
              <w:rPr>
                <w:rFonts w:hint="eastAsia"/>
              </w:rPr>
              <w:t>服务员</w:t>
            </w:r>
            <w:r w:rsidR="00F84D2B">
              <w:t>可以输入桌号和员工号</w:t>
            </w:r>
            <w:r w:rsidR="00F84D2B">
              <w:rPr>
                <w:rFonts w:hint="eastAsia"/>
              </w:rPr>
              <w:t>，</w:t>
            </w:r>
            <w:r w:rsidR="0088526F" w:rsidRPr="00606011">
              <w:t>可以</w:t>
            </w:r>
            <w:r w:rsidR="0088526F" w:rsidRPr="00606011">
              <w:rPr>
                <w:rFonts w:hint="eastAsia"/>
              </w:rPr>
              <w:t>查看</w:t>
            </w:r>
            <w:r w:rsidR="0088526F" w:rsidRPr="00606011">
              <w:t>会员等级信息并显示相应的折扣</w:t>
            </w:r>
            <w:r w:rsidR="0088526F" w:rsidRPr="00606011">
              <w:rPr>
                <w:rFonts w:hint="eastAsia"/>
              </w:rPr>
              <w:t>信息</w:t>
            </w:r>
            <w:r w:rsidR="0088526F" w:rsidRPr="00606011">
              <w:t>，显示总消费情况</w:t>
            </w:r>
            <w:r w:rsidR="005F3624" w:rsidRPr="00606011">
              <w:rPr>
                <w:rFonts w:hint="eastAsia"/>
              </w:rPr>
              <w:t>。</w:t>
            </w:r>
          </w:p>
        </w:tc>
      </w:tr>
    </w:tbl>
    <w:p w:rsidR="00261DF3" w:rsidRPr="00606011" w:rsidRDefault="00261DF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5</w:t>
            </w:r>
            <w:r w:rsidR="00EE687A">
              <w:t>-</w:t>
            </w:r>
            <w:r w:rsidR="002E0C0A">
              <w:rPr>
                <w:rFonts w:hint="eastAsia"/>
              </w:rPr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E056F3" w:rsidP="003775A7">
            <w:pPr>
              <w:pStyle w:val="TableText"/>
            </w:pPr>
            <w:r w:rsidRPr="00606011">
              <w:t>USR_03</w:t>
            </w:r>
            <w:r w:rsidR="0088526F" w:rsidRPr="00606011">
              <w:t>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E056F3" w:rsidP="002E0C0A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="0056172D" w:rsidRPr="00606011">
              <w:rPr>
                <w:rFonts w:hint="eastAsia"/>
              </w:rPr>
              <w:t>收银员可以看到</w:t>
            </w:r>
            <w:r w:rsidRPr="00606011">
              <w:t>顾客的消费清单，并</w:t>
            </w:r>
            <w:r w:rsidRPr="00606011">
              <w:rPr>
                <w:rFonts w:hint="eastAsia"/>
              </w:rPr>
              <w:t>打印消费</w:t>
            </w:r>
            <w:r w:rsidRPr="00606011">
              <w:t>清</w:t>
            </w:r>
            <w:r w:rsidR="0088526F" w:rsidRPr="00606011">
              <w:t>单</w:t>
            </w:r>
            <w:r w:rsidR="002E0C0A">
              <w:rPr>
                <w:rFonts w:hint="eastAsia"/>
              </w:rPr>
              <w:t>和</w:t>
            </w:r>
            <w:r w:rsidR="002E0C0A">
              <w:t>收银</w:t>
            </w:r>
          </w:p>
        </w:tc>
      </w:tr>
    </w:tbl>
    <w:p w:rsidR="003775A7" w:rsidRPr="00606011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883D43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6</w:t>
            </w:r>
            <w:r w:rsidR="00EE687A">
              <w:t>-</w:t>
            </w:r>
            <w:r w:rsidR="002E0C0A">
              <w:rPr>
                <w:rFonts w:hint="eastAsia"/>
              </w:rPr>
              <w:t>流水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3D43" w:rsidRPr="00606011" w:rsidRDefault="0088526F" w:rsidP="003775A7">
            <w:pPr>
              <w:pStyle w:val="TableText"/>
            </w:pPr>
            <w:r w:rsidRPr="00606011">
              <w:t>USR_03</w:t>
            </w:r>
            <w:r w:rsidR="00883D43" w:rsidRPr="00606011">
              <w:t>–</w:t>
            </w:r>
            <w:r w:rsidRPr="00606011">
              <w:rPr>
                <w:rFonts w:hint="eastAsia"/>
              </w:rPr>
              <w:t>收银员</w:t>
            </w:r>
            <w:r w:rsidRPr="00606011">
              <w:rPr>
                <w:rFonts w:hint="eastAsia"/>
              </w:rPr>
              <w:t xml:space="preserve"> 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3D43" w:rsidRPr="00606011" w:rsidRDefault="00E056F3" w:rsidP="002E0C0A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="002E0C0A">
              <w:t>应用</w:t>
            </w:r>
            <w:r w:rsidR="002E0C0A">
              <w:rPr>
                <w:rFonts w:hint="eastAsia"/>
              </w:rPr>
              <w:t>，</w:t>
            </w:r>
            <w:r w:rsidR="002E0C0A">
              <w:t>收银员可以</w:t>
            </w:r>
            <w:r w:rsidR="002E0C0A">
              <w:rPr>
                <w:rFonts w:hint="eastAsia"/>
              </w:rPr>
              <w:t>根据</w:t>
            </w:r>
            <w:r w:rsidR="002E0C0A">
              <w:t>设置的条件查询流水</w:t>
            </w:r>
            <w:r w:rsidR="002E0C0A">
              <w:rPr>
                <w:rFonts w:hint="eastAsia"/>
              </w:rPr>
              <w:t>信息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07</w:t>
            </w:r>
            <w:r w:rsidR="00EE687A">
              <w:t>-</w:t>
            </w:r>
            <w:r w:rsidR="00EE687A">
              <w:t>创建菜品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F3624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去创建</w:t>
            </w:r>
            <w:r w:rsidRPr="00606011">
              <w:t>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2B0980" w:rsidRPr="00606011" w:rsidRDefault="002B0980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08</w:t>
            </w:r>
            <w:r w:rsidR="00EE687A">
              <w:t>-</w:t>
            </w:r>
            <w:r w:rsidR="00EE687A">
              <w:t>更新菜品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56F39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去查看所有</w:t>
            </w:r>
            <w:r w:rsidRPr="00606011">
              <w:t>的菜品信息，更新菜品信息，包括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E957DF" w:rsidRPr="00606011" w:rsidRDefault="00E957DF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09</w:t>
            </w:r>
            <w:r w:rsidR="00EE687A">
              <w:t>-</w:t>
            </w:r>
            <w:r w:rsidR="00EE687A">
              <w:t>注册和查看会员</w:t>
            </w:r>
            <w:r w:rsidR="00EE687A">
              <w:rPr>
                <w:rFonts w:hint="eastAsia"/>
              </w:rPr>
              <w:t>信息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BR_05–</w:t>
            </w:r>
            <w:r w:rsidRPr="00606011">
              <w:rPr>
                <w:rFonts w:hint="eastAsia"/>
              </w:rPr>
              <w:t>会员管理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7E651A" w:rsidRPr="00606011">
              <w:t>USR_02–</w:t>
            </w:r>
            <w:r w:rsidR="007E651A" w:rsidRPr="00606011">
              <w:rPr>
                <w:rFonts w:hint="eastAsia"/>
              </w:rPr>
              <w:t>服务员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rPr>
                <w:rFonts w:hint="eastAsia"/>
              </w:rPr>
              <w:t>平板</w:t>
            </w:r>
            <w:r w:rsidRPr="00606011">
              <w:t>电脑</w:t>
            </w:r>
            <w:r w:rsidR="007E651A" w:rsidRPr="00606011">
              <w:rPr>
                <w:rFonts w:hint="eastAsia"/>
              </w:rPr>
              <w:t>上</w:t>
            </w:r>
            <w:r w:rsidR="007E651A" w:rsidRPr="00606011">
              <w:t>一个应用，</w:t>
            </w:r>
            <w:r w:rsidRPr="00606011">
              <w:t>用户</w:t>
            </w:r>
            <w:r w:rsidR="007E651A" w:rsidRPr="00606011">
              <w:rPr>
                <w:rFonts w:hint="eastAsia"/>
              </w:rPr>
              <w:t>或者</w:t>
            </w:r>
            <w:r w:rsidR="007E651A" w:rsidRPr="00606011">
              <w:t>服务员</w:t>
            </w:r>
            <w:r w:rsidR="007E651A" w:rsidRPr="00606011">
              <w:rPr>
                <w:rFonts w:hint="eastAsia"/>
              </w:rPr>
              <w:t>可以</w:t>
            </w:r>
            <w:r w:rsidR="007E651A" w:rsidRPr="00606011">
              <w:t>自助</w:t>
            </w:r>
            <w:r w:rsidRPr="00606011">
              <w:t>注册会员</w:t>
            </w:r>
            <w:r w:rsidR="007E651A" w:rsidRPr="00606011">
              <w:rPr>
                <w:rFonts w:hint="eastAsia"/>
              </w:rPr>
              <w:t>并</w:t>
            </w:r>
            <w:r w:rsidR="007E651A" w:rsidRPr="00606011">
              <w:t>查看自己的会员信息</w:t>
            </w:r>
          </w:p>
        </w:tc>
      </w:tr>
    </w:tbl>
    <w:p w:rsidR="00E41C72" w:rsidRPr="00606011" w:rsidRDefault="00E41C72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10</w:t>
            </w:r>
            <w:r w:rsidR="00EE687A">
              <w:t>-</w:t>
            </w:r>
            <w:r w:rsidR="00EE687A"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BR_06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员可以创建和</w:t>
            </w:r>
            <w:r w:rsidRPr="00606011">
              <w:t>更新用户的基本信息</w:t>
            </w:r>
            <w:r w:rsidRPr="00606011">
              <w:rPr>
                <w:rFonts w:hint="eastAsia"/>
              </w:rPr>
              <w:t>，</w:t>
            </w:r>
            <w:r w:rsidRPr="00606011">
              <w:t>包括姓名，工号，所属用户</w:t>
            </w:r>
            <w:r w:rsidRPr="00606011">
              <w:rPr>
                <w:rFonts w:hint="eastAsia"/>
              </w:rPr>
              <w:t>角色，</w:t>
            </w:r>
            <w:r w:rsidRPr="00606011">
              <w:t>是否</w:t>
            </w:r>
            <w:r w:rsidRPr="00606011">
              <w:rPr>
                <w:rFonts w:hint="eastAsia"/>
              </w:rPr>
              <w:t>在职</w:t>
            </w:r>
            <w:r w:rsidRPr="00606011">
              <w:t>等</w:t>
            </w:r>
          </w:p>
        </w:tc>
      </w:tr>
    </w:tbl>
    <w:p w:rsidR="000323CE" w:rsidRPr="00606011" w:rsidRDefault="000323C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11</w:t>
            </w:r>
            <w:r w:rsidR="00EE687A">
              <w:t>-</w:t>
            </w:r>
            <w:r w:rsidR="00EE687A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BR_07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</w:t>
            </w:r>
            <w:r w:rsidR="00297DC6" w:rsidRPr="00606011">
              <w:rPr>
                <w:rFonts w:hint="eastAsia"/>
              </w:rPr>
              <w:t>使用系统</w:t>
            </w:r>
            <w:r w:rsidRPr="00606011">
              <w:t>给</w:t>
            </w:r>
            <w:r w:rsidR="004D5645">
              <w:rPr>
                <w:rFonts w:hint="eastAsia"/>
              </w:rPr>
              <w:t>角色</w:t>
            </w:r>
            <w:r w:rsidR="004D5645">
              <w:t>分配</w:t>
            </w:r>
            <w:r w:rsidR="004D5645">
              <w:rPr>
                <w:rFonts w:hint="eastAsia"/>
              </w:rPr>
              <w:t>不用的</w:t>
            </w:r>
            <w:r w:rsidR="004D5645">
              <w:t>权限</w:t>
            </w:r>
          </w:p>
        </w:tc>
      </w:tr>
    </w:tbl>
    <w:p w:rsidR="003775A7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12</w:t>
            </w:r>
            <w:r w:rsidR="00EE687A">
              <w:t>-</w:t>
            </w:r>
            <w:r w:rsidR="00EE687A">
              <w:t>角色管理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BR_07–</w:t>
            </w:r>
            <w:r>
              <w:rPr>
                <w:rFonts w:hint="eastAsia"/>
              </w:rPr>
              <w:t>角色</w:t>
            </w:r>
            <w:r w:rsidRPr="00606011">
              <w:rPr>
                <w:rFonts w:hint="eastAsia"/>
              </w:rPr>
              <w:t>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员可以使用系统</w:t>
            </w:r>
            <w:r>
              <w:rPr>
                <w:rFonts w:hint="eastAsia"/>
              </w:rPr>
              <w:t>定义不同的</w:t>
            </w:r>
            <w:r>
              <w:t>角色</w:t>
            </w:r>
          </w:p>
        </w:tc>
      </w:tr>
    </w:tbl>
    <w:p w:rsidR="004D5645" w:rsidRPr="00606011" w:rsidRDefault="004D5645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8A3593">
              <w:t>0</w:t>
            </w:r>
            <w:r w:rsidR="004D5645">
              <w:t>13</w:t>
            </w:r>
            <w:r w:rsidR="00EE687A">
              <w:t>-</w:t>
            </w:r>
            <w:r w:rsidR="00EE687A"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BR_08 -</w:t>
            </w:r>
            <w:r w:rsidRPr="00606011">
              <w:rPr>
                <w:rFonts w:hint="eastAsia"/>
              </w:rPr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USR_08–</w:t>
            </w:r>
            <w:r w:rsidRPr="00606011">
              <w:rPr>
                <w:rFonts w:hint="eastAsia"/>
              </w:rPr>
              <w:t>系统</w:t>
            </w:r>
            <w:r w:rsidRPr="00606011">
              <w:t>管理员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管理员可以查看</w:t>
            </w:r>
            <w:r w:rsidRPr="00606011">
              <w:rPr>
                <w:rFonts w:hint="eastAsia"/>
              </w:rPr>
              <w:t>到</w:t>
            </w:r>
            <w:r w:rsidRPr="00606011">
              <w:t>所有的运营数据，</w:t>
            </w:r>
            <w:r w:rsidRPr="00606011">
              <w:rPr>
                <w:rFonts w:hint="eastAsia"/>
              </w:rPr>
              <w:t>并根据</w:t>
            </w:r>
            <w:r w:rsidRPr="00606011">
              <w:t>需求生成报表，</w:t>
            </w:r>
            <w:r w:rsidRPr="00606011">
              <w:rPr>
                <w:rFonts w:hint="eastAsia"/>
              </w:rPr>
              <w:t>包括</w:t>
            </w:r>
            <w:r w:rsidRPr="00606011">
              <w:t>当天收入</w:t>
            </w:r>
            <w:r w:rsidRPr="00606011">
              <w:rPr>
                <w:rFonts w:hint="eastAsia"/>
              </w:rPr>
              <w:t>报表</w:t>
            </w:r>
            <w:r w:rsidRPr="00606011">
              <w:t>，</w:t>
            </w:r>
            <w:r w:rsidRPr="00606011">
              <w:rPr>
                <w:rFonts w:hint="eastAsia"/>
              </w:rPr>
              <w:t>出售</w:t>
            </w:r>
            <w:r w:rsidRPr="00606011">
              <w:t>菜品</w:t>
            </w:r>
            <w:r w:rsidRPr="00606011">
              <w:rPr>
                <w:rFonts w:hint="eastAsia"/>
              </w:rPr>
              <w:t>报表</w:t>
            </w:r>
            <w:r w:rsidRPr="00606011">
              <w:t>，服务员</w:t>
            </w:r>
            <w:r w:rsidRPr="00606011">
              <w:rPr>
                <w:rFonts w:hint="eastAsia"/>
              </w:rPr>
              <w:t>业绩报表</w:t>
            </w:r>
            <w:r w:rsidRPr="00606011">
              <w:t>等。</w:t>
            </w:r>
          </w:p>
        </w:tc>
      </w:tr>
    </w:tbl>
    <w:p w:rsidR="00B938AF" w:rsidRPr="00606011" w:rsidRDefault="00B938AF" w:rsidP="00BE523B">
      <w:pPr>
        <w:rPr>
          <w:rFonts w:ascii="楷体" w:hAnsi="楷体"/>
        </w:rPr>
      </w:pPr>
    </w:p>
    <w:p w:rsidR="009637BB" w:rsidRDefault="009637BB">
      <w:pPr>
        <w:rPr>
          <w:rFonts w:asciiTheme="majorEastAsia" w:hAnsiTheme="majorEastAsia" w:cstheme="majorBidi"/>
          <w:b/>
          <w:sz w:val="28"/>
          <w:szCs w:val="26"/>
        </w:rPr>
      </w:pPr>
      <w:r>
        <w:br w:type="page"/>
      </w:r>
    </w:p>
    <w:p w:rsidR="00BF34B5" w:rsidRPr="002B0980" w:rsidRDefault="00E7187C" w:rsidP="00D942E0">
      <w:pPr>
        <w:pStyle w:val="Heading2"/>
      </w:pPr>
      <w:bookmarkStart w:id="160" w:name="_Toc409272562"/>
      <w:r w:rsidRPr="00606011">
        <w:rPr>
          <w:rFonts w:hint="eastAsia"/>
        </w:rPr>
        <w:lastRenderedPageBreak/>
        <w:t>业务</w:t>
      </w:r>
      <w:r w:rsidRPr="00606011">
        <w:t>规则</w:t>
      </w:r>
      <w:bookmarkEnd w:id="1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97534" w:rsidRPr="00606011" w:rsidTr="00304553">
        <w:tc>
          <w:tcPr>
            <w:tcW w:w="1795" w:type="dxa"/>
            <w:shd w:val="clear" w:color="auto" w:fill="BFBFBF" w:themeFill="background1" w:themeFillShade="BF"/>
          </w:tcPr>
          <w:p w:rsidR="00897534" w:rsidRPr="00606011" w:rsidRDefault="00897534" w:rsidP="000260D4">
            <w:pPr>
              <w:pStyle w:val="NoSpacing"/>
            </w:pPr>
            <w:r w:rsidRPr="00606011">
              <w:rPr>
                <w:rFonts w:hint="eastAsia"/>
              </w:rPr>
              <w:t>业务规则</w:t>
            </w:r>
            <w:r w:rsidRPr="00606011">
              <w:t>编号</w:t>
            </w:r>
          </w:p>
        </w:tc>
        <w:tc>
          <w:tcPr>
            <w:tcW w:w="6835" w:type="dxa"/>
            <w:shd w:val="clear" w:color="auto" w:fill="BFBFBF" w:themeFill="background1" w:themeFillShade="BF"/>
          </w:tcPr>
          <w:p w:rsidR="00897534" w:rsidRPr="00606011" w:rsidRDefault="00304553" w:rsidP="000260D4">
            <w:pPr>
              <w:pStyle w:val="NoSpacing"/>
            </w:pPr>
            <w:r w:rsidRPr="00606011">
              <w:rPr>
                <w:rFonts w:hint="eastAsia"/>
                <w:shd w:val="clear" w:color="auto" w:fill="BFBFBF" w:themeFill="background1" w:themeFillShade="BF"/>
              </w:rPr>
              <w:t>业务</w:t>
            </w:r>
            <w:r w:rsidRPr="00606011">
              <w:rPr>
                <w:shd w:val="clear" w:color="auto" w:fill="BFBFBF" w:themeFill="background1" w:themeFillShade="BF"/>
              </w:rPr>
              <w:t>规则描述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C1205B" w:rsidP="000260D4">
            <w:pPr>
              <w:pStyle w:val="NoSpacing"/>
            </w:pPr>
            <w:r w:rsidRPr="00606011">
              <w:t>BRL_01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196665" w:rsidP="000260D4">
            <w:pPr>
              <w:pStyle w:val="NoSpacing"/>
            </w:pPr>
            <w:r w:rsidRPr="00606011">
              <w:rPr>
                <w:rFonts w:hint="eastAsia"/>
              </w:rPr>
              <w:t>会员</w:t>
            </w:r>
            <w:r w:rsidRPr="00606011">
              <w:t>号使用</w:t>
            </w:r>
            <w:r w:rsidRPr="00606011">
              <w:t>11</w:t>
            </w:r>
            <w:r w:rsidRPr="00606011">
              <w:rPr>
                <w:rFonts w:hint="eastAsia"/>
              </w:rPr>
              <w:t>位</w:t>
            </w:r>
            <w:r w:rsidRPr="00606011">
              <w:t>手机号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BRL_02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系统中</w:t>
            </w:r>
            <w:r w:rsidRPr="00606011">
              <w:t>的错误信息使用弹出式模块框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BRL_03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中必填字段，使用红色标识</w:t>
            </w:r>
          </w:p>
        </w:tc>
      </w:tr>
      <w:tr w:rsidR="00E663E2" w:rsidRPr="00606011" w:rsidTr="00304553">
        <w:tc>
          <w:tcPr>
            <w:tcW w:w="179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t>BRL_04</w:t>
            </w:r>
          </w:p>
        </w:tc>
        <w:tc>
          <w:tcPr>
            <w:tcW w:w="683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</w:t>
            </w:r>
            <w:r w:rsidRPr="00606011">
              <w:rPr>
                <w:rFonts w:hint="eastAsia"/>
              </w:rPr>
              <w:t>时间</w:t>
            </w:r>
            <w:r w:rsidRPr="00606011">
              <w:t>显示格式为</w:t>
            </w:r>
            <w:r w:rsidRPr="00606011">
              <w:t>yyyy-mm-dd</w:t>
            </w:r>
            <w:r w:rsidR="00A056A8">
              <w:t xml:space="preserve"> hh-mm-ss</w:t>
            </w:r>
          </w:p>
        </w:tc>
      </w:tr>
      <w:tr w:rsidR="002B400B" w:rsidRPr="00606011" w:rsidTr="00304553">
        <w:tc>
          <w:tcPr>
            <w:tcW w:w="1795" w:type="dxa"/>
            <w:shd w:val="clear" w:color="auto" w:fill="FFFFFF" w:themeFill="background1"/>
          </w:tcPr>
          <w:p w:rsidR="002B400B" w:rsidRPr="00606011" w:rsidRDefault="002B400B" w:rsidP="000260D4">
            <w:pPr>
              <w:pStyle w:val="NoSpacing"/>
            </w:pPr>
            <w:r w:rsidRPr="00606011">
              <w:t>BRL_05</w:t>
            </w:r>
          </w:p>
        </w:tc>
        <w:tc>
          <w:tcPr>
            <w:tcW w:w="6835" w:type="dxa"/>
            <w:shd w:val="clear" w:color="auto" w:fill="FFFFFF" w:themeFill="background1"/>
          </w:tcPr>
          <w:p w:rsidR="002B400B" w:rsidRPr="00606011" w:rsidRDefault="0072465B" w:rsidP="000260D4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号由时间戳</w:t>
            </w:r>
            <w:r>
              <w:rPr>
                <w:rFonts w:hint="eastAsia"/>
              </w:rPr>
              <w:t>+</w:t>
            </w:r>
            <w:r>
              <w:t>5</w:t>
            </w:r>
            <w:r>
              <w:t>位流水号组成，例如</w:t>
            </w:r>
            <w:r>
              <w:rPr>
                <w:rFonts w:hint="eastAsia"/>
              </w:rPr>
              <w:t>2015030800099</w:t>
            </w:r>
          </w:p>
        </w:tc>
      </w:tr>
      <w:tr w:rsidR="0086799C" w:rsidRPr="00606011" w:rsidTr="00304553">
        <w:tc>
          <w:tcPr>
            <w:tcW w:w="179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t>BRL_06</w:t>
            </w:r>
          </w:p>
        </w:tc>
        <w:tc>
          <w:tcPr>
            <w:tcW w:w="683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rPr>
                <w:rFonts w:hint="eastAsia"/>
              </w:rPr>
              <w:t>桌号为</w:t>
            </w:r>
            <w:r w:rsidRPr="00606011">
              <w:t>固定格式，楼层</w:t>
            </w:r>
            <w:r w:rsidRPr="00606011">
              <w:rPr>
                <w:rFonts w:hint="eastAsia"/>
              </w:rPr>
              <w:t>号</w:t>
            </w:r>
            <w:r w:rsidRPr="00606011">
              <w:t>+</w:t>
            </w:r>
            <w:r w:rsidRPr="00606011">
              <w:rPr>
                <w:rFonts w:hint="eastAsia"/>
              </w:rPr>
              <w:t>三位数</w:t>
            </w:r>
            <w:r w:rsidRPr="00606011">
              <w:t>房间号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Pr="00606011" w:rsidRDefault="00B468A3" w:rsidP="000260D4">
            <w:pPr>
              <w:pStyle w:val="NoSpacing"/>
            </w:pPr>
            <w:r>
              <w:t>BRL_07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Pr="00B468A3" w:rsidRDefault="00B468A3" w:rsidP="000260D4">
            <w:pPr>
              <w:pStyle w:val="NoSpacing"/>
            </w:pPr>
            <w:r>
              <w:rPr>
                <w:rFonts w:hint="eastAsia"/>
              </w:rPr>
              <w:t>会员</w:t>
            </w:r>
            <w:r>
              <w:t>积分规则：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每消费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块钱</w:t>
            </w:r>
            <w:r>
              <w:t>积分一分，</w:t>
            </w:r>
            <w:r>
              <w:rPr>
                <w:rFonts w:hint="eastAsia"/>
              </w:rPr>
              <w:t>不满一员</w:t>
            </w:r>
            <w:r>
              <w:t>的按照一员计算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Default="00505043" w:rsidP="000260D4">
            <w:pPr>
              <w:pStyle w:val="NoSpacing"/>
            </w:pPr>
            <w:r>
              <w:t>BRL</w:t>
            </w:r>
            <w:r w:rsidR="00B468A3">
              <w:t>_08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Default="00B468A3" w:rsidP="000260D4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规则：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04"/>
              <w:gridCol w:w="3305"/>
            </w:tblGrid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积分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折扣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1-100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101-500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500-1000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12%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&gt;1000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15%</w:t>
                  </w:r>
                </w:p>
              </w:tc>
            </w:tr>
          </w:tbl>
          <w:p w:rsidR="00B468A3" w:rsidRDefault="00B468A3" w:rsidP="000260D4">
            <w:pPr>
              <w:pStyle w:val="NoSpacing"/>
            </w:pPr>
          </w:p>
        </w:tc>
      </w:tr>
      <w:tr w:rsidR="00505043" w:rsidRPr="00606011" w:rsidTr="00304553">
        <w:tc>
          <w:tcPr>
            <w:tcW w:w="179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t>BRL_09</w:t>
            </w:r>
          </w:p>
        </w:tc>
        <w:tc>
          <w:tcPr>
            <w:tcW w:w="683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rPr>
                <w:rFonts w:hint="eastAsia"/>
              </w:rPr>
              <w:t>员工号为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为数字</w:t>
            </w:r>
            <w:r>
              <w:t>，从</w:t>
            </w:r>
            <w:r>
              <w:rPr>
                <w:rFonts w:hint="eastAsia"/>
              </w:rPr>
              <w:t>00001</w:t>
            </w:r>
            <w:r>
              <w:rPr>
                <w:rFonts w:hint="eastAsia"/>
              </w:rPr>
              <w:t>开始</w:t>
            </w:r>
          </w:p>
        </w:tc>
      </w:tr>
    </w:tbl>
    <w:p w:rsidR="00BF34B5" w:rsidRDefault="00BF34B5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897534" w:rsidRPr="00606011" w:rsidRDefault="00897534" w:rsidP="00CB5A65">
      <w:pPr>
        <w:rPr>
          <w:rFonts w:ascii="楷体" w:hAnsi="楷体"/>
        </w:rPr>
      </w:pPr>
    </w:p>
    <w:p w:rsidR="00C93864" w:rsidRDefault="00D3509D" w:rsidP="00C93864">
      <w:pPr>
        <w:pStyle w:val="Heading1"/>
      </w:pPr>
      <w:bookmarkStart w:id="161" w:name="_Toc409272563"/>
      <w:r w:rsidRPr="00606011">
        <w:rPr>
          <w:rFonts w:hint="eastAsia"/>
        </w:rPr>
        <w:t>系统功能</w:t>
      </w:r>
      <w:r w:rsidRPr="00606011">
        <w:t>用例</w:t>
      </w:r>
      <w:bookmarkEnd w:id="161"/>
    </w:p>
    <w:p w:rsidR="004F64EA" w:rsidRPr="004F64EA" w:rsidRDefault="004F64EA" w:rsidP="00D942E0">
      <w:pPr>
        <w:pStyle w:val="Heading2"/>
      </w:pPr>
      <w:bookmarkStart w:id="162" w:name="_Toc409272564"/>
      <w:r w:rsidRPr="004F64EA">
        <w:t>UC_001_</w:t>
      </w:r>
      <w:r w:rsidRPr="004F64EA">
        <w:rPr>
          <w:rFonts w:hint="eastAsia"/>
        </w:rPr>
        <w:t>浏览</w:t>
      </w:r>
      <w:r w:rsidRPr="004F64EA">
        <w:t>菜单</w:t>
      </w:r>
      <w:bookmarkEnd w:id="1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UC_001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浏览</w:t>
            </w:r>
            <w:r w:rsidRPr="00606011">
              <w:t>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9386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UR_001-</w:t>
            </w:r>
            <w:r w:rsidRPr="00B54663">
              <w:rPr>
                <w:rFonts w:hint="eastAsia"/>
              </w:rPr>
              <w:t>浏览菜单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93864" w:rsidRPr="00606011" w:rsidRDefault="00A541A5" w:rsidP="003775A7">
            <w:pPr>
              <w:pStyle w:val="TableText"/>
            </w:pPr>
            <w:r>
              <w:object w:dxaOrig="7140" w:dyaOrig="7590">
                <v:shape id="_x0000_i1027" type="#_x0000_t75" style="width:323.1pt;height:343.45pt" o:ole="">
                  <v:imagedata r:id="rId15" o:title=""/>
                </v:shape>
                <o:OLEObject Type="Embed" ProgID="PBrush" ShapeID="_x0000_i1027" DrawAspect="Content" ObjectID="_1488199159" r:id="rId16"/>
              </w:object>
            </w:r>
          </w:p>
        </w:tc>
      </w:tr>
      <w:tr w:rsidR="00C93864" w:rsidRPr="00606011" w:rsidTr="00A056A8">
        <w:trPr>
          <w:trHeight w:val="3392"/>
        </w:trPr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object w:dxaOrig="7230" w:dyaOrig="4350">
                <v:shape id="_x0000_i1028" type="#_x0000_t75" style="width:302.95pt;height:154.45pt" o:ole="">
                  <v:imagedata r:id="rId17" o:title=""/>
                </v:shape>
                <o:OLEObject Type="Embed" ProgID="Visio.Drawing.15" ShapeID="_x0000_i1028" DrawAspect="Content" ObjectID="_1488199160" r:id="rId18"/>
              </w:objec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顾客</w:t>
            </w:r>
            <w:r w:rsidRPr="00606011">
              <w:t>到店</w:t>
            </w:r>
            <w:r w:rsidRPr="00606011">
              <w:rPr>
                <w:rFonts w:hint="eastAsia"/>
              </w:rPr>
              <w:t>消费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n/a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 w:rsidR="00A301F1">
              <w:t>C</w:t>
            </w:r>
            <w:r>
              <w:t>_003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打开平板电脑上</w:t>
            </w:r>
            <w:r w:rsidRPr="00606011">
              <w:rPr>
                <w:rFonts w:hint="eastAsia"/>
              </w:rPr>
              <w:t>的</w:t>
            </w:r>
            <w:r w:rsidRPr="00606011">
              <w:t>电子菜单应用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应用按</w:t>
            </w:r>
            <w:r w:rsidRPr="00606011">
              <w:t>菜单分类</w:t>
            </w:r>
            <w:r w:rsidRPr="00606011">
              <w:rPr>
                <w:rFonts w:hint="eastAsia"/>
              </w:rPr>
              <w:t>显示</w:t>
            </w:r>
            <w:r w:rsidRPr="00606011">
              <w:t>第一大类</w:t>
            </w:r>
            <w:r w:rsidRPr="00606011">
              <w:rPr>
                <w:rFonts w:hint="eastAsia"/>
              </w:rPr>
              <w:t>第一</w:t>
            </w:r>
            <w:r w:rsidRPr="00606011">
              <w:t>分页的菜品信息</w:t>
            </w:r>
          </w:p>
          <w:p w:rsidR="00915B45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用户点击</w:t>
            </w:r>
            <w:r w:rsidR="00915B45">
              <w:t>菜单</w:t>
            </w:r>
            <w:r w:rsidR="00915B45">
              <w:rPr>
                <w:rFonts w:hint="eastAsia"/>
              </w:rPr>
              <w:t>屏幕</w:t>
            </w:r>
            <w:r w:rsidR="00FF2F96">
              <w:rPr>
                <w:rFonts w:hint="eastAsia"/>
              </w:rPr>
              <w:t>上下</w:t>
            </w:r>
            <w:r w:rsidR="00915B45">
              <w:t>滑动翻动菜单</w:t>
            </w:r>
            <w:r w:rsidR="00915B45">
              <w:rPr>
                <w:rFonts w:hint="eastAsia"/>
              </w:rPr>
              <w:t>页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用户点击</w:t>
            </w:r>
            <w:r w:rsidR="00915B45">
              <w:t>菜</w:t>
            </w:r>
            <w:r w:rsidR="00A541A5">
              <w:rPr>
                <w:rFonts w:hint="eastAsia"/>
              </w:rPr>
              <w:t>单</w:t>
            </w:r>
            <w:r w:rsidR="00A541A5">
              <w:t>右上角</w:t>
            </w:r>
            <w:r w:rsidRPr="00606011">
              <w:t>的</w:t>
            </w:r>
            <w:r w:rsidR="00A541A5">
              <w:rPr>
                <w:rFonts w:hint="eastAsia"/>
              </w:rPr>
              <w:t>菜单</w:t>
            </w:r>
            <w:r w:rsidR="00A541A5">
              <w:t>分类按钮</w:t>
            </w:r>
            <w:r w:rsidRPr="00606011">
              <w:t>直接</w:t>
            </w:r>
            <w:r w:rsidRPr="00606011">
              <w:rPr>
                <w:rFonts w:hint="eastAsia"/>
              </w:rPr>
              <w:t>跳转</w:t>
            </w:r>
            <w:r w:rsidRPr="00606011">
              <w:t>到该菜品分类的第一页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93864" w:rsidRDefault="00C93864" w:rsidP="003775A7">
            <w:pPr>
              <w:pStyle w:val="TableText"/>
            </w:pPr>
            <w:r>
              <w:rPr>
                <w:rFonts w:hint="eastAsia"/>
              </w:rPr>
              <w:t>3</w:t>
            </w:r>
            <w:r>
              <w:t>.1</w:t>
            </w:r>
            <w:r w:rsidRPr="00606011">
              <w:rPr>
                <w:rFonts w:hint="eastAsia"/>
              </w:rPr>
              <w:t>用户</w:t>
            </w:r>
            <w:r w:rsidRPr="00606011">
              <w:t>使用</w:t>
            </w:r>
            <w:r w:rsidRPr="00606011">
              <w:rPr>
                <w:rFonts w:hint="eastAsia"/>
              </w:rPr>
              <w:t>从左</w:t>
            </w:r>
            <w:r w:rsidRPr="00606011">
              <w:t>到右或者从右到左的滑动手势进行</w:t>
            </w:r>
            <w:r w:rsidRPr="00606011">
              <w:rPr>
                <w:rFonts w:hint="eastAsia"/>
              </w:rPr>
              <w:t>翻页</w:t>
            </w:r>
          </w:p>
          <w:p w:rsidR="00C93864" w:rsidRPr="00B601DA" w:rsidRDefault="00C93864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t>首页无法向</w:t>
            </w:r>
            <w:r w:rsidR="00FF2F96">
              <w:rPr>
                <w:rFonts w:hint="eastAsia"/>
              </w:rPr>
              <w:t>下</w:t>
            </w:r>
            <w:r w:rsidRPr="00606011">
              <w:t>翻页</w:t>
            </w:r>
          </w:p>
          <w:p w:rsidR="00C93864" w:rsidRPr="00400E11" w:rsidRDefault="00C93864" w:rsidP="003775A7">
            <w:pPr>
              <w:pStyle w:val="TableText"/>
            </w:pPr>
            <w:r w:rsidRPr="00606011">
              <w:t>菜单末页</w:t>
            </w:r>
            <w:r w:rsidRPr="00606011">
              <w:rPr>
                <w:rFonts w:hint="eastAsia"/>
              </w:rPr>
              <w:t>无法</w:t>
            </w:r>
            <w:r w:rsidR="00FF2F96">
              <w:t>向</w:t>
            </w:r>
            <w:r w:rsidR="00FF2F96">
              <w:rPr>
                <w:rFonts w:hint="eastAsia"/>
              </w:rPr>
              <w:t>上</w:t>
            </w:r>
            <w:r w:rsidRPr="00606011">
              <w:t>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C_002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首页</w:t>
            </w:r>
            <w:r w:rsidRPr="00606011">
              <w:t>和末页应有明显的效果提示用户无法翻页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Default="00C93864" w:rsidP="003775A7">
            <w:pPr>
              <w:pStyle w:val="TableText"/>
            </w:pP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信息包括：菜名，图片，价格</w:t>
            </w:r>
          </w:p>
          <w:p w:rsidR="00C93864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分类信息包括：分类名</w:t>
            </w:r>
          </w:p>
          <w:p w:rsidR="00DC2336" w:rsidRDefault="00FF2F96" w:rsidP="003775A7">
            <w:pPr>
              <w:pStyle w:val="TableText"/>
            </w:pPr>
            <w:r>
              <w:rPr>
                <w:rFonts w:hint="eastAsia"/>
              </w:rPr>
              <w:t>菜单</w:t>
            </w:r>
            <w:r>
              <w:t>分类名</w:t>
            </w:r>
            <w:r w:rsidR="00DC2336">
              <w:t>不超过</w:t>
            </w:r>
            <w:r>
              <w:rPr>
                <w:rFonts w:hint="eastAsia"/>
              </w:rPr>
              <w:t>四</w:t>
            </w:r>
            <w:r w:rsidR="00DC2336">
              <w:t>个中文字符</w:t>
            </w:r>
          </w:p>
          <w:p w:rsidR="00FF2F96" w:rsidRDefault="00FF2F96" w:rsidP="003775A7">
            <w:pPr>
              <w:pStyle w:val="TableText"/>
            </w:pPr>
            <w:r>
              <w:rPr>
                <w:rFonts w:hint="eastAsia"/>
              </w:rPr>
              <w:t>菜名不超过</w:t>
            </w:r>
            <w:r>
              <w:t>五个字符</w:t>
            </w:r>
          </w:p>
          <w:p w:rsidR="00DC2336" w:rsidRPr="00606011" w:rsidRDefault="00DC2336" w:rsidP="003775A7">
            <w:pPr>
              <w:pStyle w:val="TableText"/>
            </w:pPr>
            <w:r>
              <w:rPr>
                <w:rFonts w:hint="eastAsia"/>
              </w:rPr>
              <w:t>价格</w:t>
            </w:r>
            <w:r>
              <w:t>格式为数字，例如</w:t>
            </w:r>
            <w:r>
              <w:rPr>
                <w:rFonts w:hint="eastAsia"/>
              </w:rPr>
              <w:t>18.80</w:t>
            </w:r>
            <w:r>
              <w:rPr>
                <w:rFonts w:hint="eastAsia"/>
              </w:rPr>
              <w:t>元</w:t>
            </w:r>
          </w:p>
        </w:tc>
      </w:tr>
    </w:tbl>
    <w:p w:rsidR="00915B45" w:rsidRDefault="00915B45" w:rsidP="00D3509D">
      <w:pPr>
        <w:rPr>
          <w:rFonts w:ascii="楷体" w:hAnsi="楷体" w:cstheme="majorBidi"/>
          <w:b/>
          <w:sz w:val="32"/>
          <w:szCs w:val="32"/>
        </w:rPr>
      </w:pPr>
    </w:p>
    <w:p w:rsidR="00A541A5" w:rsidRDefault="00A541A5">
      <w:pPr>
        <w:rPr>
          <w:rFonts w:ascii="楷体" w:hAnsi="楷体" w:cstheme="majorBidi"/>
          <w:b/>
          <w:sz w:val="32"/>
          <w:szCs w:val="32"/>
        </w:rPr>
      </w:pPr>
      <w:r>
        <w:rPr>
          <w:rFonts w:ascii="楷体" w:hAnsi="楷体" w:cstheme="majorBidi"/>
          <w:b/>
          <w:sz w:val="32"/>
          <w:szCs w:val="32"/>
        </w:rPr>
        <w:br w:type="page"/>
      </w:r>
    </w:p>
    <w:p w:rsidR="00915B45" w:rsidRPr="004F64EA" w:rsidRDefault="004F64EA" w:rsidP="00D942E0">
      <w:pPr>
        <w:pStyle w:val="Heading2"/>
        <w:rPr>
          <w:rFonts w:asciiTheme="majorEastAsia" w:hAnsiTheme="majorEastAsia"/>
        </w:rPr>
      </w:pPr>
      <w:bookmarkStart w:id="163" w:name="_Toc409272565"/>
      <w:r w:rsidRPr="00606011">
        <w:lastRenderedPageBreak/>
        <w:t>UC_00</w:t>
      </w:r>
      <w:r>
        <w:t>2_</w:t>
      </w:r>
      <w:r>
        <w:rPr>
          <w:rFonts w:hint="eastAsia"/>
        </w:rPr>
        <w:t>浏览历史订单</w:t>
      </w:r>
      <w:bookmarkEnd w:id="16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UC_0</w:t>
            </w:r>
            <w:r>
              <w:t>02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浏览历史</w:t>
            </w:r>
            <w:r w:rsidR="006D0817">
              <w:rPr>
                <w:rFonts w:hint="eastAsia"/>
              </w:rPr>
              <w:t>订单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68282C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UR_003-</w:t>
            </w:r>
            <w:r w:rsidRPr="00B54663">
              <w:rPr>
                <w:rFonts w:hint="eastAsia"/>
              </w:rPr>
              <w:t>浏览历史订单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68282C" w:rsidRPr="00606011" w:rsidRDefault="00915B45" w:rsidP="003775A7">
            <w:pPr>
              <w:pStyle w:val="TableText"/>
            </w:pPr>
            <w:r>
              <w:object w:dxaOrig="5595" w:dyaOrig="7320">
                <v:shape id="_x0000_i1029" type="#_x0000_t75" style="width:280.05pt;height:365.65pt" o:ole="">
                  <v:imagedata r:id="rId19" o:title=""/>
                </v:shape>
                <o:OLEObject Type="Embed" ProgID="PBrush" ShapeID="_x0000_i1029" DrawAspect="Content" ObjectID="_1488199161" r:id="rId20"/>
              </w:object>
            </w:r>
          </w:p>
        </w:tc>
      </w:tr>
      <w:tr w:rsidR="0068282C" w:rsidRPr="00606011" w:rsidTr="00DE2F0B">
        <w:trPr>
          <w:trHeight w:val="3923"/>
        </w:trPr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68282C" w:rsidRPr="00606011" w:rsidRDefault="00E957DF" w:rsidP="003775A7">
            <w:pPr>
              <w:pStyle w:val="TableText"/>
            </w:pPr>
            <w:r>
              <w:object w:dxaOrig="7230" w:dyaOrig="4350">
                <v:shape id="_x0000_i1030" type="#_x0000_t75" style="width:302.95pt;height:182.7pt" o:ole="">
                  <v:imagedata r:id="rId21" o:title=""/>
                </v:shape>
                <o:OLEObject Type="Embed" ProgID="Visio.Drawing.15" ShapeID="_x0000_i1030" DrawAspect="Content" ObjectID="_1488199162" r:id="rId22"/>
              </w:objec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用户想要查看历史订单的菜品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_001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BF34B5" w:rsidRDefault="0068282C" w:rsidP="005545EA">
            <w:pPr>
              <w:pStyle w:val="TableText"/>
              <w:numPr>
                <w:ilvl w:val="0"/>
                <w:numId w:val="47"/>
              </w:numPr>
            </w:pPr>
            <w:r w:rsidRPr="00606011">
              <w:rPr>
                <w:rFonts w:hint="eastAsia"/>
              </w:rPr>
              <w:t>用户</w:t>
            </w:r>
            <w:r w:rsidR="00BF34B5">
              <w:rPr>
                <w:rFonts w:hint="eastAsia"/>
              </w:rPr>
              <w:t>在菜单</w:t>
            </w:r>
            <w:r w:rsidR="00915B45">
              <w:rPr>
                <w:rFonts w:hint="eastAsia"/>
              </w:rPr>
              <w:t>首页</w:t>
            </w:r>
            <w:r w:rsidR="00915B45">
              <w:t>的</w:t>
            </w:r>
            <w:r w:rsidR="00915B45">
              <w:rPr>
                <w:rFonts w:hint="eastAsia"/>
              </w:rPr>
              <w:t>上方</w:t>
            </w:r>
            <w:r w:rsidR="00915B45">
              <w:t>的</w:t>
            </w:r>
            <w:r w:rsidR="00BF34B5">
              <w:t>会员</w:t>
            </w:r>
            <w:r w:rsidR="00915B45">
              <w:rPr>
                <w:rFonts w:hint="eastAsia"/>
              </w:rPr>
              <w:t>号</w:t>
            </w:r>
            <w:r w:rsidR="00BF34B5">
              <w:t>对应的</w:t>
            </w:r>
            <w:r w:rsidR="00BF34B5">
              <w:rPr>
                <w:rFonts w:hint="eastAsia"/>
              </w:rPr>
              <w:t>文本框内</w:t>
            </w:r>
            <w:r w:rsidR="00BF34B5">
              <w:t>输入会员号</w:t>
            </w:r>
          </w:p>
          <w:p w:rsidR="006D0817" w:rsidRDefault="00915B45" w:rsidP="005545EA">
            <w:pPr>
              <w:pStyle w:val="TableText"/>
              <w:numPr>
                <w:ilvl w:val="0"/>
                <w:numId w:val="47"/>
              </w:numPr>
            </w:pPr>
            <w:r>
              <w:t>点击</w:t>
            </w:r>
            <w:r>
              <w:rPr>
                <w:rFonts w:hint="eastAsia"/>
              </w:rPr>
              <w:t>历史</w:t>
            </w:r>
            <w:r>
              <w:t>订单</w:t>
            </w:r>
            <w:r w:rsidR="00BF34B5">
              <w:rPr>
                <w:rFonts w:hint="eastAsia"/>
              </w:rPr>
              <w:t>按钮</w:t>
            </w:r>
          </w:p>
          <w:p w:rsidR="00BF34B5" w:rsidRDefault="00BF34B5" w:rsidP="005545EA">
            <w:pPr>
              <w:pStyle w:val="TableText"/>
              <w:numPr>
                <w:ilvl w:val="0"/>
                <w:numId w:val="47"/>
              </w:numPr>
            </w:pPr>
            <w:r>
              <w:rPr>
                <w:rFonts w:hint="eastAsia"/>
              </w:rPr>
              <w:t>系统显示用户</w:t>
            </w:r>
            <w:r>
              <w:t>点菜</w:t>
            </w:r>
            <w:r>
              <w:rPr>
                <w:rFonts w:hint="eastAsia"/>
              </w:rPr>
              <w:t>历史订单</w:t>
            </w:r>
          </w:p>
          <w:p w:rsidR="009C1ED9" w:rsidRPr="009C1ED9" w:rsidRDefault="00BF34B5" w:rsidP="005545EA">
            <w:pPr>
              <w:pStyle w:val="TableText"/>
              <w:numPr>
                <w:ilvl w:val="0"/>
                <w:numId w:val="47"/>
              </w:numPr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 w:rsidR="006D0817" w:rsidRPr="00BF34B5">
              <w:rPr>
                <w:rFonts w:hint="eastAsia"/>
              </w:rPr>
              <w:t>从上往下滑动，查看订单内菜品信息</w:t>
            </w:r>
            <w:r w:rsidR="00EB32CB">
              <w:rPr>
                <w:rFonts w:hint="eastAsia"/>
              </w:rPr>
              <w:t>，历史订单</w:t>
            </w:r>
            <w:r w:rsidR="00EB32CB">
              <w:t>信息为只读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541A5" w:rsidRDefault="005545EA" w:rsidP="003775A7">
            <w:pPr>
              <w:pStyle w:val="TableText"/>
            </w:pPr>
            <w:r>
              <w:t>1.1</w:t>
            </w:r>
            <w:r w:rsidR="00A541A5">
              <w:rPr>
                <w:rFonts w:hint="eastAsia"/>
              </w:rPr>
              <w:t>会员号</w:t>
            </w:r>
            <w:r w:rsidR="00A541A5">
              <w:t>为空，点击历史订单按钮，系统提示错误信息</w:t>
            </w:r>
            <w:r w:rsidR="00A541A5">
              <w:t>Msg201</w:t>
            </w:r>
          </w:p>
          <w:p w:rsidR="00A541A5" w:rsidRPr="00400E11" w:rsidRDefault="005545EA" w:rsidP="003775A7">
            <w:pPr>
              <w:pStyle w:val="TableText"/>
            </w:pPr>
            <w:r>
              <w:t>1.2</w:t>
            </w:r>
            <w:r w:rsidR="0011090E">
              <w:rPr>
                <w:rFonts w:hint="eastAsia"/>
              </w:rPr>
              <w:t>会员</w:t>
            </w:r>
            <w:r w:rsidR="00402175">
              <w:rPr>
                <w:rFonts w:hint="eastAsia"/>
              </w:rPr>
              <w:t>信息</w:t>
            </w:r>
            <w:r w:rsidR="00402175">
              <w:t>不存在，</w:t>
            </w:r>
            <w:r w:rsidR="00402175">
              <w:rPr>
                <w:rFonts w:hint="eastAsia"/>
              </w:rPr>
              <w:t>系统</w:t>
            </w:r>
            <w:r w:rsidR="00402175">
              <w:t>显示</w:t>
            </w:r>
            <w:r w:rsidR="0011090E">
              <w:rPr>
                <w:rFonts w:hint="eastAsia"/>
              </w:rPr>
              <w:t>错误</w:t>
            </w:r>
            <w:r w:rsidR="00402175">
              <w:t>提示信息</w:t>
            </w:r>
            <w:r w:rsidR="0011090E">
              <w:rPr>
                <w:rFonts w:hint="eastAsia"/>
              </w:rPr>
              <w:t>，</w:t>
            </w:r>
            <w:r w:rsidR="00402175">
              <w:rPr>
                <w:rFonts w:hint="eastAsia"/>
              </w:rPr>
              <w:t>用户</w:t>
            </w:r>
            <w:r w:rsidR="0011090E">
              <w:rPr>
                <w:rFonts w:hint="eastAsia"/>
              </w:rPr>
              <w:t>点击</w:t>
            </w:r>
            <w:r w:rsidR="00402175">
              <w:rPr>
                <w:rFonts w:hint="eastAsia"/>
              </w:rPr>
              <w:t>返回</w:t>
            </w:r>
            <w:r w:rsidR="00402175">
              <w:t>按钮</w:t>
            </w:r>
            <w:r w:rsidR="0011090E">
              <w:rPr>
                <w:rFonts w:hint="eastAsia"/>
              </w:rPr>
              <w:t>返回</w:t>
            </w:r>
            <w:r w:rsidR="00402175">
              <w:rPr>
                <w:rFonts w:hint="eastAsia"/>
              </w:rPr>
              <w:t>菜单</w:t>
            </w:r>
            <w:r w:rsidR="00402175">
              <w:t>首页</w:t>
            </w:r>
          </w:p>
          <w:p w:rsidR="0068282C" w:rsidRPr="00B601DA" w:rsidRDefault="00A541A5" w:rsidP="003775A7">
            <w:pPr>
              <w:pStyle w:val="TableText"/>
            </w:pPr>
            <w:r>
              <w:t>3</w:t>
            </w:r>
            <w:r w:rsidR="0068282C">
              <w:t>.</w:t>
            </w:r>
            <w:r w:rsidR="00345F4C">
              <w:t>2</w:t>
            </w:r>
            <w:r w:rsidR="0011090E">
              <w:rPr>
                <w:rFonts w:hint="eastAsia"/>
              </w:rPr>
              <w:t xml:space="preserve"> </w:t>
            </w:r>
            <w:r w:rsidR="0011090E">
              <w:rPr>
                <w:rFonts w:hint="eastAsia"/>
              </w:rPr>
              <w:t>会员</w:t>
            </w:r>
            <w:r w:rsidR="0011090E">
              <w:t>历史记录为空</w:t>
            </w:r>
            <w:r w:rsidR="0011090E">
              <w:rPr>
                <w:rFonts w:hint="eastAsia"/>
              </w:rPr>
              <w:t>，用户</w:t>
            </w:r>
            <w:r w:rsidR="0011090E">
              <w:t>点击返回</w:t>
            </w:r>
            <w:r w:rsidR="00402175">
              <w:rPr>
                <w:rFonts w:hint="eastAsia"/>
              </w:rPr>
              <w:t>按钮</w:t>
            </w:r>
            <w:r w:rsidR="00402175">
              <w:t>回</w:t>
            </w:r>
            <w:r w:rsidR="00402175">
              <w:rPr>
                <w:rFonts w:hint="eastAsia"/>
              </w:rPr>
              <w:t>到</w:t>
            </w:r>
            <w:r w:rsidR="00402175">
              <w:t>菜单</w:t>
            </w:r>
            <w:r w:rsidR="00402175">
              <w:rPr>
                <w:rFonts w:hint="eastAsia"/>
              </w:rPr>
              <w:t>首页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68282C" w:rsidRDefault="006D0817" w:rsidP="003775A7">
            <w:pPr>
              <w:pStyle w:val="TableText"/>
            </w:pPr>
            <w:r>
              <w:rPr>
                <w:rFonts w:hint="eastAsia"/>
              </w:rPr>
              <w:t>会员用户</w:t>
            </w:r>
            <w:r w:rsidR="00C93864">
              <w:rPr>
                <w:rFonts w:hint="eastAsia"/>
              </w:rPr>
              <w:t>不存在</w:t>
            </w:r>
            <w:r w:rsidR="00C93864">
              <w:t>，在</w:t>
            </w:r>
            <w:r w:rsidR="00C93864">
              <w:rPr>
                <w:rFonts w:hint="eastAsia"/>
              </w:rPr>
              <w:t>历史</w:t>
            </w:r>
            <w:r w:rsidR="00C93864">
              <w:t>订单</w:t>
            </w:r>
            <w:r>
              <w:rPr>
                <w:rFonts w:hint="eastAsia"/>
              </w:rPr>
              <w:t>页面</w:t>
            </w:r>
            <w:r>
              <w:t>输入</w:t>
            </w:r>
            <w:r>
              <w:rPr>
                <w:rFonts w:hint="eastAsia"/>
              </w:rPr>
              <w:t>手机号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信息为</w:t>
            </w:r>
            <w:r w:rsidR="00A541A5">
              <w:t>Msg202</w:t>
            </w:r>
          </w:p>
          <w:p w:rsidR="006D0817" w:rsidRDefault="006D0817" w:rsidP="003775A7">
            <w:pPr>
              <w:pStyle w:val="TableText"/>
            </w:pPr>
            <w:r>
              <w:rPr>
                <w:rFonts w:hint="eastAsia"/>
              </w:rPr>
              <w:t>会员号格式不对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</w:t>
            </w:r>
            <w:r>
              <w:rPr>
                <w:rFonts w:hint="eastAsia"/>
              </w:rPr>
              <w:t>为</w:t>
            </w:r>
            <w:r>
              <w:t>M</w:t>
            </w:r>
            <w:r w:rsidR="00A541A5">
              <w:t>sg203</w:t>
            </w:r>
          </w:p>
          <w:p w:rsidR="006D0817" w:rsidRPr="006D0817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用户的历史</w:t>
            </w:r>
            <w:r>
              <w:rPr>
                <w:rFonts w:hint="eastAsia"/>
              </w:rPr>
              <w:t>订餐记录</w:t>
            </w:r>
            <w:r>
              <w:t>为空，提示信息为</w:t>
            </w:r>
            <w:r w:rsidR="00A541A5">
              <w:t>Msg204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68282C" w:rsidRPr="00606011" w:rsidRDefault="00345F4C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EB32CB" w:rsidRPr="00606011" w:rsidRDefault="009C1ED9" w:rsidP="003775A7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历史</w:t>
            </w:r>
            <w:r w:rsidR="00215B22">
              <w:t>订单</w:t>
            </w:r>
            <w:r>
              <w:t>按照</w:t>
            </w:r>
            <w:r w:rsidR="00215B22">
              <w:rPr>
                <w:rFonts w:hint="eastAsia"/>
              </w:rPr>
              <w:t>订单</w:t>
            </w:r>
            <w:r>
              <w:rPr>
                <w:rFonts w:hint="eastAsia"/>
              </w:rPr>
              <w:t>日期降序排列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DE2F0B" w:rsidRPr="00DE2F0B" w:rsidRDefault="00DE2F0B" w:rsidP="003775A7">
            <w:pPr>
              <w:pStyle w:val="TableText"/>
            </w:pPr>
            <w:r w:rsidRPr="00DE2F0B">
              <w:rPr>
                <w:rFonts w:hint="eastAsia"/>
              </w:rPr>
              <w:t>会员号为</w:t>
            </w:r>
            <w:r w:rsidRPr="00DE2F0B">
              <w:rPr>
                <w:rFonts w:hint="eastAsia"/>
              </w:rPr>
              <w:t>11</w:t>
            </w:r>
            <w:r w:rsidRPr="00DE2F0B">
              <w:rPr>
                <w:rFonts w:hint="eastAsia"/>
              </w:rPr>
              <w:t>位</w:t>
            </w:r>
            <w:r w:rsidRPr="00DE2F0B">
              <w:t>手机号</w:t>
            </w:r>
          </w:p>
          <w:p w:rsidR="0068282C" w:rsidRDefault="006D0817" w:rsidP="003775A7">
            <w:pPr>
              <w:pStyle w:val="TableText"/>
            </w:pPr>
            <w:r w:rsidRPr="00DE2F0B">
              <w:rPr>
                <w:rFonts w:hint="eastAsia"/>
              </w:rPr>
              <w:t>历史</w:t>
            </w:r>
            <w:r w:rsidRPr="00DE2F0B">
              <w:t>订单信息</w:t>
            </w:r>
            <w:r w:rsidRPr="00DE2F0B">
              <w:rPr>
                <w:rFonts w:hint="eastAsia"/>
              </w:rPr>
              <w:t>包括</w:t>
            </w:r>
            <w:r w:rsidRPr="00DE2F0B">
              <w:t>：</w:t>
            </w:r>
            <w:r w:rsidR="00DC2336">
              <w:rPr>
                <w:rFonts w:hint="eastAsia"/>
              </w:rPr>
              <w:t>订单时间</w:t>
            </w:r>
            <w:r w:rsidRPr="00DE2F0B">
              <w:t>，菜品名，</w:t>
            </w:r>
            <w:r w:rsidRPr="00DE2F0B">
              <w:rPr>
                <w:rFonts w:hint="eastAsia"/>
              </w:rPr>
              <w:t>数量</w:t>
            </w:r>
            <w:r w:rsidRPr="00DE2F0B">
              <w:t>，金额，</w:t>
            </w:r>
            <w:r w:rsidRPr="00DE2F0B">
              <w:rPr>
                <w:rFonts w:hint="eastAsia"/>
              </w:rPr>
              <w:t>状态</w:t>
            </w:r>
            <w:r w:rsidR="00402175">
              <w:rPr>
                <w:rFonts w:hint="eastAsia"/>
              </w:rPr>
              <w:t>（</w:t>
            </w:r>
            <w:r w:rsidR="00A87EF2">
              <w:rPr>
                <w:rFonts w:hint="eastAsia"/>
              </w:rPr>
              <w:t>在售，</w:t>
            </w:r>
            <w:r w:rsidR="00402175">
              <w:t>下架）</w:t>
            </w:r>
          </w:p>
          <w:p w:rsidR="009C1ED9" w:rsidRPr="00DE2F0B" w:rsidRDefault="009C1ED9" w:rsidP="003775A7">
            <w:pPr>
              <w:pStyle w:val="TableText"/>
            </w:pPr>
            <w:r>
              <w:rPr>
                <w:rFonts w:hint="eastAsia"/>
              </w:rPr>
              <w:t>图片</w:t>
            </w:r>
            <w:r>
              <w:t>大小</w:t>
            </w:r>
            <w:r>
              <w:rPr>
                <w:rFonts w:hint="eastAsia"/>
              </w:rPr>
              <w:t>32</w:t>
            </w:r>
            <w:r>
              <w:t>*32</w:t>
            </w:r>
          </w:p>
        </w:tc>
      </w:tr>
    </w:tbl>
    <w:p w:rsidR="00915B45" w:rsidRDefault="00915B45" w:rsidP="003775A7">
      <w:pPr>
        <w:pStyle w:val="TableText"/>
      </w:pPr>
    </w:p>
    <w:p w:rsidR="00915B45" w:rsidRDefault="00915B45" w:rsidP="003775A7">
      <w:pPr>
        <w:pStyle w:val="TableText"/>
      </w:pPr>
      <w:r>
        <w:br w:type="page"/>
      </w:r>
    </w:p>
    <w:p w:rsidR="0068282C" w:rsidRPr="004F64EA" w:rsidRDefault="004F64EA" w:rsidP="00D942E0">
      <w:pPr>
        <w:pStyle w:val="Heading2"/>
        <w:rPr>
          <w:rFonts w:asciiTheme="majorEastAsia" w:hAnsiTheme="majorEastAsia"/>
        </w:rPr>
      </w:pPr>
      <w:bookmarkStart w:id="164" w:name="_Toc409272566"/>
      <w:r w:rsidRPr="00606011">
        <w:lastRenderedPageBreak/>
        <w:t>UC_00</w:t>
      </w:r>
      <w:r>
        <w:t>3_</w:t>
      </w:r>
      <w:r>
        <w:rPr>
          <w:rFonts w:hint="eastAsia"/>
        </w:rPr>
        <w:t>点菜</w:t>
      </w:r>
      <w:bookmarkEnd w:id="1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03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点菜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UR_002-</w:t>
            </w:r>
            <w:r w:rsidRPr="00B54663">
              <w:rPr>
                <w:rFonts w:hint="eastAsia"/>
              </w:rPr>
              <w:t>点菜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E57935">
              <w:rPr>
                <w:rFonts w:hint="eastAsia"/>
              </w:rPr>
              <w:t xml:space="preserve"> USR_02 </w:t>
            </w:r>
            <w:r w:rsidR="00E57935">
              <w:rPr>
                <w:rFonts w:hint="eastAsia"/>
              </w:rPr>
              <w:t>服务员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350FB2" w:rsidRPr="00606011" w:rsidRDefault="000C08A0" w:rsidP="003775A7">
            <w:pPr>
              <w:pStyle w:val="TableText"/>
            </w:pPr>
            <w:r>
              <w:object w:dxaOrig="5851" w:dyaOrig="7426">
                <v:shape id="_x0000_i1031" type="#_x0000_t75" style="width:292.55pt;height:372.05pt" o:ole="">
                  <v:imagedata r:id="rId23" o:title=""/>
                </v:shape>
                <o:OLEObject Type="Embed" ProgID="PBrush" ShapeID="_x0000_i1031" DrawAspect="Content" ObjectID="_1488199163" r:id="rId24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2" type="#_x0000_t75" style="width:302.95pt;height:182.7pt" o:ole="">
                  <v:imagedata r:id="rId25" o:title=""/>
                </v:shape>
                <o:OLEObject Type="Embed" ProgID="Visio.Drawing.15" ShapeID="_x0000_i1032" DrawAspect="Content" ObjectID="_1488199164" r:id="rId26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顾客看到</w:t>
            </w:r>
            <w:r>
              <w:t>满意的</w:t>
            </w:r>
            <w:r>
              <w:rPr>
                <w:rFonts w:hint="eastAsia"/>
              </w:rPr>
              <w:t>菜品</w:t>
            </w:r>
            <w:r w:rsidR="00E57935">
              <w:rPr>
                <w:rFonts w:hint="eastAsia"/>
              </w:rPr>
              <w:t>，</w:t>
            </w:r>
            <w:r w:rsidR="00E57935">
              <w:t>或者服务员得到用户</w:t>
            </w:r>
            <w:r w:rsidR="00E57935">
              <w:rPr>
                <w:rFonts w:hint="eastAsia"/>
              </w:rPr>
              <w:t>想要的菜品</w:t>
            </w:r>
            <w:r w:rsidR="00E57935">
              <w:t>信息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C_001,UC_002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_004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0D40FE" w:rsidRDefault="00350FB2" w:rsidP="0058130E">
            <w:pPr>
              <w:pStyle w:val="TableText"/>
              <w:numPr>
                <w:ilvl w:val="0"/>
                <w:numId w:val="46"/>
              </w:numPr>
            </w:pPr>
            <w:r w:rsidRPr="00E57935">
              <w:rPr>
                <w:rFonts w:hint="eastAsia"/>
              </w:rPr>
              <w:t>用户</w:t>
            </w:r>
            <w:r w:rsidR="00B601DA" w:rsidRPr="00E57935">
              <w:rPr>
                <w:rFonts w:hint="eastAsia"/>
              </w:rPr>
              <w:t>单击</w:t>
            </w:r>
            <w:r w:rsidRPr="00E57935">
              <w:t>菜品</w:t>
            </w:r>
            <w:r w:rsidR="00A87EF2">
              <w:rPr>
                <w:rFonts w:hint="eastAsia"/>
              </w:rPr>
              <w:t>图片</w:t>
            </w:r>
            <w:r w:rsidR="00B601DA" w:rsidRPr="00E57935">
              <w:rPr>
                <w:rFonts w:hint="eastAsia"/>
              </w:rPr>
              <w:t>，菜品</w:t>
            </w:r>
            <w:r w:rsidR="00B601DA" w:rsidRPr="00E57935">
              <w:t>加入</w:t>
            </w:r>
            <w:r w:rsidR="00CE030F" w:rsidRPr="00E57935">
              <w:rPr>
                <w:rFonts w:hint="eastAsia"/>
              </w:rPr>
              <w:t>页面</w:t>
            </w:r>
            <w:r w:rsidR="00FF2F96">
              <w:rPr>
                <w:rFonts w:hint="eastAsia"/>
              </w:rPr>
              <w:t>右上角</w:t>
            </w:r>
            <w:r w:rsidR="00CE030F" w:rsidRPr="00E57935">
              <w:t>方的</w:t>
            </w:r>
            <w:r w:rsidR="00FF2F96">
              <w:rPr>
                <w:rFonts w:hint="eastAsia"/>
              </w:rPr>
              <w:t>订单</w:t>
            </w:r>
            <w:r w:rsidRPr="00E57935">
              <w:t>图标</w:t>
            </w:r>
          </w:p>
          <w:p w:rsidR="008E3559" w:rsidRDefault="008E3559" w:rsidP="0058130E">
            <w:pPr>
              <w:pStyle w:val="TableText"/>
              <w:numPr>
                <w:ilvl w:val="0"/>
                <w:numId w:val="46"/>
              </w:numPr>
            </w:pPr>
            <w:r>
              <w:rPr>
                <w:rFonts w:hint="eastAsia"/>
              </w:rPr>
              <w:t>用户</w:t>
            </w:r>
            <w:r>
              <w:t>点击页面</w:t>
            </w:r>
            <w:r w:rsidR="00FF2F96">
              <w:rPr>
                <w:rFonts w:hint="eastAsia"/>
              </w:rPr>
              <w:t>右上角的</w:t>
            </w:r>
            <w:r w:rsidR="00FF2F96">
              <w:t>订单</w:t>
            </w:r>
            <w:r>
              <w:t>图标，</w:t>
            </w:r>
            <w:r>
              <w:rPr>
                <w:rFonts w:hint="eastAsia"/>
              </w:rPr>
              <w:t>进入</w:t>
            </w:r>
            <w:r>
              <w:t>订单详情</w:t>
            </w:r>
            <w:r>
              <w:rPr>
                <w:rFonts w:hint="eastAsia"/>
              </w:rPr>
              <w:t>页面</w:t>
            </w:r>
          </w:p>
          <w:p w:rsidR="008E3559" w:rsidRDefault="008E3559" w:rsidP="0058130E">
            <w:pPr>
              <w:pStyle w:val="TableText"/>
              <w:numPr>
                <w:ilvl w:val="0"/>
                <w:numId w:val="46"/>
              </w:numPr>
            </w:pPr>
            <w:r>
              <w:rPr>
                <w:rFonts w:hint="eastAsia"/>
              </w:rPr>
              <w:t>用户上下</w:t>
            </w:r>
            <w:r>
              <w:t>滑动</w:t>
            </w:r>
            <w:r>
              <w:rPr>
                <w:rFonts w:hint="eastAsia"/>
              </w:rPr>
              <w:t>查看</w:t>
            </w:r>
            <w:r>
              <w:t>订单详情</w:t>
            </w:r>
          </w:p>
          <w:p w:rsidR="008E3559" w:rsidRPr="008E3559" w:rsidRDefault="008E3559" w:rsidP="0058130E">
            <w:pPr>
              <w:pStyle w:val="TableText"/>
              <w:numPr>
                <w:ilvl w:val="0"/>
                <w:numId w:val="46"/>
              </w:numPr>
            </w:pPr>
            <w:r>
              <w:rPr>
                <w:rFonts w:hint="eastAsia"/>
              </w:rPr>
              <w:t>用户</w:t>
            </w:r>
            <w:r>
              <w:t>点击</w:t>
            </w:r>
            <w:r w:rsidR="00DC2336">
              <w:rPr>
                <w:rFonts w:hint="eastAsia"/>
              </w:rPr>
              <w:t>下单</w:t>
            </w:r>
            <w:r>
              <w:rPr>
                <w:rFonts w:hint="eastAsia"/>
              </w:rPr>
              <w:t>按钮</w:t>
            </w:r>
            <w:r w:rsidR="00FF2F96">
              <w:rPr>
                <w:rFonts w:hint="eastAsia"/>
              </w:rPr>
              <w:t>进入</w:t>
            </w:r>
            <w:r w:rsidR="00FF2F96">
              <w:t>确认</w:t>
            </w:r>
            <w:r w:rsidR="00FF2F96">
              <w:rPr>
                <w:rFonts w:hint="eastAsia"/>
              </w:rPr>
              <w:t>订单</w:t>
            </w:r>
            <w:r w:rsidR="00FF2F96">
              <w:t>页面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876EB2" w:rsidRDefault="00215B22" w:rsidP="00215B22">
            <w:pPr>
              <w:pStyle w:val="TableText"/>
            </w:pPr>
            <w:r>
              <w:rPr>
                <w:rFonts w:hint="eastAsia"/>
              </w:rPr>
              <w:t>1.</w:t>
            </w:r>
            <w:r>
              <w:t>1</w:t>
            </w:r>
            <w:r w:rsidR="00876EB2">
              <w:rPr>
                <w:rFonts w:hint="eastAsia"/>
              </w:rPr>
              <w:t>用户</w:t>
            </w:r>
            <w:r w:rsidR="00876EB2" w:rsidRPr="00876EB2">
              <w:rPr>
                <w:rFonts w:hint="eastAsia"/>
              </w:rPr>
              <w:t>输入手机号，查出历史订单列表</w:t>
            </w:r>
            <w:r>
              <w:rPr>
                <w:rFonts w:hint="eastAsia"/>
              </w:rPr>
              <w:t>，点击订单列表，进入该用户</w:t>
            </w:r>
            <w:r>
              <w:t>的历史</w:t>
            </w:r>
            <w:r w:rsidR="00876EB2">
              <w:rPr>
                <w:rFonts w:hint="eastAsia"/>
              </w:rPr>
              <w:t>订单的详情，用户</w:t>
            </w:r>
            <w:r w:rsidR="00876EB2">
              <w:t>点击</w:t>
            </w:r>
            <w:r w:rsidR="00876EB2">
              <w:rPr>
                <w:rFonts w:hint="eastAsia"/>
              </w:rPr>
              <w:t>订单里面的菜品列表里面的菜品，这个菜品被加到购物车</w:t>
            </w:r>
          </w:p>
          <w:p w:rsidR="00215B22" w:rsidRDefault="00215B22" w:rsidP="00215B22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2</w:t>
            </w:r>
          </w:p>
          <w:p w:rsidR="009A43D9" w:rsidRDefault="00D300E8" w:rsidP="003775A7">
            <w:pPr>
              <w:pStyle w:val="TableText"/>
            </w:pPr>
            <w:r>
              <w:rPr>
                <w:rFonts w:hint="eastAsia"/>
              </w:rPr>
              <w:t>3.</w:t>
            </w:r>
            <w:r>
              <w:t>1</w:t>
            </w:r>
            <w:r w:rsidR="009A43D9" w:rsidRPr="00B86B60">
              <w:rPr>
                <w:rFonts w:hint="eastAsia"/>
              </w:rPr>
              <w:t>用户</w:t>
            </w:r>
            <w:r w:rsidR="009A43D9" w:rsidRPr="00B86B60">
              <w:t>查看完订单详情后，</w:t>
            </w:r>
            <w:r w:rsidR="009A43D9" w:rsidRPr="00B86B60">
              <w:rPr>
                <w:rFonts w:hint="eastAsia"/>
              </w:rPr>
              <w:t>需要</w:t>
            </w:r>
            <w:r w:rsidR="008E3559" w:rsidRPr="00B86B60">
              <w:rPr>
                <w:rFonts w:hint="eastAsia"/>
              </w:rPr>
              <w:t>更新</w:t>
            </w:r>
            <w:r w:rsidR="009A43D9" w:rsidRPr="00B86B60">
              <w:rPr>
                <w:rFonts w:hint="eastAsia"/>
              </w:rPr>
              <w:t>选定</w:t>
            </w:r>
            <w:r w:rsidR="009A43D9" w:rsidRPr="00B86B60">
              <w:t>菜品的菜品数量，使</w:t>
            </w:r>
            <w:r w:rsidR="009A43D9" w:rsidRPr="00B86B60">
              <w:rPr>
                <w:rFonts w:hint="eastAsia"/>
              </w:rPr>
              <w:t>用</w:t>
            </w:r>
            <w:r w:rsidR="009A43D9" w:rsidRPr="00B86B60">
              <w:t>菜品数量对应的</w:t>
            </w:r>
            <w:r w:rsidR="009A43D9" w:rsidRPr="00B86B60">
              <w:t>‘+’</w:t>
            </w:r>
            <w:r w:rsidR="008E3559" w:rsidRPr="00B86B60">
              <w:t xml:space="preserve"> ‘–’</w:t>
            </w:r>
            <w:r w:rsidR="009A43D9" w:rsidRPr="00B86B60">
              <w:rPr>
                <w:rFonts w:hint="eastAsia"/>
              </w:rPr>
              <w:t>完成更新</w:t>
            </w:r>
          </w:p>
          <w:p w:rsidR="00261DF3" w:rsidRPr="00261DF3" w:rsidRDefault="00261DF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  <w:bookmarkStart w:id="165" w:name="_GoBack"/>
            <w:bookmarkEnd w:id="165"/>
          </w:p>
          <w:p w:rsidR="00915B45" w:rsidRDefault="00D300E8" w:rsidP="003775A7">
            <w:pPr>
              <w:pStyle w:val="TableText"/>
            </w:pPr>
            <w:r>
              <w:rPr>
                <w:rFonts w:hint="eastAsia"/>
              </w:rPr>
              <w:t>3.</w:t>
            </w:r>
            <w:r>
              <w:t>2</w:t>
            </w:r>
            <w:r w:rsidR="00915B45">
              <w:rPr>
                <w:rFonts w:hint="eastAsia"/>
              </w:rPr>
              <w:t>用户</w:t>
            </w:r>
            <w:r w:rsidR="00915B45">
              <w:t>选择</w:t>
            </w:r>
            <w:r w:rsidR="00915B45">
              <w:rPr>
                <w:rFonts w:hint="eastAsia"/>
              </w:rPr>
              <w:t>删除</w:t>
            </w:r>
            <w:r w:rsidR="00915B45">
              <w:t>所有</w:t>
            </w:r>
            <w:r w:rsidR="00915B45">
              <w:rPr>
                <w:rFonts w:hint="eastAsia"/>
              </w:rPr>
              <w:t>按钮，</w:t>
            </w:r>
            <w:r w:rsidR="00915B45">
              <w:t>系统</w:t>
            </w:r>
            <w:r w:rsidR="00915B45">
              <w:rPr>
                <w:rFonts w:hint="eastAsia"/>
              </w:rPr>
              <w:t>返回菜单</w:t>
            </w:r>
            <w:r w:rsidR="00915B45">
              <w:t>首页</w:t>
            </w:r>
          </w:p>
          <w:p w:rsidR="00DC2336" w:rsidRDefault="00D300E8" w:rsidP="003775A7">
            <w:pPr>
              <w:pStyle w:val="TableText"/>
            </w:pPr>
            <w:r>
              <w:t>2.1</w:t>
            </w:r>
            <w:r w:rsidR="00DC2336">
              <w:rPr>
                <w:rFonts w:hint="eastAsia"/>
              </w:rPr>
              <w:t>如果</w:t>
            </w:r>
            <w:r w:rsidR="00DC2336">
              <w:t>用户订单信息为空，点击下单，系统提示</w:t>
            </w:r>
            <w:r w:rsidR="00DC2336">
              <w:t>Msg301</w:t>
            </w:r>
          </w:p>
          <w:p w:rsidR="00DC2336" w:rsidRPr="00DC2336" w:rsidRDefault="00DC2336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1</w:t>
            </w:r>
          </w:p>
          <w:p w:rsidR="00A21AA6" w:rsidRPr="00606011" w:rsidRDefault="00A21AA6" w:rsidP="003775A7">
            <w:pPr>
              <w:pStyle w:val="TableText"/>
            </w:pP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C3345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350FB2" w:rsidRPr="00C93864" w:rsidRDefault="00C93864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350FB2" w:rsidRPr="00350FB2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87EF2" w:rsidRPr="00261DF3" w:rsidRDefault="004C3345" w:rsidP="003775A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数量</w:t>
            </w:r>
            <w:r>
              <w:rPr>
                <w:rFonts w:hint="eastAsia"/>
              </w:rPr>
              <w:t>可以</w:t>
            </w:r>
            <w:r>
              <w:t>为</w:t>
            </w:r>
            <w:r>
              <w:rPr>
                <w:rFonts w:hint="eastAsia"/>
              </w:rPr>
              <w:t>0</w:t>
            </w:r>
            <w:r w:rsidR="000D40FE">
              <w:rPr>
                <w:rFonts w:hint="eastAsia"/>
              </w:rPr>
              <w:t>，</w:t>
            </w:r>
            <w:r w:rsidR="000D40FE">
              <w:t>表示此菜品从</w:t>
            </w:r>
            <w:r w:rsidR="000D40FE">
              <w:rPr>
                <w:rFonts w:hint="eastAsia"/>
              </w:rPr>
              <w:t>该</w:t>
            </w:r>
            <w:r w:rsidR="000D40FE">
              <w:t>订单中删除</w:t>
            </w:r>
          </w:p>
        </w:tc>
      </w:tr>
    </w:tbl>
    <w:p w:rsidR="00DA6A18" w:rsidRDefault="00DA6A18" w:rsidP="003775A7">
      <w:pPr>
        <w:pStyle w:val="TableText"/>
      </w:pPr>
    </w:p>
    <w:p w:rsidR="00DA6A18" w:rsidRDefault="00DA6A18" w:rsidP="003775A7">
      <w:pPr>
        <w:pStyle w:val="TableText"/>
      </w:pPr>
      <w:r>
        <w:br w:type="page"/>
      </w:r>
    </w:p>
    <w:p w:rsidR="000D68A3" w:rsidRPr="004F64EA" w:rsidRDefault="004F64EA" w:rsidP="00D942E0">
      <w:pPr>
        <w:pStyle w:val="Heading2"/>
        <w:rPr>
          <w:rFonts w:asciiTheme="majorEastAsia" w:hAnsiTheme="majorEastAsia"/>
        </w:rPr>
      </w:pPr>
      <w:bookmarkStart w:id="166" w:name="_Toc409272567"/>
      <w:r w:rsidRPr="00606011">
        <w:lastRenderedPageBreak/>
        <w:t>UC_00</w:t>
      </w:r>
      <w:r>
        <w:t>4_</w:t>
      </w:r>
      <w:r>
        <w:rPr>
          <w:rFonts w:hint="eastAsia"/>
        </w:rPr>
        <w:t>下定单</w:t>
      </w:r>
      <w:bookmarkEnd w:id="1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04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下定单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UR_004-</w:t>
            </w:r>
            <w:r w:rsidRPr="00B54663">
              <w:rPr>
                <w:rFonts w:hint="eastAsia"/>
              </w:rPr>
              <w:t>下订单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350FB2" w:rsidRPr="00606011" w:rsidRDefault="00030F85" w:rsidP="003775A7">
            <w:pPr>
              <w:pStyle w:val="TableText"/>
            </w:pPr>
            <w:r>
              <w:object w:dxaOrig="5730" w:dyaOrig="7320">
                <v:shape id="_x0000_i1033" type="#_x0000_t75" style="width:286.5pt;height:366pt" o:ole="">
                  <v:imagedata r:id="rId27" o:title=""/>
                </v:shape>
                <o:OLEObject Type="Embed" ProgID="PBrush" ShapeID="_x0000_i1033" DrawAspect="Content" ObjectID="_1488199165" r:id="rId28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4" type="#_x0000_t75" style="width:302.95pt;height:182.9pt" o:ole="">
                  <v:imagedata r:id="rId29" o:title=""/>
                </v:shape>
                <o:OLEObject Type="Embed" ProgID="Visio.Drawing.15" ShapeID="_x0000_i1034" DrawAspect="Content" ObjectID="_1488199166" r:id="rId30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顾客确定订单</w:t>
            </w:r>
            <w:r>
              <w:t>详情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8E3559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生成</w:t>
            </w:r>
            <w:r>
              <w:t>账单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用户点击</w:t>
            </w:r>
            <w:r>
              <w:t>订单详情页面的下单按钮</w:t>
            </w:r>
            <w:r>
              <w:rPr>
                <w:rFonts w:hint="eastAsia"/>
              </w:rPr>
              <w:t>，</w:t>
            </w:r>
            <w:r>
              <w:t>系统显示</w:t>
            </w:r>
            <w:r w:rsidR="00FF2F96">
              <w:rPr>
                <w:rFonts w:hint="eastAsia"/>
              </w:rPr>
              <w:t>确认</w:t>
            </w:r>
            <w:r>
              <w:t>订单信息页面</w:t>
            </w:r>
          </w:p>
          <w:p w:rsidR="00F84D2B" w:rsidRDefault="008E3559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点击订单附加信息</w:t>
            </w:r>
            <w:r>
              <w:rPr>
                <w:rFonts w:hint="eastAsia"/>
              </w:rPr>
              <w:t>中</w:t>
            </w:r>
            <w:r w:rsidR="00455A49">
              <w:t>桌号</w:t>
            </w:r>
            <w:r w:rsidR="00455A49">
              <w:rPr>
                <w:rFonts w:hint="eastAsia"/>
              </w:rPr>
              <w:t>对应</w:t>
            </w:r>
            <w:r w:rsidR="00455A49">
              <w:t>的</w:t>
            </w:r>
            <w:r w:rsidR="00FF2F96">
              <w:rPr>
                <w:rFonts w:hint="eastAsia"/>
              </w:rPr>
              <w:t>文本框内</w:t>
            </w:r>
            <w:r w:rsidR="00FF2F96">
              <w:t>输入</w:t>
            </w:r>
            <w:r w:rsidR="00F84D2B">
              <w:t>桌号</w:t>
            </w:r>
          </w:p>
          <w:p w:rsidR="00F84D2B" w:rsidRDefault="008E3559" w:rsidP="003775A7">
            <w:pPr>
              <w:pStyle w:val="TableText"/>
            </w:pPr>
            <w:r>
              <w:rPr>
                <w:rFonts w:hint="eastAsia"/>
              </w:rPr>
              <w:t>用户点击</w:t>
            </w:r>
            <w:r w:rsidR="00A056A8">
              <w:rPr>
                <w:rFonts w:hint="eastAsia"/>
              </w:rPr>
              <w:t>输入</w:t>
            </w:r>
            <w:r w:rsidR="00A056A8">
              <w:t>员工号对应的</w:t>
            </w:r>
            <w:r>
              <w:t>的照相机图标进行</w:t>
            </w:r>
            <w:r w:rsidR="00455A49">
              <w:t>的</w:t>
            </w:r>
            <w:r w:rsidR="0094304B">
              <w:rPr>
                <w:rFonts w:hint="eastAsia"/>
              </w:rPr>
              <w:t>员工号</w:t>
            </w:r>
            <w:r w:rsidR="00455A49">
              <w:rPr>
                <w:rFonts w:hint="eastAsia"/>
              </w:rPr>
              <w:t>对应的</w:t>
            </w:r>
            <w:r w:rsidR="0094304B">
              <w:rPr>
                <w:rFonts w:hint="eastAsia"/>
              </w:rPr>
              <w:t>二维码</w:t>
            </w:r>
            <w:r w:rsidR="00A056A8">
              <w:rPr>
                <w:rFonts w:hint="eastAsia"/>
              </w:rPr>
              <w:t>扫描</w:t>
            </w:r>
            <w:r w:rsidR="00455A49">
              <w:rPr>
                <w:rFonts w:hint="eastAsia"/>
              </w:rPr>
              <w:t>到订单</w:t>
            </w:r>
          </w:p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</w:t>
            </w:r>
            <w:r>
              <w:t>户</w:t>
            </w:r>
            <w:r w:rsidR="00455A49">
              <w:rPr>
                <w:rFonts w:hint="eastAsia"/>
              </w:rPr>
              <w:t>在</w:t>
            </w:r>
            <w:r w:rsidR="00455A49">
              <w:t>订单信息</w:t>
            </w:r>
            <w:r w:rsidR="0094304B">
              <w:t>页面</w:t>
            </w:r>
            <w:r>
              <w:rPr>
                <w:rFonts w:hint="eastAsia"/>
              </w:rPr>
              <w:t>会员号</w:t>
            </w:r>
            <w:r>
              <w:t>输入框内</w:t>
            </w:r>
            <w:r w:rsidR="0094304B">
              <w:t>输入</w:t>
            </w:r>
            <w:r w:rsidR="00455A49">
              <w:rPr>
                <w:rFonts w:hint="eastAsia"/>
              </w:rPr>
              <w:t>顾客</w:t>
            </w:r>
            <w:r w:rsidR="0094304B">
              <w:t>会员号</w:t>
            </w:r>
            <w:r w:rsidR="00455A49">
              <w:rPr>
                <w:rFonts w:hint="eastAsia"/>
              </w:rPr>
              <w:t>，</w:t>
            </w:r>
            <w:r w:rsidR="0094304B">
              <w:t>查看</w:t>
            </w:r>
            <w:r w:rsidR="00F84D2B">
              <w:t>会员等级</w:t>
            </w:r>
            <w:r w:rsidR="00F84D2B">
              <w:rPr>
                <w:rFonts w:hint="eastAsia"/>
              </w:rPr>
              <w:t>对应的折扣信息</w:t>
            </w:r>
            <w:r w:rsidR="00455A49">
              <w:rPr>
                <w:rFonts w:hint="eastAsia"/>
              </w:rPr>
              <w:t>，</w:t>
            </w:r>
            <w:r>
              <w:rPr>
                <w:rFonts w:hint="eastAsia"/>
              </w:rPr>
              <w:t>系统显示</w:t>
            </w:r>
            <w:r>
              <w:t>会员信息和打折信息</w:t>
            </w:r>
          </w:p>
          <w:p w:rsidR="00F84D2B" w:rsidRDefault="00455A49" w:rsidP="003775A7">
            <w:pPr>
              <w:pStyle w:val="TableText"/>
            </w:pPr>
            <w:r>
              <w:t>点击</w:t>
            </w:r>
            <w:r w:rsidR="00915B45">
              <w:rPr>
                <w:rFonts w:hint="eastAsia"/>
              </w:rPr>
              <w:t>下单</w:t>
            </w:r>
            <w:r>
              <w:t>按钮</w:t>
            </w:r>
            <w:r w:rsidR="006B1C20">
              <w:rPr>
                <w:rFonts w:hint="eastAsia"/>
              </w:rPr>
              <w:t>，系统生成</w:t>
            </w:r>
            <w:r w:rsidR="00F84D2B">
              <w:t>订单</w:t>
            </w:r>
          </w:p>
          <w:p w:rsidR="006B1C20" w:rsidRPr="006B1C20" w:rsidRDefault="00455A49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 w:rsidR="006B1C20">
              <w:rPr>
                <w:rFonts w:hint="eastAsia"/>
              </w:rPr>
              <w:t>Msg</w:t>
            </w:r>
            <w:r w:rsidR="006B1C20">
              <w:t>401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B468A3" w:rsidRPr="00B468A3" w:rsidRDefault="00B468A3" w:rsidP="003775A7">
            <w:pPr>
              <w:pStyle w:val="TableText"/>
            </w:pPr>
            <w:r w:rsidRPr="00B468A3">
              <w:rPr>
                <w:rFonts w:hint="eastAsia"/>
              </w:rPr>
              <w:t>如果用户保持</w:t>
            </w:r>
            <w:r w:rsidRPr="00B468A3">
              <w:t>桌号</w:t>
            </w:r>
            <w:r w:rsidRPr="00B468A3">
              <w:rPr>
                <w:rFonts w:hint="eastAsia"/>
              </w:rPr>
              <w:t>为空</w:t>
            </w:r>
            <w:r w:rsidRPr="00B468A3">
              <w:t>，系统提示</w:t>
            </w:r>
            <w:r w:rsidRPr="00B468A3">
              <w:t>Msg402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2</w:t>
            </w:r>
          </w:p>
          <w:p w:rsidR="00B468A3" w:rsidRDefault="00B468A3" w:rsidP="003775A7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如果</w:t>
            </w:r>
            <w:r>
              <w:t>用户扫描二维码失败，系统提示</w:t>
            </w:r>
            <w:r>
              <w:t>Msg403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3</w:t>
            </w:r>
          </w:p>
          <w:p w:rsidR="00B468A3" w:rsidRPr="00B468A3" w:rsidRDefault="00B468A3" w:rsidP="003775A7">
            <w:pPr>
              <w:pStyle w:val="TableText"/>
            </w:pPr>
            <w:r>
              <w:t xml:space="preserve">4.1 </w:t>
            </w:r>
            <w:r>
              <w:rPr>
                <w:rFonts w:hint="eastAsia"/>
              </w:rPr>
              <w:t>如果</w:t>
            </w:r>
            <w:r w:rsidR="00BC2505">
              <w:t>用户</w:t>
            </w:r>
            <w:r w:rsidR="00BC2505">
              <w:rPr>
                <w:rFonts w:hint="eastAsia"/>
              </w:rPr>
              <w:t>不是</w:t>
            </w:r>
            <w:r>
              <w:rPr>
                <w:rFonts w:hint="eastAsia"/>
              </w:rPr>
              <w:t>会员号</w:t>
            </w:r>
            <w:r>
              <w:t>，允许</w:t>
            </w:r>
            <w:r>
              <w:rPr>
                <w:rFonts w:hint="eastAsia"/>
              </w:rPr>
              <w:t>会员号</w:t>
            </w:r>
            <w:r>
              <w:t>输入框为空</w:t>
            </w:r>
          </w:p>
          <w:p w:rsidR="00350FB2" w:rsidRPr="00B468A3" w:rsidRDefault="00B468A3" w:rsidP="003775A7">
            <w:pPr>
              <w:pStyle w:val="TableText"/>
            </w:pPr>
            <w:r>
              <w:rPr>
                <w:rFonts w:hint="eastAsia"/>
              </w:rPr>
              <w:t>6.</w:t>
            </w:r>
            <w:r>
              <w:t>1</w:t>
            </w:r>
            <w:r w:rsidR="00373ED3" w:rsidRPr="00B468A3">
              <w:rPr>
                <w:rFonts w:hint="eastAsia"/>
              </w:rPr>
              <w:t>如果</w:t>
            </w:r>
            <w:r w:rsidR="00373ED3" w:rsidRPr="00B468A3">
              <w:t>提交失败，</w:t>
            </w:r>
            <w:r w:rsidR="00373ED3" w:rsidRPr="00B468A3">
              <w:rPr>
                <w:rFonts w:hint="eastAsia"/>
              </w:rPr>
              <w:t>系统</w:t>
            </w:r>
            <w:r w:rsidR="00373ED3" w:rsidRPr="00B468A3">
              <w:t>显示</w:t>
            </w:r>
            <w:r w:rsidR="00B86B60">
              <w:t>Msg404</w:t>
            </w:r>
          </w:p>
          <w:p w:rsidR="00373ED3" w:rsidRPr="00373ED3" w:rsidRDefault="00373ED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6B1C20">
              <w:rPr>
                <w:rFonts w:hint="eastAsia"/>
              </w:rPr>
              <w:t>5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350FB2" w:rsidRPr="00F84D2B" w:rsidRDefault="00373ED3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350FB2" w:rsidRPr="00F84D2B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</w:p>
        </w:tc>
      </w:tr>
    </w:tbl>
    <w:p w:rsidR="00DA6A18" w:rsidRDefault="00DA6A18" w:rsidP="003775A7">
      <w:pPr>
        <w:pStyle w:val="TableText"/>
      </w:pPr>
    </w:p>
    <w:p w:rsidR="000D68A3" w:rsidRDefault="00DA6A18" w:rsidP="003775A7">
      <w:pPr>
        <w:pStyle w:val="TableText"/>
      </w:pPr>
      <w:r>
        <w:br w:type="page"/>
      </w:r>
    </w:p>
    <w:p w:rsidR="004F64EA" w:rsidRDefault="004F64EA" w:rsidP="00D942E0">
      <w:pPr>
        <w:pStyle w:val="Heading2"/>
      </w:pPr>
      <w:bookmarkStart w:id="167" w:name="_Toc409272568"/>
      <w:r w:rsidRPr="00606011">
        <w:lastRenderedPageBreak/>
        <w:t>UC_0</w:t>
      </w:r>
      <w:r>
        <w:t>05_</w:t>
      </w:r>
      <w:r>
        <w:rPr>
          <w:rFonts w:hint="eastAsia"/>
        </w:rPr>
        <w:t>用户登录</w:t>
      </w:r>
      <w:bookmarkEnd w:id="16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UC_0</w:t>
            </w:r>
            <w:r w:rsidR="0068282C">
              <w:t>05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102ED6" w:rsidRPr="00606011" w:rsidRDefault="00DA6A18" w:rsidP="003775A7">
            <w:pPr>
              <w:pStyle w:val="TableText"/>
            </w:pPr>
            <w:r>
              <w:rPr>
                <w:rFonts w:hint="eastAsia"/>
              </w:rPr>
              <w:t>用户登录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UR_010-</w:t>
            </w:r>
            <w:r>
              <w:rPr>
                <w:rFonts w:hint="eastAsia"/>
              </w:rPr>
              <w:t>用户管理</w:t>
            </w:r>
          </w:p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UR_011-</w:t>
            </w:r>
            <w:r>
              <w:rPr>
                <w:rFonts w:hint="eastAsia"/>
              </w:rPr>
              <w:t>权限管理</w:t>
            </w:r>
          </w:p>
          <w:p w:rsidR="00102ED6" w:rsidRPr="00606011" w:rsidRDefault="00B54663" w:rsidP="00B54663">
            <w:pPr>
              <w:pStyle w:val="TableText"/>
            </w:pPr>
            <w:r>
              <w:rPr>
                <w:rFonts w:hint="eastAsia"/>
              </w:rPr>
              <w:t>UR_012-</w:t>
            </w:r>
            <w:r>
              <w:rPr>
                <w:rFonts w:hint="eastAsia"/>
              </w:rPr>
              <w:t>角色管理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>
              <w:object w:dxaOrig="9930" w:dyaOrig="7530">
                <v:shape id="_x0000_i1035" type="#_x0000_t75" style="width:320.25pt;height:274.45pt" o:ole="">
                  <v:imagedata r:id="rId31" o:title=""/>
                </v:shape>
                <o:OLEObject Type="Embed" ProgID="PBrush" ShapeID="_x0000_i1035" DrawAspect="Content" ObjectID="_1488199167" r:id="rId32"/>
              </w:object>
            </w:r>
          </w:p>
        </w:tc>
      </w:tr>
      <w:tr w:rsidR="00102ED6" w:rsidRPr="00606011" w:rsidTr="00784F16">
        <w:trPr>
          <w:trHeight w:val="3383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 w:rsidRPr="00B20C64">
              <w:object w:dxaOrig="7230" w:dyaOrig="4350">
                <v:shape id="_x0000_i1036" type="#_x0000_t75" style="width:314.85pt;height:189.65pt" o:ole="">
                  <v:imagedata r:id="rId33" o:title=""/>
                </v:shape>
                <o:OLEObject Type="Embed" ProgID="Visio.Drawing.15" ShapeID="_x0000_i1036" DrawAspect="Content" ObjectID="_1488199168" r:id="rId34"/>
              </w:objec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5C59AB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 w:rsidR="003750FB">
              <w:rPr>
                <w:rFonts w:hint="eastAsia"/>
              </w:rPr>
              <w:t>需要对</w:t>
            </w:r>
            <w:r w:rsidR="003750FB">
              <w:t>系统进</w:t>
            </w:r>
            <w:r w:rsidR="003750FB">
              <w:rPr>
                <w:rFonts w:hint="eastAsia"/>
              </w:rPr>
              <w:t>行</w:t>
            </w:r>
            <w:r w:rsidR="003750FB">
              <w:t>操作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B86B60" w:rsidRPr="00606011" w:rsidRDefault="004D5276" w:rsidP="003775A7">
            <w:pPr>
              <w:pStyle w:val="TableText"/>
            </w:pPr>
            <w:r>
              <w:t>UC_006</w:t>
            </w:r>
            <w:r w:rsidR="00B86B60">
              <w:t>, UC_009,UC_012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打开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 w:rsidR="001725E5">
              <w:rPr>
                <w:rFonts w:hint="eastAsia"/>
              </w:rPr>
              <w:t>,</w:t>
            </w:r>
            <w:r w:rsidR="001725E5" w:rsidRPr="001725E5">
              <w:rPr>
                <w:rFonts w:hint="eastAsia"/>
              </w:rPr>
              <w:t>系统</w:t>
            </w:r>
            <w:r w:rsidR="006B1C20" w:rsidRPr="001725E5">
              <w:t>显示</w:t>
            </w:r>
            <w:r w:rsidR="006B1C20" w:rsidRPr="001725E5">
              <w:rPr>
                <w:rFonts w:hint="eastAsia"/>
              </w:rPr>
              <w:t>用户</w:t>
            </w:r>
            <w:r w:rsidR="006B1C20" w:rsidRPr="001725E5">
              <w:t>登录界面</w:t>
            </w:r>
          </w:p>
          <w:p w:rsidR="00102ED6" w:rsidRPr="004D5276" w:rsidRDefault="004D5276" w:rsidP="003775A7">
            <w:pPr>
              <w:pStyle w:val="TableText"/>
            </w:pPr>
            <w:r>
              <w:rPr>
                <w:rFonts w:hint="eastAsia"/>
              </w:rPr>
              <w:t>用户输入</w:t>
            </w:r>
            <w:r>
              <w:t>用户名</w:t>
            </w:r>
          </w:p>
          <w:p w:rsidR="00102ED6" w:rsidRPr="00102ED6" w:rsidRDefault="00102ED6" w:rsidP="003775A7">
            <w:pPr>
              <w:pStyle w:val="TableText"/>
            </w:pPr>
            <w:r w:rsidRPr="00102ED6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输入</w:t>
            </w:r>
            <w:r w:rsidR="004D5276">
              <w:t>密码</w:t>
            </w:r>
          </w:p>
          <w:p w:rsidR="005C59AB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点击</w:t>
            </w:r>
            <w:r w:rsidR="005B1623">
              <w:rPr>
                <w:rFonts w:hint="eastAsia"/>
              </w:rPr>
              <w:t>登录</w:t>
            </w:r>
            <w:r w:rsidR="004D5276">
              <w:t>按钮</w:t>
            </w:r>
          </w:p>
          <w:p w:rsidR="004D5276" w:rsidRPr="005C59AB" w:rsidRDefault="004D527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进入</w:t>
            </w:r>
            <w:r w:rsidR="001725E5" w:rsidRPr="001725E5">
              <w:rPr>
                <w:rFonts w:hint="eastAsia"/>
              </w:rPr>
              <w:t>权限</w:t>
            </w:r>
            <w:r w:rsidRPr="001725E5">
              <w:t>管理</w:t>
            </w:r>
            <w:r w:rsidRPr="001725E5">
              <w:rPr>
                <w:rFonts w:hint="eastAsia"/>
              </w:rPr>
              <w:t>系统</w:t>
            </w:r>
            <w:r w:rsidRPr="001725E5">
              <w:t>主页面</w:t>
            </w:r>
          </w:p>
        </w:tc>
      </w:tr>
      <w:tr w:rsidR="00102ED6" w:rsidRPr="00606011" w:rsidTr="00A056A8">
        <w:trPr>
          <w:trHeight w:val="1925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102ED6" w:rsidRPr="006B1C20" w:rsidRDefault="006B1C20" w:rsidP="003775A7">
            <w:pPr>
              <w:pStyle w:val="TableText"/>
            </w:pPr>
            <w:r>
              <w:rPr>
                <w:rFonts w:hint="eastAsia"/>
              </w:rPr>
              <w:t>2.</w:t>
            </w:r>
            <w:r>
              <w:t>1</w:t>
            </w:r>
            <w:r w:rsidR="00593A87" w:rsidRPr="006B1C20">
              <w:rPr>
                <w:rFonts w:hint="eastAsia"/>
              </w:rPr>
              <w:t>用户名输入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用户名</w:t>
            </w:r>
            <w:r w:rsidR="00593A87" w:rsidRPr="006B1C20">
              <w:t>，系统提示</w:t>
            </w:r>
            <w:r w:rsidR="00593A87" w:rsidRPr="006B1C20">
              <w:t>Msg501</w:t>
            </w:r>
          </w:p>
          <w:p w:rsidR="00593A87" w:rsidRPr="009A43D9" w:rsidRDefault="00593A87" w:rsidP="003775A7">
            <w:pPr>
              <w:pStyle w:val="TableText"/>
            </w:pPr>
            <w:r w:rsidRPr="009A43D9">
              <w:rPr>
                <w:rFonts w:hint="eastAsia"/>
              </w:rPr>
              <w:t>回到</w:t>
            </w:r>
            <w:r w:rsidRPr="009A43D9">
              <w:t>主流程</w:t>
            </w:r>
            <w:r w:rsidRPr="009A43D9">
              <w:rPr>
                <w:rFonts w:hint="eastAsia"/>
              </w:rPr>
              <w:t>2</w:t>
            </w:r>
          </w:p>
          <w:p w:rsidR="00593A87" w:rsidRPr="006B1C20" w:rsidRDefault="00593A87" w:rsidP="003775A7">
            <w:pPr>
              <w:pStyle w:val="TableText"/>
            </w:pPr>
            <w:r w:rsidRPr="006B1C20">
              <w:rPr>
                <w:rFonts w:hint="eastAsia"/>
              </w:rPr>
              <w:t>密码</w:t>
            </w:r>
            <w:r w:rsidRPr="006B1C20">
              <w:t>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密码</w:t>
            </w:r>
            <w:r w:rsidRPr="006B1C20">
              <w:t>，系统提示</w:t>
            </w:r>
            <w:r w:rsidRPr="006B1C20">
              <w:t>Msg502</w:t>
            </w:r>
          </w:p>
          <w:p w:rsidR="006B1C20" w:rsidRDefault="00593A87" w:rsidP="003775A7">
            <w:pPr>
              <w:pStyle w:val="TableText"/>
            </w:pPr>
            <w:r>
              <w:t>回到主流程</w:t>
            </w:r>
            <w:r>
              <w:rPr>
                <w:rFonts w:hint="eastAsia"/>
              </w:rPr>
              <w:t>3</w:t>
            </w:r>
          </w:p>
          <w:p w:rsidR="009A43D9" w:rsidRPr="006B1C20" w:rsidRDefault="006B1C20" w:rsidP="003775A7">
            <w:pPr>
              <w:pStyle w:val="TableText"/>
            </w:pPr>
            <w:r>
              <w:t>4</w:t>
            </w:r>
            <w:r>
              <w:rPr>
                <w:rFonts w:hint="eastAsia"/>
              </w:rPr>
              <w:t>.</w:t>
            </w:r>
            <w:r>
              <w:t>1</w:t>
            </w:r>
            <w:r w:rsidR="009A43D9" w:rsidRPr="006B1C20">
              <w:rPr>
                <w:rFonts w:hint="eastAsia"/>
              </w:rPr>
              <w:t>用户</w:t>
            </w:r>
            <w:r w:rsidR="009A43D9" w:rsidRPr="006B1C20">
              <w:t>名</w:t>
            </w:r>
            <w:r w:rsidR="009A43D9" w:rsidRPr="006B1C20">
              <w:rPr>
                <w:rFonts w:hint="eastAsia"/>
              </w:rPr>
              <w:t>和</w:t>
            </w:r>
            <w:r w:rsidR="009A43D9" w:rsidRPr="006B1C20">
              <w:t>密码不匹配，系统提示</w:t>
            </w:r>
            <w:r w:rsidR="009A43D9" w:rsidRPr="006B1C20">
              <w:rPr>
                <w:rFonts w:hint="eastAsia"/>
              </w:rPr>
              <w:t>Msg</w:t>
            </w:r>
            <w:r w:rsidR="009A43D9" w:rsidRPr="006B1C20">
              <w:t>503</w:t>
            </w:r>
          </w:p>
          <w:p w:rsidR="009A43D9" w:rsidRDefault="009A43D9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A056A8">
              <w:rPr>
                <w:rFonts w:hint="eastAsia"/>
              </w:rPr>
              <w:t>2</w:t>
            </w:r>
          </w:p>
          <w:p w:rsidR="005B1623" w:rsidRPr="005B1623" w:rsidRDefault="005B1623" w:rsidP="003775A7">
            <w:pPr>
              <w:pStyle w:val="TableText"/>
            </w:pPr>
            <w:r w:rsidRPr="005B1623">
              <w:rPr>
                <w:rFonts w:hint="eastAsia"/>
              </w:rPr>
              <w:t>用户</w:t>
            </w:r>
            <w:r w:rsidRPr="005B1623">
              <w:t>点击</w:t>
            </w:r>
            <w:r w:rsidRPr="005B1623">
              <w:rPr>
                <w:rFonts w:hint="eastAsia"/>
              </w:rPr>
              <w:t>清空</w:t>
            </w:r>
            <w:r w:rsidRPr="005B1623">
              <w:t>按钮，</w:t>
            </w:r>
            <w:r w:rsidRPr="005B1623">
              <w:rPr>
                <w:rFonts w:hint="eastAsia"/>
              </w:rPr>
              <w:t>系统</w:t>
            </w:r>
            <w:r w:rsidRPr="005B1623">
              <w:t>不显示</w:t>
            </w:r>
            <w:r w:rsidRPr="005B1623">
              <w:rPr>
                <w:rFonts w:hint="eastAsia"/>
              </w:rPr>
              <w:t>已输入</w:t>
            </w:r>
            <w:r w:rsidRPr="005B1623">
              <w:t>的</w:t>
            </w:r>
            <w:r w:rsidRPr="005B1623">
              <w:rPr>
                <w:rFonts w:hint="eastAsia"/>
              </w:rPr>
              <w:t>信息</w:t>
            </w:r>
          </w:p>
          <w:p w:rsidR="005B1623" w:rsidRPr="005B1623" w:rsidRDefault="005B162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C59AB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>
              <w:rPr>
                <w:rFonts w:hint="eastAsia"/>
              </w:rPr>
              <w:t>和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Msg504</w:t>
            </w:r>
          </w:p>
          <w:p w:rsid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Msg505</w:t>
            </w:r>
          </w:p>
          <w:p w:rsidR="00A21AA6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Msg506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102ED6" w:rsidRPr="00606011" w:rsidRDefault="009A43D9" w:rsidP="003775A7">
            <w:pPr>
              <w:pStyle w:val="TableText"/>
            </w:pPr>
            <w:r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102ED6" w:rsidRPr="009A43D9" w:rsidRDefault="009A43D9" w:rsidP="003775A7">
            <w:pPr>
              <w:pStyle w:val="TableText"/>
            </w:pPr>
            <w:r w:rsidRPr="009A43D9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717B5D" w:rsidRP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用户名</w:t>
            </w:r>
            <w:r w:rsidRPr="009A43D9">
              <w:t>为</w:t>
            </w:r>
            <w:r w:rsidRPr="009A43D9">
              <w:rPr>
                <w:rFonts w:hint="eastAsia"/>
              </w:rPr>
              <w:t>数字</w:t>
            </w:r>
            <w:r w:rsidRPr="009A43D9">
              <w:t>加</w:t>
            </w:r>
            <w:r>
              <w:rPr>
                <w:rFonts w:hint="eastAsia"/>
              </w:rPr>
              <w:t>字母</w:t>
            </w:r>
            <w:r w:rsidRPr="009A43D9">
              <w:t>组合不少于</w:t>
            </w:r>
            <w:r w:rsidRPr="009A43D9">
              <w:rPr>
                <w:rFonts w:hint="eastAsia"/>
              </w:rPr>
              <w:t>6</w:t>
            </w:r>
            <w:r w:rsidRPr="009A43D9">
              <w:rPr>
                <w:rFonts w:hint="eastAsia"/>
              </w:rPr>
              <w:t>位</w:t>
            </w:r>
          </w:p>
          <w:p w:rsid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密码</w:t>
            </w:r>
            <w:r w:rsidRPr="009A43D9">
              <w:t>为不少于</w:t>
            </w:r>
            <w:r w:rsidRPr="009A43D9">
              <w:rPr>
                <w:rFonts w:hint="eastAsia"/>
              </w:rPr>
              <w:t>8</w:t>
            </w:r>
            <w:r w:rsidRPr="009A43D9">
              <w:rPr>
                <w:rFonts w:hint="eastAsia"/>
              </w:rPr>
              <w:t>位</w:t>
            </w:r>
            <w:r w:rsidRPr="009A43D9">
              <w:t>数字字母</w:t>
            </w:r>
            <w:r w:rsidRPr="009A43D9">
              <w:rPr>
                <w:rFonts w:hint="eastAsia"/>
              </w:rPr>
              <w:t>组合</w:t>
            </w:r>
          </w:p>
          <w:p w:rsidR="009A43D9" w:rsidRPr="00BA710E" w:rsidRDefault="00A21AA6" w:rsidP="003775A7">
            <w:pPr>
              <w:pStyle w:val="TableText"/>
            </w:pPr>
            <w:r>
              <w:rPr>
                <w:rFonts w:hint="eastAsia"/>
              </w:rPr>
              <w:t>不合法</w:t>
            </w:r>
            <w:r>
              <w:t>用户名和密码</w:t>
            </w:r>
            <w:r>
              <w:rPr>
                <w:rFonts w:hint="eastAsia"/>
              </w:rPr>
              <w:t>包括非法字符</w:t>
            </w:r>
            <w:r>
              <w:t>，</w:t>
            </w:r>
            <w:r>
              <w:rPr>
                <w:rFonts w:hint="eastAsia"/>
              </w:rPr>
              <w:t>脚本注入</w:t>
            </w:r>
            <w:r w:rsidR="00BA710E">
              <w:rPr>
                <w:rFonts w:hint="eastAsia"/>
              </w:rPr>
              <w:t>等</w:t>
            </w:r>
          </w:p>
        </w:tc>
      </w:tr>
    </w:tbl>
    <w:p w:rsidR="00030F85" w:rsidRDefault="00030F85" w:rsidP="003775A7">
      <w:pPr>
        <w:pStyle w:val="TableText"/>
      </w:pPr>
    </w:p>
    <w:p w:rsidR="00030F85" w:rsidRDefault="00030F85" w:rsidP="003775A7">
      <w:pPr>
        <w:pStyle w:val="TableText"/>
      </w:pPr>
      <w:r>
        <w:br w:type="page"/>
      </w:r>
    </w:p>
    <w:p w:rsidR="00DA6A18" w:rsidRDefault="004F64EA" w:rsidP="00D942E0">
      <w:pPr>
        <w:pStyle w:val="Heading2"/>
      </w:pPr>
      <w:bookmarkStart w:id="168" w:name="_Toc409272569"/>
      <w:r w:rsidRPr="00606011">
        <w:lastRenderedPageBreak/>
        <w:t>UC_0</w:t>
      </w:r>
      <w:r>
        <w:t>06_</w:t>
      </w:r>
      <w:r>
        <w:rPr>
          <w:rFonts w:hint="eastAsia"/>
        </w:rPr>
        <w:t>用户管理</w:t>
      </w:r>
      <w:bookmarkEnd w:id="1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6888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06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704E6B" w:rsidP="003775A7">
            <w:pPr>
              <w:pStyle w:val="TableText"/>
            </w:pPr>
            <w:r>
              <w:object w:dxaOrig="9840" w:dyaOrig="7500">
                <v:shape id="_x0000_i1037" type="#_x0000_t75" style="width:333.6pt;height:309.75pt" o:ole="">
                  <v:imagedata r:id="rId35" o:title=""/>
                </v:shape>
                <o:OLEObject Type="Embed" ProgID="PBrush" ShapeID="_x0000_i1037" DrawAspect="Content" ObjectID="_1488199169" r:id="rId36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8" type="#_x0000_t75" style="width:302.95pt;height:182.9pt" o:ole="">
                  <v:imagedata r:id="rId37" o:title=""/>
                </v:shape>
                <o:OLEObject Type="Embed" ProgID="Visio.Drawing.15" ShapeID="_x0000_i1038" DrawAspect="Content" ObjectID="_1488199170" r:id="rId38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A056A8" w:rsidRPr="00225E9A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35147F" w:rsidP="003775A7">
            <w:pPr>
              <w:pStyle w:val="TableText"/>
            </w:pPr>
            <w:r>
              <w:t>UC_007,UC_008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35147F" w:rsidP="003775A7">
            <w:pPr>
              <w:pStyle w:val="TableText"/>
            </w:pPr>
            <w:r>
              <w:t>n/a</w:t>
            </w:r>
          </w:p>
        </w:tc>
      </w:tr>
    </w:tbl>
    <w:p w:rsidR="00A056A8" w:rsidRDefault="00A056A8" w:rsidP="003775A7">
      <w:pPr>
        <w:pStyle w:val="TableText"/>
      </w:pPr>
    </w:p>
    <w:p w:rsidR="00A056A8" w:rsidRDefault="00A056A8" w:rsidP="00D942E0">
      <w:pPr>
        <w:pStyle w:val="Heading2"/>
      </w:pPr>
      <w:r>
        <w:br w:type="page"/>
      </w:r>
      <w:bookmarkStart w:id="169" w:name="_Toc409272570"/>
      <w:r w:rsidR="004F64EA" w:rsidRPr="00606011">
        <w:lastRenderedPageBreak/>
        <w:t>UC_0</w:t>
      </w:r>
      <w:r w:rsidR="004F64EA">
        <w:t>07_</w:t>
      </w:r>
      <w:r w:rsidR="004F64EA">
        <w:rPr>
          <w:rFonts w:hint="eastAsia"/>
        </w:rPr>
        <w:t>用户管理</w:t>
      </w:r>
      <w:r w:rsidR="004F64EA">
        <w:rPr>
          <w:rFonts w:hint="eastAsia"/>
        </w:rPr>
        <w:t>-</w:t>
      </w:r>
      <w:r w:rsidR="004F64EA">
        <w:rPr>
          <w:rFonts w:hint="eastAsia"/>
        </w:rPr>
        <w:t>创建</w:t>
      </w:r>
      <w:r w:rsidR="004F64EA">
        <w:t>用户</w:t>
      </w:r>
      <w:bookmarkEnd w:id="16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07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 w:rsidR="006327C8">
              <w:rPr>
                <w:rFonts w:hint="eastAsia"/>
              </w:rPr>
              <w:t>创建</w:t>
            </w:r>
            <w:r w:rsidR="006327C8">
              <w:t>用户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9" type="#_x0000_t75" style="width:302.95pt;height:182.9pt" o:ole="">
                  <v:imagedata r:id="rId39" o:title=""/>
                </v:shape>
                <o:OLEObject Type="Embed" ProgID="Visio.Drawing.15" ShapeID="_x0000_i1039" DrawAspect="Content" ObjectID="_1488199171" r:id="rId40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454844">
              <w:rPr>
                <w:rFonts w:hint="eastAsia"/>
              </w:rPr>
              <w:t>增加</w:t>
            </w:r>
            <w:r>
              <w:t>用户信息需求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左侧用户</w:t>
            </w:r>
            <w:r w:rsidR="00BC2505">
              <w:rPr>
                <w:rFonts w:hint="eastAsia"/>
              </w:rPr>
              <w:t>管理</w:t>
            </w:r>
            <w:r>
              <w:t>菜单，</w:t>
            </w:r>
            <w:r>
              <w:rPr>
                <w:rFonts w:hint="eastAsia"/>
              </w:rPr>
              <w:t>进入</w:t>
            </w:r>
            <w:r>
              <w:t>用户管理页面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所有的用户信息列表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增加新用户的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 w:rsidR="00ED22B2">
              <w:rPr>
                <w:rFonts w:hint="eastAsia"/>
              </w:rPr>
              <w:t>用户</w:t>
            </w:r>
            <w:r w:rsidR="00ED22B2">
              <w:t>信息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增加</w:t>
            </w:r>
            <w:r w:rsidR="00CD693A">
              <w:rPr>
                <w:rFonts w:hint="eastAsia"/>
              </w:rPr>
              <w:t>创建</w:t>
            </w:r>
            <w:r w:rsidR="00CD693A">
              <w:t>新用户</w:t>
            </w:r>
            <w:r>
              <w:t>按钮</w:t>
            </w:r>
            <w:r>
              <w:rPr>
                <w:rFonts w:hint="eastAsia"/>
              </w:rPr>
              <w:t>提交</w:t>
            </w:r>
            <w:r>
              <w:t>新用户</w:t>
            </w:r>
            <w:r>
              <w:rPr>
                <w:rFonts w:hint="eastAsia"/>
              </w:rPr>
              <w:t>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 w:rsidR="00505043">
              <w:t>Msg7</w:t>
            </w:r>
            <w:r>
              <w:t>01</w:t>
            </w:r>
          </w:p>
          <w:p w:rsidR="00A056A8" w:rsidRPr="00784F16" w:rsidRDefault="00A056A8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显示用户加入</w:t>
            </w:r>
            <w:r>
              <w:rPr>
                <w:rFonts w:hint="eastAsia"/>
              </w:rPr>
              <w:t>了</w:t>
            </w:r>
            <w:r>
              <w:t>用户列表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管理员</w:t>
            </w:r>
            <w:r w:rsidR="00B10DC7">
              <w:t>没输入所有的</w:t>
            </w:r>
            <w:r w:rsidR="00B10DC7">
              <w:rPr>
                <w:rFonts w:hint="eastAsia"/>
              </w:rPr>
              <w:t>用户</w:t>
            </w:r>
            <w:r w:rsidRPr="003750FB">
              <w:t>信息，系统提示</w:t>
            </w:r>
            <w:r w:rsidR="00505043">
              <w:t>Msg7</w:t>
            </w:r>
            <w:r>
              <w:t>02</w:t>
            </w:r>
          </w:p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</w:tc>
      </w:tr>
      <w:tr w:rsidR="00A056A8" w:rsidRPr="00606011" w:rsidTr="00CD693A">
        <w:trPr>
          <w:trHeight w:val="620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ED22B2" w:rsidRPr="00B10DC7" w:rsidRDefault="00B10DC7" w:rsidP="003775A7">
            <w:pPr>
              <w:pStyle w:val="TableText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员工</w:t>
            </w:r>
            <w:r w:rsidRPr="00B10DC7">
              <w:rPr>
                <w:rFonts w:hint="eastAsia"/>
              </w:rPr>
              <w:t>号重复</w:t>
            </w:r>
            <w:r w:rsidRPr="00B10DC7">
              <w:t>，提示</w:t>
            </w:r>
            <w:r w:rsidRPr="00B10DC7">
              <w:t>Msg</w:t>
            </w:r>
            <w:r w:rsidR="00505043">
              <w:t>7</w:t>
            </w:r>
            <w:r w:rsidRPr="00B10DC7">
              <w:t>03</w:t>
            </w:r>
          </w:p>
          <w:p w:rsidR="00A056A8" w:rsidRPr="00CD693A" w:rsidRDefault="00B10DC7" w:rsidP="003775A7">
            <w:pPr>
              <w:pStyle w:val="TableText"/>
            </w:pPr>
            <w:r>
              <w:t xml:space="preserve"> </w:t>
            </w:r>
            <w:r>
              <w:rPr>
                <w:rFonts w:hint="eastAsia"/>
              </w:rPr>
              <w:t>手机号</w:t>
            </w:r>
            <w:r>
              <w:t>重复，提示</w:t>
            </w:r>
            <w:r>
              <w:t>Msg</w:t>
            </w:r>
            <w:r w:rsidR="00505043">
              <w:t>7</w:t>
            </w:r>
            <w:r>
              <w:t>04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505043">
        <w:trPr>
          <w:trHeight w:val="665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DC2336" w:rsidRDefault="00A056A8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="00B10DC7">
              <w:rPr>
                <w:rFonts w:hint="eastAsia"/>
              </w:rPr>
              <w:t>用户</w:t>
            </w:r>
            <w:r w:rsidRPr="00225E9A">
              <w:rPr>
                <w:rFonts w:hint="eastAsia"/>
              </w:rPr>
              <w:t>拼音</w:t>
            </w:r>
            <w:r w:rsidR="00B10DC7">
              <w:rPr>
                <w:rFonts w:hint="eastAsia"/>
              </w:rPr>
              <w:t>字母</w:t>
            </w:r>
            <w:r w:rsidR="00B10DC7">
              <w:rPr>
                <w:rFonts w:hint="eastAsia"/>
              </w:rPr>
              <w:t>a-z</w:t>
            </w:r>
            <w:r w:rsidRPr="00225E9A">
              <w:t>显示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A056A8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 w:rsidR="00B10DC7">
              <w:rPr>
                <w:rFonts w:hint="eastAsia"/>
              </w:rPr>
              <w:t>，忽略</w:t>
            </w:r>
            <w:r w:rsidR="00B10DC7">
              <w:t>大小写</w:t>
            </w:r>
            <w:r w:rsidR="0081128C">
              <w:rPr>
                <w:rFonts w:hint="eastAsia"/>
              </w:rPr>
              <w:t>，</w:t>
            </w:r>
            <w:r w:rsidR="0081128C">
              <w:t>相同用户的加数字</w:t>
            </w:r>
            <w:r w:rsidR="0081128C">
              <w:rPr>
                <w:rFonts w:hint="eastAsia"/>
              </w:rPr>
              <w:t>区分</w:t>
            </w:r>
            <w:r>
              <w:t>）</w:t>
            </w:r>
            <w:r w:rsidR="00B10DC7">
              <w:rPr>
                <w:rFonts w:hint="eastAsia"/>
              </w:rPr>
              <w:t>，员工</w:t>
            </w:r>
            <w:r>
              <w:rPr>
                <w:rFonts w:hint="eastAsia"/>
              </w:rPr>
              <w:t>号</w:t>
            </w:r>
            <w:r w:rsidR="00B10DC7">
              <w:rPr>
                <w:rFonts w:hint="eastAsia"/>
              </w:rPr>
              <w:t>（为</w:t>
            </w:r>
            <w:r w:rsidR="00B10DC7">
              <w:rPr>
                <w:rFonts w:hint="eastAsia"/>
              </w:rPr>
              <w:t>5</w:t>
            </w:r>
            <w:r w:rsidR="00B10DC7">
              <w:rPr>
                <w:rFonts w:hint="eastAsia"/>
              </w:rPr>
              <w:t>位</w:t>
            </w:r>
            <w:r w:rsidR="00B10DC7">
              <w:t>数字）</w:t>
            </w:r>
            <w:r>
              <w:t>，</w:t>
            </w:r>
            <w:r w:rsidR="00B10DC7">
              <w:rPr>
                <w:rFonts w:hint="eastAsia"/>
              </w:rPr>
              <w:t>手机号</w:t>
            </w:r>
            <w:r w:rsidR="00B10DC7"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</w:t>
            </w:r>
            <w:r w:rsidR="00B10DC7">
              <w:rPr>
                <w:rFonts w:hint="eastAsia"/>
              </w:rPr>
              <w:t>确认</w:t>
            </w:r>
            <w:r w:rsidR="00B10DC7">
              <w:t>密码</w:t>
            </w:r>
            <w:r w:rsidR="007A06C3">
              <w:t>，</w:t>
            </w:r>
            <w:r>
              <w:t>用户状态</w:t>
            </w:r>
            <w:r>
              <w:rPr>
                <w:rFonts w:hint="eastAsia"/>
              </w:rPr>
              <w:t>（在职</w:t>
            </w:r>
            <w:r>
              <w:t>，离职）</w:t>
            </w:r>
          </w:p>
        </w:tc>
      </w:tr>
    </w:tbl>
    <w:p w:rsidR="00CD693A" w:rsidRDefault="00CD693A" w:rsidP="003775A7">
      <w:pPr>
        <w:pStyle w:val="TableText"/>
      </w:pPr>
    </w:p>
    <w:p w:rsidR="004F64EA" w:rsidRPr="004F64EA" w:rsidRDefault="004F64EA" w:rsidP="00D942E0">
      <w:pPr>
        <w:pStyle w:val="Heading2"/>
      </w:pPr>
      <w:bookmarkStart w:id="170" w:name="_Toc409272571"/>
      <w:r w:rsidRPr="00606011">
        <w:lastRenderedPageBreak/>
        <w:t>UC_0</w:t>
      </w:r>
      <w:r>
        <w:t>08_</w:t>
      </w:r>
      <w:r>
        <w:rPr>
          <w:rFonts w:hint="eastAsia"/>
        </w:rPr>
        <w:t>用户管理</w:t>
      </w:r>
      <w:r>
        <w:rPr>
          <w:rFonts w:hint="eastAsia"/>
        </w:rPr>
        <w:t>-</w:t>
      </w:r>
      <w:r>
        <w:rPr>
          <w:rFonts w:hint="eastAsia"/>
        </w:rPr>
        <w:t>更新用户</w:t>
      </w:r>
      <w:bookmarkEnd w:id="170"/>
    </w:p>
    <w:tbl>
      <w:tblPr>
        <w:tblStyle w:val="TableGrid"/>
        <w:tblpPr w:leftFromText="180" w:rightFromText="180" w:vertAnchor="text" w:horzAnchor="margin" w:tblpY="19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t>UC_0</w:t>
            </w:r>
            <w:r>
              <w:t>08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更新用户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D693A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D693A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0" type="#_x0000_t75" style="width:302.95pt;height:182.9pt" o:ole="">
                  <v:imagedata r:id="rId41" o:title=""/>
                </v:shape>
                <o:OLEObject Type="Embed" ProgID="Visio.Drawing.15" ShapeID="_x0000_i1040" DrawAspect="Content" ObjectID="_1488199172" r:id="rId42"/>
              </w:objec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UC_005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管理员进入</w:t>
            </w:r>
            <w:r>
              <w:t>用户信息列表</w:t>
            </w:r>
          </w:p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需要更新的</w:t>
            </w:r>
            <w:r>
              <w:t>用</w:t>
            </w:r>
            <w:r>
              <w:rPr>
                <w:rFonts w:hint="eastAsia"/>
              </w:rPr>
              <w:t>户</w:t>
            </w:r>
            <w: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用户</w:t>
            </w:r>
            <w:r>
              <w:rPr>
                <w:rFonts w:hint="eastAsia"/>
              </w:rPr>
              <w:t>信息</w:t>
            </w:r>
            <w:r>
              <w:t>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>
              <w:t>更新</w:t>
            </w:r>
            <w:r>
              <w:rPr>
                <w:rFonts w:hint="eastAsia"/>
              </w:rPr>
              <w:t>需求</w:t>
            </w:r>
            <w:r>
              <w:t>的</w:t>
            </w:r>
            <w:r>
              <w:rPr>
                <w:rFonts w:hint="eastAsia"/>
              </w:rPr>
              <w:t>用户</w:t>
            </w:r>
            <w:r>
              <w:t>信息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更新</w:t>
            </w:r>
            <w:r>
              <w:t>用户信息页面的完成按钮</w:t>
            </w:r>
            <w:r>
              <w:rPr>
                <w:rFonts w:hint="eastAsia"/>
              </w:rPr>
              <w:t>提交</w:t>
            </w:r>
            <w:r>
              <w:t>用户</w:t>
            </w:r>
            <w:r>
              <w:rPr>
                <w:rFonts w:hint="eastAsia"/>
              </w:rPr>
              <w:t>更新信息，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>
              <w:t>Msg801</w:t>
            </w:r>
          </w:p>
          <w:p w:rsidR="00CD693A" w:rsidRPr="00784F16" w:rsidRDefault="00CD693A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>
              <w:rPr>
                <w:rFonts w:hint="eastAsia"/>
              </w:rPr>
              <w:t>更新</w:t>
            </w:r>
            <w:r>
              <w:t>的用户</w:t>
            </w:r>
            <w:r>
              <w:rPr>
                <w:rFonts w:hint="eastAsia"/>
              </w:rPr>
              <w:t>信息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D693A" w:rsidRPr="00CD693A" w:rsidRDefault="00CD693A" w:rsidP="003775A7">
            <w:pPr>
              <w:pStyle w:val="TableText"/>
            </w:pPr>
            <w:r w:rsidRPr="00CD693A">
              <w:rPr>
                <w:rFonts w:hint="eastAsia"/>
              </w:rPr>
              <w:t>用户</w:t>
            </w:r>
            <w:r w:rsidRPr="00CD693A">
              <w:t>点击删除按钮</w:t>
            </w:r>
            <w:r w:rsidRPr="00CD693A">
              <w:rPr>
                <w:rFonts w:hint="eastAsia"/>
              </w:rPr>
              <w:t>，系统</w:t>
            </w:r>
            <w:r w:rsidRPr="00CD693A">
              <w:t>不显示</w:t>
            </w:r>
            <w:r w:rsidRPr="00CD693A">
              <w:rPr>
                <w:rFonts w:hint="eastAsia"/>
              </w:rPr>
              <w:t>该</w:t>
            </w:r>
            <w:r w:rsidRPr="00CD693A">
              <w:t>用户信息</w:t>
            </w:r>
          </w:p>
          <w:p w:rsidR="00CD693A" w:rsidRPr="00CD693A" w:rsidRDefault="00CD693A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1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4.</w:t>
            </w:r>
            <w:r>
              <w:t>1</w:t>
            </w:r>
            <w:r w:rsidRPr="002B56F8">
              <w:rPr>
                <w:rFonts w:hint="eastAsia"/>
              </w:rPr>
              <w:t>管理员删除了用户的</w:t>
            </w:r>
            <w:r w:rsidRPr="002B56F8">
              <w:t>信息某一个或者</w:t>
            </w:r>
            <w:r w:rsidRPr="002B56F8">
              <w:rPr>
                <w:rFonts w:hint="eastAsia"/>
              </w:rPr>
              <w:t>多个</w:t>
            </w:r>
            <w:r w:rsidRPr="002B56F8">
              <w:t>字段的值，系统提示</w:t>
            </w:r>
            <w:r w:rsidRPr="002B56F8">
              <w:t>Msg802</w:t>
            </w:r>
          </w:p>
          <w:p w:rsidR="00CD693A" w:rsidRDefault="00CD693A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  <w:p w:rsidR="00CD693A" w:rsidRPr="002B56F8" w:rsidRDefault="00CD693A" w:rsidP="003775A7">
            <w:pPr>
              <w:pStyle w:val="TableText"/>
            </w:pPr>
            <w:r w:rsidRPr="002B56F8">
              <w:rPr>
                <w:rFonts w:hint="eastAsia"/>
              </w:rPr>
              <w:t>管理员</w:t>
            </w:r>
            <w:r w:rsidRPr="002B56F8">
              <w:t>提交更新不成功，系统提示</w:t>
            </w:r>
            <w:r w:rsidRPr="002B56F8">
              <w:t>Msg803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D693A" w:rsidRPr="00606011" w:rsidTr="00261DF3">
        <w:trPr>
          <w:trHeight w:val="395"/>
        </w:trPr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D693A" w:rsidRPr="00225E9A" w:rsidRDefault="00261DF3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D693A" w:rsidRPr="0097111D" w:rsidRDefault="00CD693A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Pr="00225E9A">
              <w:rPr>
                <w:rFonts w:hint="eastAsia"/>
              </w:rPr>
              <w:t>拼音</w:t>
            </w:r>
            <w:r w:rsidRPr="00225E9A">
              <w:t>显示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D693A" w:rsidRPr="00717B5D" w:rsidRDefault="00CD693A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>
              <w:t>）</w:t>
            </w:r>
            <w:r>
              <w:rPr>
                <w:rFonts w:hint="eastAsia"/>
              </w:rPr>
              <w:t>，手机号</w:t>
            </w:r>
            <w:r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，用户角色</w:t>
            </w:r>
          </w:p>
        </w:tc>
      </w:tr>
    </w:tbl>
    <w:p w:rsidR="00B54663" w:rsidRDefault="004F64EA" w:rsidP="00D942E0">
      <w:pPr>
        <w:pStyle w:val="Heading2"/>
      </w:pPr>
      <w:bookmarkStart w:id="171" w:name="_Toc409272572"/>
      <w:r w:rsidRPr="00606011">
        <w:lastRenderedPageBreak/>
        <w:t>UC_0</w:t>
      </w:r>
      <w:r>
        <w:t>09_</w:t>
      </w:r>
      <w:r>
        <w:rPr>
          <w:rFonts w:hint="eastAsia"/>
        </w:rPr>
        <w:t>角色</w:t>
      </w:r>
      <w:r>
        <w:t>管</w:t>
      </w:r>
      <w:r>
        <w:rPr>
          <w:rFonts w:hint="eastAsia"/>
        </w:rPr>
        <w:t>理</w:t>
      </w:r>
      <w:bookmarkEnd w:id="17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 w:rsidRPr="00606011">
              <w:t>UC_0</w:t>
            </w:r>
            <w:r>
              <w:t>09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454844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管</w:t>
            </w:r>
            <w:r w:rsidR="00454844">
              <w:rPr>
                <w:rFonts w:hint="eastAsia"/>
              </w:rPr>
              <w:t>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45484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454844" w:rsidRPr="00606011" w:rsidRDefault="002E3099" w:rsidP="003775A7">
            <w:pPr>
              <w:pStyle w:val="TableText"/>
            </w:pPr>
            <w:r>
              <w:object w:dxaOrig="9795" w:dyaOrig="7500">
                <v:shape id="_x0000_i1041" type="#_x0000_t75" style="width:324.2pt;height:247.5pt" o:ole="">
                  <v:imagedata r:id="rId43" o:title=""/>
                </v:shape>
                <o:OLEObject Type="Embed" ProgID="PBrush" ShapeID="_x0000_i1041" DrawAspect="Content" ObjectID="_1488199173" r:id="rId44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454844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2" type="#_x0000_t75" style="width:302.95pt;height:182.9pt" o:ole="">
                  <v:imagedata r:id="rId45" o:title=""/>
                </v:shape>
                <o:OLEObject Type="Embed" ProgID="Visio.Drawing.15" ShapeID="_x0000_i1042" DrawAspect="Content" ObjectID="_1488199174" r:id="rId46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35284E">
              <w:rPr>
                <w:rFonts w:hint="eastAsia"/>
              </w:rPr>
              <w:t>角色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UC_005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454844" w:rsidRPr="003750FB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54844" w:rsidRPr="00225E9A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</w:t>
            </w:r>
            <w:r w:rsidR="004F2A83">
              <w:t>C_0</w:t>
            </w:r>
            <w:r>
              <w:t>10,UC_011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454844" w:rsidRPr="00717B5D" w:rsidRDefault="00454844" w:rsidP="003775A7">
            <w:pPr>
              <w:pStyle w:val="TableText"/>
            </w:pPr>
            <w:r>
              <w:t>n/a</w:t>
            </w:r>
          </w:p>
        </w:tc>
      </w:tr>
    </w:tbl>
    <w:p w:rsidR="004F64EA" w:rsidRDefault="004F64EA" w:rsidP="003775A7">
      <w:pPr>
        <w:pStyle w:val="TableText"/>
      </w:pPr>
    </w:p>
    <w:p w:rsidR="004F64EA" w:rsidRDefault="004F64EA">
      <w:pPr>
        <w:ind w:firstLine="0"/>
        <w:jc w:val="left"/>
        <w:rPr>
          <w:rFonts w:ascii="楷体" w:hAnsi="楷体"/>
        </w:rPr>
      </w:pPr>
      <w:r>
        <w:br w:type="page"/>
      </w:r>
    </w:p>
    <w:p w:rsidR="002E3099" w:rsidRDefault="004F64EA" w:rsidP="00D942E0">
      <w:pPr>
        <w:pStyle w:val="Heading2"/>
      </w:pPr>
      <w:bookmarkStart w:id="172" w:name="_Toc409272573"/>
      <w:r w:rsidRPr="00606011">
        <w:lastRenderedPageBreak/>
        <w:t>UC_0</w:t>
      </w:r>
      <w:r>
        <w:t>10_</w:t>
      </w:r>
      <w:r>
        <w:rPr>
          <w:rFonts w:hint="eastAsia"/>
        </w:rPr>
        <w:t>角色管理</w:t>
      </w:r>
      <w:r>
        <w:rPr>
          <w:rFonts w:hint="eastAsia"/>
        </w:rPr>
        <w:t xml:space="preserve"> </w:t>
      </w:r>
      <w:r>
        <w:t xml:space="preserve">– </w:t>
      </w:r>
      <w:r>
        <w:t>创建角色</w:t>
      </w:r>
      <w:bookmarkEnd w:id="172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606011">
              <w:t>UC_0</w:t>
            </w:r>
            <w:r>
              <w:t>10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创建角色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279" w:type="dxa"/>
          </w:tcPr>
          <w:p w:rsidR="004F64EA" w:rsidRPr="00606011" w:rsidRDefault="00D942E0" w:rsidP="004F64EA">
            <w:pPr>
              <w:pStyle w:val="TableText"/>
            </w:pPr>
            <w:r w:rsidRPr="00B20C64">
              <w:object w:dxaOrig="7980" w:dyaOrig="4980">
                <v:shape id="_x0000_i1043" type="#_x0000_t75" style="width:347.15pt;height:190.5pt" o:ole="">
                  <v:imagedata r:id="rId47" o:title=""/>
                </v:shape>
                <o:OLEObject Type="Embed" ProgID="Visio.Drawing.15" ShapeID="_x0000_i1043" DrawAspect="Content" ObjectID="_1488199175" r:id="rId48"/>
              </w:objec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角色需求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UC_005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7B1207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角色信息</w:t>
            </w:r>
            <w:r>
              <w:t>列表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角色管理</w:t>
            </w:r>
            <w:r>
              <w:t>页面，</w:t>
            </w:r>
            <w:r>
              <w:rPr>
                <w:rFonts w:hint="eastAsia"/>
              </w:rPr>
              <w:t>输入新的</w:t>
            </w:r>
            <w:r>
              <w:t>角色</w:t>
            </w:r>
            <w:r>
              <w:rPr>
                <w:rFonts w:hint="eastAsia"/>
              </w:rPr>
              <w:t>信息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 w:rsidRPr="007B1207">
              <w:t>名称对应的</w:t>
            </w:r>
            <w:r w:rsidRPr="007B1207">
              <w:rPr>
                <w:rFonts w:hint="eastAsia"/>
              </w:rPr>
              <w:t>页面分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显示角色已有权限</w:t>
            </w:r>
            <w:r w:rsidRPr="007B1207">
              <w:rPr>
                <w:rFonts w:hint="eastAsia"/>
              </w:rPr>
              <w:t>框</w:t>
            </w:r>
            <w:r w:rsidRPr="007B1207">
              <w:t>和</w:t>
            </w:r>
            <w:r w:rsidRPr="007B1207">
              <w:rPr>
                <w:rFonts w:hint="eastAsia"/>
              </w:rPr>
              <w:t>可选</w:t>
            </w:r>
            <w:r w:rsidRPr="007B1207">
              <w:t>权限列</w:t>
            </w:r>
            <w:r w:rsidRPr="007B1207">
              <w:rPr>
                <w:rFonts w:hint="eastAsia"/>
              </w:rPr>
              <w:t>表</w:t>
            </w:r>
            <w:r w:rsidRPr="007B1207">
              <w:t>框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用户</w:t>
            </w:r>
            <w:r w:rsidRPr="007B1207">
              <w:t>可以</w:t>
            </w:r>
            <w:r w:rsidRPr="007B1207">
              <w:rPr>
                <w:rFonts w:hint="eastAsia"/>
              </w:rPr>
              <w:t>使用位于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中间的</w:t>
            </w:r>
            <w:r w:rsidRPr="007B1207">
              <w:rPr>
                <w:rFonts w:hint="eastAsia"/>
              </w:rPr>
              <w:t>往左</w:t>
            </w:r>
            <w:r w:rsidRPr="007B1207">
              <w:t>往右图标</w:t>
            </w:r>
            <w:r w:rsidRPr="007B1207">
              <w:rPr>
                <w:rFonts w:hint="eastAsia"/>
              </w:rPr>
              <w:t>移动</w:t>
            </w:r>
            <w:r w:rsidRPr="007B1207">
              <w:t>权限</w:t>
            </w:r>
            <w:r w:rsidRPr="007B1207">
              <w:rPr>
                <w:rFonts w:hint="eastAsia"/>
              </w:rPr>
              <w:t>给</w:t>
            </w:r>
            <w:r w:rsidRPr="007B1207">
              <w:t>角色分配</w:t>
            </w:r>
            <w:r w:rsidRPr="007B1207">
              <w:rPr>
                <w:rFonts w:hint="eastAsia"/>
              </w:rPr>
              <w:t>对应的</w:t>
            </w:r>
            <w:r w:rsidRPr="007B1207">
              <w:t>权限</w:t>
            </w:r>
            <w:r w:rsidRPr="007B1207">
              <w:rPr>
                <w:rFonts w:hint="eastAsia"/>
              </w:rPr>
              <w:t>。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</w:t>
            </w:r>
            <w:r w:rsidRPr="0035284E">
              <w:rPr>
                <w:rFonts w:hint="eastAsia"/>
              </w:rPr>
              <w:t>新</w:t>
            </w:r>
            <w:r>
              <w:rPr>
                <w:rFonts w:hint="eastAsia"/>
              </w:rPr>
              <w:t>角色按钮</w:t>
            </w:r>
          </w:p>
          <w:p w:rsidR="00D942E0" w:rsidRPr="00D23559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新角色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角色</w:t>
            </w:r>
            <w:r w:rsidRPr="00B7297B">
              <w:t>列表</w:t>
            </w:r>
          </w:p>
        </w:tc>
      </w:tr>
      <w:tr w:rsidR="00D942E0" w:rsidRPr="00261DF3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279" w:type="dxa"/>
          </w:tcPr>
          <w:p w:rsidR="00D942E0" w:rsidRPr="003750FB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225E9A" w:rsidTr="00D942E0">
        <w:trPr>
          <w:trHeight w:val="332"/>
        </w:trPr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279" w:type="dxa"/>
          </w:tcPr>
          <w:p w:rsidR="00D942E0" w:rsidRPr="00225E9A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D23559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279" w:type="dxa"/>
          </w:tcPr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D942E0" w:rsidRPr="00717B5D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角色名称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描述</w:t>
            </w:r>
            <w:r>
              <w:rPr>
                <w:rFonts w:hint="eastAsia"/>
              </w:rPr>
              <w:t>信息</w:t>
            </w:r>
            <w:r>
              <w:t>为不超过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D942E0" w:rsidRPr="00B7297B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  <w:p w:rsidR="00D942E0" w:rsidRPr="00B7297B" w:rsidRDefault="00D942E0" w:rsidP="00D942E0">
            <w:pPr>
              <w:pStyle w:val="TableText"/>
            </w:pPr>
          </w:p>
        </w:tc>
      </w:tr>
    </w:tbl>
    <w:p w:rsidR="004F64EA" w:rsidRDefault="00D942E0" w:rsidP="00D942E0">
      <w:pPr>
        <w:pStyle w:val="Heading2"/>
      </w:pPr>
      <w:bookmarkStart w:id="173" w:name="_Toc409272574"/>
      <w:r>
        <w:lastRenderedPageBreak/>
        <w:t>U</w:t>
      </w:r>
      <w:r w:rsidR="004F64EA" w:rsidRPr="00606011">
        <w:t>C_0</w:t>
      </w:r>
      <w:r w:rsidR="004F64EA">
        <w:t>11_</w:t>
      </w:r>
      <w:r w:rsidR="004F64EA">
        <w:rPr>
          <w:rFonts w:hint="eastAsia"/>
        </w:rPr>
        <w:t>角色管理</w:t>
      </w:r>
      <w:r w:rsidR="004F64EA">
        <w:rPr>
          <w:rFonts w:hint="eastAsia"/>
        </w:rPr>
        <w:t xml:space="preserve"> </w:t>
      </w:r>
      <w:r w:rsidR="004F64EA">
        <w:t xml:space="preserve">– </w:t>
      </w:r>
      <w:r w:rsidR="004F64EA">
        <w:rPr>
          <w:rFonts w:hint="eastAsia"/>
        </w:rPr>
        <w:t>更新</w:t>
      </w:r>
      <w:r w:rsidR="004F64EA">
        <w:t>角色</w:t>
      </w:r>
      <w:bookmarkEnd w:id="173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t>UC_0</w:t>
            </w:r>
            <w:r>
              <w:t>11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</w:t>
            </w:r>
            <w:r>
              <w:t>角色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20C64">
              <w:object w:dxaOrig="7230" w:dyaOrig="4350">
                <v:shape id="_x0000_i1044" type="#_x0000_t75" style="width:302.95pt;height:182.9pt" o:ole="">
                  <v:imagedata r:id="rId49" o:title=""/>
                </v:shape>
                <o:OLEObject Type="Embed" ProgID="Visio.Drawing.15" ShapeID="_x0000_i1044" DrawAspect="Content" ObjectID="_1488199176" r:id="rId50"/>
              </w:objec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管理员得到增加</w:t>
            </w:r>
            <w:r>
              <w:t>用户信息需求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UC_005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B1207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087" w:type="dxa"/>
          </w:tcPr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 w:rsidRPr="007B1207">
              <w:rPr>
                <w:rFonts w:hint="eastAsia"/>
              </w:rPr>
              <w:t>角色名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更新角色</w:t>
            </w:r>
            <w:r>
              <w:rPr>
                <w:rFonts w:hint="eastAsia"/>
              </w:rPr>
              <w:t>信息</w:t>
            </w:r>
          </w:p>
          <w:p w:rsidR="004F64EA" w:rsidRPr="007B1207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4F64EA" w:rsidRPr="00261DF3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087" w:type="dxa"/>
          </w:tcPr>
          <w:p w:rsidR="004F64EA" w:rsidRPr="00261DF3" w:rsidRDefault="004F64EA" w:rsidP="004F64EA">
            <w:pPr>
              <w:pStyle w:val="TableText"/>
            </w:pPr>
            <w:r w:rsidRPr="00261DF3">
              <w:t>2.1</w:t>
            </w:r>
            <w:r w:rsidRPr="00261DF3">
              <w:rPr>
                <w:rFonts w:hint="eastAsia"/>
              </w:rPr>
              <w:t>管理员</w:t>
            </w:r>
            <w:r w:rsidRPr="00261DF3">
              <w:t>点击</w:t>
            </w:r>
            <w:r w:rsidRPr="00261DF3">
              <w:rPr>
                <w:rFonts w:hint="eastAsia"/>
              </w:rPr>
              <w:t>需要</w:t>
            </w:r>
            <w:r w:rsidRPr="00261DF3">
              <w:t>更新的</w:t>
            </w:r>
            <w:r w:rsidRPr="00261DF3">
              <w:rPr>
                <w:rFonts w:hint="eastAsia"/>
              </w:rPr>
              <w:t>角色名对应的删除</w:t>
            </w:r>
            <w:r w:rsidRPr="00261DF3">
              <w:t>按钮，系统</w:t>
            </w:r>
            <w:r w:rsidRPr="00261DF3">
              <w:rPr>
                <w:rFonts w:hint="eastAsia"/>
              </w:rPr>
              <w:t>不显示</w:t>
            </w:r>
            <w:r w:rsidRPr="00261DF3">
              <w:t>删除的角色</w:t>
            </w:r>
            <w:r w:rsidRPr="00261DF3">
              <w:rPr>
                <w:rFonts w:hint="eastAsia"/>
              </w:rPr>
              <w:t>信息</w:t>
            </w:r>
          </w:p>
        </w:tc>
      </w:tr>
      <w:tr w:rsidR="004F64EA" w:rsidRPr="00225E9A" w:rsidTr="004F64EA">
        <w:trPr>
          <w:trHeight w:val="332"/>
        </w:trPr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087" w:type="dxa"/>
          </w:tcPr>
          <w:p w:rsidR="004F64EA" w:rsidRPr="00225E9A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D23559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087" w:type="dxa"/>
          </w:tcPr>
          <w:p w:rsidR="004F64EA" w:rsidRPr="00D23559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17B5D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087" w:type="dxa"/>
          </w:tcPr>
          <w:p w:rsidR="004F64EA" w:rsidRPr="00717B5D" w:rsidRDefault="004F64EA" w:rsidP="004F64EA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</w:t>
            </w:r>
            <w:r>
              <w:rPr>
                <w:rFonts w:hint="eastAsia"/>
              </w:rPr>
              <w:t>：角色名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</w:tc>
      </w:tr>
    </w:tbl>
    <w:p w:rsidR="00D942E0" w:rsidRDefault="00D942E0" w:rsidP="004F64EA"/>
    <w:p w:rsidR="00D942E0" w:rsidRDefault="00D942E0">
      <w:pPr>
        <w:ind w:firstLine="0"/>
        <w:jc w:val="left"/>
      </w:pPr>
      <w:r>
        <w:br w:type="page"/>
      </w:r>
    </w:p>
    <w:p w:rsidR="00D23559" w:rsidRDefault="004F64EA" w:rsidP="00D942E0">
      <w:pPr>
        <w:pStyle w:val="Heading2"/>
      </w:pPr>
      <w:bookmarkStart w:id="174" w:name="_Toc409272575"/>
      <w:r w:rsidRPr="00606011">
        <w:lastRenderedPageBreak/>
        <w:t>UC_0</w:t>
      </w:r>
      <w:r>
        <w:t>12_</w:t>
      </w:r>
      <w:r>
        <w:rPr>
          <w:rFonts w:hint="eastAsia"/>
        </w:rPr>
        <w:t>权限</w:t>
      </w:r>
      <w:r>
        <w:t>管</w:t>
      </w:r>
      <w:r>
        <w:rPr>
          <w:rFonts w:hint="eastAsia"/>
        </w:rPr>
        <w:t>理</w:t>
      </w:r>
      <w:bookmarkEnd w:id="174"/>
    </w:p>
    <w:p w:rsidR="00B7297B" w:rsidRDefault="00B7297B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t>UC_0</w:t>
            </w:r>
            <w:r>
              <w:t>12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管</w:t>
            </w:r>
            <w:r>
              <w:rPr>
                <w:rFonts w:hint="eastAsia"/>
              </w:rPr>
              <w:t>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2E3099" w:rsidP="003775A7">
            <w:pPr>
              <w:pStyle w:val="TableText"/>
            </w:pPr>
            <w:r>
              <w:object w:dxaOrig="9855" w:dyaOrig="7485">
                <v:shape id="_x0000_i1045" type="#_x0000_t75" style="width:328.65pt;height:248.9pt" o:ole="">
                  <v:imagedata r:id="rId51" o:title=""/>
                </v:shape>
                <o:OLEObject Type="Embed" ProgID="PBrush" ShapeID="_x0000_i1045" DrawAspect="Content" ObjectID="_1488199177" r:id="rId52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6" type="#_x0000_t75" style="width:302.95pt;height:182.9pt" o:ole="">
                  <v:imagedata r:id="rId53" o:title=""/>
                </v:shape>
                <o:OLEObject Type="Embed" ProgID="Visio.Drawing.15" ShapeID="_x0000_i1046" DrawAspect="Content" ObjectID="_1488199178" r:id="rId54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UC_013,UC_014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Pr="00717B5D" w:rsidRDefault="0058080F" w:rsidP="003775A7">
            <w:pPr>
              <w:pStyle w:val="TableText"/>
            </w:pPr>
            <w:r>
              <w:t>n/a</w:t>
            </w:r>
          </w:p>
        </w:tc>
      </w:tr>
    </w:tbl>
    <w:p w:rsidR="00D942E0" w:rsidRDefault="00D942E0" w:rsidP="003775A7">
      <w:pPr>
        <w:pStyle w:val="TableText"/>
      </w:pPr>
    </w:p>
    <w:p w:rsidR="00D942E0" w:rsidRDefault="00D942E0">
      <w:pPr>
        <w:ind w:firstLine="0"/>
        <w:jc w:val="left"/>
        <w:rPr>
          <w:rFonts w:ascii="楷体" w:hAnsi="楷体"/>
        </w:rPr>
      </w:pPr>
      <w:r>
        <w:br w:type="page"/>
      </w:r>
    </w:p>
    <w:p w:rsidR="00B7297B" w:rsidRDefault="00D942E0" w:rsidP="00D942E0">
      <w:pPr>
        <w:pStyle w:val="Heading2"/>
      </w:pPr>
      <w:bookmarkStart w:id="175" w:name="_Toc409272576"/>
      <w:r w:rsidRPr="00606011">
        <w:lastRenderedPageBreak/>
        <w:t>UC_0</w:t>
      </w:r>
      <w:r>
        <w:t>13_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t>创建</w:t>
      </w:r>
      <w:r>
        <w:rPr>
          <w:rFonts w:hint="eastAsia"/>
        </w:rPr>
        <w:t>权限</w:t>
      </w:r>
      <w:bookmarkEnd w:id="17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D942E0" w:rsidP="003775A7">
            <w:pPr>
              <w:pStyle w:val="TableText"/>
            </w:pPr>
            <w:r w:rsidRPr="00606011">
              <w:t>UC_0</w:t>
            </w:r>
            <w:r>
              <w:t>13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</w:t>
            </w:r>
            <w:r>
              <w:rPr>
                <w:rFonts w:hint="eastAsia"/>
              </w:rPr>
              <w:t>权限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7" type="#_x0000_t75" style="width:302.95pt;height:182.9pt" o:ole="">
                  <v:imagedata r:id="rId55" o:title=""/>
                </v:shape>
                <o:OLEObject Type="Embed" ProgID="Visio.Drawing.15" ShapeID="_x0000_i1047" DrawAspect="Content" ObjectID="_1488199179" r:id="rId56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权限信息</w:t>
            </w:r>
            <w:r>
              <w:t>列表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权限管理</w:t>
            </w:r>
            <w:r>
              <w:t>页面，</w:t>
            </w:r>
            <w:r>
              <w:rPr>
                <w:rFonts w:hint="eastAsia"/>
              </w:rPr>
              <w:t>输入新的权限信息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创建权限按钮</w:t>
            </w:r>
          </w:p>
          <w:p w:rsidR="0058080F" w:rsidRPr="00D23559" w:rsidRDefault="0058080F" w:rsidP="003775A7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</w:t>
            </w:r>
            <w:r>
              <w:rPr>
                <w:rFonts w:hint="eastAsia"/>
              </w:rPr>
              <w:t>权限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权限</w:t>
            </w:r>
            <w:r w:rsidRPr="00B7297B">
              <w:t>列表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305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B12A1D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B7297B">
              <w:rPr>
                <w:rFonts w:hint="eastAsia"/>
              </w:rPr>
              <w:t>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C2336" w:rsidRPr="00B7297B" w:rsidRDefault="00DC2336" w:rsidP="003775A7">
            <w:pPr>
              <w:pStyle w:val="TableText"/>
            </w:pPr>
            <w:r>
              <w:rPr>
                <w:rFonts w:hint="eastAsia"/>
              </w:rPr>
              <w:t>权限描述</w:t>
            </w:r>
            <w:r>
              <w:t>信息为不多</w:t>
            </w:r>
            <w:r>
              <w:rPr>
                <w:rFonts w:hint="eastAsia"/>
              </w:rPr>
              <w:t>于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58080F" w:rsidRPr="002E3099" w:rsidRDefault="002E3099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2E3099">
              <w:t>信息包括：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名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描述，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已</w:t>
            </w:r>
            <w:r w:rsidRPr="002E3099">
              <w:t>分配</w:t>
            </w:r>
            <w:r>
              <w:rPr>
                <w:rFonts w:hint="eastAsia"/>
              </w:rPr>
              <w:t>资源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58080F" w:rsidRDefault="0058080F" w:rsidP="003775A7">
      <w:pPr>
        <w:pStyle w:val="TableText"/>
      </w:pPr>
    </w:p>
    <w:p w:rsidR="002A5C7A" w:rsidRDefault="002A5C7A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D942E0">
      <w:pPr>
        <w:pStyle w:val="Heading2"/>
      </w:pPr>
      <w:bookmarkStart w:id="176" w:name="_Toc409272577"/>
      <w:r w:rsidRPr="00606011">
        <w:lastRenderedPageBreak/>
        <w:t>UC_0</w:t>
      </w:r>
      <w:r>
        <w:t>14_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更新权限</w:t>
      </w:r>
      <w:bookmarkEnd w:id="1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t>UC_0</w:t>
            </w:r>
            <w:r>
              <w:t>14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更新权限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20C64">
              <w:object w:dxaOrig="7230" w:dyaOrig="4350">
                <v:shape id="_x0000_i1048" type="#_x0000_t75" style="width:302.95pt;height:182.9pt" o:ole="">
                  <v:imagedata r:id="rId57" o:title=""/>
                </v:shape>
                <o:OLEObject Type="Embed" ProgID="Visio.Drawing.15" ShapeID="_x0000_i1048" DrawAspect="Content" ObjectID="_1488199180" r:id="rId58"/>
              </w:objec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管理员得到更新权限</w:t>
            </w:r>
            <w:r>
              <w:t>信息需求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UC_005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管理员点击页面</w:t>
            </w:r>
            <w:r>
              <w:t>左侧</w:t>
            </w:r>
            <w:r>
              <w:rPr>
                <w:rFonts w:hint="eastAsia"/>
              </w:rPr>
              <w:t>角权限管理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D942E0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>
              <w:rPr>
                <w:rFonts w:hint="eastAsia"/>
              </w:rPr>
              <w:t>权限</w:t>
            </w:r>
            <w:r w:rsidRPr="007B1207">
              <w:rPr>
                <w:rFonts w:hint="eastAsia"/>
              </w:rP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D942E0" w:rsidRDefault="00D942E0" w:rsidP="00CC5763">
            <w:pPr>
              <w:pStyle w:val="TableText"/>
            </w:pPr>
            <w:r w:rsidRPr="002E3099">
              <w:rPr>
                <w:rFonts w:hint="eastAsia"/>
              </w:rPr>
              <w:t>权限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</w:t>
            </w:r>
            <w:r>
              <w:rPr>
                <w:rFonts w:hint="eastAsia"/>
              </w:rPr>
              <w:t>权限信息</w:t>
            </w:r>
          </w:p>
          <w:p w:rsidR="00D942E0" w:rsidRPr="007B1207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D942E0" w:rsidRPr="00AA568C" w:rsidRDefault="00D942E0" w:rsidP="00CC5763">
            <w:pPr>
              <w:pStyle w:val="TableText"/>
            </w:pPr>
            <w:r w:rsidRPr="00AA568C">
              <w:t>2.1</w:t>
            </w:r>
            <w:r w:rsidRPr="00AA568C">
              <w:rPr>
                <w:rFonts w:hint="eastAsia"/>
              </w:rPr>
              <w:t>管理员</w:t>
            </w:r>
            <w:r w:rsidRPr="00AA568C">
              <w:t>点击</w:t>
            </w:r>
            <w:r w:rsidRPr="00AA568C">
              <w:rPr>
                <w:rFonts w:hint="eastAsia"/>
              </w:rPr>
              <w:t>需要</w:t>
            </w:r>
            <w:r w:rsidRPr="00AA568C">
              <w:t>更新的</w:t>
            </w:r>
            <w:r w:rsidRPr="00AA568C">
              <w:rPr>
                <w:rFonts w:hint="eastAsia"/>
              </w:rPr>
              <w:t>权限名对应的删除</w:t>
            </w:r>
            <w:r w:rsidRPr="00AA568C">
              <w:t>按钮，系统</w:t>
            </w:r>
            <w:r w:rsidRPr="00AA568C">
              <w:rPr>
                <w:rFonts w:hint="eastAsia"/>
              </w:rPr>
              <w:t>不显示</w:t>
            </w:r>
            <w:r w:rsidRPr="00AA568C">
              <w:t>删除的</w:t>
            </w:r>
            <w:r w:rsidRPr="00AA568C">
              <w:rPr>
                <w:rFonts w:hint="eastAsia"/>
              </w:rPr>
              <w:t>权限信息</w:t>
            </w:r>
          </w:p>
        </w:tc>
      </w:tr>
      <w:tr w:rsidR="00D942E0" w:rsidRPr="00606011" w:rsidTr="00CC5763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D942E0" w:rsidRPr="00225E9A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D942E0" w:rsidRPr="00D23559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D942E0" w:rsidRPr="00717B5D" w:rsidRDefault="00D942E0" w:rsidP="00CC5763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信息包括：</w:t>
            </w:r>
            <w:r>
              <w:rPr>
                <w:rFonts w:hint="eastAsia"/>
              </w:rPr>
              <w:t>权限名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描述，</w:t>
            </w:r>
            <w:r>
              <w:rPr>
                <w:rFonts w:hint="eastAsia"/>
              </w:rPr>
              <w:t>权限已</w:t>
            </w:r>
            <w:r>
              <w:t>分配</w:t>
            </w:r>
            <w:r>
              <w:rPr>
                <w:rFonts w:hint="eastAsia"/>
              </w:rPr>
              <w:t>资源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EC23F6" w:rsidRDefault="00EC23F6" w:rsidP="00EC23F6"/>
    <w:p w:rsidR="00090992" w:rsidRDefault="00090992" w:rsidP="00090992">
      <w:pPr>
        <w:pStyle w:val="Heading2"/>
        <w:numPr>
          <w:ilvl w:val="0"/>
          <w:numId w:val="0"/>
        </w:numPr>
        <w:ind w:left="270"/>
        <w:rPr>
          <w:highlight w:val="lightGray"/>
        </w:rPr>
      </w:pPr>
      <w:r>
        <w:rPr>
          <w:highlight w:val="lightGray"/>
        </w:rPr>
        <w:br w:type="page"/>
      </w:r>
    </w:p>
    <w:p w:rsidR="00090992" w:rsidRDefault="00090992" w:rsidP="00090992">
      <w:pPr>
        <w:pStyle w:val="Heading2"/>
      </w:pPr>
      <w:r w:rsidRPr="00606011">
        <w:lastRenderedPageBreak/>
        <w:t>UC_0</w:t>
      </w:r>
      <w:r>
        <w:t>15_</w:t>
      </w:r>
      <w:r>
        <w:rPr>
          <w:rFonts w:hint="eastAsia"/>
        </w:rPr>
        <w:t>收银</w:t>
      </w:r>
      <w:r>
        <w:t>管理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UC_0</w:t>
            </w:r>
            <w:r>
              <w:t>15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rPr>
                <w:rFonts w:hint="eastAsia"/>
              </w:rPr>
              <w:t>收银</w:t>
            </w:r>
            <w:r>
              <w:t>管理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Pr="00606011">
              <w:rPr>
                <w:rFonts w:hint="eastAsia"/>
              </w:rPr>
              <w:t>0</w:t>
            </w:r>
            <w:r>
              <w:t>5-</w:t>
            </w:r>
            <w:r>
              <w:t>消费清单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USR_03–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090992" w:rsidRPr="00606011" w:rsidRDefault="002E0C0A" w:rsidP="00090992">
            <w:pPr>
              <w:pStyle w:val="TableText"/>
            </w:pPr>
            <w:r>
              <w:object w:dxaOrig="6930" w:dyaOrig="4920">
                <v:shape id="_x0000_i1049" type="#_x0000_t75" style="width:298.35pt;height:211.8pt" o:ole="">
                  <v:imagedata r:id="rId59" o:title=""/>
                </v:shape>
                <o:OLEObject Type="Embed" ProgID="Visio.Drawing.15" ShapeID="_x0000_i1049" DrawAspect="Content" ObjectID="_1488199181" r:id="rId60"/>
              </w:objec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得到消费者的</w:t>
            </w:r>
            <w:r>
              <w:rPr>
                <w:rFonts w:hint="eastAsia"/>
              </w:rPr>
              <w:t>桌号</w:t>
            </w:r>
            <w:r>
              <w:t>和消费者的买单通知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UC_004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090992" w:rsidRDefault="00090992" w:rsidP="008628CB">
            <w:pPr>
              <w:pStyle w:val="TableText"/>
              <w:numPr>
                <w:ilvl w:val="0"/>
                <w:numId w:val="43"/>
              </w:numPr>
            </w:pPr>
            <w:r>
              <w:rPr>
                <w:rFonts w:hint="eastAsia"/>
              </w:rPr>
              <w:t>收银员点击页面</w:t>
            </w:r>
            <w:r>
              <w:t>左侧</w:t>
            </w:r>
            <w:r>
              <w:rPr>
                <w:rFonts w:hint="eastAsia"/>
              </w:rPr>
              <w:t>角收银流水</w:t>
            </w:r>
            <w:r>
              <w:t>菜单，</w:t>
            </w:r>
            <w:r>
              <w:rPr>
                <w:rFonts w:hint="eastAsia"/>
              </w:rPr>
              <w:t>进入收银页面</w:t>
            </w:r>
          </w:p>
          <w:p w:rsidR="00090992" w:rsidRDefault="00090992" w:rsidP="008628CB">
            <w:pPr>
              <w:pStyle w:val="TableText"/>
              <w:numPr>
                <w:ilvl w:val="0"/>
                <w:numId w:val="43"/>
              </w:numPr>
            </w:pPr>
            <w:r>
              <w:rPr>
                <w:rFonts w:hint="eastAsia"/>
              </w:rPr>
              <w:t>收银员单击消费者</w:t>
            </w:r>
            <w:r>
              <w:t>的桌号进入</w:t>
            </w:r>
            <w:r>
              <w:rPr>
                <w:rFonts w:hint="eastAsia"/>
              </w:rPr>
              <w:t>收银</w:t>
            </w:r>
          </w:p>
          <w:p w:rsidR="00090992" w:rsidRDefault="00090992" w:rsidP="008628CB">
            <w:pPr>
              <w:pStyle w:val="TableText"/>
              <w:numPr>
                <w:ilvl w:val="0"/>
                <w:numId w:val="43"/>
              </w:numPr>
            </w:pPr>
            <w:r>
              <w:rPr>
                <w:rFonts w:hint="eastAsia"/>
              </w:rPr>
              <w:t>系统显示</w:t>
            </w:r>
            <w:r>
              <w:t>对应的桌号的</w:t>
            </w:r>
            <w:r w:rsidR="008628CB">
              <w:rPr>
                <w:rFonts w:hint="eastAsia"/>
              </w:rPr>
              <w:t>消费</w:t>
            </w:r>
            <w:r>
              <w:t>信息</w:t>
            </w:r>
          </w:p>
          <w:p w:rsidR="00090992" w:rsidRDefault="00090992" w:rsidP="008628CB">
            <w:pPr>
              <w:pStyle w:val="TableText"/>
              <w:numPr>
                <w:ilvl w:val="0"/>
                <w:numId w:val="43"/>
              </w:numPr>
            </w:pPr>
            <w:r>
              <w:rPr>
                <w:rFonts w:hint="eastAsia"/>
              </w:rPr>
              <w:t>收银员单击</w:t>
            </w:r>
            <w:r>
              <w:t>打印下票按钮，与系统</w:t>
            </w:r>
            <w:r>
              <w:rPr>
                <w:rFonts w:hint="eastAsia"/>
              </w:rPr>
              <w:t>配置</w:t>
            </w:r>
            <w:r>
              <w:t>的打印机打出</w:t>
            </w:r>
            <w:r>
              <w:rPr>
                <w:rFonts w:hint="eastAsia"/>
              </w:rPr>
              <w:t>小票</w:t>
            </w:r>
          </w:p>
          <w:p w:rsidR="00090992" w:rsidRDefault="00090992" w:rsidP="008628CB">
            <w:pPr>
              <w:pStyle w:val="TableText"/>
              <w:numPr>
                <w:ilvl w:val="0"/>
                <w:numId w:val="43"/>
              </w:numPr>
            </w:pPr>
            <w:r>
              <w:rPr>
                <w:rFonts w:hint="eastAsia"/>
              </w:rPr>
              <w:t>顾客</w:t>
            </w:r>
            <w:r w:rsidR="008628CB">
              <w:t>核对小票后付钱，收银员</w:t>
            </w:r>
            <w:r w:rsidR="008628CB">
              <w:rPr>
                <w:rFonts w:hint="eastAsia"/>
              </w:rPr>
              <w:t>收</w:t>
            </w:r>
            <w:r w:rsidR="008628CB">
              <w:t>钱后单击确认收款</w:t>
            </w:r>
          </w:p>
          <w:p w:rsidR="00931E81" w:rsidRPr="00090992" w:rsidRDefault="00931E81" w:rsidP="008628CB">
            <w:pPr>
              <w:pStyle w:val="TableText"/>
              <w:numPr>
                <w:ilvl w:val="0"/>
                <w:numId w:val="43"/>
              </w:numPr>
            </w:pPr>
            <w:r>
              <w:rPr>
                <w:rFonts w:hint="eastAsia"/>
              </w:rPr>
              <w:t>系统</w:t>
            </w:r>
            <w:r>
              <w:t>跳转到收银</w:t>
            </w:r>
            <w:r>
              <w:rPr>
                <w:rFonts w:hint="eastAsia"/>
              </w:rPr>
              <w:t>页面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090992" w:rsidRDefault="008628CB" w:rsidP="00090992">
            <w:pPr>
              <w:pStyle w:val="TableText"/>
            </w:pPr>
            <w:r>
              <w:t xml:space="preserve">2.1 </w:t>
            </w:r>
            <w:r>
              <w:rPr>
                <w:rFonts w:hint="eastAsia"/>
              </w:rPr>
              <w:t>收银员点击</w:t>
            </w:r>
            <w:r>
              <w:t>红色</w:t>
            </w:r>
            <w:r>
              <w:rPr>
                <w:rFonts w:hint="eastAsia"/>
              </w:rPr>
              <w:t>图标</w:t>
            </w:r>
            <w:r>
              <w:t>的桌号，系统会提示</w:t>
            </w:r>
            <w:r>
              <w:rPr>
                <w:rFonts w:hint="eastAsia"/>
              </w:rPr>
              <w:t>该桌当前</w:t>
            </w:r>
            <w:r>
              <w:t>无消费</w:t>
            </w:r>
          </w:p>
          <w:p w:rsidR="00931E81" w:rsidRDefault="008628CB" w:rsidP="00931E81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收银员可以</w:t>
            </w:r>
            <w:r>
              <w:t>编辑订单</w:t>
            </w:r>
            <w:r w:rsidR="00931E81">
              <w:rPr>
                <w:rFonts w:hint="eastAsia"/>
              </w:rPr>
              <w:t>明细</w:t>
            </w:r>
          </w:p>
          <w:p w:rsidR="00931E81" w:rsidRPr="008628CB" w:rsidRDefault="002E0C0A" w:rsidP="00931E81">
            <w:pPr>
              <w:pStyle w:val="TableText"/>
            </w:pPr>
            <w:r>
              <w:rPr>
                <w:rFonts w:hint="eastAsia"/>
              </w:rPr>
              <w:t xml:space="preserve">3.2 </w:t>
            </w:r>
            <w:r>
              <w:rPr>
                <w:rFonts w:hint="eastAsia"/>
              </w:rPr>
              <w:t>收银员</w:t>
            </w:r>
            <w:r>
              <w:t>可以更新会员信息</w:t>
            </w:r>
            <w:r>
              <w:rPr>
                <w:rFonts w:hint="eastAsia"/>
              </w:rPr>
              <w:t>，</w:t>
            </w:r>
            <w:r>
              <w:t>系统会自动</w:t>
            </w:r>
            <w:r>
              <w:rPr>
                <w:rFonts w:hint="eastAsia"/>
              </w:rPr>
              <w:t>根据</w:t>
            </w:r>
            <w:r>
              <w:t>会员号更新折扣信息和收银金额</w:t>
            </w:r>
          </w:p>
        </w:tc>
      </w:tr>
      <w:tr w:rsidR="00090992" w:rsidRPr="00606011" w:rsidTr="00090992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090992" w:rsidRPr="00225E9A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090992" w:rsidRPr="00D23559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090992" w:rsidRPr="00717B5D" w:rsidRDefault="008628CB" w:rsidP="00931E81">
            <w:pPr>
              <w:pStyle w:val="TableText"/>
            </w:pPr>
            <w:r>
              <w:rPr>
                <w:rFonts w:hint="eastAsia"/>
              </w:rPr>
              <w:t>消费</w:t>
            </w:r>
            <w:r w:rsidR="00090992">
              <w:t>信息包括：</w:t>
            </w:r>
            <w:r w:rsidR="00931E81">
              <w:rPr>
                <w:rFonts w:hint="eastAsia"/>
              </w:rPr>
              <w:t>订单</w:t>
            </w:r>
            <w:r w:rsidR="00931E81">
              <w:t>明细（</w:t>
            </w:r>
            <w:r w:rsidR="00931E81">
              <w:rPr>
                <w:rFonts w:hint="eastAsia"/>
              </w:rPr>
              <w:t>包括</w:t>
            </w:r>
            <w:r w:rsidR="00931E81">
              <w:t>菜品名，数量</w:t>
            </w:r>
            <w:r w:rsidR="00931E81">
              <w:rPr>
                <w:rFonts w:hint="eastAsia"/>
              </w:rPr>
              <w:t>，</w:t>
            </w:r>
            <w:r w:rsidR="00931E81">
              <w:t>金额）</w:t>
            </w:r>
            <w:r w:rsidR="00931E81">
              <w:rPr>
                <w:rFonts w:hint="eastAsia"/>
              </w:rPr>
              <w:t>，</w:t>
            </w:r>
            <w:r w:rsidR="00931E81">
              <w:t>其他信息（</w:t>
            </w:r>
            <w:r w:rsidR="00931E81">
              <w:rPr>
                <w:rFonts w:hint="eastAsia"/>
              </w:rPr>
              <w:t>桌号</w:t>
            </w:r>
            <w:r w:rsidR="00931E81">
              <w:t>，工号，会员号</w:t>
            </w:r>
            <w:r w:rsidR="00931E81">
              <w:rPr>
                <w:rFonts w:hint="eastAsia"/>
              </w:rPr>
              <w:t>，</w:t>
            </w:r>
            <w:r w:rsidR="00931E81">
              <w:t>总价，折扣</w:t>
            </w:r>
            <w:r w:rsidR="00931E81">
              <w:rPr>
                <w:rFonts w:hint="eastAsia"/>
              </w:rPr>
              <w:t>，</w:t>
            </w:r>
            <w:r w:rsidR="00931E81">
              <w:t>应收金额）</w:t>
            </w:r>
          </w:p>
        </w:tc>
      </w:tr>
    </w:tbl>
    <w:p w:rsidR="002E0C0A" w:rsidRDefault="002E0C0A">
      <w:pPr>
        <w:ind w:firstLine="0"/>
        <w:jc w:val="left"/>
      </w:pPr>
    </w:p>
    <w:p w:rsidR="002E0C0A" w:rsidRDefault="002E0C0A" w:rsidP="00954E0A">
      <w:pPr>
        <w:pStyle w:val="Heading2"/>
      </w:pPr>
      <w:r w:rsidRPr="00606011">
        <w:lastRenderedPageBreak/>
        <w:t>UC_0</w:t>
      </w:r>
      <w:r>
        <w:t>16_</w:t>
      </w:r>
      <w:r>
        <w:rPr>
          <w:rFonts w:hint="eastAsia"/>
        </w:rPr>
        <w:t>流水</w:t>
      </w:r>
      <w:r>
        <w:t>管理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t>UC_0</w:t>
            </w:r>
            <w:r>
              <w:t>15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rPr>
                <w:rFonts w:hint="eastAsia"/>
              </w:rPr>
              <w:t>收银</w:t>
            </w:r>
            <w:r>
              <w:t>管理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2E0C0A" w:rsidRPr="00606011" w:rsidRDefault="002E0C0A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Pr="00606011">
              <w:rPr>
                <w:rFonts w:hint="eastAsia"/>
              </w:rPr>
              <w:t>0</w:t>
            </w:r>
            <w:r>
              <w:t>6-</w:t>
            </w:r>
            <w:r>
              <w:rPr>
                <w:rFonts w:hint="eastAsia"/>
              </w:rPr>
              <w:t>流水</w:t>
            </w:r>
            <w:r>
              <w:t>查询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t>USR_03–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object w:dxaOrig="6930" w:dyaOrig="4920">
                <v:shape id="_x0000_i1050" type="#_x0000_t75" style="width:298.35pt;height:211.8pt" o:ole="">
                  <v:imagedata r:id="rId61" o:title=""/>
                </v:shape>
                <o:OLEObject Type="Embed" ProgID="Visio.Drawing.15" ShapeID="_x0000_i1050" DrawAspect="Content" ObjectID="_1488199182" r:id="rId62"/>
              </w:objec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954E0A" w:rsidP="00954E0A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得到</w:t>
            </w:r>
            <w:r>
              <w:rPr>
                <w:rFonts w:hint="eastAsia"/>
              </w:rPr>
              <w:t>获取</w:t>
            </w:r>
            <w:r>
              <w:t>一定条件下的流水信息</w:t>
            </w:r>
            <w:r>
              <w:rPr>
                <w:rFonts w:hint="eastAsia"/>
              </w:rPr>
              <w:t>的</w:t>
            </w:r>
            <w:r>
              <w:t>需求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954E0A" w:rsidP="0058130E">
            <w:pPr>
              <w:pStyle w:val="TableText"/>
            </w:pPr>
            <w:r>
              <w:t>UC_015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2E0C0A" w:rsidRDefault="002E0C0A" w:rsidP="00954E0A">
            <w:pPr>
              <w:pStyle w:val="TableText"/>
              <w:numPr>
                <w:ilvl w:val="0"/>
                <w:numId w:val="45"/>
              </w:numPr>
            </w:pPr>
            <w:r>
              <w:rPr>
                <w:rFonts w:hint="eastAsia"/>
              </w:rPr>
              <w:t>收银员点击页面</w:t>
            </w:r>
            <w:r>
              <w:t>左侧</w:t>
            </w:r>
            <w:r>
              <w:rPr>
                <w:rFonts w:hint="eastAsia"/>
              </w:rPr>
              <w:t>角收银流水</w:t>
            </w:r>
            <w:r>
              <w:t>菜单，</w:t>
            </w:r>
            <w:r>
              <w:rPr>
                <w:rFonts w:hint="eastAsia"/>
              </w:rPr>
              <w:t>进入</w:t>
            </w:r>
            <w:r w:rsidR="00954E0A">
              <w:rPr>
                <w:rFonts w:hint="eastAsia"/>
              </w:rPr>
              <w:t>流水页面</w:t>
            </w:r>
          </w:p>
          <w:p w:rsidR="002E0C0A" w:rsidRDefault="002E0C0A" w:rsidP="00954E0A">
            <w:pPr>
              <w:pStyle w:val="TableText"/>
              <w:numPr>
                <w:ilvl w:val="0"/>
                <w:numId w:val="45"/>
              </w:numPr>
            </w:pPr>
            <w:r>
              <w:rPr>
                <w:rFonts w:hint="eastAsia"/>
              </w:rPr>
              <w:t>收银员</w:t>
            </w:r>
            <w:r w:rsidR="0076184C">
              <w:rPr>
                <w:rFonts w:hint="eastAsia"/>
              </w:rPr>
              <w:t>在</w:t>
            </w:r>
            <w:r w:rsidR="0076184C">
              <w:t>页面上根据分类设置一个或者多个条件</w:t>
            </w:r>
          </w:p>
          <w:p w:rsidR="002E0C0A" w:rsidRDefault="0076184C" w:rsidP="00954E0A">
            <w:pPr>
              <w:pStyle w:val="TableText"/>
              <w:numPr>
                <w:ilvl w:val="0"/>
                <w:numId w:val="45"/>
              </w:numPr>
            </w:pPr>
            <w:r>
              <w:rPr>
                <w:rFonts w:hint="eastAsia"/>
              </w:rPr>
              <w:t>收银员单击</w:t>
            </w:r>
            <w:r>
              <w:t>搜索按钮</w:t>
            </w:r>
          </w:p>
          <w:p w:rsidR="002E0C0A" w:rsidRPr="00090992" w:rsidRDefault="0076184C" w:rsidP="0076184C">
            <w:pPr>
              <w:pStyle w:val="TableText"/>
              <w:numPr>
                <w:ilvl w:val="0"/>
                <w:numId w:val="45"/>
              </w:numPr>
            </w:pPr>
            <w:r>
              <w:rPr>
                <w:rFonts w:hint="eastAsia"/>
              </w:rPr>
              <w:t>系统正确显示</w:t>
            </w:r>
            <w:r>
              <w:t>对应的</w:t>
            </w:r>
            <w:r>
              <w:rPr>
                <w:rFonts w:hint="eastAsia"/>
              </w:rPr>
              <w:t>流水</w:t>
            </w:r>
            <w:r>
              <w:t>信息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76184C" w:rsidRPr="0076184C" w:rsidRDefault="002E0C0A" w:rsidP="0076184C">
            <w:pPr>
              <w:pStyle w:val="TableText"/>
            </w:pPr>
            <w:r>
              <w:t xml:space="preserve">2.1 </w:t>
            </w:r>
            <w:r w:rsidR="0076184C">
              <w:rPr>
                <w:rFonts w:hint="eastAsia"/>
              </w:rPr>
              <w:t>每个</w:t>
            </w:r>
            <w:r w:rsidR="0076184C">
              <w:t>可以输入框都有</w:t>
            </w:r>
            <w:r w:rsidR="0076184C">
              <w:rPr>
                <w:rFonts w:hint="eastAsia"/>
              </w:rPr>
              <w:t>正确值</w:t>
            </w:r>
            <w:r w:rsidR="0076184C">
              <w:t>校验</w:t>
            </w:r>
          </w:p>
        </w:tc>
      </w:tr>
      <w:tr w:rsidR="002E0C0A" w:rsidRPr="00606011" w:rsidTr="0058130E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2E0C0A" w:rsidRPr="00225E9A" w:rsidRDefault="0076184C" w:rsidP="0058130E">
            <w:pPr>
              <w:pStyle w:val="TableText"/>
            </w:pPr>
            <w:r>
              <w:rPr>
                <w:rFonts w:hint="eastAsia"/>
              </w:rPr>
              <w:t>设定</w:t>
            </w:r>
            <w:r>
              <w:t>条件</w:t>
            </w:r>
            <w:r>
              <w:rPr>
                <w:rFonts w:hint="eastAsia"/>
              </w:rPr>
              <w:t>值</w:t>
            </w:r>
            <w:r>
              <w:t>为空，系统提示</w:t>
            </w:r>
            <w:r>
              <w:t>Msg16.1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2E0C0A" w:rsidRPr="00D23559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2E0C0A" w:rsidRPr="00717B5D" w:rsidRDefault="0076184C" w:rsidP="0076184C">
            <w:pPr>
              <w:pStyle w:val="TableText"/>
            </w:pPr>
            <w:r>
              <w:rPr>
                <w:rFonts w:hint="eastAsia"/>
              </w:rPr>
              <w:t>流水</w:t>
            </w:r>
            <w:r w:rsidR="002E0C0A">
              <w:t>信息包括：</w:t>
            </w:r>
            <w:r>
              <w:rPr>
                <w:rFonts w:hint="eastAsia"/>
              </w:rPr>
              <w:t>订单号，</w:t>
            </w:r>
            <w:r>
              <w:t>下单时间，订单状态，订单金额，服务员工号，会员号</w:t>
            </w:r>
          </w:p>
        </w:tc>
      </w:tr>
    </w:tbl>
    <w:p w:rsidR="00EC23F6" w:rsidRDefault="00EC23F6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9316FB" w:rsidRPr="00606011" w:rsidRDefault="009316FB" w:rsidP="00606011">
      <w:pPr>
        <w:pStyle w:val="Heading1"/>
      </w:pPr>
      <w:bookmarkStart w:id="177" w:name="_Toc409272578"/>
      <w:r w:rsidRPr="00606011">
        <w:rPr>
          <w:rFonts w:hint="eastAsia"/>
        </w:rPr>
        <w:lastRenderedPageBreak/>
        <w:t>非</w:t>
      </w:r>
      <w:r w:rsidRPr="00606011">
        <w:t>功能性需求</w:t>
      </w:r>
      <w:bookmarkEnd w:id="177"/>
    </w:p>
    <w:p w:rsidR="009316FB" w:rsidRDefault="009316FB" w:rsidP="00D942E0">
      <w:pPr>
        <w:pStyle w:val="Heading2"/>
      </w:pPr>
      <w:bookmarkStart w:id="178" w:name="_Toc409272579"/>
      <w:r w:rsidRPr="00606011">
        <w:rPr>
          <w:rFonts w:hint="eastAsia"/>
        </w:rPr>
        <w:t>安全性</w:t>
      </w:r>
      <w:r w:rsidRPr="00606011">
        <w:t>需求</w:t>
      </w:r>
      <w:bookmarkEnd w:id="178"/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物理</w:t>
      </w:r>
      <w:r>
        <w:t>结构上系统服务器与数据库服务器均由专职管理</w:t>
      </w:r>
      <w:r>
        <w:rPr>
          <w:rFonts w:hint="eastAsia"/>
        </w:rPr>
        <w:t>员</w:t>
      </w:r>
      <w:r>
        <w:t>维护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业务</w:t>
      </w:r>
      <w:r>
        <w:t>系统使用</w:t>
      </w:r>
      <w:r>
        <w:t>RBAC</w:t>
      </w:r>
      <w:r>
        <w:rPr>
          <w:rFonts w:hint="eastAsia"/>
        </w:rPr>
        <w:t>实现权限</w:t>
      </w:r>
      <w:r>
        <w:t>模型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之间的服务采用</w:t>
      </w:r>
      <w:r>
        <w:t>https</w:t>
      </w:r>
      <w:r>
        <w:t>加密通道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用户</w:t>
      </w:r>
      <w:r>
        <w:t>密码使用</w:t>
      </w:r>
      <w:r>
        <w:t>MD5</w:t>
      </w:r>
      <w:r>
        <w:t>加密存储</w:t>
      </w:r>
    </w:p>
    <w:p w:rsidR="00EC23F6" w:rsidRP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不</w:t>
      </w:r>
      <w:r>
        <w:t>在本地</w:t>
      </w:r>
      <w:r>
        <w:t>cookie</w:t>
      </w:r>
      <w:r>
        <w:t>中存储任何用户</w:t>
      </w:r>
      <w:r>
        <w:rPr>
          <w:rFonts w:hint="eastAsia"/>
        </w:rPr>
        <w:t>敏感</w:t>
      </w:r>
      <w:r>
        <w:t>信息</w:t>
      </w:r>
    </w:p>
    <w:p w:rsidR="009316FB" w:rsidRDefault="009316FB" w:rsidP="00D942E0">
      <w:pPr>
        <w:pStyle w:val="Heading2"/>
      </w:pPr>
      <w:bookmarkStart w:id="179" w:name="_Toc409272580"/>
      <w:r w:rsidRPr="00606011">
        <w:rPr>
          <w:rFonts w:hint="eastAsia"/>
        </w:rPr>
        <w:t>性能</w:t>
      </w:r>
      <w:r w:rsidRPr="00606011">
        <w:t>需求</w:t>
      </w:r>
      <w:bookmarkEnd w:id="179"/>
    </w:p>
    <w:p w:rsidR="00B00121" w:rsidRDefault="00B00121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能承载</w:t>
      </w:r>
      <w:r>
        <w:t>100</w:t>
      </w:r>
      <w:r>
        <w:t>人同时在线使用</w:t>
      </w:r>
    </w:p>
    <w:p w:rsidR="00B00121" w:rsidRDefault="00D32404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一级</w:t>
      </w:r>
      <w:r>
        <w:t>页面响应时间不超过</w:t>
      </w:r>
      <w:r>
        <w:t>3</w:t>
      </w:r>
      <w:r>
        <w:t>秒</w:t>
      </w:r>
    </w:p>
    <w:p w:rsidR="00D32404" w:rsidRDefault="00D32404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二级搜索</w:t>
      </w:r>
      <w:r>
        <w:t>页面响应时间不超过</w:t>
      </w:r>
      <w:r>
        <w:t>5</w:t>
      </w:r>
      <w:r>
        <w:t>秒</w:t>
      </w:r>
    </w:p>
    <w:p w:rsidR="00D32404" w:rsidRPr="00B00121" w:rsidRDefault="00D32404" w:rsidP="00B00121">
      <w:pPr>
        <w:pStyle w:val="NoSpacing"/>
        <w:numPr>
          <w:ilvl w:val="0"/>
          <w:numId w:val="39"/>
        </w:numPr>
      </w:pPr>
      <w:r>
        <w:t>Web-Service</w:t>
      </w:r>
      <w:r>
        <w:t>响应时间不超过</w:t>
      </w:r>
      <w:r>
        <w:t>10</w:t>
      </w:r>
      <w:r>
        <w:t>秒</w:t>
      </w:r>
    </w:p>
    <w:p w:rsidR="009316FB" w:rsidRDefault="00DF7052" w:rsidP="00D942E0">
      <w:pPr>
        <w:pStyle w:val="Heading2"/>
      </w:pPr>
      <w:bookmarkStart w:id="180" w:name="_Toc409272581"/>
      <w:r>
        <w:rPr>
          <w:rFonts w:hint="eastAsia"/>
        </w:rPr>
        <w:t>可用性</w:t>
      </w:r>
      <w:r w:rsidR="009316FB" w:rsidRPr="00606011">
        <w:t>需求</w:t>
      </w:r>
      <w:bookmarkEnd w:id="180"/>
    </w:p>
    <w:p w:rsidR="00D32404" w:rsidRDefault="00D32404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能支持</w:t>
      </w:r>
      <w:r>
        <w:t>24×7</w:t>
      </w:r>
      <w:r>
        <w:t>运行</w:t>
      </w:r>
    </w:p>
    <w:p w:rsidR="00D32404" w:rsidRDefault="00D32404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数据库系统</w:t>
      </w:r>
      <w:r>
        <w:t>支持定期自动备份</w:t>
      </w:r>
    </w:p>
    <w:p w:rsidR="00826A77" w:rsidRPr="00D32404" w:rsidRDefault="00826A77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有监控机制进行运行期容错处理</w:t>
      </w:r>
    </w:p>
    <w:p w:rsidR="009316FB" w:rsidRDefault="00826A77" w:rsidP="00D942E0">
      <w:pPr>
        <w:pStyle w:val="Heading2"/>
      </w:pPr>
      <w:bookmarkStart w:id="181" w:name="_Toc409272582"/>
      <w:r>
        <w:rPr>
          <w:rFonts w:hint="eastAsia"/>
        </w:rPr>
        <w:t>可</w:t>
      </w:r>
      <w:r>
        <w:t>扩展性需求</w:t>
      </w:r>
      <w:bookmarkEnd w:id="181"/>
    </w:p>
    <w:p w:rsidR="00D32404" w:rsidRDefault="00826A77" w:rsidP="00826A77">
      <w:pPr>
        <w:pStyle w:val="NoSpacing"/>
        <w:numPr>
          <w:ilvl w:val="0"/>
          <w:numId w:val="39"/>
        </w:numPr>
      </w:pPr>
      <w:r>
        <w:rPr>
          <w:rFonts w:hint="eastAsia"/>
        </w:rPr>
        <w:t>系统必须</w:t>
      </w:r>
      <w:r>
        <w:t>能有效的进行扩展以适应业务量增加的需求</w:t>
      </w:r>
    </w:p>
    <w:p w:rsidR="005E1F63" w:rsidRPr="00D32404" w:rsidRDefault="00826A77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系统任意</w:t>
      </w:r>
      <w:r>
        <w:t>模块的更新</w:t>
      </w:r>
      <w:r>
        <w:t>/</w:t>
      </w:r>
      <w:r>
        <w:t>上线不影响在线运行系统</w:t>
      </w:r>
    </w:p>
    <w:p w:rsidR="009316FB" w:rsidRDefault="009316FB" w:rsidP="00D942E0">
      <w:pPr>
        <w:pStyle w:val="Heading2"/>
      </w:pPr>
      <w:bookmarkStart w:id="182" w:name="_Toc409272583"/>
      <w:r w:rsidRPr="00606011">
        <w:rPr>
          <w:rFonts w:hint="eastAsia"/>
        </w:rPr>
        <w:t>排错性</w:t>
      </w:r>
      <w:r w:rsidRPr="00606011">
        <w:t>需求</w:t>
      </w:r>
      <w:bookmarkEnd w:id="182"/>
    </w:p>
    <w:p w:rsidR="005E1F63" w:rsidRDefault="005E1F63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系统有完备</w:t>
      </w:r>
      <w:r>
        <w:t>的运行日志</w:t>
      </w:r>
    </w:p>
    <w:p w:rsidR="005E1F63" w:rsidRPr="005E1F63" w:rsidRDefault="005E1F63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</w:t>
      </w:r>
      <w:r>
        <w:rPr>
          <w:rFonts w:hint="eastAsia"/>
        </w:rPr>
        <w:t>完备</w:t>
      </w:r>
      <w:r>
        <w:t>的监控通知机制</w:t>
      </w:r>
    </w:p>
    <w:p w:rsidR="00F75AFC" w:rsidRPr="00606011" w:rsidRDefault="009316FB" w:rsidP="00606011">
      <w:pPr>
        <w:pStyle w:val="Heading1"/>
      </w:pPr>
      <w:bookmarkStart w:id="183" w:name="_Toc409272584"/>
      <w:r w:rsidRPr="00606011">
        <w:rPr>
          <w:rFonts w:hint="eastAsia"/>
        </w:rPr>
        <w:t>接口</w:t>
      </w:r>
      <w:r w:rsidRPr="00606011">
        <w:t>需求</w:t>
      </w:r>
      <w:bookmarkEnd w:id="183"/>
    </w:p>
    <w:p w:rsidR="009316FB" w:rsidRDefault="009316FB" w:rsidP="00D942E0">
      <w:pPr>
        <w:pStyle w:val="Heading2"/>
      </w:pPr>
      <w:bookmarkStart w:id="184" w:name="_Toc409272585"/>
      <w:r w:rsidRPr="00606011">
        <w:rPr>
          <w:rFonts w:hint="eastAsia"/>
        </w:rPr>
        <w:t>用户</w:t>
      </w:r>
      <w:r w:rsidRPr="00606011">
        <w:t>接口需求</w:t>
      </w:r>
      <w:bookmarkEnd w:id="184"/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用户界面</w:t>
      </w:r>
      <w:r>
        <w:rPr>
          <w:rFonts w:hint="eastAsia"/>
        </w:rPr>
        <w:t>采用</w:t>
      </w:r>
      <w:r>
        <w:t>B/S</w:t>
      </w:r>
      <w:r>
        <w:t>与</w:t>
      </w:r>
      <w:r>
        <w:t>C/S</w:t>
      </w:r>
      <w:r>
        <w:t>两种架构</w:t>
      </w:r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风格简单，易用</w:t>
      </w:r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菜单层级不超过</w:t>
      </w:r>
      <w:r>
        <w:t>3</w:t>
      </w:r>
      <w:r>
        <w:t>层</w:t>
      </w:r>
    </w:p>
    <w:p w:rsidR="009F6208" w:rsidRP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对于异常用户操作有明确和友好的提示</w:t>
      </w:r>
    </w:p>
    <w:p w:rsidR="009316FB" w:rsidRDefault="009316FB" w:rsidP="00D942E0">
      <w:pPr>
        <w:pStyle w:val="Heading2"/>
      </w:pPr>
      <w:bookmarkStart w:id="185" w:name="_Toc409272586"/>
      <w:r w:rsidRPr="00606011">
        <w:rPr>
          <w:rFonts w:hint="eastAsia"/>
        </w:rPr>
        <w:lastRenderedPageBreak/>
        <w:t>系统</w:t>
      </w:r>
      <w:r w:rsidRPr="00606011">
        <w:t>接口需求</w:t>
      </w:r>
      <w:bookmarkEnd w:id="185"/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Web</w:t>
      </w:r>
      <w:r>
        <w:t>-Service</w:t>
      </w:r>
      <w:r>
        <w:rPr>
          <w:rFonts w:hint="eastAsia"/>
        </w:rPr>
        <w:t>使用</w:t>
      </w:r>
      <w:r>
        <w:t>REST</w:t>
      </w:r>
      <w:r>
        <w:t>风格</w:t>
      </w:r>
    </w:p>
    <w:p w:rsidR="009F6208" w:rsidRP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Web-Service</w:t>
      </w:r>
      <w:r>
        <w:t>使用</w:t>
      </w:r>
      <w:r>
        <w:t>https</w:t>
      </w:r>
      <w:r>
        <w:t>通道</w:t>
      </w:r>
    </w:p>
    <w:p w:rsidR="000D2482" w:rsidRPr="00606011" w:rsidRDefault="000D2482" w:rsidP="00606011">
      <w:pPr>
        <w:pStyle w:val="Heading1"/>
      </w:pPr>
      <w:bookmarkStart w:id="186" w:name="_Toc409272587"/>
      <w:r w:rsidRPr="00606011">
        <w:rPr>
          <w:rFonts w:hint="eastAsia"/>
        </w:rPr>
        <w:t>测试</w:t>
      </w:r>
      <w:r w:rsidRPr="00606011">
        <w:t>需求</w:t>
      </w:r>
      <w:bookmarkEnd w:id="186"/>
    </w:p>
    <w:p w:rsidR="00EE3036" w:rsidRDefault="00EE3036" w:rsidP="00D942E0">
      <w:pPr>
        <w:pStyle w:val="Heading2"/>
      </w:pPr>
      <w:bookmarkStart w:id="187" w:name="_Toc409272588"/>
      <w:r w:rsidRPr="00606011">
        <w:rPr>
          <w:rFonts w:hint="eastAsia"/>
        </w:rPr>
        <w:t>功能</w:t>
      </w:r>
      <w:r w:rsidRPr="00606011">
        <w:t>测试需求</w:t>
      </w:r>
      <w:bookmarkEnd w:id="187"/>
    </w:p>
    <w:p w:rsidR="00104D59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有充足的单元测试代码</w:t>
      </w:r>
    </w:p>
    <w:p w:rsidR="00104D59" w:rsidRPr="00104D59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有完备的</w:t>
      </w:r>
      <w:r>
        <w:rPr>
          <w:rFonts w:hint="eastAsia"/>
        </w:rPr>
        <w:t>黑盒</w:t>
      </w:r>
      <w:r>
        <w:t>功能测试用例</w:t>
      </w:r>
    </w:p>
    <w:p w:rsidR="00EE3036" w:rsidRDefault="00EE3036" w:rsidP="00D942E0">
      <w:pPr>
        <w:pStyle w:val="Heading2"/>
      </w:pPr>
      <w:bookmarkStart w:id="188" w:name="_Toc409272589"/>
      <w:r w:rsidRPr="00606011">
        <w:rPr>
          <w:rFonts w:hint="eastAsia"/>
        </w:rPr>
        <w:t>性能测试需求</w:t>
      </w:r>
      <w:bookmarkEnd w:id="188"/>
    </w:p>
    <w:p w:rsidR="00C739B4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当</w:t>
      </w:r>
      <w:r>
        <w:t>预期用户量达到</w:t>
      </w:r>
      <w:r>
        <w:t>100</w:t>
      </w:r>
      <w:r>
        <w:t>人在线并发</w:t>
      </w:r>
      <w:r>
        <w:rPr>
          <w:rFonts w:hint="eastAsia"/>
        </w:rPr>
        <w:t>时</w:t>
      </w:r>
      <w:r>
        <w:t>，需对系统进行性能</w:t>
      </w:r>
      <w:r>
        <w:rPr>
          <w:rFonts w:hint="eastAsia"/>
        </w:rPr>
        <w:t>/</w:t>
      </w:r>
      <w:r>
        <w:rPr>
          <w:rFonts w:hint="eastAsia"/>
        </w:rPr>
        <w:t>压力</w:t>
      </w:r>
      <w:r>
        <w:t>测试</w:t>
      </w:r>
    </w:p>
    <w:p w:rsidR="00AD13BF" w:rsidRDefault="00AD13BF" w:rsidP="00AD13BF">
      <w:pPr>
        <w:pStyle w:val="Heading1"/>
      </w:pPr>
      <w:r>
        <w:rPr>
          <w:rFonts w:hint="eastAsia"/>
        </w:rPr>
        <w:t>培训</w:t>
      </w:r>
      <w:r>
        <w:t>需求</w:t>
      </w:r>
    </w:p>
    <w:p w:rsidR="00AD13BF" w:rsidRPr="00AD13BF" w:rsidRDefault="00AD13BF" w:rsidP="00AD13BF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开发团队负责对</w:t>
      </w:r>
      <w:r>
        <w:rPr>
          <w:rFonts w:hint="eastAsia"/>
        </w:rPr>
        <w:t>运营</w:t>
      </w:r>
      <w:r>
        <w:t>团队进行系统配置，安装和操作培训</w:t>
      </w:r>
    </w:p>
    <w:p w:rsidR="000D2482" w:rsidRDefault="000D2482" w:rsidP="00606011">
      <w:pPr>
        <w:pStyle w:val="Heading1"/>
      </w:pPr>
      <w:bookmarkStart w:id="189" w:name="_Toc409272590"/>
      <w:r w:rsidRPr="00606011">
        <w:rPr>
          <w:rFonts w:hint="eastAsia"/>
        </w:rPr>
        <w:t>产品</w:t>
      </w:r>
      <w:r w:rsidRPr="00606011">
        <w:t>发展蓝图</w:t>
      </w:r>
      <w:bookmarkEnd w:id="189"/>
    </w:p>
    <w:p w:rsid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一期</w:t>
      </w:r>
      <w:r>
        <w:t>：实现</w:t>
      </w:r>
      <w:r>
        <w:rPr>
          <w:rFonts w:hint="eastAsia"/>
        </w:rPr>
        <w:t>后台</w:t>
      </w:r>
      <w:r>
        <w:t>管理权限模块</w:t>
      </w:r>
      <w:r>
        <w:rPr>
          <w:rFonts w:hint="eastAsia"/>
        </w:rPr>
        <w:t>；</w:t>
      </w:r>
      <w:r>
        <w:t>移动端</w:t>
      </w:r>
      <w:r>
        <w:rPr>
          <w:rFonts w:hint="eastAsia"/>
        </w:rPr>
        <w:t>浏览</w:t>
      </w:r>
      <w:r>
        <w:t>菜单和点菜功能，使用</w:t>
      </w:r>
      <w:r>
        <w:rPr>
          <w:rFonts w:hint="eastAsia"/>
        </w:rPr>
        <w:t>二维码</w:t>
      </w:r>
      <w:r>
        <w:t>扫描技术对员工</w:t>
      </w:r>
      <w:r>
        <w:rPr>
          <w:rFonts w:hint="eastAsia"/>
        </w:rPr>
        <w:t>号</w:t>
      </w:r>
      <w:r>
        <w:t>进行扫描</w:t>
      </w:r>
    </w:p>
    <w:p w:rsid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二期</w:t>
      </w:r>
      <w:r>
        <w:t>：实现</w:t>
      </w:r>
      <w:r>
        <w:rPr>
          <w:rFonts w:hint="eastAsia"/>
        </w:rPr>
        <w:t>后台</w:t>
      </w:r>
      <w:r>
        <w:t>收银，菜单</w:t>
      </w:r>
      <w:r>
        <w:t>/</w:t>
      </w:r>
      <w:r>
        <w:t>菜品管理和</w:t>
      </w:r>
      <w:r>
        <w:rPr>
          <w:rFonts w:hint="eastAsia"/>
        </w:rPr>
        <w:t>会员</w:t>
      </w:r>
      <w:r>
        <w:t>管理功能</w:t>
      </w:r>
      <w:r>
        <w:rPr>
          <w:rFonts w:hint="eastAsia"/>
        </w:rPr>
        <w:t>；移动端</w:t>
      </w:r>
      <w:r>
        <w:t>实现下单</w:t>
      </w:r>
      <w:r>
        <w:rPr>
          <w:rFonts w:hint="eastAsia"/>
        </w:rPr>
        <w:t>功能</w:t>
      </w:r>
    </w:p>
    <w:p w:rsidR="00DC10B7" w:rsidRP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后续</w:t>
      </w:r>
      <w:r>
        <w:t>：</w:t>
      </w:r>
      <w:r w:rsidR="00E90A39">
        <w:rPr>
          <w:rFonts w:hint="eastAsia"/>
        </w:rPr>
        <w:t>开放</w:t>
      </w:r>
      <w:r w:rsidR="00E90A39">
        <w:t>公网访问接口，微信集成等</w:t>
      </w:r>
    </w:p>
    <w:p w:rsidR="000B00A1" w:rsidRPr="00606011" w:rsidRDefault="000B00A1" w:rsidP="000B00A1">
      <w:pPr>
        <w:rPr>
          <w:rFonts w:ascii="楷体" w:hAnsi="楷体"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663654" w:rsidRDefault="00663654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0735D8" w:rsidRDefault="009E44EC" w:rsidP="000735D8">
      <w:pPr>
        <w:pStyle w:val="Heading1"/>
      </w:pPr>
      <w:bookmarkStart w:id="190" w:name="_Toc409272591"/>
      <w:r w:rsidRPr="00606011">
        <w:rPr>
          <w:rFonts w:hint="eastAsia"/>
        </w:rPr>
        <w:lastRenderedPageBreak/>
        <w:t>附录</w:t>
      </w:r>
      <w:bookmarkEnd w:id="190"/>
    </w:p>
    <w:p w:rsidR="00AA568C" w:rsidRDefault="00AA568C" w:rsidP="00D942E0">
      <w:pPr>
        <w:pStyle w:val="Heading2"/>
      </w:pPr>
      <w:bookmarkStart w:id="191" w:name="_Toc409272592"/>
      <w:r>
        <w:t>Msg</w:t>
      </w:r>
      <w:r>
        <w:t>列表</w:t>
      </w:r>
      <w:bookmarkEnd w:id="191"/>
    </w:p>
    <w:p w:rsidR="00A77FD9" w:rsidRPr="00A77FD9" w:rsidRDefault="00A77FD9" w:rsidP="00A77F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Msg</w:t>
            </w:r>
            <w:r>
              <w:t>#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提示信息</w:t>
            </w:r>
          </w:p>
        </w:tc>
      </w:tr>
      <w:tr w:rsidR="00A541A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541A5" w:rsidRDefault="00A541A5" w:rsidP="003775A7">
            <w:pPr>
              <w:pStyle w:val="TableText"/>
            </w:pPr>
            <w:r>
              <w:t>Msg201</w:t>
            </w:r>
          </w:p>
        </w:tc>
        <w:tc>
          <w:tcPr>
            <w:tcW w:w="6835" w:type="dxa"/>
          </w:tcPr>
          <w:p w:rsidR="00A541A5" w:rsidRDefault="00A541A5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您的</w:t>
            </w:r>
            <w:r>
              <w:rPr>
                <w:rFonts w:hint="eastAsia"/>
              </w:rPr>
              <w:t>会员号，</w:t>
            </w:r>
            <w:r>
              <w:t>会员号为您注册会员使用的手机号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您还不是我们的</w:t>
            </w:r>
            <w:r>
              <w:t>会员，请联系服务员注册会员信息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正确的会员号，会员号为您的手机号码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</w:t>
            </w:r>
            <w:r>
              <w:t>没有订单</w:t>
            </w:r>
            <w:r>
              <w:rPr>
                <w:rFonts w:hint="eastAsia"/>
              </w:rPr>
              <w:t>记录</w:t>
            </w:r>
          </w:p>
        </w:tc>
      </w:tr>
      <w:tr w:rsidR="00DC2336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DC2336" w:rsidRDefault="00DC2336" w:rsidP="003775A7">
            <w:pPr>
              <w:pStyle w:val="TableText"/>
            </w:pPr>
            <w:r>
              <w:t>Msg301</w:t>
            </w:r>
          </w:p>
        </w:tc>
        <w:tc>
          <w:tcPr>
            <w:tcW w:w="6835" w:type="dxa"/>
          </w:tcPr>
          <w:p w:rsidR="00DC2336" w:rsidRDefault="00DC2336" w:rsidP="003775A7">
            <w:pPr>
              <w:pStyle w:val="TableText"/>
            </w:pPr>
            <w:r>
              <w:rPr>
                <w:rFonts w:hint="eastAsia"/>
              </w:rPr>
              <w:t>您的</w:t>
            </w:r>
            <w:r>
              <w:t>订单为空，请</w:t>
            </w:r>
            <w:r>
              <w:rPr>
                <w:rFonts w:hint="eastAsia"/>
              </w:rPr>
              <w:t>先选择您</w:t>
            </w:r>
            <w:r>
              <w:t>满意的菜品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Msg401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桌号</w:t>
            </w:r>
            <w:r>
              <w:t>不能为空，请</w:t>
            </w:r>
            <w:r>
              <w:rPr>
                <w:rFonts w:hint="eastAsia"/>
              </w:rPr>
              <w:t>选择客户</w:t>
            </w:r>
            <w:r>
              <w:t>的</w:t>
            </w:r>
            <w:r>
              <w:rPr>
                <w:rFonts w:hint="eastAsia"/>
              </w:rPr>
              <w:t>桌号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工号</w:t>
            </w:r>
            <w:r>
              <w:t>输入错误，请重新扫描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Msg404</w:t>
            </w:r>
          </w:p>
        </w:tc>
        <w:tc>
          <w:tcPr>
            <w:tcW w:w="6835" w:type="dxa"/>
          </w:tcPr>
          <w:p w:rsidR="00AA568C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提交失败，请重新提交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</w:t>
            </w:r>
            <w:r>
              <w:rPr>
                <w:rFonts w:hint="eastAsia"/>
              </w:rPr>
              <w:t>符合</w:t>
            </w:r>
            <w:r>
              <w:t>规则</w:t>
            </w:r>
            <w:r>
              <w:rPr>
                <w:rFonts w:hint="eastAsia"/>
              </w:rPr>
              <w:t>，</w:t>
            </w:r>
            <w:r>
              <w:t>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不符合规则，请重新输入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和密码不匹配，请重新输入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用户名和</w:t>
            </w:r>
            <w:r>
              <w:t>密码不能为空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Msg505</w:t>
            </w:r>
          </w:p>
        </w:tc>
        <w:tc>
          <w:tcPr>
            <w:tcW w:w="6835" w:type="dxa"/>
          </w:tcPr>
          <w:p w:rsidR="00AA568C" w:rsidRPr="006B3893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Msg506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Msg701</w:t>
            </w:r>
          </w:p>
        </w:tc>
        <w:tc>
          <w:tcPr>
            <w:tcW w:w="6835" w:type="dxa"/>
          </w:tcPr>
          <w:p w:rsidR="00AA568C" w:rsidRPr="000735D8" w:rsidRDefault="00AA568C" w:rsidP="003775A7">
            <w:pPr>
              <w:pStyle w:val="TableText"/>
            </w:pPr>
            <w:r>
              <w:rPr>
                <w:rFonts w:hint="eastAsia"/>
              </w:rPr>
              <w:t>用户创建成功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信息不完整，请重新输入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Msg703</w:t>
            </w:r>
          </w:p>
        </w:tc>
        <w:tc>
          <w:tcPr>
            <w:tcW w:w="6835" w:type="dxa"/>
          </w:tcPr>
          <w:p w:rsidR="00AA568C" w:rsidRPr="00505043" w:rsidRDefault="00AA568C" w:rsidP="003775A7">
            <w:pPr>
              <w:pStyle w:val="TableText"/>
            </w:pPr>
            <w:r>
              <w:rPr>
                <w:rFonts w:hint="eastAsia"/>
              </w:rPr>
              <w:t>员工号</w:t>
            </w:r>
            <w:r>
              <w:t>重复，请重新输入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Msg704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此</w:t>
            </w:r>
            <w:r>
              <w:t>手机号已经被注册，请重新输入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Msg705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新用户不能</w:t>
            </w:r>
            <w:r>
              <w:t>选择离职状态，请更新用户状态信息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Msg801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信息更新成功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802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信息字段不能为空，请重新输入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803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系统更新</w:t>
            </w:r>
            <w:r>
              <w:t>失败，请重新提交</w:t>
            </w:r>
          </w:p>
        </w:tc>
      </w:tr>
    </w:tbl>
    <w:p w:rsidR="00AA568C" w:rsidRPr="00AA568C" w:rsidRDefault="00AA568C" w:rsidP="00AA568C"/>
    <w:sectPr w:rsidR="00AA568C" w:rsidRPr="00AA568C" w:rsidSect="00980B5B"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3611" w:rsidRDefault="00A33611" w:rsidP="00FA0A4F">
      <w:pPr>
        <w:spacing w:after="0" w:line="240" w:lineRule="auto"/>
      </w:pPr>
      <w:r>
        <w:separator/>
      </w:r>
    </w:p>
  </w:endnote>
  <w:endnote w:type="continuationSeparator" w:id="0">
    <w:p w:rsidR="00A33611" w:rsidRDefault="00A33611" w:rsidP="00FA0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Hv">
    <w:panose1 w:val="020B0702020204020204"/>
    <w:charset w:val="00"/>
    <w:family w:val="swiss"/>
    <w:pitch w:val="variable"/>
    <w:sig w:usb0="A00002AF" w:usb1="5000204A" w:usb2="00000000" w:usb3="00000000" w:csb0="0000009F" w:csb1="00000000"/>
  </w:font>
  <w:font w:name="Futura Bk">
    <w:panose1 w:val="020B0502020204020303"/>
    <w:charset w:val="00"/>
    <w:family w:val="swiss"/>
    <w:pitch w:val="variable"/>
    <w:sig w:usb0="A00002AF" w:usb1="5000204A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69256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8130E" w:rsidRDefault="0058130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5B22">
          <w:rPr>
            <w:noProof/>
          </w:rPr>
          <w:t>18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58130E" w:rsidRDefault="0058130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30E" w:rsidRDefault="0058130E">
    <w:pPr>
      <w:pStyle w:val="Footer"/>
    </w:pPr>
  </w:p>
  <w:p w:rsidR="0058130E" w:rsidRDefault="0058130E" w:rsidP="006E44A8">
    <w:pPr>
      <w:pStyle w:val="Footer"/>
      <w:pBdr>
        <w:top w:val="single" w:sz="4" w:space="1" w:color="D9D9D9" w:themeColor="background1" w:themeShade="D9"/>
      </w:pBd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3611" w:rsidRDefault="00A33611" w:rsidP="00FA0A4F">
      <w:pPr>
        <w:spacing w:after="0" w:line="240" w:lineRule="auto"/>
      </w:pPr>
      <w:r>
        <w:separator/>
      </w:r>
    </w:p>
  </w:footnote>
  <w:footnote w:type="continuationSeparator" w:id="0">
    <w:p w:rsidR="00A33611" w:rsidRDefault="00A33611" w:rsidP="00FA0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C0620"/>
    <w:multiLevelType w:val="hybridMultilevel"/>
    <w:tmpl w:val="5C408370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7882381"/>
    <w:multiLevelType w:val="multilevel"/>
    <w:tmpl w:val="78C0CC8A"/>
    <w:lvl w:ilvl="0">
      <w:start w:val="1"/>
      <w:numFmt w:val="decimal"/>
      <w:lvlText w:val="%1."/>
      <w:lvlJc w:val="left"/>
      <w:pPr>
        <w:ind w:left="360" w:hanging="360"/>
      </w:pPr>
      <w:rPr>
        <w:rFonts w:ascii="楷体" w:eastAsia="楷体" w:hAnsi="楷体" w:cstheme="minorBidi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08014B54"/>
    <w:multiLevelType w:val="hybridMultilevel"/>
    <w:tmpl w:val="52FE5A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9040456"/>
    <w:multiLevelType w:val="hybridMultilevel"/>
    <w:tmpl w:val="30823B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BFD2BC4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E517ECB"/>
    <w:multiLevelType w:val="hybridMultilevel"/>
    <w:tmpl w:val="09D48D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23E17C1"/>
    <w:multiLevelType w:val="hybridMultilevel"/>
    <w:tmpl w:val="E6CCDC6C"/>
    <w:lvl w:ilvl="0" w:tplc="EDCC385E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787FC7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18052883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19312822"/>
    <w:multiLevelType w:val="hybridMultilevel"/>
    <w:tmpl w:val="94F64F14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A1310DF"/>
    <w:multiLevelType w:val="multilevel"/>
    <w:tmpl w:val="E8A6DA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1DA75031"/>
    <w:multiLevelType w:val="multilevel"/>
    <w:tmpl w:val="B5BEAA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41E538E"/>
    <w:multiLevelType w:val="multilevel"/>
    <w:tmpl w:val="EC2C0F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2A303FBB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>
    <w:nsid w:val="2B2D0582"/>
    <w:multiLevelType w:val="multilevel"/>
    <w:tmpl w:val="28F83E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2DB823F9"/>
    <w:multiLevelType w:val="hybridMultilevel"/>
    <w:tmpl w:val="5E8E01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33186071"/>
    <w:multiLevelType w:val="multilevel"/>
    <w:tmpl w:val="78C0CC8A"/>
    <w:lvl w:ilvl="0">
      <w:start w:val="1"/>
      <w:numFmt w:val="decimal"/>
      <w:lvlText w:val="%1."/>
      <w:lvlJc w:val="left"/>
      <w:pPr>
        <w:ind w:left="360" w:hanging="360"/>
      </w:pPr>
      <w:rPr>
        <w:rFonts w:ascii="楷体" w:eastAsia="楷体" w:hAnsi="楷体" w:cstheme="minorBidi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34F97F3C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364826B7"/>
    <w:multiLevelType w:val="multilevel"/>
    <w:tmpl w:val="955A35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evel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39F76C2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>
    <w:nsid w:val="46591674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>
    <w:nsid w:val="47E13DA1"/>
    <w:multiLevelType w:val="hybridMultilevel"/>
    <w:tmpl w:val="0F9E7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AEA36C1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>
    <w:nsid w:val="4DBC5B6F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>
    <w:nsid w:val="52491199"/>
    <w:multiLevelType w:val="multilevel"/>
    <w:tmpl w:val="73DC5C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5B8D718A"/>
    <w:multiLevelType w:val="hybridMultilevel"/>
    <w:tmpl w:val="40B49B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C7D77A4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3"/>
      <w:lvlText w:val="%1.%2."/>
      <w:lvlJc w:val="left"/>
      <w:pPr>
        <w:ind w:left="792" w:hanging="432"/>
      </w:pPr>
    </w:lvl>
    <w:lvl w:ilvl="2">
      <w:start w:val="1"/>
      <w:numFmt w:val="decimal"/>
      <w:pStyle w:val="311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7C538CC"/>
    <w:multiLevelType w:val="multilevel"/>
    <w:tmpl w:val="4E9C1902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/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>
    <w:nsid w:val="69AE062E"/>
    <w:multiLevelType w:val="multilevel"/>
    <w:tmpl w:val="116A5B1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30">
    <w:nsid w:val="6A337C64"/>
    <w:multiLevelType w:val="multilevel"/>
    <w:tmpl w:val="BBDC6B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6E405E25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>
    <w:nsid w:val="725572C7"/>
    <w:multiLevelType w:val="multilevel"/>
    <w:tmpl w:val="114AC3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>
    <w:nsid w:val="747E551C"/>
    <w:multiLevelType w:val="hybridMultilevel"/>
    <w:tmpl w:val="A59A92EA"/>
    <w:lvl w:ilvl="0" w:tplc="EDCC385E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5CF5B93"/>
    <w:multiLevelType w:val="multilevel"/>
    <w:tmpl w:val="0DE42F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>
    <w:nsid w:val="765D16C7"/>
    <w:multiLevelType w:val="multilevel"/>
    <w:tmpl w:val="63B6BBA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61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77251C9F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7">
    <w:nsid w:val="79D94A83"/>
    <w:multiLevelType w:val="multilevel"/>
    <w:tmpl w:val="4EC8A7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7B1C3E85"/>
    <w:multiLevelType w:val="hybridMultilevel"/>
    <w:tmpl w:val="63C03D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C0B7F06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8"/>
  </w:num>
  <w:num w:numId="2">
    <w:abstractNumId w:val="27"/>
  </w:num>
  <w:num w:numId="3">
    <w:abstractNumId w:val="11"/>
  </w:num>
  <w:num w:numId="4">
    <w:abstractNumId w:val="29"/>
  </w:num>
  <w:num w:numId="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8"/>
  </w:num>
  <w:num w:numId="7">
    <w:abstractNumId w:val="32"/>
  </w:num>
  <w:num w:numId="8">
    <w:abstractNumId w:val="36"/>
  </w:num>
  <w:num w:numId="9">
    <w:abstractNumId w:val="39"/>
  </w:num>
  <w:num w:numId="10">
    <w:abstractNumId w:val="33"/>
  </w:num>
  <w:num w:numId="11">
    <w:abstractNumId w:val="6"/>
  </w:num>
  <w:num w:numId="12">
    <w:abstractNumId w:val="35"/>
  </w:num>
  <w:num w:numId="13">
    <w:abstractNumId w:val="1"/>
  </w:num>
  <w:num w:numId="14">
    <w:abstractNumId w:val="3"/>
  </w:num>
  <w:num w:numId="15">
    <w:abstractNumId w:val="12"/>
  </w:num>
  <w:num w:numId="16">
    <w:abstractNumId w:val="8"/>
  </w:num>
  <w:num w:numId="17">
    <w:abstractNumId w:val="34"/>
  </w:num>
  <w:num w:numId="18">
    <w:abstractNumId w:val="14"/>
  </w:num>
  <w:num w:numId="19">
    <w:abstractNumId w:val="19"/>
  </w:num>
  <w:num w:numId="20">
    <w:abstractNumId w:val="15"/>
  </w:num>
  <w:num w:numId="21">
    <w:abstractNumId w:val="5"/>
  </w:num>
  <w:num w:numId="22">
    <w:abstractNumId w:val="38"/>
  </w:num>
  <w:num w:numId="23">
    <w:abstractNumId w:val="2"/>
  </w:num>
  <w:num w:numId="24">
    <w:abstractNumId w:val="22"/>
  </w:num>
  <w:num w:numId="25">
    <w:abstractNumId w:val="16"/>
  </w:num>
  <w:num w:numId="26">
    <w:abstractNumId w:val="10"/>
  </w:num>
  <w:num w:numId="27">
    <w:abstractNumId w:val="25"/>
  </w:num>
  <w:num w:numId="28">
    <w:abstractNumId w:val="17"/>
  </w:num>
  <w:num w:numId="29">
    <w:abstractNumId w:val="23"/>
  </w:num>
  <w:num w:numId="30">
    <w:abstractNumId w:val="35"/>
  </w:num>
  <w:num w:numId="31">
    <w:abstractNumId w:val="13"/>
  </w:num>
  <w:num w:numId="32">
    <w:abstractNumId w:val="20"/>
  </w:num>
  <w:num w:numId="33">
    <w:abstractNumId w:val="31"/>
  </w:num>
  <w:num w:numId="34">
    <w:abstractNumId w:val="7"/>
  </w:num>
  <w:num w:numId="35">
    <w:abstractNumId w:val="24"/>
  </w:num>
  <w:num w:numId="3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1"/>
  </w:num>
  <w:num w:numId="4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5"/>
  </w:num>
  <w:num w:numId="42">
    <w:abstractNumId w:val="35"/>
  </w:num>
  <w:num w:numId="43">
    <w:abstractNumId w:val="26"/>
  </w:num>
  <w:num w:numId="4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4"/>
  </w:num>
  <w:num w:numId="46">
    <w:abstractNumId w:val="9"/>
  </w:num>
  <w:num w:numId="47">
    <w:abstractNumId w:val="0"/>
  </w:num>
  <w:num w:numId="48">
    <w:abstractNumId w:val="3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337"/>
    <w:rsid w:val="00003DE5"/>
    <w:rsid w:val="000168A8"/>
    <w:rsid w:val="000260D4"/>
    <w:rsid w:val="00030F85"/>
    <w:rsid w:val="000323CE"/>
    <w:rsid w:val="00042BDC"/>
    <w:rsid w:val="00044E42"/>
    <w:rsid w:val="00045F37"/>
    <w:rsid w:val="0005208E"/>
    <w:rsid w:val="000560CC"/>
    <w:rsid w:val="00066784"/>
    <w:rsid w:val="000735D8"/>
    <w:rsid w:val="0007591A"/>
    <w:rsid w:val="00087589"/>
    <w:rsid w:val="00090992"/>
    <w:rsid w:val="000B00A1"/>
    <w:rsid w:val="000B1D9B"/>
    <w:rsid w:val="000B389F"/>
    <w:rsid w:val="000B6114"/>
    <w:rsid w:val="000B6D9F"/>
    <w:rsid w:val="000C08A0"/>
    <w:rsid w:val="000C51B7"/>
    <w:rsid w:val="000D2482"/>
    <w:rsid w:val="000D40FE"/>
    <w:rsid w:val="000D68A3"/>
    <w:rsid w:val="000E457C"/>
    <w:rsid w:val="00102ED6"/>
    <w:rsid w:val="00104D59"/>
    <w:rsid w:val="0011090E"/>
    <w:rsid w:val="00110C97"/>
    <w:rsid w:val="00121A03"/>
    <w:rsid w:val="00131165"/>
    <w:rsid w:val="00132BE6"/>
    <w:rsid w:val="00151B1F"/>
    <w:rsid w:val="001530F0"/>
    <w:rsid w:val="0015691B"/>
    <w:rsid w:val="00162125"/>
    <w:rsid w:val="001725E5"/>
    <w:rsid w:val="0017538C"/>
    <w:rsid w:val="001853B6"/>
    <w:rsid w:val="001854DC"/>
    <w:rsid w:val="00196665"/>
    <w:rsid w:val="001A4223"/>
    <w:rsid w:val="001B1AAC"/>
    <w:rsid w:val="001F1551"/>
    <w:rsid w:val="001F4CB5"/>
    <w:rsid w:val="0021010F"/>
    <w:rsid w:val="00215B22"/>
    <w:rsid w:val="0022594C"/>
    <w:rsid w:val="00225E9A"/>
    <w:rsid w:val="00242961"/>
    <w:rsid w:val="00261DF3"/>
    <w:rsid w:val="00263A52"/>
    <w:rsid w:val="00264CD0"/>
    <w:rsid w:val="002679B6"/>
    <w:rsid w:val="00272D4D"/>
    <w:rsid w:val="00291A72"/>
    <w:rsid w:val="00297DC6"/>
    <w:rsid w:val="002A49B2"/>
    <w:rsid w:val="002A5C7A"/>
    <w:rsid w:val="002B0980"/>
    <w:rsid w:val="002B400B"/>
    <w:rsid w:val="002B56F8"/>
    <w:rsid w:val="002D62AD"/>
    <w:rsid w:val="002E0C0A"/>
    <w:rsid w:val="002E3099"/>
    <w:rsid w:val="00304553"/>
    <w:rsid w:val="00314AB3"/>
    <w:rsid w:val="00323B1B"/>
    <w:rsid w:val="00327792"/>
    <w:rsid w:val="00334A0E"/>
    <w:rsid w:val="00345F4C"/>
    <w:rsid w:val="00350FB2"/>
    <w:rsid w:val="0035147F"/>
    <w:rsid w:val="0035284E"/>
    <w:rsid w:val="00354493"/>
    <w:rsid w:val="00355107"/>
    <w:rsid w:val="00356427"/>
    <w:rsid w:val="00361584"/>
    <w:rsid w:val="003718B8"/>
    <w:rsid w:val="00372270"/>
    <w:rsid w:val="00373ED3"/>
    <w:rsid w:val="003750FB"/>
    <w:rsid w:val="003775A7"/>
    <w:rsid w:val="003840EB"/>
    <w:rsid w:val="00391894"/>
    <w:rsid w:val="003A6C99"/>
    <w:rsid w:val="003C0FAC"/>
    <w:rsid w:val="003C26AC"/>
    <w:rsid w:val="003C27BF"/>
    <w:rsid w:val="003C478E"/>
    <w:rsid w:val="003C7130"/>
    <w:rsid w:val="003D1506"/>
    <w:rsid w:val="003D2B50"/>
    <w:rsid w:val="003D3C26"/>
    <w:rsid w:val="003D51FD"/>
    <w:rsid w:val="003E137E"/>
    <w:rsid w:val="004004BF"/>
    <w:rsid w:val="00400E11"/>
    <w:rsid w:val="00402175"/>
    <w:rsid w:val="004067D2"/>
    <w:rsid w:val="004171C1"/>
    <w:rsid w:val="00421F0C"/>
    <w:rsid w:val="00432CB8"/>
    <w:rsid w:val="00441980"/>
    <w:rsid w:val="00443703"/>
    <w:rsid w:val="00454844"/>
    <w:rsid w:val="00455A49"/>
    <w:rsid w:val="00456F39"/>
    <w:rsid w:val="0046419E"/>
    <w:rsid w:val="0046797A"/>
    <w:rsid w:val="00477A27"/>
    <w:rsid w:val="0048557E"/>
    <w:rsid w:val="00486837"/>
    <w:rsid w:val="00486CE5"/>
    <w:rsid w:val="00492766"/>
    <w:rsid w:val="004A3260"/>
    <w:rsid w:val="004C3345"/>
    <w:rsid w:val="004C49F1"/>
    <w:rsid w:val="004D2124"/>
    <w:rsid w:val="004D5276"/>
    <w:rsid w:val="004D5645"/>
    <w:rsid w:val="004E7B6C"/>
    <w:rsid w:val="004F2A83"/>
    <w:rsid w:val="004F64EA"/>
    <w:rsid w:val="005015C4"/>
    <w:rsid w:val="00501EE8"/>
    <w:rsid w:val="00505043"/>
    <w:rsid w:val="005105F9"/>
    <w:rsid w:val="00522A75"/>
    <w:rsid w:val="00522B1E"/>
    <w:rsid w:val="00533A9C"/>
    <w:rsid w:val="00541BCD"/>
    <w:rsid w:val="00553EC8"/>
    <w:rsid w:val="005545EA"/>
    <w:rsid w:val="00557C4F"/>
    <w:rsid w:val="0056172D"/>
    <w:rsid w:val="0058080F"/>
    <w:rsid w:val="0058130E"/>
    <w:rsid w:val="005819C9"/>
    <w:rsid w:val="005851BE"/>
    <w:rsid w:val="00587F2B"/>
    <w:rsid w:val="00593A87"/>
    <w:rsid w:val="005A5755"/>
    <w:rsid w:val="005B1623"/>
    <w:rsid w:val="005B59FC"/>
    <w:rsid w:val="005B77BD"/>
    <w:rsid w:val="005C59AB"/>
    <w:rsid w:val="005C6C4E"/>
    <w:rsid w:val="005D2337"/>
    <w:rsid w:val="005D29DC"/>
    <w:rsid w:val="005D7A62"/>
    <w:rsid w:val="005E1F63"/>
    <w:rsid w:val="005F0509"/>
    <w:rsid w:val="005F3624"/>
    <w:rsid w:val="005F4E2E"/>
    <w:rsid w:val="00606011"/>
    <w:rsid w:val="00620654"/>
    <w:rsid w:val="0062560A"/>
    <w:rsid w:val="006327C8"/>
    <w:rsid w:val="00646DA2"/>
    <w:rsid w:val="00663654"/>
    <w:rsid w:val="00667AD6"/>
    <w:rsid w:val="00672CC7"/>
    <w:rsid w:val="0067603D"/>
    <w:rsid w:val="0068282C"/>
    <w:rsid w:val="00684ADA"/>
    <w:rsid w:val="006900D7"/>
    <w:rsid w:val="00691A97"/>
    <w:rsid w:val="006B1C20"/>
    <w:rsid w:val="006B2CF6"/>
    <w:rsid w:val="006B2E7C"/>
    <w:rsid w:val="006B3893"/>
    <w:rsid w:val="006B3FDD"/>
    <w:rsid w:val="006B6793"/>
    <w:rsid w:val="006C3C0F"/>
    <w:rsid w:val="006D0817"/>
    <w:rsid w:val="006D0F0F"/>
    <w:rsid w:val="006E1233"/>
    <w:rsid w:val="006E44A8"/>
    <w:rsid w:val="006F3F86"/>
    <w:rsid w:val="006F5774"/>
    <w:rsid w:val="007006D9"/>
    <w:rsid w:val="00704E6B"/>
    <w:rsid w:val="007104C2"/>
    <w:rsid w:val="00716672"/>
    <w:rsid w:val="00717B5D"/>
    <w:rsid w:val="00721A92"/>
    <w:rsid w:val="0072230C"/>
    <w:rsid w:val="0072465B"/>
    <w:rsid w:val="00731691"/>
    <w:rsid w:val="007441B6"/>
    <w:rsid w:val="0074566E"/>
    <w:rsid w:val="007509A3"/>
    <w:rsid w:val="00754907"/>
    <w:rsid w:val="0076184C"/>
    <w:rsid w:val="0076505E"/>
    <w:rsid w:val="00784F16"/>
    <w:rsid w:val="00791B24"/>
    <w:rsid w:val="007A06C3"/>
    <w:rsid w:val="007A1F36"/>
    <w:rsid w:val="007A4592"/>
    <w:rsid w:val="007A691B"/>
    <w:rsid w:val="007B0053"/>
    <w:rsid w:val="007B1207"/>
    <w:rsid w:val="007B6381"/>
    <w:rsid w:val="007D1171"/>
    <w:rsid w:val="007D2548"/>
    <w:rsid w:val="007E651A"/>
    <w:rsid w:val="007F1B36"/>
    <w:rsid w:val="007F2091"/>
    <w:rsid w:val="007F3893"/>
    <w:rsid w:val="007F7202"/>
    <w:rsid w:val="008046F1"/>
    <w:rsid w:val="00804944"/>
    <w:rsid w:val="00806F61"/>
    <w:rsid w:val="0081128C"/>
    <w:rsid w:val="00813A69"/>
    <w:rsid w:val="008164CD"/>
    <w:rsid w:val="00826A77"/>
    <w:rsid w:val="00834906"/>
    <w:rsid w:val="00844C9B"/>
    <w:rsid w:val="0086242B"/>
    <w:rsid w:val="008628CB"/>
    <w:rsid w:val="0086771F"/>
    <w:rsid w:val="0086799C"/>
    <w:rsid w:val="00873A81"/>
    <w:rsid w:val="00876EB2"/>
    <w:rsid w:val="00880D8B"/>
    <w:rsid w:val="00883D43"/>
    <w:rsid w:val="0088526F"/>
    <w:rsid w:val="00886091"/>
    <w:rsid w:val="0089523A"/>
    <w:rsid w:val="00895483"/>
    <w:rsid w:val="00897534"/>
    <w:rsid w:val="008A1E8F"/>
    <w:rsid w:val="008A3593"/>
    <w:rsid w:val="008A4194"/>
    <w:rsid w:val="008B1030"/>
    <w:rsid w:val="008B5C8D"/>
    <w:rsid w:val="008C0625"/>
    <w:rsid w:val="008C2168"/>
    <w:rsid w:val="008D24F8"/>
    <w:rsid w:val="008E164B"/>
    <w:rsid w:val="008E3559"/>
    <w:rsid w:val="008F0C6C"/>
    <w:rsid w:val="008F7704"/>
    <w:rsid w:val="009013DE"/>
    <w:rsid w:val="00902F5E"/>
    <w:rsid w:val="00905F1E"/>
    <w:rsid w:val="00914FF9"/>
    <w:rsid w:val="00915B45"/>
    <w:rsid w:val="0091684B"/>
    <w:rsid w:val="00916A8A"/>
    <w:rsid w:val="00922823"/>
    <w:rsid w:val="0092787C"/>
    <w:rsid w:val="00927F16"/>
    <w:rsid w:val="009316FB"/>
    <w:rsid w:val="00931E81"/>
    <w:rsid w:val="00934A07"/>
    <w:rsid w:val="009353E0"/>
    <w:rsid w:val="0094304B"/>
    <w:rsid w:val="00954E0A"/>
    <w:rsid w:val="009574C0"/>
    <w:rsid w:val="00962BBB"/>
    <w:rsid w:val="009637BB"/>
    <w:rsid w:val="009647A5"/>
    <w:rsid w:val="0097111D"/>
    <w:rsid w:val="0097344B"/>
    <w:rsid w:val="00973E1F"/>
    <w:rsid w:val="00974218"/>
    <w:rsid w:val="00980B5B"/>
    <w:rsid w:val="009A068C"/>
    <w:rsid w:val="009A2411"/>
    <w:rsid w:val="009A2D77"/>
    <w:rsid w:val="009A43D9"/>
    <w:rsid w:val="009A465A"/>
    <w:rsid w:val="009B42AA"/>
    <w:rsid w:val="009B4AFE"/>
    <w:rsid w:val="009B6F67"/>
    <w:rsid w:val="009C1ED9"/>
    <w:rsid w:val="009C4E67"/>
    <w:rsid w:val="009C586D"/>
    <w:rsid w:val="009D3ACF"/>
    <w:rsid w:val="009D6E61"/>
    <w:rsid w:val="009E44EC"/>
    <w:rsid w:val="009F0C9A"/>
    <w:rsid w:val="009F6208"/>
    <w:rsid w:val="009F65CD"/>
    <w:rsid w:val="00A054D7"/>
    <w:rsid w:val="00A056A8"/>
    <w:rsid w:val="00A072EC"/>
    <w:rsid w:val="00A1206C"/>
    <w:rsid w:val="00A15CAF"/>
    <w:rsid w:val="00A17384"/>
    <w:rsid w:val="00A21AA6"/>
    <w:rsid w:val="00A2760C"/>
    <w:rsid w:val="00A301F1"/>
    <w:rsid w:val="00A33611"/>
    <w:rsid w:val="00A35808"/>
    <w:rsid w:val="00A47B69"/>
    <w:rsid w:val="00A541A5"/>
    <w:rsid w:val="00A5796E"/>
    <w:rsid w:val="00A6018E"/>
    <w:rsid w:val="00A603BB"/>
    <w:rsid w:val="00A64A6F"/>
    <w:rsid w:val="00A77FD9"/>
    <w:rsid w:val="00A85AE9"/>
    <w:rsid w:val="00A85F7B"/>
    <w:rsid w:val="00A87EF2"/>
    <w:rsid w:val="00A9615D"/>
    <w:rsid w:val="00A96FD5"/>
    <w:rsid w:val="00AA4DCD"/>
    <w:rsid w:val="00AA568C"/>
    <w:rsid w:val="00AC308E"/>
    <w:rsid w:val="00AC582E"/>
    <w:rsid w:val="00AD13BF"/>
    <w:rsid w:val="00AD2065"/>
    <w:rsid w:val="00AD57DF"/>
    <w:rsid w:val="00AF53B7"/>
    <w:rsid w:val="00B00121"/>
    <w:rsid w:val="00B10DC7"/>
    <w:rsid w:val="00B12A1D"/>
    <w:rsid w:val="00B20C64"/>
    <w:rsid w:val="00B2333F"/>
    <w:rsid w:val="00B425EA"/>
    <w:rsid w:val="00B468A3"/>
    <w:rsid w:val="00B54663"/>
    <w:rsid w:val="00B56271"/>
    <w:rsid w:val="00B601DA"/>
    <w:rsid w:val="00B7297B"/>
    <w:rsid w:val="00B75157"/>
    <w:rsid w:val="00B80F7E"/>
    <w:rsid w:val="00B85806"/>
    <w:rsid w:val="00B86B60"/>
    <w:rsid w:val="00B87E96"/>
    <w:rsid w:val="00B938AF"/>
    <w:rsid w:val="00BA353D"/>
    <w:rsid w:val="00BA710E"/>
    <w:rsid w:val="00BB0520"/>
    <w:rsid w:val="00BC2505"/>
    <w:rsid w:val="00BD2A26"/>
    <w:rsid w:val="00BE133A"/>
    <w:rsid w:val="00BE2A04"/>
    <w:rsid w:val="00BE523B"/>
    <w:rsid w:val="00BE752A"/>
    <w:rsid w:val="00BF34B5"/>
    <w:rsid w:val="00BF5200"/>
    <w:rsid w:val="00C05BA4"/>
    <w:rsid w:val="00C06608"/>
    <w:rsid w:val="00C1205B"/>
    <w:rsid w:val="00C21378"/>
    <w:rsid w:val="00C21872"/>
    <w:rsid w:val="00C3419F"/>
    <w:rsid w:val="00C50840"/>
    <w:rsid w:val="00C739B4"/>
    <w:rsid w:val="00C77C65"/>
    <w:rsid w:val="00C93864"/>
    <w:rsid w:val="00CA225D"/>
    <w:rsid w:val="00CA6F8D"/>
    <w:rsid w:val="00CA7953"/>
    <w:rsid w:val="00CB5877"/>
    <w:rsid w:val="00CB5A65"/>
    <w:rsid w:val="00CC04E2"/>
    <w:rsid w:val="00CC5763"/>
    <w:rsid w:val="00CD2DF3"/>
    <w:rsid w:val="00CD44A7"/>
    <w:rsid w:val="00CD693A"/>
    <w:rsid w:val="00CE030F"/>
    <w:rsid w:val="00CE0767"/>
    <w:rsid w:val="00CE3858"/>
    <w:rsid w:val="00CF72CE"/>
    <w:rsid w:val="00D05F32"/>
    <w:rsid w:val="00D16100"/>
    <w:rsid w:val="00D17971"/>
    <w:rsid w:val="00D23559"/>
    <w:rsid w:val="00D300E8"/>
    <w:rsid w:val="00D32404"/>
    <w:rsid w:val="00D3509D"/>
    <w:rsid w:val="00D353D8"/>
    <w:rsid w:val="00D35A5C"/>
    <w:rsid w:val="00D361BE"/>
    <w:rsid w:val="00D4389C"/>
    <w:rsid w:val="00D63720"/>
    <w:rsid w:val="00D66B38"/>
    <w:rsid w:val="00D838F2"/>
    <w:rsid w:val="00D942E0"/>
    <w:rsid w:val="00DA00E4"/>
    <w:rsid w:val="00DA01EB"/>
    <w:rsid w:val="00DA6A18"/>
    <w:rsid w:val="00DA6CB4"/>
    <w:rsid w:val="00DB3071"/>
    <w:rsid w:val="00DB495E"/>
    <w:rsid w:val="00DB544B"/>
    <w:rsid w:val="00DB6FF9"/>
    <w:rsid w:val="00DB784F"/>
    <w:rsid w:val="00DC10B7"/>
    <w:rsid w:val="00DC1354"/>
    <w:rsid w:val="00DC2336"/>
    <w:rsid w:val="00DD4628"/>
    <w:rsid w:val="00DE2F0B"/>
    <w:rsid w:val="00DE3E4B"/>
    <w:rsid w:val="00DF69F8"/>
    <w:rsid w:val="00DF7041"/>
    <w:rsid w:val="00DF7052"/>
    <w:rsid w:val="00E04F19"/>
    <w:rsid w:val="00E056F3"/>
    <w:rsid w:val="00E05DA6"/>
    <w:rsid w:val="00E10616"/>
    <w:rsid w:val="00E15FB2"/>
    <w:rsid w:val="00E27D8C"/>
    <w:rsid w:val="00E31B3F"/>
    <w:rsid w:val="00E327D4"/>
    <w:rsid w:val="00E36B40"/>
    <w:rsid w:val="00E41C72"/>
    <w:rsid w:val="00E52C64"/>
    <w:rsid w:val="00E55EAF"/>
    <w:rsid w:val="00E57935"/>
    <w:rsid w:val="00E64ECE"/>
    <w:rsid w:val="00E663E2"/>
    <w:rsid w:val="00E7187C"/>
    <w:rsid w:val="00E72E17"/>
    <w:rsid w:val="00E83437"/>
    <w:rsid w:val="00E84849"/>
    <w:rsid w:val="00E8599F"/>
    <w:rsid w:val="00E90A39"/>
    <w:rsid w:val="00E92CCB"/>
    <w:rsid w:val="00E957DF"/>
    <w:rsid w:val="00EA3B01"/>
    <w:rsid w:val="00EA5107"/>
    <w:rsid w:val="00EB32CB"/>
    <w:rsid w:val="00EB7860"/>
    <w:rsid w:val="00EB7A0E"/>
    <w:rsid w:val="00EC23F6"/>
    <w:rsid w:val="00ED22B2"/>
    <w:rsid w:val="00ED51A8"/>
    <w:rsid w:val="00EE3036"/>
    <w:rsid w:val="00EE687A"/>
    <w:rsid w:val="00F10619"/>
    <w:rsid w:val="00F134ED"/>
    <w:rsid w:val="00F1686E"/>
    <w:rsid w:val="00F20DEE"/>
    <w:rsid w:val="00F53871"/>
    <w:rsid w:val="00F55678"/>
    <w:rsid w:val="00F64CEE"/>
    <w:rsid w:val="00F74B6A"/>
    <w:rsid w:val="00F75AFC"/>
    <w:rsid w:val="00F77DB0"/>
    <w:rsid w:val="00F84D2B"/>
    <w:rsid w:val="00F9780B"/>
    <w:rsid w:val="00FA0A4F"/>
    <w:rsid w:val="00FA4F2E"/>
    <w:rsid w:val="00FB20B9"/>
    <w:rsid w:val="00FB63B2"/>
    <w:rsid w:val="00FD077B"/>
    <w:rsid w:val="00FD41EC"/>
    <w:rsid w:val="00FE1E8A"/>
    <w:rsid w:val="00FF275F"/>
    <w:rsid w:val="00FF2F96"/>
    <w:rsid w:val="00FF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409DAA-1D2D-416F-B85C-D60331A98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B40"/>
    <w:pPr>
      <w:ind w:firstLine="432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C23F6"/>
    <w:pPr>
      <w:keepNext/>
      <w:keepLines/>
      <w:numPr>
        <w:numId w:val="12"/>
      </w:numPr>
      <w:spacing w:before="120" w:after="120" w:line="360" w:lineRule="auto"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90992"/>
    <w:pPr>
      <w:keepNext/>
      <w:keepLines/>
      <w:numPr>
        <w:ilvl w:val="1"/>
        <w:numId w:val="12"/>
      </w:numPr>
      <w:spacing w:before="120" w:after="120" w:line="360" w:lineRule="auto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L3"/>
    <w:next w:val="Normal"/>
    <w:link w:val="Heading3Char"/>
    <w:uiPriority w:val="9"/>
    <w:unhideWhenUsed/>
    <w:qFormat/>
    <w:rsid w:val="00D353D8"/>
    <w:pPr>
      <w:keepNext/>
      <w:keepLines/>
      <w:numPr>
        <w:ilvl w:val="2"/>
        <w:numId w:val="6"/>
      </w:numPr>
      <w:adjustRightInd w:val="0"/>
      <w:spacing w:before="40" w:after="0"/>
      <w:contextualSpacing w:val="0"/>
      <w:outlineLvl w:val="2"/>
    </w:pPr>
    <w:rPr>
      <w:rFonts w:asciiTheme="majorEastAsia" w:eastAsiaTheme="majorEastAsia" w:hAnsiTheme="majorEastAsia" w:cstheme="majorBidi"/>
      <w:szCs w:val="24"/>
    </w:rPr>
  </w:style>
  <w:style w:type="paragraph" w:styleId="Heading4">
    <w:name w:val="heading 4"/>
    <w:basedOn w:val="311"/>
    <w:next w:val="Normal"/>
    <w:link w:val="Heading4Char"/>
    <w:uiPriority w:val="9"/>
    <w:semiHidden/>
    <w:unhideWhenUsed/>
    <w:qFormat/>
    <w:rsid w:val="007104C2"/>
    <w:pPr>
      <w:keepNext/>
      <w:keepLines/>
      <w:numPr>
        <w:ilvl w:val="3"/>
        <w:numId w:val="6"/>
      </w:numPr>
      <w:spacing w:before="40" w:after="0"/>
      <w:contextualSpacing w:val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0EB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0EB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0EB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0EB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0EB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autoRedefine/>
    <w:uiPriority w:val="1"/>
    <w:qFormat/>
    <w:rsid w:val="00EC23F6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EC23F6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C23F6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838F2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90992"/>
    <w:rPr>
      <w:rFonts w:ascii="Times New Roman" w:eastAsia="楷体" w:hAnsi="Times New Roman" w:cstheme="majorBidi"/>
      <w:b/>
      <w:sz w:val="28"/>
      <w:szCs w:val="26"/>
    </w:rPr>
  </w:style>
  <w:style w:type="paragraph" w:customStyle="1" w:styleId="Level1">
    <w:name w:val="Level1"/>
    <w:basedOn w:val="ListParagraph"/>
    <w:link w:val="Level1Char"/>
    <w:rsid w:val="00E327D4"/>
    <w:pPr>
      <w:numPr>
        <w:ilvl w:val="1"/>
        <w:numId w:val="1"/>
      </w:numPr>
    </w:pPr>
  </w:style>
  <w:style w:type="paragraph" w:customStyle="1" w:styleId="L3">
    <w:name w:val="L3"/>
    <w:basedOn w:val="ListParagraph"/>
    <w:link w:val="L3Char"/>
    <w:rsid w:val="007104C2"/>
    <w:pPr>
      <w:numPr>
        <w:ilvl w:val="1"/>
        <w:numId w:val="2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Level1Char">
    <w:name w:val="Level1 Char"/>
    <w:basedOn w:val="ListParagraphChar"/>
    <w:link w:val="Level1"/>
    <w:rsid w:val="00E327D4"/>
    <w:rPr>
      <w:rFonts w:eastAsia="楷体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53D8"/>
    <w:rPr>
      <w:rFonts w:asciiTheme="majorEastAsia" w:eastAsiaTheme="majorEastAsia" w:hAnsiTheme="majorEastAsia" w:cstheme="majorBidi"/>
      <w:sz w:val="24"/>
      <w:szCs w:val="24"/>
    </w:rPr>
  </w:style>
  <w:style w:type="character" w:customStyle="1" w:styleId="L3Char">
    <w:name w:val="L3 Char"/>
    <w:basedOn w:val="ListParagraphChar"/>
    <w:link w:val="L3"/>
    <w:rsid w:val="007104C2"/>
    <w:rPr>
      <w:rFonts w:eastAsia="楷体"/>
      <w:sz w:val="24"/>
    </w:rPr>
  </w:style>
  <w:style w:type="paragraph" w:customStyle="1" w:styleId="311">
    <w:name w:val="3.1.1"/>
    <w:basedOn w:val="ListParagraph"/>
    <w:link w:val="311Char"/>
    <w:rsid w:val="007104C2"/>
    <w:pPr>
      <w:numPr>
        <w:ilvl w:val="2"/>
        <w:numId w:val="2"/>
      </w:numPr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104C2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311Char">
    <w:name w:val="3.1.1 Char"/>
    <w:basedOn w:val="ListParagraphChar"/>
    <w:link w:val="311"/>
    <w:rsid w:val="007104C2"/>
    <w:rPr>
      <w:rFonts w:eastAsia="楷体"/>
      <w:sz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0EB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0EB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0EB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0E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0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ableHeading">
    <w:name w:val="Table_Heading"/>
    <w:basedOn w:val="Normal"/>
    <w:next w:val="Normal"/>
    <w:rsid w:val="00553EC8"/>
    <w:pPr>
      <w:keepNext/>
      <w:keepLines/>
      <w:spacing w:before="40" w:after="40" w:line="240" w:lineRule="auto"/>
    </w:pPr>
    <w:rPr>
      <w:rFonts w:ascii="Futura Hv" w:eastAsia="宋体" w:hAnsi="Futura Hv" w:cs="Times New Roman"/>
      <w:sz w:val="20"/>
      <w:szCs w:val="20"/>
      <w:lang w:eastAsia="en-US"/>
    </w:rPr>
  </w:style>
  <w:style w:type="paragraph" w:customStyle="1" w:styleId="TableMedium">
    <w:name w:val="Table_Medium"/>
    <w:basedOn w:val="Normal"/>
    <w:rsid w:val="00553EC8"/>
    <w:pPr>
      <w:spacing w:before="40" w:after="40" w:line="240" w:lineRule="auto"/>
    </w:pPr>
    <w:rPr>
      <w:rFonts w:ascii="Futura Bk" w:eastAsia="宋体" w:hAnsi="Futura Bk" w:cs="Times New Roman"/>
      <w:sz w:val="18"/>
      <w:szCs w:val="20"/>
      <w:lang w:eastAsia="en-US"/>
    </w:rPr>
  </w:style>
  <w:style w:type="paragraph" w:styleId="Title">
    <w:name w:val="Title"/>
    <w:basedOn w:val="NoSpacing"/>
    <w:next w:val="Normal"/>
    <w:link w:val="TitleChar"/>
    <w:autoRedefine/>
    <w:uiPriority w:val="10"/>
    <w:qFormat/>
    <w:rsid w:val="003C27BF"/>
    <w:pPr>
      <w:jc w:val="center"/>
    </w:pPr>
    <w:rPr>
      <w:sz w:val="7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C27BF"/>
    <w:rPr>
      <w:rFonts w:ascii="楷体" w:eastAsia="楷体" w:hAnsi="楷体"/>
      <w:sz w:val="72"/>
      <w:szCs w:val="32"/>
    </w:rPr>
  </w:style>
  <w:style w:type="paragraph" w:customStyle="1" w:styleId="TableText">
    <w:name w:val="TableText"/>
    <w:basedOn w:val="NoSpacing"/>
    <w:link w:val="TableTextChar"/>
    <w:qFormat/>
    <w:rsid w:val="006D0F0F"/>
  </w:style>
  <w:style w:type="character" w:customStyle="1" w:styleId="TableTextChar">
    <w:name w:val="TableText Char"/>
    <w:basedOn w:val="NoSpacingChar"/>
    <w:link w:val="TableText"/>
    <w:rsid w:val="006D0F0F"/>
    <w:rPr>
      <w:rFonts w:ascii="楷体" w:eastAsia="楷体" w:hAnsi="楷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3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3.vsdx"/><Relationship Id="rId26" Type="http://schemas.openxmlformats.org/officeDocument/2006/relationships/package" Target="embeddings/Microsoft_Visio_Drawing5.vsdx"/><Relationship Id="rId39" Type="http://schemas.openxmlformats.org/officeDocument/2006/relationships/image" Target="media/image15.emf"/><Relationship Id="rId21" Type="http://schemas.openxmlformats.org/officeDocument/2006/relationships/image" Target="media/image6.emf"/><Relationship Id="rId34" Type="http://schemas.openxmlformats.org/officeDocument/2006/relationships/package" Target="embeddings/Microsoft_Visio_Drawing7.vsdx"/><Relationship Id="rId42" Type="http://schemas.openxmlformats.org/officeDocument/2006/relationships/package" Target="embeddings/Microsoft_Visio_Drawing10.vsdx"/><Relationship Id="rId47" Type="http://schemas.openxmlformats.org/officeDocument/2006/relationships/image" Target="media/image19.emf"/><Relationship Id="rId50" Type="http://schemas.openxmlformats.org/officeDocument/2006/relationships/package" Target="embeddings/Microsoft_Visio_Drawing13.vsdx"/><Relationship Id="rId55" Type="http://schemas.openxmlformats.org/officeDocument/2006/relationships/image" Target="media/image23.emf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2.bin"/><Relationship Id="rId29" Type="http://schemas.openxmlformats.org/officeDocument/2006/relationships/image" Target="media/image10.emf"/><Relationship Id="rId41" Type="http://schemas.openxmlformats.org/officeDocument/2006/relationships/image" Target="media/image16.emf"/><Relationship Id="rId54" Type="http://schemas.openxmlformats.org/officeDocument/2006/relationships/package" Target="embeddings/Microsoft_Visio_Drawing14.vsdx"/><Relationship Id="rId62" Type="http://schemas.openxmlformats.org/officeDocument/2006/relationships/package" Target="embeddings/Microsoft_Visio_Drawing18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5.bin"/><Relationship Id="rId37" Type="http://schemas.openxmlformats.org/officeDocument/2006/relationships/image" Target="media/image14.emf"/><Relationship Id="rId40" Type="http://schemas.openxmlformats.org/officeDocument/2006/relationships/package" Target="embeddings/Microsoft_Visio_Drawing9.vsdx"/><Relationship Id="rId45" Type="http://schemas.openxmlformats.org/officeDocument/2006/relationships/image" Target="media/image18.emf"/><Relationship Id="rId53" Type="http://schemas.openxmlformats.org/officeDocument/2006/relationships/image" Target="media/image22.emf"/><Relationship Id="rId58" Type="http://schemas.openxmlformats.org/officeDocument/2006/relationships/package" Target="embeddings/Microsoft_Visio_Drawing16.vsdx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6.bin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61" Type="http://schemas.openxmlformats.org/officeDocument/2006/relationships/image" Target="media/image26.emf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openxmlformats.org/officeDocument/2006/relationships/oleObject" Target="embeddings/oleObject7.bin"/><Relationship Id="rId52" Type="http://schemas.openxmlformats.org/officeDocument/2006/relationships/oleObject" Target="embeddings/oleObject8.bin"/><Relationship Id="rId60" Type="http://schemas.openxmlformats.org/officeDocument/2006/relationships/package" Target="embeddings/Microsoft_Visio_Drawing17.vsdx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4.vsdx"/><Relationship Id="rId27" Type="http://schemas.openxmlformats.org/officeDocument/2006/relationships/image" Target="media/image9.png"/><Relationship Id="rId30" Type="http://schemas.openxmlformats.org/officeDocument/2006/relationships/package" Target="embeddings/Microsoft_Visio_Drawing6.vsdx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package" Target="embeddings/Microsoft_Visio_Drawing12.vsdx"/><Relationship Id="rId56" Type="http://schemas.openxmlformats.org/officeDocument/2006/relationships/package" Target="embeddings/Microsoft_Visio_Drawing15.vsdx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numbering" Target="numbering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package" Target="embeddings/Microsoft_Visio_Drawing8.vsdx"/><Relationship Id="rId46" Type="http://schemas.openxmlformats.org/officeDocument/2006/relationships/package" Target="embeddings/Microsoft_Visio_Drawing11.vsdx"/><Relationship Id="rId59" Type="http://schemas.openxmlformats.org/officeDocument/2006/relationships/image" Target="media/image25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aron_Folder\Git_Repo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4D0C44-F382-4B56-BB60-2766C282A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2939</TotalTime>
  <Pages>42</Pages>
  <Words>2405</Words>
  <Characters>13712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餐厅订餐系统-需求规格说明书</vt:lpstr>
    </vt:vector>
  </TitlesOfParts>
  <Company/>
  <LinksUpToDate>false</LinksUpToDate>
  <CharactersWithSpaces>16085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餐厅订餐系统-需求规格说明书</dc:title>
  <dc:subject>项目ID#</dc:subject>
  <dc:creator>Zhi Luo</dc:creator>
  <cp:keywords/>
  <dc:description/>
  <cp:lastModifiedBy>Nie, Su-Fang (Annie, ES-Apps-GD-China-WH)</cp:lastModifiedBy>
  <cp:revision>435</cp:revision>
  <cp:lastPrinted>2014-12-02T12:51:00Z</cp:lastPrinted>
  <dcterms:created xsi:type="dcterms:W3CDTF">2014-11-21T08:19:00Z</dcterms:created>
  <dcterms:modified xsi:type="dcterms:W3CDTF">2015-03-18T07:52:00Z</dcterms:modified>
</cp:coreProperties>
</file>