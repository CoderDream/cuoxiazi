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261DF3" w:rsidRPr="00606011" w:rsidRDefault="00261DF3">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261DF3" w:rsidRPr="00606011" w:rsidRDefault="00261DF3">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488950</wp:posOffset>
                    </wp:positionH>
                    <wp:positionV relativeFrom="page">
                      <wp:posOffset>3460115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1DF3" w:rsidRPr="00606011" w:rsidRDefault="00CA225D">
                                <w:pPr>
                                  <w:pStyle w:val="NoSpacing"/>
                                  <w:spacing w:before="40" w:after="560" w:line="216" w:lineRule="auto"/>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61DF3" w:rsidRPr="00606011">
                                      <w:rPr>
                                        <w:rFonts w:hint="eastAsia"/>
                                        <w:sz w:val="72"/>
                                        <w:szCs w:val="72"/>
                                      </w:rPr>
                                      <w:t>餐厅订餐</w:t>
                                    </w:r>
                                    <w:r w:rsidR="00261DF3" w:rsidRPr="00606011">
                                      <w:rPr>
                                        <w:sz w:val="72"/>
                                        <w:szCs w:val="72"/>
                                      </w:rPr>
                                      <w:t>系统</w:t>
                                    </w:r>
                                    <w:r w:rsidR="00261DF3" w:rsidRPr="00606011">
                                      <w:rPr>
                                        <w:rFonts w:hint="eastAsia"/>
                                        <w:sz w:val="72"/>
                                        <w:szCs w:val="72"/>
                                      </w:rPr>
                                      <w:t>_系统</w:t>
                                    </w:r>
                                    <w:r w:rsidR="00261DF3" w:rsidRPr="00606011">
                                      <w:rPr>
                                        <w:sz w:val="72"/>
                                        <w:szCs w:val="72"/>
                                      </w:rPr>
                                      <w:t>需求文档</w:t>
                                    </w:r>
                                  </w:sdtContent>
                                </w:sdt>
                              </w:p>
                              <w:sdt>
                                <w:sdtPr>
                                  <w:rPr>
                                    <w:rFonts w:ascii="Times New Roman" w:hAnsi="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61DF3" w:rsidRPr="00AF53B7" w:rsidRDefault="00261DF3">
                                    <w:pPr>
                                      <w:pStyle w:val="NoSpacing"/>
                                      <w:spacing w:before="40" w:after="40"/>
                                      <w:rPr>
                                        <w:caps/>
                                        <w:sz w:val="28"/>
                                        <w:szCs w:val="28"/>
                                      </w:rPr>
                                    </w:pPr>
                                    <w:r w:rsidRPr="00606011">
                                      <w:rPr>
                                        <w:rFonts w:ascii="Times New Roman" w:hAnsi="Times New Roman" w:hint="eastAsia"/>
                                        <w:caps/>
                                        <w:sz w:val="28"/>
                                        <w:szCs w:val="28"/>
                                      </w:rPr>
                                      <w:t>项目</w:t>
                                    </w:r>
                                    <w:r w:rsidRPr="00606011">
                                      <w:rPr>
                                        <w:rFonts w:ascii="Times New Roman" w:hAnsi="Times New Roman"/>
                                        <w:caps/>
                                        <w:sz w:val="28"/>
                                        <w:szCs w:val="28"/>
                                      </w:rPr>
                                      <w:t>ID#</w:t>
                                    </w:r>
                                  </w:p>
                                </w:sdtContent>
                              </w:sdt>
                              <w:sdt>
                                <w:sdtPr>
                                  <w:rPr>
                                    <w:caps/>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61DF3" w:rsidRPr="00AF53B7" w:rsidRDefault="00261DF3">
                                    <w:pPr>
                                      <w:pStyle w:val="NoSpacing"/>
                                      <w:spacing w:before="80" w:after="40"/>
                                      <w:rPr>
                                        <w:caps/>
                                        <w:szCs w:val="24"/>
                                      </w:rPr>
                                    </w:pPr>
                                    <w:r>
                                      <w:rPr>
                                        <w:caps/>
                                        <w:szCs w:val="24"/>
                                      </w:rPr>
                                      <w:t>Zhi Luo</w:t>
                                    </w:r>
                                  </w:p>
                                </w:sdtContent>
                              </w:sdt>
                              <w:p w:rsidR="00261DF3" w:rsidRPr="00AF53B7" w:rsidRDefault="00261DF3">
                                <w:pPr>
                                  <w:pStyle w:val="NoSpacing"/>
                                  <w:spacing w:before="80" w:after="40"/>
                                  <w:rPr>
                                    <w:caps/>
                                    <w:szCs w:val="24"/>
                                  </w:rPr>
                                </w:pPr>
                              </w:p>
                              <w:p w:rsidR="00261DF3" w:rsidRPr="00AF53B7" w:rsidRDefault="00261DF3">
                                <w:pPr>
                                  <w:pStyle w:val="NoSpacing"/>
                                  <w:spacing w:before="80" w:after="40"/>
                                  <w:rPr>
                                    <w:caps/>
                                    <w:szCs w:val="24"/>
                                  </w:rPr>
                                </w:pPr>
                                <w:r w:rsidRPr="00606011">
                                  <w:rPr>
                                    <w:rFonts w:ascii="Times New Roman" w:hAnsi="Times New Roman" w:hint="eastAsia"/>
                                    <w:caps/>
                                    <w:szCs w:val="24"/>
                                  </w:rPr>
                                  <w:t>日期</w:t>
                                </w:r>
                                <w:r w:rsidRPr="00AF53B7">
                                  <w:rPr>
                                    <w:caps/>
                                    <w:szCs w:val="24"/>
                                  </w:rPr>
                                  <w:t>：</w:t>
                                </w:r>
                                <w:r>
                                  <w:rPr>
                                    <w:caps/>
                                    <w:szCs w:val="24"/>
                                  </w:rPr>
                                  <w:fldChar w:fldCharType="begin"/>
                                </w:r>
                                <w:r>
                                  <w:rPr>
                                    <w:caps/>
                                    <w:szCs w:val="24"/>
                                  </w:rPr>
                                  <w:instrText xml:space="preserve"> DATE \@ "yyyy-MM-dd" </w:instrText>
                                </w:r>
                                <w:r>
                                  <w:rPr>
                                    <w:caps/>
                                    <w:szCs w:val="24"/>
                                  </w:rPr>
                                  <w:fldChar w:fldCharType="separate"/>
                                </w:r>
                                <w:r w:rsidR="00716672">
                                  <w:rPr>
                                    <w:caps/>
                                    <w:noProof/>
                                    <w:szCs w:val="24"/>
                                  </w:rPr>
                                  <w:t>2014-12-02</w:t>
                                </w:r>
                                <w:r>
                                  <w:rPr>
                                    <w:caps/>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692D35D" id="_x0000_t202" coordsize="21600,21600" o:spt="202" path="m,l,21600r21600,l21600,xe">
                    <v:stroke joinstyle="miter"/>
                    <v:path gradientshapeok="t" o:connecttype="rect"/>
                  </v:shapetype>
                  <v:shape id="Text Box 131" o:spid="_x0000_s1027" type="#_x0000_t202" style="position:absolute;margin-left:38.5pt;margin-top:272.4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" filled="f" stroked="f" strokeweight=".5pt">
                    <v:textbox style="mso-fit-shape-to-text:t" inset="0,0,0,0">
                      <w:txbxContent>
                        <w:p w:rsidR="00261DF3" w:rsidRPr="00606011" w:rsidRDefault="00CA225D">
                          <w:pPr>
                            <w:pStyle w:val="NoSpacing"/>
                            <w:spacing w:before="40" w:after="560" w:line="216" w:lineRule="auto"/>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61DF3" w:rsidRPr="00606011">
                                <w:rPr>
                                  <w:rFonts w:hint="eastAsia"/>
                                  <w:sz w:val="72"/>
                                  <w:szCs w:val="72"/>
                                </w:rPr>
                                <w:t>餐厅订餐</w:t>
                              </w:r>
                              <w:r w:rsidR="00261DF3" w:rsidRPr="00606011">
                                <w:rPr>
                                  <w:sz w:val="72"/>
                                  <w:szCs w:val="72"/>
                                </w:rPr>
                                <w:t>系统</w:t>
                              </w:r>
                              <w:r w:rsidR="00261DF3" w:rsidRPr="00606011">
                                <w:rPr>
                                  <w:rFonts w:hint="eastAsia"/>
                                  <w:sz w:val="72"/>
                                  <w:szCs w:val="72"/>
                                </w:rPr>
                                <w:t>_系统</w:t>
                              </w:r>
                              <w:r w:rsidR="00261DF3" w:rsidRPr="00606011">
                                <w:rPr>
                                  <w:sz w:val="72"/>
                                  <w:szCs w:val="72"/>
                                </w:rPr>
                                <w:t>需求文档</w:t>
                              </w:r>
                            </w:sdtContent>
                          </w:sdt>
                        </w:p>
                        <w:sdt>
                          <w:sdtPr>
                            <w:rPr>
                              <w:rFonts w:ascii="Times New Roman" w:hAnsi="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61DF3" w:rsidRPr="00AF53B7" w:rsidRDefault="00261DF3">
                              <w:pPr>
                                <w:pStyle w:val="NoSpacing"/>
                                <w:spacing w:before="40" w:after="40"/>
                                <w:rPr>
                                  <w:caps/>
                                  <w:sz w:val="28"/>
                                  <w:szCs w:val="28"/>
                                </w:rPr>
                              </w:pPr>
                              <w:r w:rsidRPr="00606011">
                                <w:rPr>
                                  <w:rFonts w:ascii="Times New Roman" w:hAnsi="Times New Roman" w:hint="eastAsia"/>
                                  <w:caps/>
                                  <w:sz w:val="28"/>
                                  <w:szCs w:val="28"/>
                                </w:rPr>
                                <w:t>项目</w:t>
                              </w:r>
                              <w:r w:rsidRPr="00606011">
                                <w:rPr>
                                  <w:rFonts w:ascii="Times New Roman" w:hAnsi="Times New Roman"/>
                                  <w:caps/>
                                  <w:sz w:val="28"/>
                                  <w:szCs w:val="28"/>
                                </w:rPr>
                                <w:t>ID#</w:t>
                              </w:r>
                            </w:p>
                          </w:sdtContent>
                        </w:sdt>
                        <w:sdt>
                          <w:sdtPr>
                            <w:rPr>
                              <w:caps/>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61DF3" w:rsidRPr="00AF53B7" w:rsidRDefault="00261DF3">
                              <w:pPr>
                                <w:pStyle w:val="NoSpacing"/>
                                <w:spacing w:before="80" w:after="40"/>
                                <w:rPr>
                                  <w:caps/>
                                  <w:szCs w:val="24"/>
                                </w:rPr>
                              </w:pPr>
                              <w:r>
                                <w:rPr>
                                  <w:caps/>
                                  <w:szCs w:val="24"/>
                                </w:rPr>
                                <w:t>Zhi Luo</w:t>
                              </w:r>
                            </w:p>
                          </w:sdtContent>
                        </w:sdt>
                        <w:p w:rsidR="00261DF3" w:rsidRPr="00AF53B7" w:rsidRDefault="00261DF3">
                          <w:pPr>
                            <w:pStyle w:val="NoSpacing"/>
                            <w:spacing w:before="80" w:after="40"/>
                            <w:rPr>
                              <w:caps/>
                              <w:szCs w:val="24"/>
                            </w:rPr>
                          </w:pPr>
                        </w:p>
                        <w:p w:rsidR="00261DF3" w:rsidRPr="00AF53B7" w:rsidRDefault="00261DF3">
                          <w:pPr>
                            <w:pStyle w:val="NoSpacing"/>
                            <w:spacing w:before="80" w:after="40"/>
                            <w:rPr>
                              <w:caps/>
                              <w:szCs w:val="24"/>
                            </w:rPr>
                          </w:pPr>
                          <w:r w:rsidRPr="00606011">
                            <w:rPr>
                              <w:rFonts w:ascii="Times New Roman" w:hAnsi="Times New Roman" w:hint="eastAsia"/>
                              <w:caps/>
                              <w:szCs w:val="24"/>
                            </w:rPr>
                            <w:t>日期</w:t>
                          </w:r>
                          <w:r w:rsidRPr="00AF53B7">
                            <w:rPr>
                              <w:caps/>
                              <w:szCs w:val="24"/>
                            </w:rPr>
                            <w:t>：</w:t>
                          </w:r>
                          <w:r>
                            <w:rPr>
                              <w:caps/>
                              <w:szCs w:val="24"/>
                            </w:rPr>
                            <w:fldChar w:fldCharType="begin"/>
                          </w:r>
                          <w:r>
                            <w:rPr>
                              <w:caps/>
                              <w:szCs w:val="24"/>
                            </w:rPr>
                            <w:instrText xml:space="preserve"> DATE \@ "yyyy-MM-dd" </w:instrText>
                          </w:r>
                          <w:r>
                            <w:rPr>
                              <w:caps/>
                              <w:szCs w:val="24"/>
                            </w:rPr>
                            <w:fldChar w:fldCharType="separate"/>
                          </w:r>
                          <w:r w:rsidR="00716672">
                            <w:rPr>
                              <w:caps/>
                              <w:noProof/>
                              <w:szCs w:val="24"/>
                            </w:rPr>
                            <w:t>2014-12-02</w:t>
                          </w:r>
                          <w:r>
                            <w:rPr>
                              <w:caps/>
                              <w:szCs w:val="24"/>
                            </w:rP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pPr>
        <w:rPr>
          <w:rFonts w:ascii="楷体" w:hAnsi="楷体"/>
        </w:rPr>
      </w:pPr>
      <w:r w:rsidRPr="00606011">
        <w:rPr>
          <w:rFonts w:ascii="楷体" w:hAnsi="楷体" w:hint="eastAsia"/>
        </w:rPr>
        <w:lastRenderedPageBreak/>
        <w:t>文档版本</w:t>
      </w:r>
      <w:r w:rsidRPr="00606011">
        <w:rPr>
          <w:rFonts w:ascii="楷体" w:hAnsi="楷体"/>
        </w:rPr>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pPr>
              <w:rPr>
                <w:rFonts w:ascii="楷体" w:hAnsi="楷体"/>
              </w:rPr>
            </w:pPr>
            <w:r w:rsidRPr="00606011">
              <w:rPr>
                <w:rFonts w:ascii="楷体" w:hAnsi="楷体" w:hint="eastAsia"/>
              </w:rPr>
              <w:t>版本号</w:t>
            </w:r>
          </w:p>
        </w:tc>
        <w:tc>
          <w:tcPr>
            <w:tcW w:w="1726" w:type="dxa"/>
          </w:tcPr>
          <w:p w:rsidR="00FA0A4F" w:rsidRPr="00606011" w:rsidRDefault="00FA0A4F">
            <w:pPr>
              <w:rPr>
                <w:rFonts w:ascii="楷体" w:hAnsi="楷体"/>
              </w:rPr>
            </w:pPr>
            <w:r w:rsidRPr="00606011">
              <w:rPr>
                <w:rFonts w:ascii="楷体" w:hAnsi="楷体" w:hint="eastAsia"/>
              </w:rPr>
              <w:t>修订日期</w:t>
            </w:r>
          </w:p>
        </w:tc>
        <w:tc>
          <w:tcPr>
            <w:tcW w:w="1726" w:type="dxa"/>
          </w:tcPr>
          <w:p w:rsidR="00FA0A4F" w:rsidRPr="00606011" w:rsidRDefault="00FA0A4F">
            <w:pPr>
              <w:rPr>
                <w:rFonts w:ascii="楷体" w:hAnsi="楷体"/>
              </w:rPr>
            </w:pPr>
            <w:r w:rsidRPr="00606011">
              <w:rPr>
                <w:rFonts w:ascii="楷体" w:hAnsi="楷体" w:hint="eastAsia"/>
              </w:rPr>
              <w:t>修订人</w:t>
            </w:r>
          </w:p>
        </w:tc>
        <w:tc>
          <w:tcPr>
            <w:tcW w:w="1726" w:type="dxa"/>
          </w:tcPr>
          <w:p w:rsidR="00FA0A4F" w:rsidRPr="00606011" w:rsidRDefault="00FA0A4F">
            <w:pPr>
              <w:rPr>
                <w:rFonts w:ascii="楷体" w:hAnsi="楷体"/>
              </w:rPr>
            </w:pPr>
            <w:r w:rsidRPr="00606011">
              <w:rPr>
                <w:rFonts w:ascii="楷体" w:hAnsi="楷体" w:hint="eastAsia"/>
              </w:rPr>
              <w:t>审核</w:t>
            </w:r>
            <w:r w:rsidRPr="00606011">
              <w:rPr>
                <w:rFonts w:ascii="楷体" w:hAnsi="楷体"/>
              </w:rPr>
              <w:t>人</w:t>
            </w:r>
          </w:p>
        </w:tc>
        <w:tc>
          <w:tcPr>
            <w:tcW w:w="2541" w:type="dxa"/>
          </w:tcPr>
          <w:p w:rsidR="00FA0A4F" w:rsidRPr="00606011" w:rsidRDefault="00FA0A4F">
            <w:pPr>
              <w:rPr>
                <w:rFonts w:ascii="楷体" w:hAnsi="楷体"/>
              </w:rPr>
            </w:pPr>
            <w:r w:rsidRPr="00606011">
              <w:rPr>
                <w:rFonts w:ascii="楷体" w:hAnsi="楷体" w:hint="eastAsia"/>
              </w:rPr>
              <w:t>变更内容</w:t>
            </w:r>
          </w:p>
        </w:tc>
      </w:tr>
      <w:tr w:rsidR="007104C2" w:rsidRPr="00606011" w:rsidTr="00FA0A4F">
        <w:tc>
          <w:tcPr>
            <w:tcW w:w="1726" w:type="dxa"/>
          </w:tcPr>
          <w:p w:rsidR="00FA0A4F" w:rsidRPr="00606011" w:rsidRDefault="009D6E61">
            <w:pPr>
              <w:rPr>
                <w:rFonts w:ascii="楷体" w:hAnsi="楷体"/>
              </w:rPr>
            </w:pPr>
            <w:r w:rsidRPr="00606011">
              <w:rPr>
                <w:rFonts w:ascii="楷体" w:hAnsi="楷体"/>
              </w:rPr>
              <w:t>0.1</w:t>
            </w:r>
          </w:p>
        </w:tc>
        <w:tc>
          <w:tcPr>
            <w:tcW w:w="1726" w:type="dxa"/>
          </w:tcPr>
          <w:p w:rsidR="00FA0A4F" w:rsidRPr="00606011" w:rsidRDefault="009D6E61">
            <w:pPr>
              <w:rPr>
                <w:rFonts w:ascii="楷体" w:hAnsi="楷体"/>
              </w:rPr>
            </w:pPr>
            <w:r w:rsidRPr="00606011">
              <w:rPr>
                <w:rFonts w:ascii="楷体" w:hAnsi="楷体"/>
              </w:rPr>
              <w:t>2014-11-21</w:t>
            </w:r>
          </w:p>
        </w:tc>
        <w:tc>
          <w:tcPr>
            <w:tcW w:w="1726" w:type="dxa"/>
          </w:tcPr>
          <w:p w:rsidR="00FA0A4F" w:rsidRPr="00606011" w:rsidRDefault="009D6E61">
            <w:pPr>
              <w:rPr>
                <w:rFonts w:ascii="楷体" w:hAnsi="楷体"/>
              </w:rPr>
            </w:pPr>
            <w:r w:rsidRPr="00606011">
              <w:rPr>
                <w:rFonts w:ascii="楷体" w:hAnsi="楷体"/>
              </w:rPr>
              <w:t>LUO ZHI</w:t>
            </w:r>
          </w:p>
        </w:tc>
        <w:tc>
          <w:tcPr>
            <w:tcW w:w="1726" w:type="dxa"/>
          </w:tcPr>
          <w:p w:rsidR="00FA0A4F" w:rsidRPr="00606011" w:rsidRDefault="00EE3036">
            <w:pPr>
              <w:rPr>
                <w:rFonts w:ascii="楷体" w:hAnsi="楷体"/>
              </w:rPr>
            </w:pPr>
            <w:r w:rsidRPr="00606011">
              <w:rPr>
                <w:rFonts w:ascii="楷体" w:hAnsi="楷体"/>
              </w:rPr>
              <w:t>Nie Annie</w:t>
            </w:r>
          </w:p>
        </w:tc>
        <w:tc>
          <w:tcPr>
            <w:tcW w:w="2541" w:type="dxa"/>
          </w:tcPr>
          <w:p w:rsidR="00FA0A4F" w:rsidRPr="00606011" w:rsidRDefault="009D6E61">
            <w:pPr>
              <w:rPr>
                <w:rFonts w:ascii="楷体" w:hAnsi="楷体"/>
              </w:rPr>
            </w:pPr>
            <w:r w:rsidRPr="00606011">
              <w:rPr>
                <w:rFonts w:ascii="楷体" w:hAnsi="楷体" w:hint="eastAsia"/>
              </w:rPr>
              <w:t>初始化</w:t>
            </w:r>
            <w:r w:rsidRPr="00606011">
              <w:rPr>
                <w:rFonts w:ascii="楷体" w:hAnsi="楷体"/>
              </w:rPr>
              <w:t>文档结构</w:t>
            </w:r>
          </w:p>
        </w:tc>
      </w:tr>
      <w:tr w:rsidR="007104C2" w:rsidRPr="00606011" w:rsidTr="00FA0A4F">
        <w:tc>
          <w:tcPr>
            <w:tcW w:w="1726" w:type="dxa"/>
          </w:tcPr>
          <w:p w:rsidR="00FA0A4F" w:rsidRPr="00606011" w:rsidRDefault="00132BE6">
            <w:pPr>
              <w:rPr>
                <w:rFonts w:ascii="楷体" w:hAnsi="楷体"/>
              </w:rPr>
            </w:pPr>
            <w:r w:rsidRPr="00606011">
              <w:rPr>
                <w:rFonts w:ascii="楷体" w:hAnsi="楷体"/>
              </w:rPr>
              <w:t>0.2</w:t>
            </w:r>
          </w:p>
        </w:tc>
        <w:tc>
          <w:tcPr>
            <w:tcW w:w="1726" w:type="dxa"/>
          </w:tcPr>
          <w:p w:rsidR="00FA0A4F" w:rsidRPr="00606011" w:rsidRDefault="00132BE6">
            <w:pPr>
              <w:rPr>
                <w:rFonts w:ascii="楷体" w:hAnsi="楷体"/>
              </w:rPr>
            </w:pPr>
            <w:r w:rsidRPr="00606011">
              <w:rPr>
                <w:rFonts w:ascii="楷体" w:hAnsi="楷体"/>
              </w:rPr>
              <w:t>2014-11-23</w:t>
            </w:r>
          </w:p>
        </w:tc>
        <w:tc>
          <w:tcPr>
            <w:tcW w:w="1726" w:type="dxa"/>
          </w:tcPr>
          <w:p w:rsidR="00FA0A4F" w:rsidRPr="00606011" w:rsidRDefault="00132BE6">
            <w:pPr>
              <w:rPr>
                <w:rFonts w:ascii="楷体" w:hAnsi="楷体"/>
              </w:rPr>
            </w:pPr>
            <w:r w:rsidRPr="00606011">
              <w:rPr>
                <w:rFonts w:ascii="楷体" w:hAnsi="楷体"/>
              </w:rPr>
              <w:t>Nie Annie</w:t>
            </w:r>
          </w:p>
        </w:tc>
        <w:tc>
          <w:tcPr>
            <w:tcW w:w="1726" w:type="dxa"/>
          </w:tcPr>
          <w:p w:rsidR="00FA0A4F" w:rsidRPr="00606011" w:rsidRDefault="00962BBB">
            <w:pPr>
              <w:rPr>
                <w:rFonts w:ascii="楷体" w:hAnsi="楷体"/>
              </w:rPr>
            </w:pPr>
            <w:r w:rsidRPr="00606011">
              <w:rPr>
                <w:rFonts w:ascii="楷体" w:hAnsi="楷体"/>
              </w:rPr>
              <w:t>LUO ZHI</w:t>
            </w:r>
          </w:p>
        </w:tc>
        <w:tc>
          <w:tcPr>
            <w:tcW w:w="2541" w:type="dxa"/>
          </w:tcPr>
          <w:p w:rsidR="00FA0A4F" w:rsidRPr="00606011" w:rsidRDefault="00132BE6">
            <w:pPr>
              <w:rPr>
                <w:rFonts w:ascii="楷体" w:hAnsi="楷体"/>
              </w:rPr>
            </w:pPr>
            <w:r w:rsidRPr="00606011">
              <w:rPr>
                <w:rFonts w:ascii="楷体" w:hAnsi="楷体" w:hint="eastAsia"/>
              </w:rPr>
              <w:t>更新测试</w:t>
            </w:r>
            <w:r w:rsidRPr="00606011">
              <w:rPr>
                <w:rFonts w:ascii="楷体" w:hAnsi="楷体"/>
              </w:rPr>
              <w:t>需求</w:t>
            </w:r>
          </w:p>
        </w:tc>
      </w:tr>
      <w:tr w:rsidR="007104C2" w:rsidRPr="00606011" w:rsidTr="00FA0A4F">
        <w:tc>
          <w:tcPr>
            <w:tcW w:w="1726" w:type="dxa"/>
          </w:tcPr>
          <w:p w:rsidR="00FA0A4F" w:rsidRPr="00606011" w:rsidRDefault="00B87E96">
            <w:pPr>
              <w:rPr>
                <w:rFonts w:ascii="楷体" w:hAnsi="楷体"/>
              </w:rPr>
            </w:pPr>
            <w:r w:rsidRPr="00606011">
              <w:rPr>
                <w:rFonts w:ascii="楷体" w:hAnsi="楷体"/>
              </w:rPr>
              <w:t>1.1</w:t>
            </w:r>
          </w:p>
        </w:tc>
        <w:tc>
          <w:tcPr>
            <w:tcW w:w="1726" w:type="dxa"/>
          </w:tcPr>
          <w:p w:rsidR="00FA0A4F" w:rsidRPr="00606011" w:rsidRDefault="00B87E96">
            <w:pPr>
              <w:rPr>
                <w:rFonts w:ascii="楷体" w:hAnsi="楷体"/>
              </w:rPr>
            </w:pPr>
            <w:r w:rsidRPr="00606011">
              <w:rPr>
                <w:rFonts w:ascii="楷体" w:hAnsi="楷体"/>
              </w:rPr>
              <w:t>2014-11-25</w:t>
            </w:r>
          </w:p>
        </w:tc>
        <w:tc>
          <w:tcPr>
            <w:tcW w:w="1726" w:type="dxa"/>
          </w:tcPr>
          <w:p w:rsidR="00FA0A4F" w:rsidRPr="00606011" w:rsidRDefault="00B87E96">
            <w:pPr>
              <w:rPr>
                <w:rFonts w:ascii="楷体" w:hAnsi="楷体"/>
              </w:rPr>
            </w:pPr>
            <w:r w:rsidRPr="00606011">
              <w:rPr>
                <w:rFonts w:ascii="楷体" w:hAnsi="楷体"/>
              </w:rPr>
              <w:t>Nie Annie</w:t>
            </w:r>
          </w:p>
        </w:tc>
        <w:tc>
          <w:tcPr>
            <w:tcW w:w="1726" w:type="dxa"/>
          </w:tcPr>
          <w:p w:rsidR="00FA0A4F" w:rsidRPr="00606011" w:rsidRDefault="00962BBB">
            <w:pPr>
              <w:rPr>
                <w:rFonts w:ascii="楷体" w:hAnsi="楷体"/>
              </w:rPr>
            </w:pPr>
            <w:r w:rsidRPr="00606011">
              <w:rPr>
                <w:rFonts w:ascii="楷体" w:hAnsi="楷体"/>
              </w:rPr>
              <w:t>LUO ZHI</w:t>
            </w:r>
          </w:p>
        </w:tc>
        <w:tc>
          <w:tcPr>
            <w:tcW w:w="2541" w:type="dxa"/>
          </w:tcPr>
          <w:p w:rsidR="00FA0A4F" w:rsidRPr="00606011" w:rsidRDefault="00B87E96">
            <w:pPr>
              <w:rPr>
                <w:rFonts w:ascii="楷体" w:hAnsi="楷体"/>
              </w:rPr>
            </w:pPr>
            <w:r w:rsidRPr="00606011">
              <w:rPr>
                <w:rFonts w:ascii="楷体" w:hAnsi="楷体" w:hint="eastAsia"/>
              </w:rPr>
              <w:t>更新</w:t>
            </w:r>
            <w:r w:rsidRPr="00606011">
              <w:rPr>
                <w:rFonts w:ascii="楷体" w:hAnsi="楷体"/>
              </w:rPr>
              <w:t>用户角色定义</w:t>
            </w:r>
          </w:p>
        </w:tc>
      </w:tr>
      <w:tr w:rsidR="00962BBB" w:rsidRPr="00606011" w:rsidTr="00FA0A4F">
        <w:tc>
          <w:tcPr>
            <w:tcW w:w="1726" w:type="dxa"/>
          </w:tcPr>
          <w:p w:rsidR="00962BBB" w:rsidRPr="00606011" w:rsidRDefault="00962BBB">
            <w:pPr>
              <w:rPr>
                <w:rFonts w:ascii="楷体" w:hAnsi="楷体"/>
              </w:rPr>
            </w:pPr>
            <w:r w:rsidRPr="00606011">
              <w:rPr>
                <w:rFonts w:ascii="楷体" w:hAnsi="楷体"/>
              </w:rPr>
              <w:t>1.2</w:t>
            </w:r>
          </w:p>
        </w:tc>
        <w:tc>
          <w:tcPr>
            <w:tcW w:w="1726" w:type="dxa"/>
          </w:tcPr>
          <w:p w:rsidR="00962BBB" w:rsidRPr="00606011" w:rsidRDefault="00962BBB">
            <w:pPr>
              <w:rPr>
                <w:rFonts w:ascii="楷体" w:hAnsi="楷体"/>
              </w:rPr>
            </w:pPr>
            <w:r w:rsidRPr="00606011">
              <w:rPr>
                <w:rFonts w:ascii="楷体" w:hAnsi="楷体" w:hint="eastAsia"/>
              </w:rPr>
              <w:t>2014-11-26</w:t>
            </w:r>
          </w:p>
        </w:tc>
        <w:tc>
          <w:tcPr>
            <w:tcW w:w="1726" w:type="dxa"/>
          </w:tcPr>
          <w:p w:rsidR="00962BBB" w:rsidRPr="00606011" w:rsidRDefault="00962BBB">
            <w:pPr>
              <w:rPr>
                <w:rFonts w:ascii="楷体" w:hAnsi="楷体"/>
              </w:rPr>
            </w:pPr>
            <w:r w:rsidRPr="00606011">
              <w:rPr>
                <w:rFonts w:ascii="楷体" w:hAnsi="楷体"/>
              </w:rPr>
              <w:t>LUO ZHI</w:t>
            </w:r>
          </w:p>
        </w:tc>
        <w:tc>
          <w:tcPr>
            <w:tcW w:w="1726" w:type="dxa"/>
          </w:tcPr>
          <w:p w:rsidR="00962BBB" w:rsidRPr="00606011" w:rsidRDefault="00962BBB">
            <w:pPr>
              <w:rPr>
                <w:rFonts w:ascii="楷体" w:hAnsi="楷体"/>
              </w:rPr>
            </w:pPr>
          </w:p>
        </w:tc>
        <w:tc>
          <w:tcPr>
            <w:tcW w:w="2541" w:type="dxa"/>
          </w:tcPr>
          <w:p w:rsidR="00962BBB" w:rsidRPr="00606011" w:rsidRDefault="00962BBB" w:rsidP="00A15CAF">
            <w:pPr>
              <w:pStyle w:val="ListParagraph"/>
              <w:numPr>
                <w:ilvl w:val="0"/>
                <w:numId w:val="7"/>
              </w:numPr>
              <w:rPr>
                <w:rFonts w:ascii="楷体" w:hAnsi="楷体"/>
              </w:rPr>
            </w:pPr>
            <w:r w:rsidRPr="00606011">
              <w:rPr>
                <w:rFonts w:ascii="楷体" w:hAnsi="楷体" w:hint="eastAsia"/>
              </w:rPr>
              <w:t>修改</w:t>
            </w:r>
            <w:r w:rsidRPr="00606011">
              <w:rPr>
                <w:rFonts w:ascii="楷体" w:hAnsi="楷体"/>
              </w:rPr>
              <w:t>BR模板</w:t>
            </w:r>
          </w:p>
          <w:p w:rsidR="00962BBB" w:rsidRPr="00606011" w:rsidRDefault="00962BBB" w:rsidP="00A15CAF">
            <w:pPr>
              <w:pStyle w:val="ListParagraph"/>
              <w:numPr>
                <w:ilvl w:val="0"/>
                <w:numId w:val="7"/>
              </w:numPr>
              <w:rPr>
                <w:rFonts w:ascii="楷体" w:hAnsi="楷体"/>
              </w:rPr>
            </w:pPr>
            <w:r w:rsidRPr="00606011">
              <w:rPr>
                <w:rFonts w:ascii="楷体" w:hAnsi="楷体" w:hint="eastAsia"/>
              </w:rPr>
              <w:t>增加</w:t>
            </w:r>
            <w:r w:rsidRPr="00606011">
              <w:rPr>
                <w:rFonts w:ascii="楷体" w:hAnsi="楷体"/>
              </w:rPr>
              <w:t>BR范例</w:t>
            </w:r>
          </w:p>
        </w:tc>
      </w:tr>
      <w:tr w:rsidR="00E10616" w:rsidRPr="00606011" w:rsidTr="00FA0A4F">
        <w:tc>
          <w:tcPr>
            <w:tcW w:w="1726" w:type="dxa"/>
          </w:tcPr>
          <w:p w:rsidR="00E10616" w:rsidRPr="00606011" w:rsidRDefault="00E10616">
            <w:pPr>
              <w:rPr>
                <w:rFonts w:ascii="楷体" w:hAnsi="楷体"/>
              </w:rPr>
            </w:pPr>
            <w:r w:rsidRPr="00606011">
              <w:rPr>
                <w:rFonts w:ascii="楷体" w:hAnsi="楷体"/>
              </w:rPr>
              <w:t>1.3</w:t>
            </w:r>
          </w:p>
        </w:tc>
        <w:tc>
          <w:tcPr>
            <w:tcW w:w="1726" w:type="dxa"/>
          </w:tcPr>
          <w:p w:rsidR="00E10616" w:rsidRPr="00606011" w:rsidRDefault="00E10616">
            <w:pPr>
              <w:rPr>
                <w:rFonts w:ascii="楷体" w:hAnsi="楷体"/>
              </w:rPr>
            </w:pPr>
            <w:r w:rsidRPr="00606011">
              <w:rPr>
                <w:rFonts w:ascii="楷体" w:hAnsi="楷体"/>
              </w:rPr>
              <w:t>2014-11-26</w:t>
            </w:r>
          </w:p>
        </w:tc>
        <w:tc>
          <w:tcPr>
            <w:tcW w:w="1726" w:type="dxa"/>
          </w:tcPr>
          <w:p w:rsidR="00E10616" w:rsidRPr="00606011" w:rsidRDefault="00E10616">
            <w:pPr>
              <w:rPr>
                <w:rFonts w:ascii="楷体" w:hAnsi="楷体"/>
              </w:rPr>
            </w:pPr>
            <w:r w:rsidRPr="00606011">
              <w:rPr>
                <w:rFonts w:ascii="楷体" w:hAnsi="楷体"/>
              </w:rPr>
              <w:t>Nie Annie</w:t>
            </w:r>
          </w:p>
        </w:tc>
        <w:tc>
          <w:tcPr>
            <w:tcW w:w="1726" w:type="dxa"/>
          </w:tcPr>
          <w:p w:rsidR="00E10616" w:rsidRPr="00606011" w:rsidRDefault="00E10616">
            <w:pPr>
              <w:rPr>
                <w:rFonts w:ascii="楷体" w:hAnsi="楷体"/>
              </w:rPr>
            </w:pPr>
          </w:p>
        </w:tc>
        <w:tc>
          <w:tcPr>
            <w:tcW w:w="2541" w:type="dxa"/>
          </w:tcPr>
          <w:p w:rsidR="00E10616" w:rsidRPr="00606011" w:rsidRDefault="00291A72" w:rsidP="00BE2A04">
            <w:pPr>
              <w:rPr>
                <w:rFonts w:ascii="楷体" w:hAnsi="楷体"/>
              </w:rPr>
            </w:pPr>
            <w:r w:rsidRPr="00606011">
              <w:rPr>
                <w:rFonts w:ascii="楷体" w:hAnsi="楷体" w:hint="eastAsia"/>
              </w:rPr>
              <w:t>更新</w:t>
            </w:r>
            <w:r w:rsidR="00E10616" w:rsidRPr="00606011">
              <w:rPr>
                <w:rFonts w:ascii="楷体" w:hAnsi="楷体"/>
              </w:rPr>
              <w:t>业务需求列表</w:t>
            </w:r>
            <w:r w:rsidR="009353E0" w:rsidRPr="00606011">
              <w:rPr>
                <w:rFonts w:ascii="楷体" w:hAnsi="楷体" w:hint="eastAsia"/>
              </w:rPr>
              <w:t>和</w:t>
            </w:r>
            <w:r w:rsidR="009353E0" w:rsidRPr="00606011">
              <w:rPr>
                <w:rFonts w:ascii="楷体" w:hAnsi="楷体"/>
              </w:rPr>
              <w:t>业务规则</w:t>
            </w:r>
          </w:p>
        </w:tc>
      </w:tr>
      <w:tr w:rsidR="00066784" w:rsidRPr="00606011" w:rsidTr="00FA0A4F">
        <w:tc>
          <w:tcPr>
            <w:tcW w:w="1726" w:type="dxa"/>
          </w:tcPr>
          <w:p w:rsidR="00066784" w:rsidRPr="00606011" w:rsidRDefault="00066784">
            <w:pPr>
              <w:rPr>
                <w:rFonts w:ascii="楷体" w:hAnsi="楷体"/>
              </w:rPr>
            </w:pPr>
            <w:r w:rsidRPr="00606011">
              <w:rPr>
                <w:rFonts w:ascii="楷体" w:hAnsi="楷体"/>
              </w:rPr>
              <w:t>1.4</w:t>
            </w:r>
          </w:p>
        </w:tc>
        <w:tc>
          <w:tcPr>
            <w:tcW w:w="1726" w:type="dxa"/>
          </w:tcPr>
          <w:p w:rsidR="00066784" w:rsidRPr="00606011" w:rsidRDefault="00066784">
            <w:pPr>
              <w:rPr>
                <w:rFonts w:ascii="楷体" w:hAnsi="楷体"/>
              </w:rPr>
            </w:pPr>
            <w:r w:rsidRPr="00606011">
              <w:rPr>
                <w:rFonts w:ascii="楷体" w:hAnsi="楷体"/>
              </w:rPr>
              <w:t>2014-11-27</w:t>
            </w:r>
          </w:p>
        </w:tc>
        <w:tc>
          <w:tcPr>
            <w:tcW w:w="1726" w:type="dxa"/>
          </w:tcPr>
          <w:p w:rsidR="00066784" w:rsidRPr="00606011" w:rsidRDefault="00066784">
            <w:pPr>
              <w:rPr>
                <w:rFonts w:ascii="楷体" w:hAnsi="楷体"/>
              </w:rPr>
            </w:pPr>
            <w:r w:rsidRPr="00606011">
              <w:rPr>
                <w:rFonts w:ascii="楷体" w:hAnsi="楷体"/>
              </w:rPr>
              <w:t>Nie Annie</w:t>
            </w:r>
          </w:p>
        </w:tc>
        <w:tc>
          <w:tcPr>
            <w:tcW w:w="1726" w:type="dxa"/>
          </w:tcPr>
          <w:p w:rsidR="00066784" w:rsidRPr="00606011" w:rsidRDefault="00066784">
            <w:pPr>
              <w:rPr>
                <w:rFonts w:ascii="楷体" w:hAnsi="楷体"/>
              </w:rPr>
            </w:pPr>
          </w:p>
        </w:tc>
        <w:tc>
          <w:tcPr>
            <w:tcW w:w="2541" w:type="dxa"/>
          </w:tcPr>
          <w:p w:rsidR="00066784" w:rsidRPr="00606011" w:rsidRDefault="00066784" w:rsidP="00BE2A04">
            <w:pPr>
              <w:rPr>
                <w:rFonts w:ascii="楷体" w:hAnsi="楷体"/>
              </w:rPr>
            </w:pPr>
            <w:r w:rsidRPr="00606011">
              <w:rPr>
                <w:rFonts w:ascii="楷体" w:hAnsi="楷体" w:hint="eastAsia"/>
              </w:rPr>
              <w:t>更新</w:t>
            </w:r>
            <w:r w:rsidRPr="00606011">
              <w:rPr>
                <w:rFonts w:ascii="楷体" w:hAnsi="楷体"/>
              </w:rPr>
              <w:t>用户</w:t>
            </w:r>
            <w:r w:rsidRPr="00606011">
              <w:rPr>
                <w:rFonts w:ascii="楷体" w:hAnsi="楷体" w:hint="eastAsia"/>
              </w:rPr>
              <w:t>需求</w:t>
            </w:r>
          </w:p>
        </w:tc>
      </w:tr>
      <w:tr w:rsidR="006B3FDD" w:rsidRPr="00606011" w:rsidTr="00FA0A4F">
        <w:tc>
          <w:tcPr>
            <w:tcW w:w="1726" w:type="dxa"/>
          </w:tcPr>
          <w:p w:rsidR="006B3FDD" w:rsidRPr="00606011" w:rsidRDefault="006B3FDD">
            <w:pPr>
              <w:rPr>
                <w:rFonts w:ascii="楷体" w:hAnsi="楷体"/>
              </w:rPr>
            </w:pPr>
            <w:r>
              <w:rPr>
                <w:rFonts w:ascii="楷体" w:hAnsi="楷体"/>
              </w:rPr>
              <w:t>1.5</w:t>
            </w:r>
          </w:p>
        </w:tc>
        <w:tc>
          <w:tcPr>
            <w:tcW w:w="1726" w:type="dxa"/>
          </w:tcPr>
          <w:p w:rsidR="006B3FDD" w:rsidRPr="00606011" w:rsidRDefault="006B3FDD">
            <w:pPr>
              <w:rPr>
                <w:rFonts w:ascii="楷体" w:hAnsi="楷体"/>
              </w:rPr>
            </w:pPr>
            <w:r>
              <w:rPr>
                <w:rFonts w:ascii="楷体" w:hAnsi="楷体"/>
              </w:rPr>
              <w:t>2014-11-30</w:t>
            </w:r>
          </w:p>
        </w:tc>
        <w:tc>
          <w:tcPr>
            <w:tcW w:w="1726" w:type="dxa"/>
          </w:tcPr>
          <w:p w:rsidR="006B3FDD" w:rsidRPr="00606011" w:rsidRDefault="006B3FDD">
            <w:pPr>
              <w:rPr>
                <w:rFonts w:ascii="楷体" w:hAnsi="楷体"/>
              </w:rPr>
            </w:pPr>
            <w:r>
              <w:rPr>
                <w:rFonts w:ascii="楷体" w:hAnsi="楷体"/>
              </w:rPr>
              <w:t>Nie Annie</w:t>
            </w:r>
          </w:p>
        </w:tc>
        <w:tc>
          <w:tcPr>
            <w:tcW w:w="1726" w:type="dxa"/>
          </w:tcPr>
          <w:p w:rsidR="006B3FDD" w:rsidRPr="00606011" w:rsidRDefault="006B3FDD">
            <w:pPr>
              <w:rPr>
                <w:rFonts w:ascii="楷体" w:hAnsi="楷体"/>
              </w:rPr>
            </w:pPr>
          </w:p>
        </w:tc>
        <w:tc>
          <w:tcPr>
            <w:tcW w:w="2541" w:type="dxa"/>
          </w:tcPr>
          <w:p w:rsidR="006B3FDD" w:rsidRPr="00606011" w:rsidRDefault="006B3FDD" w:rsidP="00BE2A04">
            <w:pPr>
              <w:rPr>
                <w:rFonts w:ascii="楷体" w:hAnsi="楷体"/>
              </w:rPr>
            </w:pPr>
            <w:r>
              <w:rPr>
                <w:rFonts w:ascii="楷体" w:hAnsi="楷体" w:hint="eastAsia"/>
              </w:rPr>
              <w:t>更新</w:t>
            </w:r>
            <w:r>
              <w:rPr>
                <w:rFonts w:ascii="楷体" w:hAnsi="楷体"/>
              </w:rPr>
              <w:t>功能用例</w:t>
            </w:r>
          </w:p>
        </w:tc>
      </w:tr>
      <w:tr w:rsidR="004D5276" w:rsidRPr="00606011" w:rsidTr="00FA0A4F">
        <w:tc>
          <w:tcPr>
            <w:tcW w:w="1726" w:type="dxa"/>
          </w:tcPr>
          <w:p w:rsidR="004D5276" w:rsidRDefault="004D5276">
            <w:pPr>
              <w:rPr>
                <w:rFonts w:ascii="楷体" w:hAnsi="楷体"/>
              </w:rPr>
            </w:pPr>
            <w:r>
              <w:rPr>
                <w:rFonts w:ascii="楷体" w:hAnsi="楷体"/>
              </w:rPr>
              <w:t>1.6</w:t>
            </w:r>
          </w:p>
        </w:tc>
        <w:tc>
          <w:tcPr>
            <w:tcW w:w="1726" w:type="dxa"/>
          </w:tcPr>
          <w:p w:rsidR="004D5276" w:rsidRDefault="004D5276">
            <w:pPr>
              <w:rPr>
                <w:rFonts w:ascii="楷体" w:hAnsi="楷体"/>
              </w:rPr>
            </w:pPr>
            <w:r>
              <w:rPr>
                <w:rFonts w:ascii="楷体" w:hAnsi="楷体"/>
              </w:rPr>
              <w:t>2014-12-1</w:t>
            </w:r>
          </w:p>
        </w:tc>
        <w:tc>
          <w:tcPr>
            <w:tcW w:w="1726" w:type="dxa"/>
          </w:tcPr>
          <w:p w:rsidR="004D5276" w:rsidRDefault="004D5276">
            <w:pPr>
              <w:rPr>
                <w:rFonts w:ascii="楷体" w:hAnsi="楷体"/>
              </w:rPr>
            </w:pPr>
            <w:r>
              <w:rPr>
                <w:rFonts w:ascii="楷体" w:hAnsi="楷体"/>
              </w:rPr>
              <w:t>Nie Annie</w:t>
            </w:r>
          </w:p>
        </w:tc>
        <w:tc>
          <w:tcPr>
            <w:tcW w:w="1726" w:type="dxa"/>
          </w:tcPr>
          <w:p w:rsidR="004D5276" w:rsidRPr="00606011" w:rsidRDefault="004D5276">
            <w:pPr>
              <w:rPr>
                <w:rFonts w:ascii="楷体" w:hAnsi="楷体"/>
              </w:rPr>
            </w:pPr>
          </w:p>
        </w:tc>
        <w:tc>
          <w:tcPr>
            <w:tcW w:w="2541" w:type="dxa"/>
          </w:tcPr>
          <w:p w:rsidR="004D5276" w:rsidRDefault="004D5276" w:rsidP="00261DF3">
            <w:pPr>
              <w:rPr>
                <w:rFonts w:ascii="楷体" w:hAnsi="楷体"/>
              </w:rPr>
            </w:pPr>
            <w:r>
              <w:rPr>
                <w:rFonts w:ascii="楷体" w:hAnsi="楷体" w:hint="eastAsia"/>
              </w:rPr>
              <w:t>更新</w:t>
            </w:r>
            <w:r>
              <w:rPr>
                <w:rFonts w:ascii="楷体" w:hAnsi="楷体"/>
              </w:rPr>
              <w:t>功能用例</w:t>
            </w:r>
            <w:r w:rsidR="00261DF3">
              <w:rPr>
                <w:rFonts w:ascii="楷体" w:hAnsi="楷体"/>
              </w:rPr>
              <w:t>1-14</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bookmarkStart w:id="0" w:name="_Toc404856137" w:displacedByCustomXml="next"/>
    <w:sdt>
      <w:sdtPr>
        <w:rPr>
          <w:rFonts w:asciiTheme="minorHAnsi" w:hAnsiTheme="minorHAnsi" w:cstheme="minorBidi"/>
          <w:b w:val="0"/>
          <w:sz w:val="22"/>
          <w:szCs w:val="22"/>
        </w:rPr>
        <w:id w:val="-294371071"/>
        <w:docPartObj>
          <w:docPartGallery w:val="Table of Contents"/>
          <w:docPartUnique/>
        </w:docPartObj>
      </w:sdtPr>
      <w:sdtEndPr>
        <w:rPr>
          <w:bCs/>
          <w:noProof/>
          <w:sz w:val="24"/>
        </w:rPr>
      </w:sdtEndPr>
      <w:sdtContent>
        <w:p w:rsidR="00D838F2" w:rsidRPr="00606011" w:rsidRDefault="00D838F2" w:rsidP="00606011">
          <w:pPr>
            <w:pStyle w:val="Heading1"/>
            <w:numPr>
              <w:ilvl w:val="0"/>
              <w:numId w:val="0"/>
            </w:numPr>
            <w:ind w:left="360"/>
          </w:pPr>
          <w:r w:rsidRPr="00606011">
            <w:rPr>
              <w:rFonts w:hint="eastAsia"/>
            </w:rPr>
            <w:t>目录</w:t>
          </w:r>
          <w:bookmarkEnd w:id="0"/>
        </w:p>
        <w:p w:rsidR="00291A72" w:rsidRPr="00606011" w:rsidRDefault="00D838F2">
          <w:pPr>
            <w:pStyle w:val="TOC1"/>
            <w:tabs>
              <w:tab w:val="right" w:leader="dot" w:pos="8630"/>
            </w:tabs>
            <w:rPr>
              <w:rFonts w:ascii="楷体" w:hAnsi="楷体" w:cstheme="minorBidi"/>
              <w:noProof/>
              <w:lang w:eastAsia="zh-CN"/>
            </w:rPr>
          </w:pPr>
          <w:r w:rsidRPr="00606011">
            <w:rPr>
              <w:rFonts w:ascii="楷体" w:hAnsi="楷体"/>
            </w:rPr>
            <w:fldChar w:fldCharType="begin"/>
          </w:r>
          <w:r w:rsidRPr="00606011">
            <w:rPr>
              <w:rFonts w:ascii="楷体" w:hAnsi="楷体"/>
            </w:rPr>
            <w:instrText xml:space="preserve"> TOC \o "1-3" \h \z \u </w:instrText>
          </w:r>
          <w:r w:rsidRPr="00606011">
            <w:rPr>
              <w:rFonts w:ascii="楷体" w:hAnsi="楷体"/>
            </w:rPr>
            <w:fldChar w:fldCharType="separate"/>
          </w:r>
          <w:hyperlink w:anchor="_Toc404856137" w:history="1">
            <w:r w:rsidR="00291A72" w:rsidRPr="00606011">
              <w:rPr>
                <w:rStyle w:val="Hyperlink"/>
                <w:rFonts w:ascii="楷体" w:hAnsi="楷体" w:hint="eastAsia"/>
                <w:noProof/>
              </w:rPr>
              <w:t>目录</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_Toc404856137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2</w:t>
            </w:r>
            <w:r w:rsidR="00291A72" w:rsidRPr="00606011">
              <w:rPr>
                <w:rFonts w:ascii="楷体" w:hAnsi="楷体"/>
                <w:noProof/>
                <w:webHidden/>
              </w:rPr>
              <w:fldChar w:fldCharType="end"/>
            </w:r>
          </w:hyperlink>
        </w:p>
        <w:p w:rsidR="00291A72" w:rsidRPr="00606011" w:rsidRDefault="00CA225D">
          <w:pPr>
            <w:pStyle w:val="TOC1"/>
            <w:tabs>
              <w:tab w:val="left" w:pos="440"/>
              <w:tab w:val="right" w:leader="dot" w:pos="8630"/>
            </w:tabs>
            <w:rPr>
              <w:rFonts w:ascii="楷体" w:hAnsi="楷体" w:cstheme="minorBidi"/>
              <w:noProof/>
              <w:lang w:eastAsia="zh-CN"/>
            </w:rPr>
          </w:pPr>
          <w:hyperlink w:anchor="_Toc404856138" w:history="1">
            <w:r w:rsidR="00291A72" w:rsidRPr="00606011">
              <w:rPr>
                <w:rStyle w:val="Hyperlink"/>
                <w:rFonts w:ascii="楷体" w:hAnsi="楷体"/>
                <w:noProof/>
              </w:rPr>
              <w:t>1</w:t>
            </w:r>
            <w:r w:rsidR="00291A72" w:rsidRPr="00606011">
              <w:rPr>
                <w:rFonts w:ascii="楷体" w:hAnsi="楷体" w:cstheme="minorBidi"/>
                <w:noProof/>
                <w:lang w:eastAsia="zh-CN"/>
              </w:rPr>
              <w:tab/>
            </w:r>
            <w:r w:rsidR="00291A72" w:rsidRPr="00606011">
              <w:rPr>
                <w:rStyle w:val="Hyperlink"/>
                <w:rFonts w:ascii="楷体" w:hAnsi="楷体" w:hint="eastAsia"/>
                <w:noProof/>
              </w:rPr>
              <w:t>文档介绍</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_Toc404856138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0</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39" w:history="1">
            <w:r w:rsidR="00291A72" w:rsidRPr="00606011">
              <w:rPr>
                <w:rStyle w:val="Hyperlink"/>
                <w:rFonts w:ascii="楷体" w:hAnsi="楷体"/>
                <w:noProof/>
              </w:rPr>
              <w:t>1.1</w:t>
            </w:r>
            <w:r w:rsidR="00291A72" w:rsidRPr="00606011">
              <w:rPr>
                <w:rFonts w:ascii="楷体" w:hAnsi="楷体" w:cstheme="minorBidi"/>
                <w:noProof/>
                <w:lang w:eastAsia="zh-CN"/>
              </w:rPr>
              <w:tab/>
            </w:r>
            <w:r w:rsidR="00291A72" w:rsidRPr="00606011">
              <w:rPr>
                <w:rStyle w:val="Hyperlink"/>
                <w:rFonts w:ascii="楷体" w:hAnsi="楷体" w:hint="eastAsia"/>
                <w:noProof/>
              </w:rPr>
              <w:t>目的</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_Toc404856139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0</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40" w:history="1">
            <w:r w:rsidR="00291A72" w:rsidRPr="00606011">
              <w:rPr>
                <w:rStyle w:val="Hyperlink"/>
                <w:rFonts w:ascii="楷体" w:hAnsi="楷体"/>
                <w:noProof/>
              </w:rPr>
              <w:t>1.2</w:t>
            </w:r>
            <w:r w:rsidR="00291A72" w:rsidRPr="00606011">
              <w:rPr>
                <w:rFonts w:ascii="楷体" w:hAnsi="楷体" w:cstheme="minorBidi"/>
                <w:noProof/>
                <w:lang w:eastAsia="zh-CN"/>
              </w:rPr>
              <w:tab/>
            </w:r>
            <w:r w:rsidR="00291A72" w:rsidRPr="00606011">
              <w:rPr>
                <w:rStyle w:val="Hyperlink"/>
                <w:rFonts w:ascii="楷体" w:hAnsi="楷体" w:hint="eastAsia"/>
                <w:noProof/>
              </w:rPr>
              <w:t>范围</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_Toc404856140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0</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41" w:history="1">
            <w:r w:rsidR="00291A72" w:rsidRPr="00606011">
              <w:rPr>
                <w:rStyle w:val="Hyperlink"/>
                <w:rFonts w:ascii="楷体" w:hAnsi="楷体"/>
                <w:noProof/>
              </w:rPr>
              <w:t>1.3</w:t>
            </w:r>
            <w:r w:rsidR="00291A72" w:rsidRPr="00606011">
              <w:rPr>
                <w:rFonts w:ascii="楷体" w:hAnsi="楷体" w:cstheme="minorBidi"/>
                <w:noProof/>
                <w:lang w:eastAsia="zh-CN"/>
              </w:rPr>
              <w:tab/>
            </w:r>
            <w:r w:rsidR="00291A72" w:rsidRPr="00606011">
              <w:rPr>
                <w:rStyle w:val="Hyperlink"/>
                <w:rFonts w:ascii="楷体" w:hAnsi="楷体" w:hint="eastAsia"/>
                <w:noProof/>
              </w:rPr>
              <w:t>缩写词列表</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_Toc404856141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0</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42" w:history="1">
            <w:r w:rsidR="00291A72" w:rsidRPr="00606011">
              <w:rPr>
                <w:rStyle w:val="Hyperlink"/>
                <w:rFonts w:ascii="楷体" w:hAnsi="楷体"/>
                <w:noProof/>
              </w:rPr>
              <w:t>1.4</w:t>
            </w:r>
            <w:r w:rsidR="00291A72" w:rsidRPr="00606011">
              <w:rPr>
                <w:rFonts w:ascii="楷体" w:hAnsi="楷体" w:cstheme="minorBidi"/>
                <w:noProof/>
                <w:lang w:eastAsia="zh-CN"/>
              </w:rPr>
              <w:tab/>
            </w:r>
            <w:r w:rsidR="00291A72" w:rsidRPr="00606011">
              <w:rPr>
                <w:rStyle w:val="Hyperlink"/>
                <w:rFonts w:ascii="楷体" w:hAnsi="楷体" w:hint="eastAsia"/>
                <w:noProof/>
              </w:rPr>
              <w:t>参考内容</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_Toc404856142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0</w:t>
            </w:r>
            <w:r w:rsidR="00291A72" w:rsidRPr="00606011">
              <w:rPr>
                <w:rFonts w:ascii="楷体" w:hAnsi="楷体"/>
                <w:noProof/>
                <w:webHidden/>
              </w:rPr>
              <w:fldChar w:fldCharType="end"/>
            </w:r>
          </w:hyperlink>
        </w:p>
        <w:p w:rsidR="00291A72" w:rsidRPr="00606011" w:rsidRDefault="00CA225D">
          <w:pPr>
            <w:pStyle w:val="TOC1"/>
            <w:tabs>
              <w:tab w:val="left" w:pos="440"/>
              <w:tab w:val="right" w:leader="dot" w:pos="8630"/>
            </w:tabs>
            <w:rPr>
              <w:rFonts w:ascii="楷体" w:hAnsi="楷体" w:cstheme="minorBidi"/>
              <w:noProof/>
              <w:lang w:eastAsia="zh-CN"/>
            </w:rPr>
          </w:pPr>
          <w:hyperlink w:anchor="_Toc404856143" w:history="1">
            <w:r w:rsidR="00291A72" w:rsidRPr="00606011">
              <w:rPr>
                <w:rStyle w:val="Hyperlink"/>
                <w:rFonts w:ascii="楷体" w:hAnsi="楷体"/>
                <w:noProof/>
              </w:rPr>
              <w:t>2</w:t>
            </w:r>
            <w:r w:rsidR="00291A72" w:rsidRPr="00606011">
              <w:rPr>
                <w:rFonts w:ascii="楷体" w:hAnsi="楷体" w:cstheme="minorBidi"/>
                <w:noProof/>
                <w:lang w:eastAsia="zh-CN"/>
              </w:rPr>
              <w:tab/>
            </w:r>
            <w:r w:rsidR="00291A72" w:rsidRPr="00606011">
              <w:rPr>
                <w:rStyle w:val="Hyperlink"/>
                <w:rFonts w:ascii="楷体" w:hAnsi="楷体" w:hint="eastAsia"/>
                <w:noProof/>
              </w:rPr>
              <w:t>项目概述</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_Toc404856143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44" w:history="1">
            <w:r w:rsidR="00291A72" w:rsidRPr="00606011">
              <w:rPr>
                <w:rStyle w:val="Hyperlink"/>
                <w:rFonts w:ascii="楷体" w:hAnsi="楷体"/>
                <w:noProof/>
              </w:rPr>
              <w:t>2.1</w:t>
            </w:r>
            <w:r w:rsidR="00291A72" w:rsidRPr="00606011">
              <w:rPr>
                <w:rFonts w:ascii="楷体" w:hAnsi="楷体" w:cstheme="minorBidi"/>
                <w:noProof/>
                <w:lang w:eastAsia="zh-CN"/>
              </w:rPr>
              <w:tab/>
            </w:r>
            <w:r w:rsidR="00291A72" w:rsidRPr="00606011">
              <w:rPr>
                <w:rStyle w:val="Hyperlink"/>
                <w:rFonts w:ascii="楷体" w:hAnsi="楷体" w:hint="eastAsia"/>
                <w:noProof/>
              </w:rPr>
              <w:t>项目背景</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_Toc404856144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45" w:history="1">
            <w:r w:rsidR="00291A72" w:rsidRPr="00606011">
              <w:rPr>
                <w:rStyle w:val="Hyperlink"/>
                <w:rFonts w:ascii="楷体" w:hAnsi="楷体"/>
                <w:noProof/>
              </w:rPr>
              <w:t>2.2</w:t>
            </w:r>
            <w:r w:rsidR="00291A72" w:rsidRPr="00606011">
              <w:rPr>
                <w:rFonts w:ascii="楷体" w:hAnsi="楷体" w:cstheme="minorBidi"/>
                <w:noProof/>
                <w:lang w:eastAsia="zh-CN"/>
              </w:rPr>
              <w:tab/>
            </w:r>
            <w:r w:rsidR="00291A72" w:rsidRPr="00606011">
              <w:rPr>
                <w:rStyle w:val="Hyperlink"/>
                <w:rFonts w:ascii="楷体" w:hAnsi="楷体" w:hint="eastAsia"/>
                <w:noProof/>
              </w:rPr>
              <w:t>项目目标</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_Toc404856145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46" w:history="1">
            <w:r w:rsidR="00291A72" w:rsidRPr="00606011">
              <w:rPr>
                <w:rStyle w:val="Hyperlink"/>
                <w:rFonts w:ascii="楷体" w:hAnsi="楷体"/>
                <w:noProof/>
              </w:rPr>
              <w:t>2.3</w:t>
            </w:r>
            <w:r w:rsidR="00291A72" w:rsidRPr="00606011">
              <w:rPr>
                <w:rFonts w:ascii="楷体" w:hAnsi="楷体" w:cstheme="minorBidi"/>
                <w:noProof/>
                <w:lang w:eastAsia="zh-CN"/>
              </w:rPr>
              <w:tab/>
            </w:r>
            <w:r w:rsidR="00291A72" w:rsidRPr="00606011">
              <w:rPr>
                <w:rStyle w:val="Hyperlink"/>
                <w:rFonts w:ascii="楷体" w:hAnsi="楷体" w:hint="eastAsia"/>
                <w:noProof/>
              </w:rPr>
              <w:t>系统框架</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_Toc404856146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47" w:history="1">
            <w:r w:rsidR="00291A72" w:rsidRPr="00606011">
              <w:rPr>
                <w:rStyle w:val="Hyperlink"/>
                <w:rFonts w:ascii="楷体" w:hAnsi="楷体"/>
                <w:noProof/>
              </w:rPr>
              <w:t>2.4</w:t>
            </w:r>
            <w:r w:rsidR="00291A72" w:rsidRPr="00606011">
              <w:rPr>
                <w:rFonts w:ascii="楷体" w:hAnsi="楷体" w:cstheme="minorBidi"/>
                <w:noProof/>
                <w:lang w:eastAsia="zh-CN"/>
              </w:rPr>
              <w:tab/>
            </w:r>
            <w:r w:rsidR="00291A72" w:rsidRPr="00606011">
              <w:rPr>
                <w:rStyle w:val="Hyperlink"/>
                <w:rFonts w:ascii="楷体" w:hAnsi="楷体" w:hint="eastAsia"/>
                <w:noProof/>
              </w:rPr>
              <w:t>系统边界</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_Toc404856147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1</w:t>
            </w:r>
            <w:r w:rsidR="00291A72" w:rsidRPr="00606011">
              <w:rPr>
                <w:rFonts w:ascii="楷体" w:hAnsi="楷体"/>
                <w:noProof/>
                <w:webHidden/>
              </w:rPr>
              <w:fldChar w:fldCharType="end"/>
            </w:r>
          </w:hyperlink>
        </w:p>
        <w:p w:rsidR="00291A72" w:rsidRPr="00606011" w:rsidRDefault="00CA225D">
          <w:pPr>
            <w:pStyle w:val="TOC1"/>
            <w:tabs>
              <w:tab w:val="left" w:pos="440"/>
              <w:tab w:val="right" w:leader="dot" w:pos="8630"/>
            </w:tabs>
            <w:rPr>
              <w:rFonts w:ascii="楷体" w:hAnsi="楷体" w:cstheme="minorBidi"/>
              <w:noProof/>
              <w:lang w:eastAsia="zh-CN"/>
            </w:rPr>
          </w:pPr>
          <w:hyperlink w:anchor="_Toc404856148" w:history="1">
            <w:r w:rsidR="00291A72" w:rsidRPr="00606011">
              <w:rPr>
                <w:rStyle w:val="Hyperlink"/>
                <w:rFonts w:ascii="楷体" w:hAnsi="楷体"/>
                <w:noProof/>
              </w:rPr>
              <w:t>3</w:t>
            </w:r>
            <w:r w:rsidR="00291A72" w:rsidRPr="00606011">
              <w:rPr>
                <w:rFonts w:ascii="楷体" w:hAnsi="楷体" w:cstheme="minorBidi"/>
                <w:noProof/>
                <w:lang w:eastAsia="zh-CN"/>
              </w:rPr>
              <w:tab/>
            </w:r>
            <w:r w:rsidR="00291A72" w:rsidRPr="00606011">
              <w:rPr>
                <w:rStyle w:val="Hyperlink"/>
                <w:rFonts w:ascii="楷体" w:hAnsi="楷体" w:hint="eastAsia"/>
                <w:noProof/>
              </w:rPr>
              <w:t>系统约束</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_Toc404856148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2</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49" w:history="1">
            <w:r w:rsidR="00291A72" w:rsidRPr="00606011">
              <w:rPr>
                <w:rStyle w:val="Hyperlink"/>
                <w:rFonts w:ascii="楷体" w:hAnsi="楷体"/>
                <w:noProof/>
              </w:rPr>
              <w:t>3.1</w:t>
            </w:r>
            <w:r w:rsidR="00291A72" w:rsidRPr="00606011">
              <w:rPr>
                <w:rFonts w:ascii="楷体" w:hAnsi="楷体" w:cstheme="minorBidi"/>
                <w:noProof/>
                <w:lang w:eastAsia="zh-CN"/>
              </w:rPr>
              <w:tab/>
            </w:r>
            <w:r w:rsidR="00291A72" w:rsidRPr="00606011">
              <w:rPr>
                <w:rStyle w:val="Hyperlink"/>
                <w:rFonts w:ascii="楷体" w:hAnsi="楷体" w:hint="eastAsia"/>
                <w:noProof/>
              </w:rPr>
              <w:t>系统实现方案约束</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_Toc404856149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2</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50" w:history="1">
            <w:r w:rsidR="00291A72" w:rsidRPr="00606011">
              <w:rPr>
                <w:rStyle w:val="Hyperlink"/>
                <w:rFonts w:ascii="楷体" w:hAnsi="楷体"/>
                <w:noProof/>
              </w:rPr>
              <w:t>3.2</w:t>
            </w:r>
            <w:r w:rsidR="00291A72" w:rsidRPr="00606011">
              <w:rPr>
                <w:rFonts w:ascii="楷体" w:hAnsi="楷体" w:cstheme="minorBidi"/>
                <w:noProof/>
                <w:lang w:eastAsia="zh-CN"/>
              </w:rPr>
              <w:tab/>
            </w:r>
            <w:r w:rsidR="00291A72" w:rsidRPr="00606011">
              <w:rPr>
                <w:rStyle w:val="Hyperlink"/>
                <w:rFonts w:ascii="楷体" w:hAnsi="楷体" w:hint="eastAsia"/>
                <w:noProof/>
              </w:rPr>
              <w:t>系统运行环境约束</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_Toc404856150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2</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51" w:history="1">
            <w:r w:rsidR="00291A72" w:rsidRPr="00606011">
              <w:rPr>
                <w:rStyle w:val="Hyperlink"/>
                <w:rFonts w:ascii="楷体" w:hAnsi="楷体"/>
                <w:noProof/>
              </w:rPr>
              <w:t>3.3</w:t>
            </w:r>
            <w:r w:rsidR="00291A72" w:rsidRPr="00606011">
              <w:rPr>
                <w:rFonts w:ascii="楷体" w:hAnsi="楷体" w:cstheme="minorBidi"/>
                <w:noProof/>
                <w:lang w:eastAsia="zh-CN"/>
              </w:rPr>
              <w:tab/>
            </w:r>
            <w:r w:rsidR="00291A72" w:rsidRPr="00606011">
              <w:rPr>
                <w:rStyle w:val="Hyperlink"/>
                <w:rFonts w:ascii="楷体" w:hAnsi="楷体" w:hint="eastAsia"/>
                <w:noProof/>
              </w:rPr>
              <w:t>外部系统</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_Toc404856151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2</w:t>
            </w:r>
            <w:r w:rsidR="00291A72" w:rsidRPr="00606011">
              <w:rPr>
                <w:rFonts w:ascii="楷体" w:hAnsi="楷体"/>
                <w:noProof/>
                <w:webHidden/>
              </w:rPr>
              <w:fldChar w:fldCharType="end"/>
            </w:r>
          </w:hyperlink>
        </w:p>
        <w:p w:rsidR="00291A72" w:rsidRPr="00606011" w:rsidRDefault="00CA225D">
          <w:pPr>
            <w:pStyle w:val="TOC1"/>
            <w:tabs>
              <w:tab w:val="left" w:pos="440"/>
              <w:tab w:val="right" w:leader="dot" w:pos="8630"/>
            </w:tabs>
            <w:rPr>
              <w:rFonts w:ascii="楷体" w:hAnsi="楷体" w:cstheme="minorBidi"/>
              <w:noProof/>
              <w:lang w:eastAsia="zh-CN"/>
            </w:rPr>
          </w:pPr>
          <w:hyperlink w:anchor="_Toc404856152" w:history="1">
            <w:r w:rsidR="00291A72" w:rsidRPr="00606011">
              <w:rPr>
                <w:rStyle w:val="Hyperlink"/>
                <w:rFonts w:ascii="楷体" w:hAnsi="楷体"/>
                <w:noProof/>
              </w:rPr>
              <w:t>4</w:t>
            </w:r>
            <w:r w:rsidR="00291A72" w:rsidRPr="00606011">
              <w:rPr>
                <w:rFonts w:ascii="楷体" w:hAnsi="楷体" w:cstheme="minorBidi"/>
                <w:noProof/>
                <w:lang w:eastAsia="zh-CN"/>
              </w:rPr>
              <w:tab/>
            </w:r>
            <w:r w:rsidR="00291A72" w:rsidRPr="00606011">
              <w:rPr>
                <w:rStyle w:val="Hyperlink"/>
                <w:rFonts w:ascii="楷体" w:hAnsi="楷体" w:hint="eastAsia"/>
                <w:noProof/>
              </w:rPr>
              <w:t>业务需求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_Toc404856152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59" w:history="1">
            <w:r w:rsidR="00291A72" w:rsidRPr="00606011">
              <w:rPr>
                <w:rStyle w:val="Hyperlink"/>
                <w:rFonts w:ascii="楷体" w:hAnsi="楷体"/>
                <w:noProof/>
              </w:rPr>
              <w:t>4.1</w:t>
            </w:r>
            <w:r w:rsidR="00291A72" w:rsidRPr="00606011">
              <w:rPr>
                <w:rFonts w:ascii="楷体" w:hAnsi="楷体" w:cstheme="minorBidi"/>
                <w:noProof/>
                <w:lang w:eastAsia="zh-CN"/>
              </w:rPr>
              <w:tab/>
            </w:r>
            <w:r w:rsidR="00291A72" w:rsidRPr="00606011">
              <w:rPr>
                <w:rStyle w:val="Hyperlink"/>
                <w:rFonts w:ascii="楷体" w:hAnsi="楷体" w:hint="eastAsia"/>
                <w:noProof/>
              </w:rPr>
              <w:t>业务流程</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_Toc404856159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60" w:history="1">
            <w:r w:rsidR="00291A72" w:rsidRPr="00606011">
              <w:rPr>
                <w:rStyle w:val="Hyperlink"/>
                <w:rFonts w:ascii="楷体" w:hAnsi="楷体"/>
                <w:noProof/>
              </w:rPr>
              <w:t>4.2</w:t>
            </w:r>
            <w:r w:rsidR="00291A72" w:rsidRPr="00606011">
              <w:rPr>
                <w:rFonts w:ascii="楷体" w:hAnsi="楷体" w:cstheme="minorBidi"/>
                <w:noProof/>
                <w:lang w:eastAsia="zh-CN"/>
              </w:rPr>
              <w:tab/>
            </w:r>
            <w:r w:rsidR="00291A72" w:rsidRPr="00606011">
              <w:rPr>
                <w:rStyle w:val="Hyperlink"/>
                <w:rFonts w:ascii="楷体" w:hAnsi="楷体" w:hint="eastAsia"/>
                <w:noProof/>
              </w:rPr>
              <w:t>系统用户定义</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_Toc404856160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4</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61" w:history="1">
            <w:r w:rsidR="00291A72" w:rsidRPr="00606011">
              <w:rPr>
                <w:rStyle w:val="Hyperlink"/>
                <w:rFonts w:ascii="楷体" w:hAnsi="楷体"/>
                <w:noProof/>
              </w:rPr>
              <w:t>4.3</w:t>
            </w:r>
            <w:r w:rsidR="00291A72" w:rsidRPr="00606011">
              <w:rPr>
                <w:rFonts w:ascii="楷体" w:hAnsi="楷体" w:cstheme="minorBidi"/>
                <w:noProof/>
                <w:lang w:eastAsia="zh-CN"/>
              </w:rPr>
              <w:tab/>
            </w:r>
            <w:r w:rsidR="00291A72" w:rsidRPr="00606011">
              <w:rPr>
                <w:rStyle w:val="Hyperlink"/>
                <w:rFonts w:ascii="楷体" w:hAnsi="楷体" w:hint="eastAsia"/>
                <w:noProof/>
              </w:rPr>
              <w:t>系统用例图</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_Toc404856161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5</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62" w:history="1">
            <w:r w:rsidR="00291A72" w:rsidRPr="00606011">
              <w:rPr>
                <w:rStyle w:val="Hyperlink"/>
                <w:rFonts w:ascii="楷体" w:hAnsi="楷体"/>
                <w:noProof/>
              </w:rPr>
              <w:t>4.4</w:t>
            </w:r>
            <w:r w:rsidR="00291A72" w:rsidRPr="00606011">
              <w:rPr>
                <w:rFonts w:ascii="楷体" w:hAnsi="楷体" w:cstheme="minorBidi"/>
                <w:noProof/>
                <w:lang w:eastAsia="zh-CN"/>
              </w:rPr>
              <w:tab/>
            </w:r>
            <w:r w:rsidR="00291A72" w:rsidRPr="00606011">
              <w:rPr>
                <w:rStyle w:val="Hyperlink"/>
                <w:rFonts w:ascii="楷体" w:hAnsi="楷体" w:hint="eastAsia"/>
                <w:noProof/>
              </w:rPr>
              <w:t>业务需求列表</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_Toc404856162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5</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63" w:history="1">
            <w:r w:rsidR="00291A72" w:rsidRPr="00606011">
              <w:rPr>
                <w:rStyle w:val="Hyperlink"/>
                <w:rFonts w:ascii="楷体" w:hAnsi="楷体"/>
                <w:noProof/>
              </w:rPr>
              <w:t>4.5</w:t>
            </w:r>
            <w:r w:rsidR="00291A72" w:rsidRPr="00606011">
              <w:rPr>
                <w:rFonts w:ascii="楷体" w:hAnsi="楷体" w:cstheme="minorBidi"/>
                <w:noProof/>
                <w:lang w:eastAsia="zh-CN"/>
              </w:rPr>
              <w:tab/>
            </w:r>
            <w:r w:rsidR="00291A72" w:rsidRPr="00606011">
              <w:rPr>
                <w:rStyle w:val="Hyperlink"/>
                <w:rFonts w:ascii="楷体" w:hAnsi="楷体" w:hint="eastAsia"/>
                <w:noProof/>
              </w:rPr>
              <w:t>用户需求列表</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_Toc404856163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6</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64" w:history="1">
            <w:r w:rsidR="00291A72" w:rsidRPr="00606011">
              <w:rPr>
                <w:rStyle w:val="Hyperlink"/>
                <w:rFonts w:ascii="楷体" w:hAnsi="楷体"/>
                <w:noProof/>
              </w:rPr>
              <w:t>4.6</w:t>
            </w:r>
            <w:r w:rsidR="00291A72" w:rsidRPr="00606011">
              <w:rPr>
                <w:rFonts w:ascii="楷体" w:hAnsi="楷体" w:cstheme="minorBidi"/>
                <w:noProof/>
                <w:lang w:eastAsia="zh-CN"/>
              </w:rPr>
              <w:tab/>
            </w:r>
            <w:r w:rsidR="00291A72" w:rsidRPr="00606011">
              <w:rPr>
                <w:rStyle w:val="Hyperlink"/>
                <w:rFonts w:ascii="楷体" w:hAnsi="楷体" w:hint="eastAsia"/>
                <w:noProof/>
              </w:rPr>
              <w:t>业务规则</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_Toc404856164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9</w:t>
            </w:r>
            <w:r w:rsidR="00291A72" w:rsidRPr="00606011">
              <w:rPr>
                <w:rFonts w:ascii="楷体" w:hAnsi="楷体"/>
                <w:noProof/>
                <w:webHidden/>
              </w:rPr>
              <w:fldChar w:fldCharType="end"/>
            </w:r>
          </w:hyperlink>
        </w:p>
        <w:p w:rsidR="00291A72" w:rsidRPr="00606011" w:rsidRDefault="00CA225D">
          <w:pPr>
            <w:pStyle w:val="TOC1"/>
            <w:tabs>
              <w:tab w:val="left" w:pos="440"/>
              <w:tab w:val="right" w:leader="dot" w:pos="8630"/>
            </w:tabs>
            <w:rPr>
              <w:rFonts w:ascii="楷体" w:hAnsi="楷体" w:cstheme="minorBidi"/>
              <w:noProof/>
              <w:lang w:eastAsia="zh-CN"/>
            </w:rPr>
          </w:pPr>
          <w:hyperlink w:anchor="_Toc404856165" w:history="1">
            <w:r w:rsidR="00291A72" w:rsidRPr="00606011">
              <w:rPr>
                <w:rStyle w:val="Hyperlink"/>
                <w:rFonts w:ascii="楷体" w:hAnsi="楷体"/>
                <w:noProof/>
              </w:rPr>
              <w:t>5</w:t>
            </w:r>
            <w:r w:rsidR="00291A72" w:rsidRPr="00606011">
              <w:rPr>
                <w:rFonts w:ascii="楷体" w:hAnsi="楷体" w:cstheme="minorBidi"/>
                <w:noProof/>
                <w:lang w:eastAsia="zh-CN"/>
              </w:rPr>
              <w:tab/>
            </w:r>
            <w:r w:rsidR="00291A72" w:rsidRPr="00606011">
              <w:rPr>
                <w:rStyle w:val="Hyperlink"/>
                <w:rFonts w:ascii="楷体" w:hAnsi="楷体" w:hint="eastAsia"/>
                <w:noProof/>
              </w:rPr>
              <w:t>系统功能用例</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_Toc404856165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10</w:t>
            </w:r>
            <w:r w:rsidR="00291A72" w:rsidRPr="00606011">
              <w:rPr>
                <w:rFonts w:ascii="楷体" w:hAnsi="楷体"/>
                <w:noProof/>
                <w:webHidden/>
              </w:rPr>
              <w:fldChar w:fldCharType="end"/>
            </w:r>
          </w:hyperlink>
        </w:p>
        <w:p w:rsidR="00291A72" w:rsidRPr="00606011" w:rsidRDefault="00CA225D">
          <w:pPr>
            <w:pStyle w:val="TOC1"/>
            <w:tabs>
              <w:tab w:val="left" w:pos="440"/>
              <w:tab w:val="right" w:leader="dot" w:pos="8630"/>
            </w:tabs>
            <w:rPr>
              <w:rFonts w:ascii="楷体" w:hAnsi="楷体" w:cstheme="minorBidi"/>
              <w:noProof/>
              <w:lang w:eastAsia="zh-CN"/>
            </w:rPr>
          </w:pPr>
          <w:hyperlink w:anchor="_Toc404856166" w:history="1">
            <w:r w:rsidR="00291A72" w:rsidRPr="00606011">
              <w:rPr>
                <w:rStyle w:val="Hyperlink"/>
                <w:rFonts w:ascii="楷体" w:hAnsi="楷体"/>
                <w:noProof/>
              </w:rPr>
              <w:t>6</w:t>
            </w:r>
            <w:r w:rsidR="00291A72" w:rsidRPr="00606011">
              <w:rPr>
                <w:rFonts w:ascii="楷体" w:hAnsi="楷体" w:cstheme="minorBidi"/>
                <w:noProof/>
                <w:lang w:eastAsia="zh-CN"/>
              </w:rPr>
              <w:tab/>
            </w:r>
            <w:r w:rsidR="00291A72" w:rsidRPr="00606011">
              <w:rPr>
                <w:rStyle w:val="Hyperlink"/>
                <w:rFonts w:ascii="楷体" w:hAnsi="楷体" w:hint="eastAsia"/>
                <w:noProof/>
              </w:rPr>
              <w:t>非功能性需求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_Toc404856166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67" w:history="1">
            <w:r w:rsidR="00291A72" w:rsidRPr="00606011">
              <w:rPr>
                <w:rStyle w:val="Hyperlink"/>
                <w:rFonts w:ascii="楷体" w:hAnsi="楷体"/>
                <w:noProof/>
              </w:rPr>
              <w:t>6.1</w:t>
            </w:r>
            <w:r w:rsidR="00291A72" w:rsidRPr="00606011">
              <w:rPr>
                <w:rFonts w:ascii="楷体" w:hAnsi="楷体" w:cstheme="minorBidi"/>
                <w:noProof/>
                <w:lang w:eastAsia="zh-CN"/>
              </w:rPr>
              <w:tab/>
            </w:r>
            <w:r w:rsidR="00291A72" w:rsidRPr="00606011">
              <w:rPr>
                <w:rStyle w:val="Hyperlink"/>
                <w:rFonts w:ascii="楷体" w:hAnsi="楷体" w:hint="eastAsia"/>
                <w:noProof/>
              </w:rPr>
              <w:t>安全性需求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_Toc404856167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68" w:history="1">
            <w:r w:rsidR="00291A72" w:rsidRPr="00606011">
              <w:rPr>
                <w:rStyle w:val="Hyperlink"/>
                <w:rFonts w:ascii="楷体" w:hAnsi="楷体"/>
                <w:noProof/>
              </w:rPr>
              <w:t>6.2</w:t>
            </w:r>
            <w:r w:rsidR="00291A72" w:rsidRPr="00606011">
              <w:rPr>
                <w:rFonts w:ascii="楷体" w:hAnsi="楷体" w:cstheme="minorBidi"/>
                <w:noProof/>
                <w:lang w:eastAsia="zh-CN"/>
              </w:rPr>
              <w:tab/>
            </w:r>
            <w:r w:rsidR="00291A72" w:rsidRPr="00606011">
              <w:rPr>
                <w:rStyle w:val="Hyperlink"/>
                <w:rFonts w:ascii="楷体" w:hAnsi="楷体" w:hint="eastAsia"/>
                <w:noProof/>
              </w:rPr>
              <w:t>性能需求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_Toc404856168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69" w:history="1">
            <w:r w:rsidR="00291A72" w:rsidRPr="00606011">
              <w:rPr>
                <w:rStyle w:val="Hyperlink"/>
                <w:rFonts w:ascii="楷体" w:hAnsi="楷体"/>
                <w:noProof/>
              </w:rPr>
              <w:t>6.3</w:t>
            </w:r>
            <w:r w:rsidR="00291A72" w:rsidRPr="00606011">
              <w:rPr>
                <w:rFonts w:ascii="楷体" w:hAnsi="楷体" w:cstheme="minorBidi"/>
                <w:noProof/>
                <w:lang w:eastAsia="zh-CN"/>
              </w:rPr>
              <w:tab/>
            </w:r>
            <w:r w:rsidR="00291A72" w:rsidRPr="00606011">
              <w:rPr>
                <w:rStyle w:val="Hyperlink"/>
                <w:rFonts w:ascii="楷体" w:hAnsi="楷体" w:hint="eastAsia"/>
                <w:noProof/>
              </w:rPr>
              <w:t>稳定性需求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_Toc404856169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70" w:history="1">
            <w:r w:rsidR="00291A72" w:rsidRPr="00606011">
              <w:rPr>
                <w:rStyle w:val="Hyperlink"/>
                <w:rFonts w:ascii="楷体" w:hAnsi="楷体"/>
                <w:noProof/>
              </w:rPr>
              <w:t>6.4</w:t>
            </w:r>
            <w:r w:rsidR="00291A72" w:rsidRPr="00606011">
              <w:rPr>
                <w:rFonts w:ascii="楷体" w:hAnsi="楷体" w:cstheme="minorBidi"/>
                <w:noProof/>
                <w:lang w:eastAsia="zh-CN"/>
              </w:rPr>
              <w:tab/>
            </w:r>
            <w:r w:rsidR="00291A72" w:rsidRPr="00606011">
              <w:rPr>
                <w:rStyle w:val="Hyperlink"/>
                <w:rFonts w:ascii="楷体" w:hAnsi="楷体" w:hint="eastAsia"/>
                <w:noProof/>
              </w:rPr>
              <w:t>扩展性需求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_Toc404856170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71" w:history="1">
            <w:r w:rsidR="00291A72" w:rsidRPr="00606011">
              <w:rPr>
                <w:rStyle w:val="Hyperlink"/>
                <w:rFonts w:ascii="楷体" w:hAnsi="楷体"/>
                <w:noProof/>
              </w:rPr>
              <w:t>6.5</w:t>
            </w:r>
            <w:r w:rsidR="00291A72" w:rsidRPr="00606011">
              <w:rPr>
                <w:rFonts w:ascii="楷体" w:hAnsi="楷体" w:cstheme="minorBidi"/>
                <w:noProof/>
                <w:lang w:eastAsia="zh-CN"/>
              </w:rPr>
              <w:tab/>
            </w:r>
            <w:r w:rsidR="00291A72" w:rsidRPr="00606011">
              <w:rPr>
                <w:rStyle w:val="Hyperlink"/>
                <w:rFonts w:ascii="楷体" w:hAnsi="楷体" w:hint="eastAsia"/>
                <w:noProof/>
              </w:rPr>
              <w:t>容错性需求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_Toc404856171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72" w:history="1">
            <w:r w:rsidR="00291A72" w:rsidRPr="00606011">
              <w:rPr>
                <w:rStyle w:val="Hyperlink"/>
                <w:rFonts w:ascii="楷体" w:hAnsi="楷体"/>
                <w:noProof/>
              </w:rPr>
              <w:t>6.6</w:t>
            </w:r>
            <w:r w:rsidR="00291A72" w:rsidRPr="00606011">
              <w:rPr>
                <w:rFonts w:ascii="楷体" w:hAnsi="楷体" w:cstheme="minorBidi"/>
                <w:noProof/>
                <w:lang w:eastAsia="zh-CN"/>
              </w:rPr>
              <w:tab/>
            </w:r>
            <w:r w:rsidR="00291A72" w:rsidRPr="00606011">
              <w:rPr>
                <w:rStyle w:val="Hyperlink"/>
                <w:rFonts w:ascii="楷体" w:hAnsi="楷体" w:hint="eastAsia"/>
                <w:noProof/>
              </w:rPr>
              <w:t>排错性需求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_Toc404856172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1"/>
            <w:tabs>
              <w:tab w:val="left" w:pos="440"/>
              <w:tab w:val="right" w:leader="dot" w:pos="8630"/>
            </w:tabs>
            <w:rPr>
              <w:rFonts w:ascii="楷体" w:hAnsi="楷体" w:cstheme="minorBidi"/>
              <w:noProof/>
              <w:lang w:eastAsia="zh-CN"/>
            </w:rPr>
          </w:pPr>
          <w:hyperlink w:anchor="_Toc404856173" w:history="1">
            <w:r w:rsidR="00291A72" w:rsidRPr="00606011">
              <w:rPr>
                <w:rStyle w:val="Hyperlink"/>
                <w:rFonts w:ascii="楷体" w:hAnsi="楷体"/>
                <w:noProof/>
              </w:rPr>
              <w:t>7</w:t>
            </w:r>
            <w:r w:rsidR="00291A72" w:rsidRPr="00606011">
              <w:rPr>
                <w:rFonts w:ascii="楷体" w:hAnsi="楷体" w:cstheme="minorBidi"/>
                <w:noProof/>
                <w:lang w:eastAsia="zh-CN"/>
              </w:rPr>
              <w:tab/>
            </w:r>
            <w:r w:rsidR="00291A72" w:rsidRPr="00606011">
              <w:rPr>
                <w:rStyle w:val="Hyperlink"/>
                <w:rFonts w:ascii="楷体" w:hAnsi="楷体" w:hint="eastAsia"/>
                <w:noProof/>
              </w:rPr>
              <w:t>接口需求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_Toc404856173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74" w:history="1">
            <w:r w:rsidR="00291A72" w:rsidRPr="00606011">
              <w:rPr>
                <w:rStyle w:val="Hyperlink"/>
                <w:rFonts w:ascii="楷体" w:hAnsi="楷体"/>
                <w:noProof/>
              </w:rPr>
              <w:t>7.1</w:t>
            </w:r>
            <w:r w:rsidR="00291A72" w:rsidRPr="00606011">
              <w:rPr>
                <w:rFonts w:ascii="楷体" w:hAnsi="楷体" w:cstheme="minorBidi"/>
                <w:noProof/>
                <w:lang w:eastAsia="zh-CN"/>
              </w:rPr>
              <w:tab/>
            </w:r>
            <w:r w:rsidR="00291A72" w:rsidRPr="00606011">
              <w:rPr>
                <w:rStyle w:val="Hyperlink"/>
                <w:rFonts w:ascii="楷体" w:hAnsi="楷体" w:hint="eastAsia"/>
                <w:noProof/>
              </w:rPr>
              <w:t>用户接口需求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_Toc404856174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75" w:history="1">
            <w:r w:rsidR="00291A72" w:rsidRPr="00606011">
              <w:rPr>
                <w:rStyle w:val="Hyperlink"/>
                <w:rFonts w:ascii="楷体" w:hAnsi="楷体"/>
                <w:noProof/>
              </w:rPr>
              <w:t>7.2</w:t>
            </w:r>
            <w:r w:rsidR="00291A72" w:rsidRPr="00606011">
              <w:rPr>
                <w:rFonts w:ascii="楷体" w:hAnsi="楷体" w:cstheme="minorBidi"/>
                <w:noProof/>
                <w:lang w:eastAsia="zh-CN"/>
              </w:rPr>
              <w:tab/>
            </w:r>
            <w:r w:rsidR="00291A72" w:rsidRPr="00606011">
              <w:rPr>
                <w:rStyle w:val="Hyperlink"/>
                <w:rFonts w:ascii="楷体" w:hAnsi="楷体" w:hint="eastAsia"/>
                <w:noProof/>
              </w:rPr>
              <w:t>系统接口需求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_Toc404856175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1"/>
            <w:tabs>
              <w:tab w:val="left" w:pos="440"/>
              <w:tab w:val="right" w:leader="dot" w:pos="8630"/>
            </w:tabs>
            <w:rPr>
              <w:rFonts w:ascii="楷体" w:hAnsi="楷体" w:cstheme="minorBidi"/>
              <w:noProof/>
              <w:lang w:eastAsia="zh-CN"/>
            </w:rPr>
          </w:pPr>
          <w:hyperlink w:anchor="_Toc404856176" w:history="1">
            <w:r w:rsidR="00291A72" w:rsidRPr="00606011">
              <w:rPr>
                <w:rStyle w:val="Hyperlink"/>
                <w:rFonts w:ascii="楷体" w:hAnsi="楷体"/>
                <w:noProof/>
              </w:rPr>
              <w:t>8</w:t>
            </w:r>
            <w:r w:rsidR="00291A72" w:rsidRPr="00606011">
              <w:rPr>
                <w:rFonts w:ascii="楷体" w:hAnsi="楷体" w:cstheme="minorBidi"/>
                <w:noProof/>
                <w:lang w:eastAsia="zh-CN"/>
              </w:rPr>
              <w:tab/>
            </w:r>
            <w:r w:rsidR="00291A72" w:rsidRPr="00606011">
              <w:rPr>
                <w:rStyle w:val="Hyperlink"/>
                <w:rFonts w:ascii="楷体" w:hAnsi="楷体" w:hint="eastAsia"/>
                <w:noProof/>
              </w:rPr>
              <w:t>测试需求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_Toc404856176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77" w:history="1">
            <w:r w:rsidR="00291A72" w:rsidRPr="00606011">
              <w:rPr>
                <w:rStyle w:val="Hyperlink"/>
                <w:rFonts w:ascii="楷体" w:hAnsi="楷体"/>
                <w:noProof/>
              </w:rPr>
              <w:t>8.1</w:t>
            </w:r>
            <w:r w:rsidR="00291A72" w:rsidRPr="00606011">
              <w:rPr>
                <w:rFonts w:ascii="楷体" w:hAnsi="楷体" w:cstheme="minorBidi"/>
                <w:noProof/>
                <w:lang w:eastAsia="zh-CN"/>
              </w:rPr>
              <w:tab/>
            </w:r>
            <w:r w:rsidR="00291A72" w:rsidRPr="00606011">
              <w:rPr>
                <w:rStyle w:val="Hyperlink"/>
                <w:rFonts w:ascii="楷体" w:hAnsi="楷体" w:hint="eastAsia"/>
                <w:noProof/>
              </w:rPr>
              <w:t>功能测试需求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_Toc404856177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2"/>
            <w:tabs>
              <w:tab w:val="left" w:pos="880"/>
              <w:tab w:val="right" w:leader="dot" w:pos="8630"/>
            </w:tabs>
            <w:rPr>
              <w:rFonts w:ascii="楷体" w:hAnsi="楷体" w:cstheme="minorBidi"/>
              <w:noProof/>
              <w:lang w:eastAsia="zh-CN"/>
            </w:rPr>
          </w:pPr>
          <w:hyperlink w:anchor="_Toc404856178" w:history="1">
            <w:r w:rsidR="00291A72" w:rsidRPr="00606011">
              <w:rPr>
                <w:rStyle w:val="Hyperlink"/>
                <w:rFonts w:ascii="楷体" w:hAnsi="楷体"/>
                <w:noProof/>
              </w:rPr>
              <w:t>8.2</w:t>
            </w:r>
            <w:r w:rsidR="00291A72" w:rsidRPr="00606011">
              <w:rPr>
                <w:rFonts w:ascii="楷体" w:hAnsi="楷体" w:cstheme="minorBidi"/>
                <w:noProof/>
                <w:lang w:eastAsia="zh-CN"/>
              </w:rPr>
              <w:tab/>
            </w:r>
            <w:r w:rsidR="00291A72" w:rsidRPr="00606011">
              <w:rPr>
                <w:rStyle w:val="Hyperlink"/>
                <w:rFonts w:ascii="楷体" w:hAnsi="楷体" w:hint="eastAsia"/>
                <w:noProof/>
              </w:rPr>
              <w:t>性能测试需求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_Toc404856178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1"/>
            <w:tabs>
              <w:tab w:val="left" w:pos="440"/>
              <w:tab w:val="right" w:leader="dot" w:pos="8630"/>
            </w:tabs>
            <w:rPr>
              <w:rFonts w:ascii="楷体" w:hAnsi="楷体" w:cstheme="minorBidi"/>
              <w:noProof/>
              <w:lang w:eastAsia="zh-CN"/>
            </w:rPr>
          </w:pPr>
          <w:hyperlink w:anchor="_Toc404856179" w:history="1">
            <w:r w:rsidR="00291A72" w:rsidRPr="00606011">
              <w:rPr>
                <w:rStyle w:val="Hyperlink"/>
                <w:rFonts w:ascii="楷体" w:hAnsi="楷体"/>
                <w:noProof/>
              </w:rPr>
              <w:t>9</w:t>
            </w:r>
            <w:r w:rsidR="00291A72" w:rsidRPr="00606011">
              <w:rPr>
                <w:rFonts w:ascii="楷体" w:hAnsi="楷体" w:cstheme="minorBidi"/>
                <w:noProof/>
                <w:lang w:eastAsia="zh-CN"/>
              </w:rPr>
              <w:tab/>
            </w:r>
            <w:r w:rsidR="00291A72" w:rsidRPr="00606011">
              <w:rPr>
                <w:rStyle w:val="Hyperlink"/>
                <w:rFonts w:ascii="楷体" w:hAnsi="楷体" w:hint="eastAsia"/>
                <w:noProof/>
              </w:rPr>
              <w:t>培训需求</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_Toc404856179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1"/>
            <w:tabs>
              <w:tab w:val="left" w:pos="660"/>
              <w:tab w:val="right" w:leader="dot" w:pos="8630"/>
            </w:tabs>
            <w:rPr>
              <w:rFonts w:ascii="楷体" w:hAnsi="楷体" w:cstheme="minorBidi"/>
              <w:noProof/>
              <w:lang w:eastAsia="zh-CN"/>
            </w:rPr>
          </w:pPr>
          <w:hyperlink w:anchor="_Toc404856180" w:history="1">
            <w:r w:rsidR="00291A72" w:rsidRPr="00606011">
              <w:rPr>
                <w:rStyle w:val="Hyperlink"/>
                <w:rFonts w:ascii="楷体" w:hAnsi="楷体"/>
                <w:noProof/>
              </w:rPr>
              <w:t>10</w:t>
            </w:r>
            <w:r w:rsidR="00291A72" w:rsidRPr="00606011">
              <w:rPr>
                <w:rFonts w:ascii="楷体" w:hAnsi="楷体" w:cstheme="minorBidi"/>
                <w:noProof/>
                <w:lang w:eastAsia="zh-CN"/>
              </w:rPr>
              <w:tab/>
            </w:r>
            <w:r w:rsidR="00291A72" w:rsidRPr="00606011">
              <w:rPr>
                <w:rStyle w:val="Hyperlink"/>
                <w:rFonts w:ascii="楷体" w:hAnsi="楷体" w:hint="eastAsia"/>
                <w:noProof/>
              </w:rPr>
              <w:t>产品发展蓝图</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_Toc404856180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291A72" w:rsidRPr="00606011" w:rsidRDefault="00CA225D">
          <w:pPr>
            <w:pStyle w:val="TOC1"/>
            <w:tabs>
              <w:tab w:val="left" w:pos="660"/>
              <w:tab w:val="right" w:leader="dot" w:pos="8630"/>
            </w:tabs>
            <w:rPr>
              <w:rFonts w:ascii="楷体" w:hAnsi="楷体" w:cstheme="minorBidi"/>
              <w:noProof/>
              <w:lang w:eastAsia="zh-CN"/>
            </w:rPr>
          </w:pPr>
          <w:hyperlink w:anchor="_Toc404856181" w:history="1">
            <w:r w:rsidR="00291A72" w:rsidRPr="00606011">
              <w:rPr>
                <w:rStyle w:val="Hyperlink"/>
                <w:rFonts w:ascii="楷体" w:hAnsi="楷体"/>
                <w:noProof/>
              </w:rPr>
              <w:t>11</w:t>
            </w:r>
            <w:r w:rsidR="00291A72" w:rsidRPr="00606011">
              <w:rPr>
                <w:rFonts w:ascii="楷体" w:hAnsi="楷体" w:cstheme="minorBidi"/>
                <w:noProof/>
                <w:lang w:eastAsia="zh-CN"/>
              </w:rPr>
              <w:tab/>
            </w:r>
            <w:r w:rsidR="00291A72" w:rsidRPr="00606011">
              <w:rPr>
                <w:rStyle w:val="Hyperlink"/>
                <w:rFonts w:ascii="楷体" w:hAnsi="楷体" w:hint="eastAsia"/>
                <w:noProof/>
              </w:rPr>
              <w:t>附录</w:t>
            </w:r>
            <w:r w:rsidR="00291A72" w:rsidRPr="00606011">
              <w:rPr>
                <w:rFonts w:ascii="楷体" w:hAnsi="楷体"/>
                <w:noProof/>
                <w:webHidden/>
              </w:rPr>
              <w:tab/>
            </w:r>
            <w:r w:rsidR="00291A72" w:rsidRPr="00606011">
              <w:rPr>
                <w:rFonts w:ascii="楷体" w:hAnsi="楷体"/>
                <w:noProof/>
                <w:webHidden/>
              </w:rPr>
              <w:fldChar w:fldCharType="begin"/>
            </w:r>
            <w:r w:rsidR="00291A72" w:rsidRPr="00606011">
              <w:rPr>
                <w:rFonts w:ascii="楷体" w:hAnsi="楷体"/>
                <w:noProof/>
                <w:webHidden/>
              </w:rPr>
              <w:instrText xml:space="preserve"> PAGEREF _Toc404856181 \h </w:instrText>
            </w:r>
            <w:r w:rsidR="00291A72" w:rsidRPr="00606011">
              <w:rPr>
                <w:rFonts w:ascii="楷体" w:hAnsi="楷体"/>
                <w:noProof/>
                <w:webHidden/>
              </w:rPr>
            </w:r>
            <w:r w:rsidR="00291A72" w:rsidRPr="00606011">
              <w:rPr>
                <w:rFonts w:ascii="楷体" w:hAnsi="楷体"/>
                <w:noProof/>
                <w:webHidden/>
              </w:rPr>
              <w:fldChar w:fldCharType="separate"/>
            </w:r>
            <w:r w:rsidR="00261DF3">
              <w:rPr>
                <w:rFonts w:ascii="楷体" w:hAnsi="楷体"/>
                <w:noProof/>
                <w:webHidden/>
              </w:rPr>
              <w:t>31</w:t>
            </w:r>
            <w:r w:rsidR="00291A72" w:rsidRPr="00606011">
              <w:rPr>
                <w:rFonts w:ascii="楷体" w:hAnsi="楷体"/>
                <w:noProof/>
                <w:webHidden/>
              </w:rPr>
              <w:fldChar w:fldCharType="end"/>
            </w:r>
          </w:hyperlink>
        </w:p>
        <w:p w:rsidR="00D838F2" w:rsidRPr="00606011" w:rsidRDefault="00D838F2">
          <w:pPr>
            <w:rPr>
              <w:rFonts w:ascii="楷体" w:hAnsi="楷体"/>
            </w:rPr>
          </w:pPr>
          <w:r w:rsidRPr="00606011">
            <w:rPr>
              <w:rFonts w:ascii="楷体" w:hAnsi="楷体"/>
              <w:b/>
              <w:bCs/>
              <w:noProof/>
            </w:rPr>
            <w:fldChar w:fldCharType="end"/>
          </w:r>
        </w:p>
      </w:sdtContent>
    </w:sdt>
    <w:p w:rsidR="00FA0A4F" w:rsidRPr="00606011" w:rsidRDefault="00FA0A4F">
      <w:pPr>
        <w:rPr>
          <w:rFonts w:ascii="楷体" w:hAnsi="楷体"/>
        </w:rPr>
      </w:pPr>
    </w:p>
    <w:p w:rsidR="00D63720" w:rsidRDefault="00D63720">
      <w:pPr>
        <w:rPr>
          <w:rFonts w:ascii="楷体" w:hAnsi="楷体"/>
        </w:rPr>
        <w:sectPr w:rsidR="00D63720" w:rsidSect="00721A92">
          <w:headerReference w:type="default" r:id="rId9"/>
          <w:footerReference w:type="default" r:id="rId10"/>
          <w:pgSz w:w="12240" w:h="15840"/>
          <w:pgMar w:top="1440" w:right="1800" w:bottom="1440" w:left="1800" w:header="720" w:footer="720" w:gutter="0"/>
          <w:pgNumType w:start="0"/>
          <w:cols w:space="720"/>
          <w:titlePg/>
          <w:docGrid w:linePitch="360"/>
        </w:sectPr>
      </w:pPr>
    </w:p>
    <w:p w:rsidR="00C50840" w:rsidRPr="00D63720" w:rsidRDefault="00FA0A4F" w:rsidP="00D63720">
      <w:pPr>
        <w:pStyle w:val="Heading1"/>
      </w:pPr>
      <w:bookmarkStart w:id="1" w:name="_Toc404856138"/>
      <w:r w:rsidRPr="00606011">
        <w:rPr>
          <w:rFonts w:hint="eastAsia"/>
        </w:rPr>
        <w:lastRenderedPageBreak/>
        <w:t>文档</w:t>
      </w:r>
      <w:r w:rsidRPr="00606011">
        <w:t>介绍</w:t>
      </w:r>
      <w:bookmarkEnd w:id="1"/>
    </w:p>
    <w:p w:rsidR="00C50840" w:rsidRDefault="00C50840" w:rsidP="00806F61">
      <w:pPr>
        <w:pStyle w:val="Heading2"/>
      </w:pPr>
      <w:bookmarkStart w:id="2" w:name="_Toc404856139"/>
      <w:r w:rsidRPr="00606011">
        <w:rPr>
          <w:rFonts w:hint="eastAsia"/>
        </w:rPr>
        <w:t>目的</w:t>
      </w:r>
      <w:bookmarkEnd w:id="2"/>
    </w:p>
    <w:p w:rsidR="00C93864" w:rsidRPr="00C93864" w:rsidRDefault="00C93864" w:rsidP="00C93864">
      <w:r>
        <w:rPr>
          <w:rFonts w:hint="eastAsia"/>
        </w:rPr>
        <w:t>此</w:t>
      </w:r>
      <w:r>
        <w:t>文档主要是</w:t>
      </w:r>
    </w:p>
    <w:p w:rsidR="00C50840" w:rsidRPr="00606011" w:rsidRDefault="00C50840" w:rsidP="00806F61">
      <w:pPr>
        <w:pStyle w:val="Heading2"/>
      </w:pPr>
      <w:bookmarkStart w:id="3" w:name="_Toc404856140"/>
      <w:r w:rsidRPr="00606011">
        <w:rPr>
          <w:rFonts w:hint="eastAsia"/>
        </w:rPr>
        <w:t>范围</w:t>
      </w:r>
      <w:bookmarkEnd w:id="3"/>
    </w:p>
    <w:p w:rsidR="00C50840" w:rsidRDefault="00C50840" w:rsidP="00806F61">
      <w:pPr>
        <w:pStyle w:val="Heading2"/>
      </w:pPr>
      <w:bookmarkStart w:id="4" w:name="_Toc404856141"/>
      <w:r w:rsidRPr="00606011">
        <w:rPr>
          <w:rFonts w:hint="eastAsia"/>
        </w:rPr>
        <w:t>缩写词列表</w:t>
      </w:r>
      <w:bookmarkEnd w:id="4"/>
    </w:p>
    <w:p w:rsidR="00C93864" w:rsidRPr="00C93864" w:rsidRDefault="00C93864" w:rsidP="00C93864"/>
    <w:p w:rsidR="00C50840" w:rsidRDefault="00C50840" w:rsidP="00806F61">
      <w:pPr>
        <w:pStyle w:val="Heading2"/>
      </w:pPr>
      <w:bookmarkStart w:id="5" w:name="_Toc404856142"/>
      <w:r w:rsidRPr="00606011">
        <w:rPr>
          <w:rFonts w:hint="eastAsia"/>
        </w:rPr>
        <w:t>参考内容</w:t>
      </w:r>
      <w:bookmarkEnd w:id="5"/>
    </w:p>
    <w:p w:rsidR="00BF34B5" w:rsidRDefault="00BF34B5">
      <w:r>
        <w:br w:type="page"/>
      </w:r>
    </w:p>
    <w:p w:rsidR="00BF34B5" w:rsidRPr="00BF34B5" w:rsidRDefault="00BF34B5" w:rsidP="00BF34B5"/>
    <w:p w:rsidR="00FA0A4F" w:rsidRPr="00606011" w:rsidRDefault="00C50840" w:rsidP="00606011">
      <w:pPr>
        <w:pStyle w:val="Heading1"/>
      </w:pPr>
      <w:bookmarkStart w:id="6" w:name="_Toc404856143"/>
      <w:r w:rsidRPr="00606011">
        <w:rPr>
          <w:rFonts w:hint="eastAsia"/>
        </w:rPr>
        <w:t>项目</w:t>
      </w:r>
      <w:r w:rsidRPr="00606011">
        <w:t>概述</w:t>
      </w:r>
      <w:bookmarkEnd w:id="6"/>
    </w:p>
    <w:p w:rsidR="001A4223" w:rsidRPr="00606011" w:rsidRDefault="001A4223" w:rsidP="00806F61">
      <w:pPr>
        <w:pStyle w:val="Heading2"/>
      </w:pPr>
      <w:bookmarkStart w:id="7" w:name="_Toc404856144"/>
      <w:r w:rsidRPr="00606011">
        <w:rPr>
          <w:rFonts w:hint="eastAsia"/>
        </w:rPr>
        <w:t>项目</w:t>
      </w:r>
      <w:r w:rsidRPr="00606011">
        <w:t>背景</w:t>
      </w:r>
      <w:bookmarkEnd w:id="7"/>
    </w:p>
    <w:p w:rsidR="003840EB" w:rsidRPr="00606011" w:rsidRDefault="001A4223" w:rsidP="00806F61">
      <w:pPr>
        <w:pStyle w:val="Heading2"/>
      </w:pPr>
      <w:bookmarkStart w:id="8" w:name="_Toc404856145"/>
      <w:r w:rsidRPr="00606011">
        <w:rPr>
          <w:rFonts w:hint="eastAsia"/>
        </w:rPr>
        <w:t>项目</w:t>
      </w:r>
      <w:r w:rsidRPr="00606011">
        <w:t>目标</w:t>
      </w:r>
      <w:bookmarkEnd w:id="8"/>
    </w:p>
    <w:p w:rsidR="004A3260" w:rsidRPr="00606011" w:rsidRDefault="004A3260" w:rsidP="00806F61">
      <w:pPr>
        <w:pStyle w:val="Heading2"/>
      </w:pPr>
      <w:bookmarkStart w:id="9" w:name="_Toc404856146"/>
      <w:r w:rsidRPr="00606011">
        <w:rPr>
          <w:rFonts w:hint="eastAsia"/>
        </w:rPr>
        <w:t>系统</w:t>
      </w:r>
      <w:r w:rsidRPr="00606011">
        <w:t>框架</w:t>
      </w:r>
      <w:bookmarkEnd w:id="9"/>
    </w:p>
    <w:p w:rsidR="00BF34B5" w:rsidRPr="00C93864" w:rsidRDefault="00934A07" w:rsidP="00C93864">
      <w:pPr>
        <w:pStyle w:val="Heading2"/>
      </w:pPr>
      <w:bookmarkStart w:id="10" w:name="_Toc404856147"/>
      <w:r w:rsidRPr="00606011">
        <w:rPr>
          <w:rFonts w:hint="eastAsia"/>
        </w:rPr>
        <w:t>系统</w:t>
      </w:r>
      <w:r w:rsidR="00F75AFC" w:rsidRPr="00606011">
        <w:t>边界</w:t>
      </w:r>
      <w:bookmarkEnd w:id="10"/>
      <w:r w:rsidR="00BF34B5" w:rsidRPr="00C93864">
        <w:rPr>
          <w:rFonts w:ascii="楷体" w:hAnsi="楷体"/>
        </w:rPr>
        <w:br w:type="page"/>
      </w:r>
    </w:p>
    <w:p w:rsidR="00BF34B5" w:rsidRPr="00606011" w:rsidRDefault="00BF34B5" w:rsidP="00441980">
      <w:pPr>
        <w:rPr>
          <w:rFonts w:ascii="楷体" w:hAnsi="楷体"/>
        </w:rPr>
      </w:pPr>
    </w:p>
    <w:p w:rsidR="00ED51A8" w:rsidRPr="00606011" w:rsidRDefault="00ED51A8" w:rsidP="00606011">
      <w:pPr>
        <w:pStyle w:val="Heading1"/>
      </w:pPr>
      <w:bookmarkStart w:id="11" w:name="_Toc404856148"/>
      <w:r w:rsidRPr="00606011">
        <w:rPr>
          <w:rFonts w:hint="eastAsia"/>
        </w:rPr>
        <w:t>系统</w:t>
      </w:r>
      <w:r w:rsidRPr="00606011">
        <w:t>约束</w:t>
      </w:r>
      <w:bookmarkEnd w:id="11"/>
    </w:p>
    <w:p w:rsidR="005C6C4E" w:rsidRPr="00606011" w:rsidRDefault="005C6C4E" w:rsidP="005C6C4E">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ED51A8" w:rsidRPr="00606011" w:rsidRDefault="00ED51A8" w:rsidP="00806F61">
      <w:pPr>
        <w:pStyle w:val="Heading2"/>
      </w:pPr>
      <w:bookmarkStart w:id="12" w:name="_Toc404856149"/>
      <w:r w:rsidRPr="00606011">
        <w:rPr>
          <w:rFonts w:hint="eastAsia"/>
        </w:rPr>
        <w:t>系统</w:t>
      </w:r>
      <w:r w:rsidRPr="00606011">
        <w:t>实现方案约束</w:t>
      </w:r>
      <w:bookmarkEnd w:id="12"/>
    </w:p>
    <w:p w:rsidR="0086242B" w:rsidRPr="00606011" w:rsidRDefault="0086242B" w:rsidP="0086242B">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ED51A8" w:rsidRPr="00606011" w:rsidRDefault="00ED51A8" w:rsidP="00806F61">
      <w:pPr>
        <w:pStyle w:val="Heading2"/>
      </w:pPr>
      <w:bookmarkStart w:id="13" w:name="_Toc404856150"/>
      <w:r w:rsidRPr="00606011">
        <w:rPr>
          <w:rFonts w:hint="eastAsia"/>
        </w:rPr>
        <w:t>系统</w:t>
      </w:r>
      <w:r w:rsidRPr="00606011">
        <w:t>运行环境约束</w:t>
      </w:r>
      <w:bookmarkEnd w:id="13"/>
    </w:p>
    <w:p w:rsidR="0086242B" w:rsidRPr="00606011" w:rsidRDefault="0086242B" w:rsidP="0086242B">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001854DC" w:rsidRPr="00606011">
        <w:rPr>
          <w:rFonts w:ascii="楷体" w:hAnsi="楷体"/>
        </w:rPr>
        <w:t xml:space="preserve"> </w:t>
      </w:r>
    </w:p>
    <w:p w:rsidR="00ED51A8" w:rsidRPr="00606011" w:rsidRDefault="00ED51A8" w:rsidP="00806F61">
      <w:pPr>
        <w:pStyle w:val="Heading2"/>
      </w:pPr>
      <w:bookmarkStart w:id="14" w:name="_Toc404856151"/>
      <w:r w:rsidRPr="00606011">
        <w:rPr>
          <w:rFonts w:hint="eastAsia"/>
        </w:rPr>
        <w:t>外部系统</w:t>
      </w:r>
      <w:bookmarkEnd w:id="14"/>
    </w:p>
    <w:p w:rsidR="0086242B" w:rsidRPr="00606011" w:rsidRDefault="0086242B" w:rsidP="0086242B">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w:t>
      </w:r>
      <w:r w:rsidR="009C4E67" w:rsidRPr="00606011">
        <w:rPr>
          <w:rFonts w:ascii="楷体" w:hAnsi="楷体" w:hint="eastAsia"/>
        </w:rPr>
        <w:t>，</w:t>
      </w:r>
      <w:r w:rsidRPr="00606011">
        <w:rPr>
          <w:rFonts w:ascii="楷体" w:hAnsi="楷体" w:hint="eastAsia"/>
        </w:rPr>
        <w:t>可能是外部程序，商业软件包等</w:t>
      </w:r>
      <w:r w:rsidRPr="00606011">
        <w:rPr>
          <w:rFonts w:ascii="楷体" w:hAnsi="楷体"/>
        </w:rPr>
        <w:t>&gt;</w:t>
      </w:r>
      <w:r w:rsidRPr="00606011">
        <w:rPr>
          <w:rFonts w:ascii="楷体" w:hAnsi="楷体"/>
        </w:rPr>
        <w:fldChar w:fldCharType="end"/>
      </w:r>
    </w:p>
    <w:p w:rsidR="00FA0A4F" w:rsidRPr="00606011" w:rsidRDefault="00F75AFC" w:rsidP="00606011">
      <w:pPr>
        <w:pStyle w:val="Heading1"/>
      </w:pPr>
      <w:bookmarkStart w:id="15" w:name="_Toc404856152"/>
      <w:r w:rsidRPr="00606011">
        <w:rPr>
          <w:rFonts w:hint="eastAsia"/>
        </w:rPr>
        <w:lastRenderedPageBreak/>
        <w:t>业务</w:t>
      </w:r>
      <w:r w:rsidRPr="00606011">
        <w:t>需求</w:t>
      </w:r>
      <w:bookmarkEnd w:id="15"/>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6" w:name="_Toc404089748"/>
      <w:bookmarkStart w:id="17" w:name="_Toc404089800"/>
      <w:bookmarkStart w:id="18" w:name="_Toc404090600"/>
      <w:bookmarkStart w:id="19" w:name="_Toc404091202"/>
      <w:bookmarkStart w:id="20" w:name="_Toc404091528"/>
      <w:bookmarkStart w:id="21" w:name="_Toc404196801"/>
      <w:bookmarkStart w:id="22" w:name="_Toc404351056"/>
      <w:bookmarkStart w:id="23" w:name="_Toc404351278"/>
      <w:bookmarkStart w:id="24" w:name="_Toc404353597"/>
      <w:bookmarkStart w:id="25" w:name="_Toc404374689"/>
      <w:bookmarkStart w:id="26" w:name="_Toc404435540"/>
      <w:bookmarkStart w:id="27" w:name="_Toc404525156"/>
      <w:bookmarkStart w:id="28" w:name="_Toc404856153"/>
      <w:bookmarkEnd w:id="16"/>
      <w:bookmarkEnd w:id="17"/>
      <w:bookmarkEnd w:id="18"/>
      <w:bookmarkEnd w:id="19"/>
      <w:bookmarkEnd w:id="20"/>
      <w:bookmarkEnd w:id="21"/>
      <w:bookmarkEnd w:id="22"/>
      <w:bookmarkEnd w:id="23"/>
      <w:bookmarkEnd w:id="24"/>
      <w:bookmarkEnd w:id="25"/>
      <w:bookmarkEnd w:id="26"/>
      <w:bookmarkEnd w:id="27"/>
      <w:bookmarkEnd w:id="28"/>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29" w:name="_Toc404089749"/>
      <w:bookmarkStart w:id="30" w:name="_Toc404089801"/>
      <w:bookmarkStart w:id="31" w:name="_Toc404090601"/>
      <w:bookmarkStart w:id="32" w:name="_Toc404091203"/>
      <w:bookmarkStart w:id="33" w:name="_Toc404091529"/>
      <w:bookmarkStart w:id="34" w:name="_Toc404196802"/>
      <w:bookmarkStart w:id="35" w:name="_Toc404351057"/>
      <w:bookmarkStart w:id="36" w:name="_Toc404351279"/>
      <w:bookmarkStart w:id="37" w:name="_Toc404353598"/>
      <w:bookmarkStart w:id="38" w:name="_Toc404374690"/>
      <w:bookmarkStart w:id="39" w:name="_Toc404435541"/>
      <w:bookmarkStart w:id="40" w:name="_Toc404525157"/>
      <w:bookmarkStart w:id="41" w:name="_Toc404856154"/>
      <w:bookmarkEnd w:id="29"/>
      <w:bookmarkEnd w:id="30"/>
      <w:bookmarkEnd w:id="31"/>
      <w:bookmarkEnd w:id="32"/>
      <w:bookmarkEnd w:id="33"/>
      <w:bookmarkEnd w:id="34"/>
      <w:bookmarkEnd w:id="35"/>
      <w:bookmarkEnd w:id="36"/>
      <w:bookmarkEnd w:id="37"/>
      <w:bookmarkEnd w:id="38"/>
      <w:bookmarkEnd w:id="39"/>
      <w:bookmarkEnd w:id="40"/>
      <w:bookmarkEnd w:id="41"/>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42" w:name="_Toc404089750"/>
      <w:bookmarkStart w:id="43" w:name="_Toc404089802"/>
      <w:bookmarkStart w:id="44" w:name="_Toc404090602"/>
      <w:bookmarkStart w:id="45" w:name="_Toc404091204"/>
      <w:bookmarkStart w:id="46" w:name="_Toc404091530"/>
      <w:bookmarkStart w:id="47" w:name="_Toc404196803"/>
      <w:bookmarkStart w:id="48" w:name="_Toc404351058"/>
      <w:bookmarkStart w:id="49" w:name="_Toc404351280"/>
      <w:bookmarkStart w:id="50" w:name="_Toc404353599"/>
      <w:bookmarkStart w:id="51" w:name="_Toc404374691"/>
      <w:bookmarkStart w:id="52" w:name="_Toc404435542"/>
      <w:bookmarkStart w:id="53" w:name="_Toc404525158"/>
      <w:bookmarkStart w:id="54" w:name="_Toc404856155"/>
      <w:bookmarkEnd w:id="42"/>
      <w:bookmarkEnd w:id="43"/>
      <w:bookmarkEnd w:id="44"/>
      <w:bookmarkEnd w:id="45"/>
      <w:bookmarkEnd w:id="46"/>
      <w:bookmarkEnd w:id="47"/>
      <w:bookmarkEnd w:id="48"/>
      <w:bookmarkEnd w:id="49"/>
      <w:bookmarkEnd w:id="50"/>
      <w:bookmarkEnd w:id="51"/>
      <w:bookmarkEnd w:id="52"/>
      <w:bookmarkEnd w:id="53"/>
      <w:bookmarkEnd w:id="54"/>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55" w:name="_Toc404091205"/>
      <w:bookmarkStart w:id="56" w:name="_Toc404091531"/>
      <w:bookmarkStart w:id="57" w:name="_Toc404196804"/>
      <w:bookmarkStart w:id="58" w:name="_Toc404351059"/>
      <w:bookmarkStart w:id="59" w:name="_Toc404351281"/>
      <w:bookmarkStart w:id="60" w:name="_Toc404353600"/>
      <w:bookmarkStart w:id="61" w:name="_Toc404374692"/>
      <w:bookmarkStart w:id="62" w:name="_Toc404435543"/>
      <w:bookmarkStart w:id="63" w:name="_Toc404525159"/>
      <w:bookmarkStart w:id="64" w:name="_Toc404856156"/>
      <w:bookmarkEnd w:id="55"/>
      <w:bookmarkEnd w:id="56"/>
      <w:bookmarkEnd w:id="57"/>
      <w:bookmarkEnd w:id="58"/>
      <w:bookmarkEnd w:id="59"/>
      <w:bookmarkEnd w:id="60"/>
      <w:bookmarkEnd w:id="61"/>
      <w:bookmarkEnd w:id="62"/>
      <w:bookmarkEnd w:id="63"/>
      <w:bookmarkEnd w:id="64"/>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65" w:name="_Toc404091206"/>
      <w:bookmarkStart w:id="66" w:name="_Toc404091532"/>
      <w:bookmarkStart w:id="67" w:name="_Toc404196805"/>
      <w:bookmarkStart w:id="68" w:name="_Toc404351060"/>
      <w:bookmarkStart w:id="69" w:name="_Toc404351282"/>
      <w:bookmarkStart w:id="70" w:name="_Toc404353601"/>
      <w:bookmarkStart w:id="71" w:name="_Toc404374693"/>
      <w:bookmarkStart w:id="72" w:name="_Toc404435544"/>
      <w:bookmarkStart w:id="73" w:name="_Toc404525160"/>
      <w:bookmarkStart w:id="74" w:name="_Toc404856157"/>
      <w:bookmarkEnd w:id="65"/>
      <w:bookmarkEnd w:id="66"/>
      <w:bookmarkEnd w:id="67"/>
      <w:bookmarkEnd w:id="68"/>
      <w:bookmarkEnd w:id="69"/>
      <w:bookmarkEnd w:id="70"/>
      <w:bookmarkEnd w:id="71"/>
      <w:bookmarkEnd w:id="72"/>
      <w:bookmarkEnd w:id="73"/>
      <w:bookmarkEnd w:id="74"/>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75" w:name="_Toc404091207"/>
      <w:bookmarkStart w:id="76" w:name="_Toc404091533"/>
      <w:bookmarkStart w:id="77" w:name="_Toc404196806"/>
      <w:bookmarkStart w:id="78" w:name="_Toc404351061"/>
      <w:bookmarkStart w:id="79" w:name="_Toc404351283"/>
      <w:bookmarkStart w:id="80" w:name="_Toc404353602"/>
      <w:bookmarkStart w:id="81" w:name="_Toc404374694"/>
      <w:bookmarkStart w:id="82" w:name="_Toc404435545"/>
      <w:bookmarkStart w:id="83" w:name="_Toc404525161"/>
      <w:bookmarkStart w:id="84" w:name="_Toc404856158"/>
      <w:bookmarkEnd w:id="75"/>
      <w:bookmarkEnd w:id="76"/>
      <w:bookmarkEnd w:id="77"/>
      <w:bookmarkEnd w:id="78"/>
      <w:bookmarkEnd w:id="79"/>
      <w:bookmarkEnd w:id="80"/>
      <w:bookmarkEnd w:id="81"/>
      <w:bookmarkEnd w:id="82"/>
      <w:bookmarkEnd w:id="83"/>
      <w:bookmarkEnd w:id="84"/>
    </w:p>
    <w:p w:rsidR="006F5774" w:rsidRPr="006F5774" w:rsidRDefault="00F75AFC" w:rsidP="006F5774">
      <w:pPr>
        <w:pStyle w:val="Heading2"/>
      </w:pPr>
      <w:bookmarkStart w:id="85" w:name="_Toc404856159"/>
      <w:r w:rsidRPr="00606011">
        <w:rPr>
          <w:rFonts w:hint="eastAsia"/>
        </w:rPr>
        <w:t>业务流程</w:t>
      </w:r>
      <w:bookmarkEnd w:id="85"/>
      <w:r w:rsidR="006F5774">
        <w:rPr>
          <w:rFonts w:hint="eastAsia"/>
        </w:rPr>
        <w:t>图</w:t>
      </w:r>
      <w:r w:rsidR="00E27D8C">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79047284" r:id="rId12"/>
        </w:object>
      </w:r>
    </w:p>
    <w:p w:rsidR="006F5774" w:rsidRPr="006F5774" w:rsidRDefault="006F5774" w:rsidP="006F5774"/>
    <w:p w:rsidR="006F5774" w:rsidRPr="006F5774" w:rsidRDefault="006F5774" w:rsidP="006F5774"/>
    <w:p w:rsidR="00D361BE" w:rsidRPr="00606011" w:rsidRDefault="00F75AFC" w:rsidP="00806F61">
      <w:pPr>
        <w:pStyle w:val="Heading2"/>
      </w:pPr>
      <w:bookmarkStart w:id="86" w:name="_Toc404856160"/>
      <w:r w:rsidRPr="00606011">
        <w:rPr>
          <w:rFonts w:hint="eastAsia"/>
        </w:rPr>
        <w:t>系统</w:t>
      </w:r>
      <w:r w:rsidRPr="00606011">
        <w:t>用户</w:t>
      </w:r>
      <w:r w:rsidR="00AD2065" w:rsidRPr="00606011">
        <w:rPr>
          <w:rFonts w:hint="eastAsia"/>
        </w:rPr>
        <w:t>定义</w:t>
      </w:r>
      <w:bookmarkEnd w:id="86"/>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9A465A" w:rsidRPr="00606011" w:rsidRDefault="00391894" w:rsidP="00667AD6">
            <w:pPr>
              <w:rPr>
                <w:rFonts w:ascii="楷体" w:hAnsi="楷体"/>
              </w:rPr>
            </w:pPr>
            <w:r w:rsidRPr="00606011">
              <w:rPr>
                <w:rFonts w:ascii="楷体" w:hAnsi="楷体"/>
              </w:rPr>
              <w:t>USR</w:t>
            </w:r>
            <w:r w:rsidR="00667AD6" w:rsidRPr="00606011">
              <w:rPr>
                <w:rFonts w:ascii="楷体" w:hAnsi="楷体"/>
              </w:rPr>
              <w:t>_</w:t>
            </w:r>
            <w:r w:rsidR="005D29DC" w:rsidRPr="00606011">
              <w:rPr>
                <w:rFonts w:ascii="楷体" w:hAnsi="楷体"/>
              </w:rPr>
              <w:t>01</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用户角色</w:t>
            </w:r>
          </w:p>
        </w:tc>
        <w:tc>
          <w:tcPr>
            <w:tcW w:w="6835" w:type="dxa"/>
          </w:tcPr>
          <w:p w:rsidR="009A465A" w:rsidRPr="00606011" w:rsidRDefault="00667AD6" w:rsidP="00D361BE">
            <w:pPr>
              <w:rPr>
                <w:rFonts w:ascii="楷体" w:hAnsi="楷体"/>
              </w:rPr>
            </w:pPr>
            <w:r w:rsidRPr="00606011">
              <w:rPr>
                <w:rFonts w:ascii="楷体" w:hAnsi="楷体" w:hint="eastAsia"/>
              </w:rPr>
              <w:t>顾客</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9A465A" w:rsidRPr="00606011" w:rsidRDefault="00264CD0" w:rsidP="008C2168">
            <w:pPr>
              <w:rPr>
                <w:rFonts w:ascii="楷体" w:hAnsi="楷体"/>
              </w:rPr>
            </w:pPr>
            <w:r w:rsidRPr="00606011">
              <w:rPr>
                <w:rFonts w:ascii="楷体" w:hAnsi="楷体" w:hint="eastAsia"/>
              </w:rPr>
              <w:t>点菜吃饭</w:t>
            </w:r>
            <w:r w:rsidR="00F1686E" w:rsidRPr="00606011">
              <w:rPr>
                <w:rFonts w:ascii="楷体" w:hAnsi="楷体" w:hint="eastAsia"/>
              </w:rPr>
              <w:t>，</w:t>
            </w:r>
            <w:r w:rsidR="00F1686E" w:rsidRPr="00606011">
              <w:rPr>
                <w:rFonts w:ascii="楷体" w:hAnsi="楷体"/>
              </w:rPr>
              <w:t>付钱</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8164CD" w:rsidRPr="00606011" w:rsidRDefault="00F1686E" w:rsidP="0015691B">
            <w:pPr>
              <w:rPr>
                <w:rFonts w:ascii="楷体" w:hAnsi="楷体"/>
              </w:rPr>
            </w:pPr>
            <w:r w:rsidRPr="00606011">
              <w:rPr>
                <w:rFonts w:ascii="楷体" w:hAnsi="楷体" w:hint="eastAsia"/>
              </w:rPr>
              <w:t>浏览菜品</w:t>
            </w:r>
            <w:r w:rsidRPr="00606011">
              <w:rPr>
                <w:rFonts w:ascii="楷体" w:hAnsi="楷体"/>
              </w:rPr>
              <w:t>信息</w:t>
            </w:r>
            <w:r w:rsidRPr="00606011">
              <w:rPr>
                <w:rFonts w:ascii="楷体" w:hAnsi="楷体" w:hint="eastAsia"/>
              </w:rPr>
              <w:t>（所有</w:t>
            </w:r>
            <w:r w:rsidRPr="00606011">
              <w:rPr>
                <w:rFonts w:ascii="楷体" w:hAnsi="楷体"/>
              </w:rPr>
              <w:t>的</w:t>
            </w:r>
            <w:r w:rsidRPr="00606011">
              <w:rPr>
                <w:rFonts w:ascii="楷体" w:hAnsi="楷体" w:hint="eastAsia"/>
              </w:rPr>
              <w:t>菜品</w:t>
            </w:r>
            <w:r w:rsidRPr="00606011">
              <w:rPr>
                <w:rFonts w:ascii="楷体" w:hAnsi="楷体"/>
              </w:rPr>
              <w:t>和历史订单</w:t>
            </w:r>
            <w:r w:rsidRPr="00606011">
              <w:rPr>
                <w:rFonts w:ascii="楷体" w:hAnsi="楷体" w:hint="eastAsia"/>
              </w:rPr>
              <w:t>菜品</w:t>
            </w:r>
            <w:r w:rsidRPr="00606011">
              <w:rPr>
                <w:rFonts w:ascii="楷体" w:hAnsi="楷体"/>
              </w:rPr>
              <w:t>）</w:t>
            </w:r>
            <w:r w:rsidR="00264CD0" w:rsidRPr="00606011">
              <w:rPr>
                <w:rFonts w:ascii="楷体" w:hAnsi="楷体" w:hint="eastAsia"/>
              </w:rPr>
              <w:t>，点菜，核对账单，付</w:t>
            </w:r>
            <w:r w:rsidR="0015691B" w:rsidRPr="00606011">
              <w:rPr>
                <w:rFonts w:ascii="楷体" w:hAnsi="楷体"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003DE5" w:rsidRPr="00606011" w:rsidRDefault="00667AD6" w:rsidP="009F65CD">
            <w:pPr>
              <w:rPr>
                <w:rFonts w:ascii="楷体" w:hAnsi="楷体"/>
              </w:rPr>
            </w:pPr>
            <w:r w:rsidRPr="00606011">
              <w:rPr>
                <w:rFonts w:ascii="楷体" w:hAnsi="楷体"/>
              </w:rPr>
              <w:t>USR_02</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用户角色</w:t>
            </w:r>
          </w:p>
        </w:tc>
        <w:tc>
          <w:tcPr>
            <w:tcW w:w="6835" w:type="dxa"/>
          </w:tcPr>
          <w:p w:rsidR="00003DE5" w:rsidRPr="00606011" w:rsidRDefault="008C2168" w:rsidP="009F65CD">
            <w:pPr>
              <w:rPr>
                <w:rFonts w:ascii="楷体" w:hAnsi="楷体"/>
              </w:rPr>
            </w:pPr>
            <w:r w:rsidRPr="00606011">
              <w:rPr>
                <w:rFonts w:ascii="楷体" w:hAnsi="楷体" w:hint="eastAsia"/>
              </w:rPr>
              <w:t>服务员</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003DE5" w:rsidRPr="00606011" w:rsidRDefault="00264CD0" w:rsidP="009F65CD">
            <w:pPr>
              <w:rPr>
                <w:rFonts w:ascii="楷体" w:hAnsi="楷体"/>
              </w:rPr>
            </w:pPr>
            <w:r w:rsidRPr="00606011">
              <w:rPr>
                <w:rFonts w:ascii="楷体" w:hAnsi="楷体" w:hint="eastAsia"/>
              </w:rPr>
              <w:t>服务顾客</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003DE5" w:rsidRPr="00606011" w:rsidRDefault="00264CD0" w:rsidP="00EB7860">
            <w:pPr>
              <w:rPr>
                <w:rFonts w:ascii="楷体" w:hAnsi="楷体"/>
              </w:rPr>
            </w:pPr>
            <w:r w:rsidRPr="00606011">
              <w:rPr>
                <w:rFonts w:ascii="楷体" w:hAnsi="楷体" w:hint="eastAsia"/>
              </w:rPr>
              <w:t>生成</w:t>
            </w:r>
            <w:r w:rsidRPr="00606011">
              <w:rPr>
                <w:rFonts w:ascii="楷体" w:hAnsi="楷体"/>
              </w:rPr>
              <w:t>订单，查看</w:t>
            </w:r>
            <w:r w:rsidR="00486837" w:rsidRPr="00606011">
              <w:rPr>
                <w:rFonts w:ascii="楷体" w:hAnsi="楷体" w:hint="eastAsia"/>
              </w:rPr>
              <w:t>顾客</w:t>
            </w:r>
            <w:r w:rsidRPr="00606011">
              <w:rPr>
                <w:rFonts w:ascii="楷体" w:hAnsi="楷体"/>
              </w:rPr>
              <w:t>会员等级</w:t>
            </w:r>
            <w:r w:rsidRPr="00606011">
              <w:rPr>
                <w:rFonts w:ascii="楷体" w:hAnsi="楷体" w:hint="eastAsia"/>
              </w:rPr>
              <w:t>，</w:t>
            </w:r>
            <w:r w:rsidRPr="00606011">
              <w:rPr>
                <w:rFonts w:ascii="楷体" w:hAnsi="楷体"/>
              </w:rPr>
              <w:t>打印</w:t>
            </w:r>
            <w:r w:rsidRPr="00606011">
              <w:rPr>
                <w:rFonts w:ascii="楷体" w:hAnsi="楷体" w:hint="eastAsia"/>
              </w:rPr>
              <w:t>顾客</w:t>
            </w:r>
            <w:r w:rsidRPr="00606011">
              <w:rPr>
                <w:rFonts w:ascii="楷体" w:hAnsi="楷体"/>
              </w:rPr>
              <w:t>的消费信息</w:t>
            </w:r>
            <w:r w:rsidRPr="00606011">
              <w:rPr>
                <w:rFonts w:ascii="楷体" w:hAnsi="楷体"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EB7860" w:rsidRPr="00606011" w:rsidRDefault="00EB7860" w:rsidP="008164CD">
            <w:pPr>
              <w:rPr>
                <w:rFonts w:ascii="楷体" w:hAnsi="楷体"/>
              </w:rPr>
            </w:pPr>
            <w:r w:rsidRPr="00606011">
              <w:rPr>
                <w:rFonts w:ascii="楷体" w:hAnsi="楷体"/>
              </w:rPr>
              <w:t>USR_03</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用户角色</w:t>
            </w:r>
          </w:p>
        </w:tc>
        <w:tc>
          <w:tcPr>
            <w:tcW w:w="6835" w:type="dxa"/>
          </w:tcPr>
          <w:p w:rsidR="00EB7860" w:rsidRPr="00606011" w:rsidRDefault="00EB7860" w:rsidP="008164CD">
            <w:pPr>
              <w:rPr>
                <w:rFonts w:ascii="楷体" w:hAnsi="楷体"/>
              </w:rPr>
            </w:pPr>
            <w:r w:rsidRPr="00606011">
              <w:rPr>
                <w:rFonts w:ascii="楷体" w:hAnsi="楷体" w:hint="eastAsia"/>
              </w:rPr>
              <w:t>收银员</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EB7860" w:rsidRPr="00606011" w:rsidRDefault="00264CD0" w:rsidP="008164CD">
            <w:pPr>
              <w:rPr>
                <w:rFonts w:ascii="楷体" w:hAnsi="楷体"/>
              </w:rPr>
            </w:pPr>
            <w:r w:rsidRPr="00606011">
              <w:rPr>
                <w:rFonts w:ascii="楷体" w:hAnsi="楷体" w:hint="eastAsia"/>
              </w:rPr>
              <w:t>收银</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EB7860" w:rsidRPr="00606011" w:rsidRDefault="00EB7860" w:rsidP="008164CD">
            <w:pPr>
              <w:rPr>
                <w:rFonts w:ascii="楷体" w:hAnsi="楷体"/>
              </w:rPr>
            </w:pPr>
            <w:r w:rsidRPr="00606011">
              <w:rPr>
                <w:rFonts w:ascii="楷体" w:hAnsi="楷体" w:hint="eastAsia"/>
              </w:rPr>
              <w:t>查看</w:t>
            </w:r>
            <w:r w:rsidRPr="00606011">
              <w:rPr>
                <w:rFonts w:ascii="楷体" w:hAnsi="楷体"/>
              </w:rPr>
              <w:t>消费清单，</w:t>
            </w:r>
            <w:r w:rsidR="00264CD0" w:rsidRPr="00606011">
              <w:rPr>
                <w:rFonts w:ascii="楷体" w:hAnsi="楷体" w:hint="eastAsia"/>
              </w:rPr>
              <w:t>收钱结账</w:t>
            </w:r>
            <w:r w:rsidR="00264CD0" w:rsidRPr="00606011">
              <w:rPr>
                <w:rFonts w:ascii="楷体" w:hAnsi="楷体"/>
              </w:rPr>
              <w:t>，</w:t>
            </w:r>
            <w:r w:rsidRPr="00606011">
              <w:rPr>
                <w:rFonts w:ascii="楷体" w:hAnsi="楷体" w:hint="eastAsia"/>
              </w:rPr>
              <w:t>关闭</w:t>
            </w:r>
            <w:r w:rsidRPr="00606011">
              <w:rPr>
                <w:rFonts w:ascii="楷体" w:hAnsi="楷体"/>
              </w:rPr>
              <w:t>订单</w:t>
            </w:r>
          </w:p>
        </w:tc>
      </w:tr>
    </w:tbl>
    <w:p w:rsidR="00003DE5" w:rsidRPr="00606011" w:rsidRDefault="00003DE5" w:rsidP="00EB7860">
      <w:pPr>
        <w:rPr>
          <w:rFonts w:ascii="楷体" w:hAnsi="楷体"/>
        </w:rPr>
      </w:pPr>
    </w:p>
    <w:p w:rsidR="00003DE5" w:rsidRPr="00606011" w:rsidRDefault="00003DE5" w:rsidP="00D361BE">
      <w:pPr>
        <w:rPr>
          <w:rFonts w:ascii="楷体" w:hAnsi="楷体"/>
        </w:rPr>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USR_04</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菜品管理员</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维护菜品信息</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264CD0" w:rsidP="00264CD0">
            <w:pPr>
              <w:rPr>
                <w:rFonts w:ascii="楷体" w:hAnsi="楷体"/>
              </w:rPr>
            </w:pPr>
            <w:r w:rsidRPr="00606011">
              <w:rPr>
                <w:rFonts w:ascii="楷体" w:hAnsi="楷体" w:hint="eastAsia"/>
              </w:rPr>
              <w:t>创建，更新，下架菜品信息</w:t>
            </w:r>
          </w:p>
        </w:tc>
      </w:tr>
    </w:tbl>
    <w:p w:rsidR="00003DE5" w:rsidRPr="00606011" w:rsidRDefault="00003DE5" w:rsidP="00D361BE">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USR_05</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系统管理员</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管理</w:t>
            </w:r>
            <w:r w:rsidRPr="00606011">
              <w:rPr>
                <w:rFonts w:ascii="楷体" w:hAnsi="楷体"/>
              </w:rPr>
              <w:t>用户权限</w:t>
            </w:r>
            <w:r w:rsidRPr="00606011">
              <w:rPr>
                <w:rFonts w:ascii="楷体" w:hAnsi="楷体" w:hint="eastAsia"/>
              </w:rPr>
              <w:t>和</w:t>
            </w:r>
            <w:r w:rsidRPr="00606011">
              <w:rPr>
                <w:rFonts w:ascii="楷体" w:hAnsi="楷体"/>
              </w:rPr>
              <w:t>系统数据</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C06608" w:rsidP="00C06608">
            <w:pPr>
              <w:rPr>
                <w:rFonts w:ascii="楷体" w:hAnsi="楷体"/>
              </w:rPr>
            </w:pPr>
            <w:r w:rsidRPr="00606011">
              <w:rPr>
                <w:rFonts w:ascii="楷体" w:hAnsi="楷体"/>
              </w:rPr>
              <w:t>系统</w:t>
            </w:r>
            <w:r w:rsidRPr="00606011">
              <w:rPr>
                <w:rFonts w:ascii="楷体" w:hAnsi="楷体" w:hint="eastAsia"/>
              </w:rPr>
              <w:t>用户</w:t>
            </w:r>
            <w:r w:rsidRPr="00606011">
              <w:rPr>
                <w:rFonts w:ascii="楷体" w:hAnsi="楷体"/>
              </w:rPr>
              <w:t>和权限管理,</w:t>
            </w:r>
            <w:r w:rsidR="008A4194" w:rsidRPr="00606011">
              <w:rPr>
                <w:rFonts w:ascii="楷体" w:hAnsi="楷体"/>
              </w:rPr>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87" w:name="_Toc404856161"/>
      <w:r w:rsidRPr="00606011">
        <w:rPr>
          <w:rFonts w:hint="eastAsia"/>
        </w:rPr>
        <w:lastRenderedPageBreak/>
        <w:t>系统</w:t>
      </w:r>
      <w:r w:rsidRPr="00606011">
        <w:t>用例图</w:t>
      </w:r>
      <w:bookmarkEnd w:id="87"/>
    </w:p>
    <w:p w:rsidR="00E27D8C" w:rsidRPr="00261DF3" w:rsidRDefault="00261DF3" w:rsidP="009B6F67">
      <w:r>
        <w:object w:dxaOrig="13516" w:dyaOrig="10170">
          <v:shape id="_x0000_i1026" type="#_x0000_t75" style="width:450.75pt;height:367.65pt" o:ole="">
            <v:imagedata r:id="rId13" o:title=""/>
          </v:shape>
          <o:OLEObject Type="Embed" ProgID="Visio.Drawing.15" ShapeID="_x0000_i1026" DrawAspect="Content" ObjectID="_1479047285" r:id="rId14"/>
        </w:object>
      </w:r>
    </w:p>
    <w:p w:rsidR="00FF7498" w:rsidRPr="00CA6F8D" w:rsidRDefault="00F75AFC" w:rsidP="00FF7498">
      <w:pPr>
        <w:pStyle w:val="Heading2"/>
      </w:pPr>
      <w:bookmarkStart w:id="88" w:name="_Toc404856162"/>
      <w:r w:rsidRPr="00606011">
        <w:rPr>
          <w:rFonts w:hint="eastAsia"/>
        </w:rPr>
        <w:t>业务</w:t>
      </w:r>
      <w:r w:rsidRPr="00606011">
        <w:t>需求列表</w:t>
      </w:r>
      <w:bookmarkEnd w:id="88"/>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74D280" w:themeFill="background1" w:themeFillShade="BF"/>
          </w:tcPr>
          <w:p w:rsidR="00804944" w:rsidRPr="00606011" w:rsidRDefault="00804944"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04944" w:rsidRPr="00606011" w:rsidRDefault="00804944" w:rsidP="009F65CD">
            <w:pPr>
              <w:rPr>
                <w:rFonts w:ascii="楷体" w:hAnsi="楷体"/>
              </w:rPr>
            </w:pPr>
            <w:r w:rsidRPr="00606011">
              <w:rPr>
                <w:rFonts w:ascii="楷体" w:hAnsi="楷体"/>
              </w:rPr>
              <w:t>BR_01</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菜单</w:t>
            </w:r>
          </w:p>
        </w:tc>
      </w:tr>
      <w:tr w:rsidR="00804944" w:rsidRPr="00606011" w:rsidTr="009F65CD">
        <w:tc>
          <w:tcPr>
            <w:tcW w:w="1795" w:type="dxa"/>
            <w:shd w:val="clear" w:color="auto" w:fill="74D280" w:themeFill="background1" w:themeFillShade="BF"/>
          </w:tcPr>
          <w:p w:rsidR="00804944" w:rsidRPr="00606011" w:rsidRDefault="00804944" w:rsidP="009F65CD">
            <w:pPr>
              <w:rPr>
                <w:rFonts w:ascii="楷体" w:hAnsi="楷体"/>
              </w:rPr>
            </w:pPr>
            <w:r w:rsidRPr="00606011">
              <w:rPr>
                <w:rFonts w:ascii="楷体" w:hAnsi="楷体" w:hint="eastAsia"/>
              </w:rPr>
              <w:t>需求描述</w:t>
            </w:r>
          </w:p>
        </w:tc>
        <w:tc>
          <w:tcPr>
            <w:tcW w:w="6835" w:type="dxa"/>
          </w:tcPr>
          <w:p w:rsidR="00804944" w:rsidRPr="00606011" w:rsidRDefault="0048557E" w:rsidP="00804944">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纸质菜单，降低菜单</w:t>
            </w:r>
            <w:r w:rsidRPr="00606011">
              <w:rPr>
                <w:rFonts w:ascii="楷体" w:hAnsi="楷体" w:hint="eastAsia"/>
              </w:rPr>
              <w:t>制作</w:t>
            </w:r>
            <w:r w:rsidRPr="00606011">
              <w:rPr>
                <w:rFonts w:ascii="楷体" w:hAnsi="楷体"/>
              </w:rPr>
              <w:t>，维护成本</w:t>
            </w:r>
          </w:p>
        </w:tc>
      </w:tr>
      <w:tr w:rsidR="00804944" w:rsidRPr="00606011" w:rsidTr="009F65CD">
        <w:tc>
          <w:tcPr>
            <w:tcW w:w="1795" w:type="dxa"/>
            <w:shd w:val="clear" w:color="auto" w:fill="74D280" w:themeFill="background1" w:themeFillShade="BF"/>
          </w:tcPr>
          <w:p w:rsidR="00804944" w:rsidRPr="00606011" w:rsidRDefault="00804944" w:rsidP="009F65CD">
            <w:pPr>
              <w:rPr>
                <w:rFonts w:ascii="楷体" w:hAnsi="楷体"/>
              </w:rPr>
            </w:pPr>
            <w:r w:rsidRPr="00606011">
              <w:rPr>
                <w:rFonts w:ascii="楷体" w:hAnsi="楷体" w:hint="eastAsia"/>
              </w:rPr>
              <w:t>需求级别</w:t>
            </w:r>
          </w:p>
        </w:tc>
        <w:tc>
          <w:tcPr>
            <w:tcW w:w="6835" w:type="dxa"/>
          </w:tcPr>
          <w:p w:rsidR="00804944" w:rsidRPr="00606011" w:rsidRDefault="00804944" w:rsidP="00804944">
            <w:pPr>
              <w:rPr>
                <w:rFonts w:ascii="楷体" w:hAnsi="楷体"/>
              </w:rPr>
            </w:pPr>
            <w:r w:rsidRPr="00606011">
              <w:rPr>
                <w:rFonts w:ascii="楷体" w:hAnsi="楷体"/>
              </w:rPr>
              <w:t xml:space="preserve"> 1-</w:t>
            </w:r>
            <w:r w:rsidRPr="00606011">
              <w:rPr>
                <w:rFonts w:ascii="楷体" w:hAnsi="楷体" w:hint="eastAsia"/>
              </w:rPr>
              <w:t>必须</w:t>
            </w:r>
          </w:p>
        </w:tc>
      </w:tr>
    </w:tbl>
    <w:p w:rsidR="00804944" w:rsidRPr="00606011" w:rsidRDefault="00804944"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BR_02</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水单</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48557E">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手写水单，降低水单制作成本，简化服务员工作流程</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B80F7E" w:rsidRPr="00606011" w:rsidRDefault="00B80F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lastRenderedPageBreak/>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BR_03</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收银</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一个</w:t>
            </w:r>
            <w:r w:rsidRPr="00606011">
              <w:rPr>
                <w:rFonts w:ascii="楷体" w:hAnsi="楷体"/>
              </w:rPr>
              <w:t>基于浏览器操作的收银系统，进行收银结帐，记录流水</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48557E">
            <w:pPr>
              <w:rPr>
                <w:rFonts w:ascii="楷体" w:hAnsi="楷体"/>
              </w:rPr>
            </w:pPr>
            <w:r w:rsidRPr="00606011">
              <w:rPr>
                <w:rFonts w:ascii="楷体" w:hAnsi="楷体"/>
              </w:rPr>
              <w:t>BR_04</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48557E">
            <w:pPr>
              <w:rPr>
                <w:rFonts w:ascii="楷体" w:hAnsi="楷体"/>
              </w:rPr>
            </w:pPr>
            <w:r w:rsidRPr="00606011">
              <w:rPr>
                <w:rFonts w:ascii="楷体" w:hAnsi="楷体" w:hint="eastAsia"/>
              </w:rPr>
              <w:t>菜单/</w:t>
            </w:r>
            <w:r w:rsidRPr="00606011">
              <w:rPr>
                <w:rFonts w:ascii="楷体" w:hAnsi="楷体"/>
              </w:rPr>
              <w:t>菜品维护</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电子</w:t>
            </w:r>
            <w:r w:rsidRPr="00606011">
              <w:rPr>
                <w:rFonts w:ascii="楷体" w:hAnsi="楷体"/>
              </w:rPr>
              <w:t>菜单，菜品可以在电脑系统上进行维护</w:t>
            </w:r>
            <w:r w:rsidR="00C77C65" w:rsidRPr="00606011">
              <w:rPr>
                <w:rFonts w:ascii="楷体" w:hAnsi="楷体" w:hint="eastAsia"/>
              </w:rPr>
              <w:t>，</w:t>
            </w:r>
            <w:r w:rsidR="00C77C65" w:rsidRPr="00606011">
              <w:rPr>
                <w:rFonts w:ascii="楷体" w:hAnsi="楷体"/>
              </w:rPr>
              <w:t>减少</w:t>
            </w:r>
            <w:r w:rsidR="00C77C65" w:rsidRPr="00606011">
              <w:rPr>
                <w:rFonts w:ascii="楷体" w:hAnsi="楷体" w:hint="eastAsia"/>
              </w:rPr>
              <w:t>纸质</w:t>
            </w:r>
            <w:r w:rsidR="00C77C65" w:rsidRPr="00606011">
              <w:rPr>
                <w:rFonts w:ascii="楷体" w:hAnsi="楷体"/>
              </w:rPr>
              <w:t>菜单成本</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BR_05</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67603D" w:rsidP="00297DC6">
            <w:pPr>
              <w:rPr>
                <w:rFonts w:ascii="楷体" w:hAnsi="楷体"/>
              </w:rPr>
            </w:pPr>
            <w:r w:rsidRPr="00606011">
              <w:rPr>
                <w:rFonts w:ascii="楷体" w:hAnsi="楷体" w:hint="eastAsia"/>
              </w:rPr>
              <w:t>会员</w:t>
            </w:r>
            <w:r w:rsidRPr="00606011">
              <w:rPr>
                <w:rFonts w:ascii="楷体" w:hAnsi="楷体"/>
              </w:rPr>
              <w:t>管理</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hint="eastAsia"/>
              </w:rPr>
              <w:t>一个基于</w:t>
            </w:r>
            <w:r w:rsidRPr="00606011">
              <w:rPr>
                <w:rFonts w:ascii="楷体" w:hAnsi="楷体"/>
              </w:rPr>
              <w:t>浏览器的系统，可以管理会员</w:t>
            </w:r>
            <w:r w:rsidRPr="00606011">
              <w:rPr>
                <w:rFonts w:ascii="楷体" w:hAnsi="楷体" w:hint="eastAsia"/>
              </w:rPr>
              <w:t>个人</w:t>
            </w:r>
            <w:r w:rsidRPr="00606011">
              <w:rPr>
                <w:rFonts w:ascii="楷体" w:hAnsi="楷体"/>
              </w:rPr>
              <w:t>信息和消</w:t>
            </w:r>
            <w:r w:rsidRPr="00606011">
              <w:rPr>
                <w:rFonts w:ascii="楷体" w:hAnsi="楷体" w:hint="eastAsia"/>
              </w:rPr>
              <w:t>费消息</w:t>
            </w:r>
            <w:r w:rsidRPr="00606011">
              <w:rPr>
                <w:rFonts w:ascii="楷体" w:hAnsi="楷体"/>
              </w:rPr>
              <w:t>，根据一定规则积分</w:t>
            </w:r>
            <w:r w:rsidRPr="00606011">
              <w:rPr>
                <w:rFonts w:ascii="楷体" w:hAnsi="楷体" w:hint="eastAsia"/>
              </w:rPr>
              <w:t>享受</w:t>
            </w:r>
            <w:r w:rsidRPr="00606011">
              <w:rPr>
                <w:rFonts w:ascii="楷体" w:hAnsi="楷体"/>
              </w:rPr>
              <w:t>折扣</w:t>
            </w:r>
            <w:r w:rsidRPr="00606011">
              <w:rPr>
                <w:rFonts w:ascii="楷体" w:hAnsi="楷体" w:hint="eastAsia"/>
              </w:rPr>
              <w:t>，增强顾客</w:t>
            </w:r>
            <w:r w:rsidRPr="00606011">
              <w:rPr>
                <w:rFonts w:ascii="楷体" w:hAnsi="楷体"/>
              </w:rPr>
              <w:t>的消费意愿</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C21378">
            <w:pPr>
              <w:rPr>
                <w:rFonts w:ascii="楷体" w:hAnsi="楷体"/>
              </w:rPr>
            </w:pPr>
            <w:r w:rsidRPr="00606011">
              <w:rPr>
                <w:rFonts w:ascii="楷体" w:hAnsi="楷体"/>
              </w:rPr>
              <w:t>BR</w:t>
            </w:r>
            <w:r w:rsidR="0067603D" w:rsidRPr="00606011">
              <w:rPr>
                <w:rFonts w:ascii="楷体" w:hAnsi="楷体"/>
              </w:rPr>
              <w:t>_06</w:t>
            </w:r>
          </w:p>
        </w:tc>
      </w:tr>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C21378">
            <w:pPr>
              <w:rPr>
                <w:rFonts w:ascii="楷体" w:hAnsi="楷体"/>
              </w:rPr>
            </w:pPr>
            <w:r w:rsidRPr="00606011">
              <w:rPr>
                <w:rFonts w:ascii="楷体" w:hAnsi="楷体" w:hint="eastAsia"/>
              </w:rPr>
              <w:t>用户</w:t>
            </w:r>
            <w:r w:rsidRPr="00606011">
              <w:rPr>
                <w:rFonts w:ascii="楷体" w:hAnsi="楷体"/>
              </w:rPr>
              <w:t>管理</w:t>
            </w:r>
          </w:p>
        </w:tc>
      </w:tr>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需求描述</w:t>
            </w:r>
          </w:p>
        </w:tc>
        <w:tc>
          <w:tcPr>
            <w:tcW w:w="6835" w:type="dxa"/>
          </w:tcPr>
          <w:p w:rsidR="00C21378" w:rsidRPr="00606011" w:rsidRDefault="00C21378" w:rsidP="00C21378">
            <w:pPr>
              <w:rPr>
                <w:rFonts w:ascii="楷体" w:hAnsi="楷体"/>
              </w:rPr>
            </w:pPr>
            <w:r w:rsidRPr="00606011">
              <w:rPr>
                <w:rFonts w:ascii="楷体" w:hAnsi="楷体" w:hint="eastAsia"/>
              </w:rPr>
              <w:t>一个</w:t>
            </w:r>
            <w:r w:rsidRPr="00606011">
              <w:rPr>
                <w:rFonts w:ascii="楷体" w:hAnsi="楷体"/>
              </w:rPr>
              <w:t>基于浏览器的系统，可以对各种用户</w:t>
            </w:r>
            <w:r w:rsidRPr="00606011">
              <w:rPr>
                <w:rFonts w:ascii="楷体" w:hAnsi="楷体" w:hint="eastAsia"/>
              </w:rPr>
              <w:t>信息</w:t>
            </w:r>
            <w:r w:rsidRPr="00606011">
              <w:rPr>
                <w:rFonts w:ascii="楷体" w:hAnsi="楷体"/>
              </w:rPr>
              <w:t>进行</w:t>
            </w:r>
            <w:r w:rsidRPr="00606011">
              <w:rPr>
                <w:rFonts w:ascii="楷体" w:hAnsi="楷体" w:hint="eastAsia"/>
              </w:rPr>
              <w:t>增加删除</w:t>
            </w:r>
            <w:r w:rsidRPr="00606011">
              <w:rPr>
                <w:rFonts w:ascii="楷体" w:hAnsi="楷体"/>
              </w:rPr>
              <w:t>更新</w:t>
            </w:r>
            <w:r w:rsidRPr="00606011">
              <w:rPr>
                <w:rFonts w:ascii="楷体" w:hAnsi="楷体" w:hint="eastAsia"/>
              </w:rPr>
              <w:t>，维护</w:t>
            </w:r>
            <w:r w:rsidRPr="00606011">
              <w:rPr>
                <w:rFonts w:ascii="楷体" w:hAnsi="楷体"/>
              </w:rPr>
              <w:t>系统使用者的信息</w:t>
            </w:r>
          </w:p>
        </w:tc>
      </w:tr>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需求级别</w:t>
            </w:r>
          </w:p>
        </w:tc>
        <w:tc>
          <w:tcPr>
            <w:tcW w:w="6835" w:type="dxa"/>
          </w:tcPr>
          <w:p w:rsidR="00C21378" w:rsidRPr="00606011" w:rsidRDefault="00C21378" w:rsidP="00C21378">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88526F">
            <w:pPr>
              <w:rPr>
                <w:rFonts w:ascii="楷体" w:hAnsi="楷体"/>
              </w:rPr>
            </w:pPr>
            <w:r w:rsidRPr="00606011">
              <w:rPr>
                <w:rFonts w:ascii="楷体" w:hAnsi="楷体"/>
              </w:rPr>
              <w:t>BR</w:t>
            </w:r>
            <w:r w:rsidR="0067603D" w:rsidRPr="00606011">
              <w:rPr>
                <w:rFonts w:ascii="楷体" w:hAnsi="楷体"/>
              </w:rPr>
              <w:t>_07</w:t>
            </w:r>
          </w:p>
        </w:tc>
      </w:tr>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88526F">
            <w:pPr>
              <w:rPr>
                <w:rFonts w:ascii="楷体" w:hAnsi="楷体"/>
              </w:rPr>
            </w:pPr>
            <w:r w:rsidRPr="00606011">
              <w:rPr>
                <w:rFonts w:ascii="楷体" w:hAnsi="楷体"/>
              </w:rPr>
              <w:t>权限管理</w:t>
            </w:r>
          </w:p>
        </w:tc>
      </w:tr>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需求描述</w:t>
            </w:r>
          </w:p>
        </w:tc>
        <w:tc>
          <w:tcPr>
            <w:tcW w:w="6835" w:type="dxa"/>
          </w:tcPr>
          <w:p w:rsidR="00C21378" w:rsidRPr="00606011" w:rsidRDefault="00C21378" w:rsidP="002B0980">
            <w:pPr>
              <w:rPr>
                <w:rFonts w:ascii="楷体" w:hAnsi="楷体"/>
              </w:rPr>
            </w:pPr>
            <w:r w:rsidRPr="00606011">
              <w:rPr>
                <w:rFonts w:ascii="楷体" w:hAnsi="楷体" w:hint="eastAsia"/>
              </w:rPr>
              <w:t>一个</w:t>
            </w:r>
            <w:r w:rsidR="005B77BD">
              <w:rPr>
                <w:rFonts w:ascii="楷体" w:hAnsi="楷体"/>
              </w:rPr>
              <w:t>基于浏览器的系统，</w:t>
            </w:r>
            <w:r w:rsidR="005B77BD">
              <w:rPr>
                <w:rFonts w:ascii="楷体" w:hAnsi="楷体" w:hint="eastAsia"/>
              </w:rPr>
              <w:t>管理</w:t>
            </w:r>
            <w:r w:rsidR="005B77BD">
              <w:rPr>
                <w:rFonts w:ascii="楷体" w:hAnsi="楷体"/>
              </w:rPr>
              <w:t>角色信息</w:t>
            </w:r>
            <w:r w:rsidRPr="00606011">
              <w:rPr>
                <w:rFonts w:ascii="楷体" w:hAnsi="楷体"/>
              </w:rPr>
              <w:t>，</w:t>
            </w:r>
            <w:r w:rsidR="005B77BD">
              <w:rPr>
                <w:rFonts w:ascii="楷体" w:hAnsi="楷体" w:hint="eastAsia"/>
              </w:rPr>
              <w:t>管理角色</w:t>
            </w:r>
            <w:r w:rsidR="005B77BD">
              <w:rPr>
                <w:rFonts w:ascii="楷体" w:hAnsi="楷体"/>
              </w:rPr>
              <w:t>对应的权限信息，</w:t>
            </w:r>
            <w:r w:rsidRPr="00606011">
              <w:rPr>
                <w:rFonts w:ascii="楷体" w:hAnsi="楷体"/>
              </w:rPr>
              <w:t>方便各种用户</w:t>
            </w:r>
            <w:r w:rsidRPr="00606011">
              <w:rPr>
                <w:rFonts w:ascii="楷体" w:hAnsi="楷体" w:hint="eastAsia"/>
              </w:rPr>
              <w:t>明确</w:t>
            </w:r>
            <w:r w:rsidRPr="00606011">
              <w:rPr>
                <w:rFonts w:ascii="楷体" w:hAnsi="楷体"/>
              </w:rPr>
              <w:t>的看到自己需要的信息</w:t>
            </w:r>
          </w:p>
        </w:tc>
      </w:tr>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需求级别</w:t>
            </w:r>
          </w:p>
        </w:tc>
        <w:tc>
          <w:tcPr>
            <w:tcW w:w="6835" w:type="dxa"/>
          </w:tcPr>
          <w:p w:rsidR="00C21378" w:rsidRPr="00606011" w:rsidRDefault="00C21378" w:rsidP="0088526F">
            <w:pPr>
              <w:rPr>
                <w:rFonts w:ascii="楷体" w:hAnsi="楷体"/>
              </w:rPr>
            </w:pPr>
            <w:r w:rsidRPr="00606011">
              <w:rPr>
                <w:rFonts w:ascii="楷体" w:hAnsi="楷体"/>
              </w:rPr>
              <w:t>1-必须</w:t>
            </w:r>
          </w:p>
        </w:tc>
      </w:tr>
    </w:tbl>
    <w:p w:rsidR="00C21378" w:rsidRPr="00606011" w:rsidRDefault="00C21378"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BR_08</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A17384" w:rsidP="00297DC6">
            <w:pPr>
              <w:rPr>
                <w:rFonts w:ascii="楷体" w:hAnsi="楷体"/>
              </w:rPr>
            </w:pPr>
            <w:r w:rsidRPr="00606011">
              <w:rPr>
                <w:rFonts w:ascii="楷体" w:hAnsi="楷体" w:hint="eastAsia"/>
              </w:rPr>
              <w:t>运营</w:t>
            </w:r>
            <w:r w:rsidR="0067603D" w:rsidRPr="00606011">
              <w:rPr>
                <w:rFonts w:ascii="楷体" w:hAnsi="楷体" w:hint="eastAsia"/>
              </w:rPr>
              <w:t>管理</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rPr>
              <w:t>生成运营报表</w:t>
            </w:r>
            <w:r w:rsidRPr="00606011">
              <w:rPr>
                <w:rFonts w:ascii="楷体" w:hAnsi="楷体" w:hint="eastAsia"/>
              </w:rPr>
              <w:t>来分析</w:t>
            </w:r>
            <w:r w:rsidRPr="00606011">
              <w:rPr>
                <w:rFonts w:ascii="楷体" w:hAnsi="楷体"/>
              </w:rPr>
              <w:t>运营情况</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67603D" w:rsidRPr="00606011" w:rsidRDefault="0067603D" w:rsidP="00FF7498">
      <w:pPr>
        <w:rPr>
          <w:rFonts w:ascii="楷体" w:hAnsi="楷体"/>
        </w:rPr>
      </w:pPr>
    </w:p>
    <w:p w:rsidR="009647A5" w:rsidRPr="00606011" w:rsidRDefault="00F75AFC" w:rsidP="00806F61">
      <w:pPr>
        <w:pStyle w:val="Heading2"/>
      </w:pPr>
      <w:bookmarkStart w:id="89" w:name="_Toc404856163"/>
      <w:r w:rsidRPr="00606011">
        <w:rPr>
          <w:rFonts w:hint="eastAsia"/>
        </w:rPr>
        <w:t>用户</w:t>
      </w:r>
      <w:r w:rsidRPr="00606011">
        <w:t>需求列表</w:t>
      </w:r>
      <w:bookmarkEnd w:id="89"/>
    </w:p>
    <w:p w:rsidR="00E8599F" w:rsidRPr="00606011" w:rsidRDefault="00E8599F"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lastRenderedPageBreak/>
              <w:t>用户需求</w:t>
            </w:r>
            <w:r w:rsidRPr="00606011">
              <w:rPr>
                <w:rFonts w:ascii="楷体" w:hAnsi="楷体"/>
              </w:rPr>
              <w:t>编号</w:t>
            </w:r>
          </w:p>
        </w:tc>
        <w:tc>
          <w:tcPr>
            <w:tcW w:w="6835" w:type="dxa"/>
          </w:tcPr>
          <w:p w:rsidR="0076505E" w:rsidRPr="00606011" w:rsidRDefault="0076505E"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01</w:t>
            </w:r>
          </w:p>
        </w:tc>
      </w:tr>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76505E" w:rsidRPr="00606011" w:rsidRDefault="00DB495E" w:rsidP="0076505E">
            <w:pPr>
              <w:rPr>
                <w:rFonts w:ascii="楷体" w:hAnsi="楷体"/>
              </w:rPr>
            </w:pPr>
            <w:r w:rsidRPr="00606011">
              <w:rPr>
                <w:rFonts w:ascii="楷体" w:hAnsi="楷体"/>
              </w:rPr>
              <w:t>BR_01-</w:t>
            </w:r>
            <w:r w:rsidRPr="00606011">
              <w:rPr>
                <w:rFonts w:ascii="楷体" w:hAnsi="楷体" w:hint="eastAsia"/>
              </w:rPr>
              <w:t>电子</w:t>
            </w:r>
            <w:r w:rsidRPr="00606011">
              <w:rPr>
                <w:rFonts w:ascii="楷体" w:hAnsi="楷体"/>
              </w:rPr>
              <w:t>菜单</w:t>
            </w:r>
          </w:p>
        </w:tc>
      </w:tr>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76505E" w:rsidRPr="00606011" w:rsidRDefault="009F65CD" w:rsidP="009F65CD">
            <w:pPr>
              <w:rPr>
                <w:rFonts w:ascii="楷体" w:hAnsi="楷体"/>
              </w:rPr>
            </w:pPr>
            <w:r w:rsidRPr="00606011">
              <w:rPr>
                <w:rFonts w:ascii="楷体" w:hAnsi="楷体"/>
              </w:rPr>
              <w:t>USR_01</w:t>
            </w:r>
            <w:r w:rsidR="00263A52" w:rsidRPr="00606011">
              <w:rPr>
                <w:rFonts w:ascii="楷体" w:hAnsi="楷体"/>
              </w:rPr>
              <w:t>–</w:t>
            </w:r>
            <w:r w:rsidR="00263A52" w:rsidRPr="00606011">
              <w:rPr>
                <w:rFonts w:ascii="楷体" w:hAnsi="楷体" w:hint="eastAsia"/>
              </w:rPr>
              <w:t>顾客</w:t>
            </w:r>
            <w:r w:rsidRPr="00606011">
              <w:rPr>
                <w:rFonts w:ascii="楷体" w:hAnsi="楷体"/>
              </w:rPr>
              <w:t>, USR_02</w:t>
            </w:r>
            <w:r w:rsidR="00263A52" w:rsidRPr="00606011">
              <w:rPr>
                <w:rFonts w:ascii="楷体" w:hAnsi="楷体"/>
              </w:rPr>
              <w:t>–</w:t>
            </w:r>
            <w:r w:rsidR="00263A52" w:rsidRPr="00606011">
              <w:rPr>
                <w:rFonts w:ascii="楷体" w:hAnsi="楷体" w:hint="eastAsia"/>
              </w:rPr>
              <w:t>服务员</w:t>
            </w:r>
          </w:p>
        </w:tc>
      </w:tr>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t>需求描述</w:t>
            </w:r>
          </w:p>
        </w:tc>
        <w:tc>
          <w:tcPr>
            <w:tcW w:w="6835" w:type="dxa"/>
          </w:tcPr>
          <w:p w:rsidR="0076505E" w:rsidRPr="00606011" w:rsidRDefault="009F65CD" w:rsidP="009F65CD">
            <w:pPr>
              <w:rPr>
                <w:rFonts w:ascii="楷体" w:hAnsi="楷体"/>
              </w:rPr>
            </w:pPr>
            <w:r w:rsidRPr="00606011">
              <w:rPr>
                <w:rFonts w:ascii="楷体" w:hAnsi="楷体" w:hint="eastAsia"/>
              </w:rPr>
              <w:t>使用平板电脑</w:t>
            </w:r>
            <w:r w:rsidRPr="00606011">
              <w:rPr>
                <w:rFonts w:ascii="楷体" w:hAnsi="楷体"/>
              </w:rPr>
              <w:t>上的应用，可以查看菜品</w:t>
            </w:r>
            <w:r w:rsidRPr="00606011">
              <w:rPr>
                <w:rFonts w:ascii="楷体" w:hAnsi="楷体" w:hint="eastAsia"/>
              </w:rPr>
              <w:t>信息</w:t>
            </w:r>
            <w:r w:rsidRPr="00606011">
              <w:rPr>
                <w:rFonts w:ascii="楷体" w:hAnsi="楷体"/>
              </w:rPr>
              <w:t>。菜品</w:t>
            </w:r>
            <w:r w:rsidRPr="00606011">
              <w:rPr>
                <w:rFonts w:ascii="楷体" w:hAnsi="楷体" w:hint="eastAsia"/>
              </w:rPr>
              <w:t>按照</w:t>
            </w:r>
            <w:r w:rsidRPr="00606011">
              <w:rPr>
                <w:rFonts w:ascii="楷体" w:hAnsi="楷体"/>
              </w:rPr>
              <w:t>菜的</w:t>
            </w:r>
            <w:r w:rsidRPr="00606011">
              <w:rPr>
                <w:rFonts w:ascii="楷体" w:hAnsi="楷体" w:hint="eastAsia"/>
              </w:rPr>
              <w:t>种类</w:t>
            </w:r>
            <w:r w:rsidRPr="00606011">
              <w:rPr>
                <w:rFonts w:ascii="楷体" w:hAnsi="楷体"/>
              </w:rPr>
              <w:t>分类，诸如</w:t>
            </w:r>
            <w:r w:rsidRPr="00606011">
              <w:rPr>
                <w:rFonts w:ascii="楷体" w:hAnsi="楷体" w:hint="eastAsia"/>
              </w:rPr>
              <w:t>凉菜</w:t>
            </w:r>
            <w:r w:rsidRPr="00606011">
              <w:rPr>
                <w:rFonts w:ascii="楷体" w:hAnsi="楷体"/>
              </w:rPr>
              <w:t>，热菜，主食，</w:t>
            </w:r>
            <w:r w:rsidRPr="00606011">
              <w:rPr>
                <w:rFonts w:ascii="楷体" w:hAnsi="楷体" w:hint="eastAsia"/>
              </w:rPr>
              <w:t>小点</w:t>
            </w:r>
            <w:r w:rsidRPr="00606011">
              <w:rPr>
                <w:rFonts w:ascii="楷体" w:hAnsi="楷体"/>
              </w:rPr>
              <w:t>等等</w:t>
            </w:r>
            <w:r w:rsidRPr="00606011">
              <w:rPr>
                <w:rFonts w:ascii="楷体" w:hAnsi="楷体" w:hint="eastAsia"/>
              </w:rPr>
              <w:t>。</w:t>
            </w:r>
            <w:r w:rsidRPr="00606011">
              <w:rPr>
                <w:rFonts w:ascii="楷体" w:hAnsi="楷体"/>
              </w:rPr>
              <w:t>用户</w:t>
            </w:r>
            <w:r w:rsidRPr="00606011">
              <w:rPr>
                <w:rFonts w:ascii="楷体" w:hAnsi="楷体" w:hint="eastAsia"/>
              </w:rPr>
              <w:t>可以</w:t>
            </w:r>
            <w:r w:rsidRPr="00606011">
              <w:rPr>
                <w:rFonts w:ascii="楷体" w:hAnsi="楷体"/>
              </w:rPr>
              <w:t>随意切换菜品种类查看该种类下所有的菜品。也</w:t>
            </w:r>
            <w:r w:rsidRPr="00606011">
              <w:rPr>
                <w:rFonts w:ascii="楷体" w:hAnsi="楷体" w:hint="eastAsia"/>
              </w:rPr>
              <w:t>可以</w:t>
            </w:r>
            <w:r w:rsidRPr="00606011">
              <w:rPr>
                <w:rFonts w:ascii="楷体" w:hAnsi="楷体"/>
              </w:rPr>
              <w:t>使用搜索栏进行模糊搜索。</w:t>
            </w:r>
            <w:r w:rsidRPr="00606011">
              <w:rPr>
                <w:rFonts w:ascii="楷体" w:hAnsi="楷体" w:hint="eastAsia"/>
              </w:rPr>
              <w:t>菜品</w:t>
            </w:r>
            <w:r w:rsidRPr="00606011">
              <w:rPr>
                <w:rFonts w:ascii="楷体" w:hAnsi="楷体"/>
              </w:rPr>
              <w:t>信息包括图片，菜名，鲜辣等级</w:t>
            </w:r>
            <w:r w:rsidRPr="00606011">
              <w:rPr>
                <w:rFonts w:ascii="楷体" w:hAnsi="楷体" w:hint="eastAsia"/>
              </w:rPr>
              <w:t>等等</w:t>
            </w:r>
            <w:r w:rsidRPr="00606011">
              <w:rPr>
                <w:rFonts w:ascii="楷体" w:hAnsi="楷体"/>
              </w:rPr>
              <w:t>。</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927F16" w:rsidRPr="00606011" w:rsidRDefault="00927F16"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2</w:t>
            </w:r>
          </w:p>
        </w:tc>
      </w:tr>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927F16" w:rsidRPr="00606011" w:rsidRDefault="00927F16" w:rsidP="00927F16">
            <w:pPr>
              <w:rPr>
                <w:rFonts w:ascii="楷体" w:hAnsi="楷体"/>
              </w:rPr>
            </w:pPr>
            <w:r w:rsidRPr="00606011">
              <w:rPr>
                <w:rFonts w:ascii="楷体" w:hAnsi="楷体"/>
              </w:rPr>
              <w:t>BR_02</w:t>
            </w:r>
            <w:r w:rsidR="00DB495E" w:rsidRPr="00606011">
              <w:rPr>
                <w:rFonts w:ascii="楷体" w:hAnsi="楷体"/>
              </w:rPr>
              <w:t>-电子水单</w:t>
            </w:r>
          </w:p>
        </w:tc>
      </w:tr>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927F16" w:rsidRPr="00606011" w:rsidRDefault="00C1205B" w:rsidP="005015C4">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需求描述</w:t>
            </w:r>
          </w:p>
        </w:tc>
        <w:tc>
          <w:tcPr>
            <w:tcW w:w="6835" w:type="dxa"/>
          </w:tcPr>
          <w:p w:rsidR="00927F16" w:rsidRPr="00606011" w:rsidRDefault="00927F16" w:rsidP="005015C4">
            <w:pPr>
              <w:rPr>
                <w:rFonts w:ascii="楷体" w:hAnsi="楷体"/>
              </w:rPr>
            </w:pPr>
            <w:r w:rsidRPr="00606011">
              <w:rPr>
                <w:rFonts w:ascii="楷体" w:hAnsi="楷体" w:hint="eastAsia"/>
              </w:rPr>
              <w:t>点击</w:t>
            </w:r>
            <w:r w:rsidRPr="00606011">
              <w:rPr>
                <w:rFonts w:ascii="楷体" w:hAnsi="楷体"/>
              </w:rPr>
              <w:t>平板电脑上的菜品，即</w:t>
            </w:r>
            <w:r w:rsidRPr="00606011">
              <w:rPr>
                <w:rFonts w:ascii="楷体" w:hAnsi="楷体" w:hint="eastAsia"/>
              </w:rPr>
              <w:t>可</w:t>
            </w:r>
            <w:r w:rsidRPr="00606011">
              <w:rPr>
                <w:rFonts w:ascii="楷体" w:hAnsi="楷体"/>
              </w:rPr>
              <w:t>将此菜品加入订单中。多次</w:t>
            </w:r>
            <w:r w:rsidRPr="00606011">
              <w:rPr>
                <w:rFonts w:ascii="楷体" w:hAnsi="楷体" w:hint="eastAsia"/>
              </w:rPr>
              <w:t>点击</w:t>
            </w:r>
            <w:r w:rsidRPr="00606011">
              <w:rPr>
                <w:rFonts w:ascii="楷体" w:hAnsi="楷体"/>
              </w:rPr>
              <w:t>同一个菜品</w:t>
            </w:r>
            <w:r w:rsidRPr="00606011">
              <w:rPr>
                <w:rFonts w:ascii="楷体" w:hAnsi="楷体" w:hint="eastAsia"/>
              </w:rPr>
              <w:t>，</w:t>
            </w:r>
            <w:r w:rsidRPr="00606011">
              <w:rPr>
                <w:rFonts w:ascii="楷体" w:hAnsi="楷体"/>
              </w:rPr>
              <w:t>则增加在订单中这个菜品的数量。</w:t>
            </w:r>
            <w:r w:rsidRPr="00606011">
              <w:rPr>
                <w:rFonts w:ascii="楷体" w:hAnsi="楷体" w:hint="eastAsia"/>
              </w:rPr>
              <w:t>菜单</w:t>
            </w:r>
            <w:r w:rsidRPr="00606011">
              <w:rPr>
                <w:rFonts w:ascii="楷体" w:hAnsi="楷体"/>
              </w:rPr>
              <w:t>界面有一个明显的图标</w:t>
            </w:r>
            <w:r w:rsidRPr="00606011">
              <w:rPr>
                <w:rFonts w:ascii="楷体" w:hAnsi="楷体" w:hint="eastAsia"/>
              </w:rPr>
              <w:t>上面</w:t>
            </w:r>
            <w:r w:rsidRPr="00606011">
              <w:rPr>
                <w:rFonts w:ascii="楷体" w:hAnsi="楷体"/>
              </w:rPr>
              <w:t>显示加入菜品的数量，同类菜品按</w:t>
            </w:r>
            <w:r w:rsidRPr="00606011">
              <w:rPr>
                <w:rFonts w:ascii="楷体" w:hAnsi="楷体" w:hint="eastAsia"/>
              </w:rPr>
              <w:t>1</w:t>
            </w:r>
            <w:r w:rsidRPr="00606011">
              <w:rPr>
                <w:rFonts w:ascii="楷体" w:hAnsi="楷体"/>
              </w:rPr>
              <w:t>个计算。点击</w:t>
            </w:r>
            <w:r w:rsidRPr="00606011">
              <w:rPr>
                <w:rFonts w:ascii="楷体" w:hAnsi="楷体" w:hint="eastAsia"/>
              </w:rPr>
              <w:t>这个</w:t>
            </w:r>
            <w:r w:rsidRPr="00606011">
              <w:rPr>
                <w:rFonts w:ascii="楷体" w:hAnsi="楷体"/>
              </w:rPr>
              <w:t>图标，可以查看</w:t>
            </w:r>
            <w:r w:rsidRPr="00606011">
              <w:rPr>
                <w:rFonts w:ascii="楷体" w:hAnsi="楷体" w:hint="eastAsia"/>
              </w:rPr>
              <w:t>这个</w:t>
            </w:r>
            <w:r w:rsidRPr="00606011">
              <w:rPr>
                <w:rFonts w:ascii="楷体" w:hAnsi="楷体"/>
              </w:rPr>
              <w:t>订单中的菜品明细，包括菜品和菜品数量。在</w:t>
            </w:r>
            <w:r w:rsidRPr="00606011">
              <w:rPr>
                <w:rFonts w:ascii="楷体" w:hAnsi="楷体" w:hint="eastAsia"/>
              </w:rPr>
              <w:t>订单</w:t>
            </w:r>
            <w:r w:rsidRPr="00606011">
              <w:rPr>
                <w:rFonts w:ascii="楷体" w:hAnsi="楷体"/>
              </w:rPr>
              <w:t>明细界面可以</w:t>
            </w:r>
            <w:r w:rsidR="00B80F7E" w:rsidRPr="00606011">
              <w:rPr>
                <w:rFonts w:ascii="楷体" w:hAnsi="楷体" w:hint="eastAsia"/>
              </w:rPr>
              <w:t>随意</w:t>
            </w:r>
            <w:r w:rsidR="00B80F7E" w:rsidRPr="00606011">
              <w:rPr>
                <w:rFonts w:ascii="楷体" w:hAnsi="楷体"/>
              </w:rPr>
              <w:t>返回菜单界面继续点菜</w:t>
            </w:r>
            <w:r w:rsidR="00B80F7E" w:rsidRPr="00606011">
              <w:rPr>
                <w:rFonts w:ascii="楷体" w:hAnsi="楷体" w:hint="eastAsia"/>
              </w:rPr>
              <w:t>。</w:t>
            </w:r>
          </w:p>
        </w:tc>
      </w:tr>
    </w:tbl>
    <w:p w:rsidR="00A301F1" w:rsidRPr="00606011" w:rsidRDefault="00A301F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80F7E" w:rsidRPr="00606011" w:rsidRDefault="00B80F7E" w:rsidP="00B80F7E">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3</w:t>
            </w:r>
          </w:p>
        </w:tc>
      </w:tr>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80F7E" w:rsidRPr="00606011" w:rsidRDefault="00DB495E" w:rsidP="005015C4">
            <w:pPr>
              <w:rPr>
                <w:rFonts w:ascii="楷体" w:hAnsi="楷体"/>
              </w:rPr>
            </w:pPr>
            <w:r w:rsidRPr="00606011">
              <w:rPr>
                <w:rFonts w:ascii="楷体" w:hAnsi="楷体"/>
              </w:rPr>
              <w:t>BR_02-电子水单</w:t>
            </w:r>
          </w:p>
        </w:tc>
      </w:tr>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80F7E" w:rsidRPr="00606011" w:rsidRDefault="00263A52" w:rsidP="00B80F7E">
            <w:pPr>
              <w:rPr>
                <w:rFonts w:ascii="楷体" w:hAnsi="楷体"/>
              </w:rPr>
            </w:pPr>
            <w:r w:rsidRPr="00606011">
              <w:rPr>
                <w:rFonts w:ascii="楷体" w:hAnsi="楷体"/>
              </w:rPr>
              <w:t>USR_01–</w:t>
            </w:r>
            <w:r w:rsidRPr="00606011">
              <w:rPr>
                <w:rFonts w:ascii="楷体" w:hAnsi="楷体" w:hint="eastAsia"/>
              </w:rPr>
              <w:t>顾客</w:t>
            </w:r>
            <w:r w:rsidR="00C1205B" w:rsidRPr="00606011">
              <w:rPr>
                <w:rFonts w:ascii="楷体" w:hAnsi="楷体"/>
              </w:rPr>
              <w:t>USR_02–</w:t>
            </w:r>
            <w:r w:rsidR="00C1205B" w:rsidRPr="00606011">
              <w:rPr>
                <w:rFonts w:ascii="楷体" w:hAnsi="楷体" w:hint="eastAsia"/>
              </w:rPr>
              <w:t>服务员</w:t>
            </w:r>
          </w:p>
        </w:tc>
      </w:tr>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需求描述</w:t>
            </w:r>
          </w:p>
        </w:tc>
        <w:tc>
          <w:tcPr>
            <w:tcW w:w="6835" w:type="dxa"/>
          </w:tcPr>
          <w:p w:rsidR="00B80F7E" w:rsidRPr="00606011" w:rsidRDefault="00C1205B" w:rsidP="005015C4">
            <w:pPr>
              <w:rPr>
                <w:rFonts w:ascii="楷体" w:hAnsi="楷体"/>
              </w:rPr>
            </w:pPr>
            <w:r w:rsidRPr="00606011">
              <w:rPr>
                <w:rFonts w:ascii="楷体" w:hAnsi="楷体" w:hint="eastAsia"/>
              </w:rPr>
              <w:t>电子</w:t>
            </w:r>
            <w:r w:rsidRPr="00606011">
              <w:rPr>
                <w:rFonts w:ascii="楷体" w:hAnsi="楷体"/>
              </w:rPr>
              <w:t>菜单上可以通过输入顾客手机号（会员</w:t>
            </w:r>
            <w:r w:rsidRPr="00606011">
              <w:rPr>
                <w:rFonts w:ascii="楷体" w:hAnsi="楷体" w:hint="eastAsia"/>
              </w:rPr>
              <w:t>号</w:t>
            </w:r>
            <w:r w:rsidRPr="00606011">
              <w:rPr>
                <w:rFonts w:ascii="楷体" w:hAnsi="楷体"/>
              </w:rPr>
              <w:t>）</w:t>
            </w:r>
            <w:r w:rsidRPr="00606011">
              <w:rPr>
                <w:rFonts w:ascii="楷体" w:hAnsi="楷体" w:hint="eastAsia"/>
              </w:rPr>
              <w:t>查询</w:t>
            </w:r>
            <w:r w:rsidRPr="00606011">
              <w:rPr>
                <w:rFonts w:ascii="楷体" w:hAnsi="楷体"/>
              </w:rPr>
              <w:t>最近3个月的订单记录，订单记录包括详细的点菜记录。在</w:t>
            </w:r>
            <w:r w:rsidRPr="00606011">
              <w:rPr>
                <w:rFonts w:ascii="楷体" w:hAnsi="楷体" w:hint="eastAsia"/>
              </w:rPr>
              <w:t>点菜</w:t>
            </w:r>
            <w:r w:rsidRPr="00606011">
              <w:rPr>
                <w:rFonts w:ascii="楷体" w:hAnsi="楷体"/>
              </w:rPr>
              <w:t>记录中查看菜品信息，并可以直接</w:t>
            </w:r>
            <w:r w:rsidRPr="00606011">
              <w:rPr>
                <w:rFonts w:ascii="楷体" w:hAnsi="楷体" w:hint="eastAsia"/>
              </w:rPr>
              <w:t>点击</w:t>
            </w:r>
            <w:r w:rsidRPr="00606011">
              <w:rPr>
                <w:rFonts w:ascii="楷体" w:hAnsi="楷体"/>
              </w:rPr>
              <w:t>菜品</w:t>
            </w:r>
            <w:r w:rsidRPr="00606011">
              <w:rPr>
                <w:rFonts w:ascii="楷体" w:hAnsi="楷体" w:hint="eastAsia"/>
              </w:rPr>
              <w:t>图片将</w:t>
            </w:r>
            <w:r w:rsidRPr="00606011">
              <w:rPr>
                <w:rFonts w:ascii="楷体" w:hAnsi="楷体"/>
              </w:rPr>
              <w:t>菜品加入订单。</w:t>
            </w:r>
          </w:p>
        </w:tc>
      </w:tr>
    </w:tbl>
    <w:p w:rsidR="00B80F7E" w:rsidRPr="00606011" w:rsidRDefault="00B80F7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4</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BR_02-电子水单</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88526F" w:rsidP="0088526F">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1B1AAC" w:rsidP="006C3C0F">
            <w:pPr>
              <w:rPr>
                <w:rFonts w:ascii="楷体" w:hAnsi="楷体"/>
              </w:rPr>
            </w:pPr>
            <w:r w:rsidRPr="00606011">
              <w:rPr>
                <w:rFonts w:ascii="楷体" w:hAnsi="楷体" w:hint="eastAsia"/>
              </w:rPr>
              <w:t>使用</w:t>
            </w:r>
            <w:r w:rsidRPr="00606011">
              <w:rPr>
                <w:rFonts w:ascii="楷体" w:hAnsi="楷体"/>
              </w:rPr>
              <w:t>平板电脑上的应用</w:t>
            </w:r>
            <w:r w:rsidRPr="00606011">
              <w:rPr>
                <w:rFonts w:ascii="楷体" w:hAnsi="楷体" w:hint="eastAsia"/>
              </w:rPr>
              <w:t>,</w:t>
            </w:r>
            <w:r w:rsidR="00DD4628" w:rsidRPr="00606011">
              <w:rPr>
                <w:rFonts w:ascii="楷体" w:hAnsi="楷体" w:hint="eastAsia"/>
              </w:rPr>
              <w:t>顾客/</w:t>
            </w:r>
            <w:r w:rsidRPr="00606011">
              <w:rPr>
                <w:rFonts w:ascii="楷体" w:hAnsi="楷体" w:hint="eastAsia"/>
              </w:rPr>
              <w:t>服务员</w:t>
            </w:r>
            <w:r w:rsidRPr="00606011">
              <w:rPr>
                <w:rFonts w:ascii="楷体" w:hAnsi="楷体"/>
              </w:rPr>
              <w:t>可以在</w:t>
            </w:r>
            <w:r w:rsidR="0088526F" w:rsidRPr="00606011">
              <w:rPr>
                <w:rFonts w:ascii="楷体" w:hAnsi="楷体" w:hint="eastAsia"/>
              </w:rPr>
              <w:t>电子水</w:t>
            </w:r>
            <w:r w:rsidR="0088526F" w:rsidRPr="00606011">
              <w:rPr>
                <w:rFonts w:ascii="楷体" w:hAnsi="楷体"/>
              </w:rPr>
              <w:t>单</w:t>
            </w:r>
            <w:r w:rsidRPr="00606011">
              <w:rPr>
                <w:rFonts w:ascii="楷体" w:hAnsi="楷体"/>
              </w:rPr>
              <w:t>上</w:t>
            </w:r>
            <w:r w:rsidRPr="00606011">
              <w:rPr>
                <w:rFonts w:ascii="楷体" w:hAnsi="楷体" w:hint="eastAsia"/>
              </w:rPr>
              <w:t>编辑</w:t>
            </w:r>
            <w:r w:rsidRPr="00606011">
              <w:rPr>
                <w:rFonts w:ascii="楷体" w:hAnsi="楷体"/>
              </w:rPr>
              <w:t>和</w:t>
            </w:r>
            <w:r w:rsidR="0088526F" w:rsidRPr="00606011">
              <w:rPr>
                <w:rFonts w:ascii="楷体" w:hAnsi="楷体" w:hint="eastAsia"/>
              </w:rPr>
              <w:t>查看当前</w:t>
            </w:r>
            <w:r w:rsidR="0088526F" w:rsidRPr="00606011">
              <w:rPr>
                <w:rFonts w:ascii="楷体" w:hAnsi="楷体"/>
              </w:rPr>
              <w:t>详细的点菜</w:t>
            </w:r>
            <w:r w:rsidR="005F3624" w:rsidRPr="00606011">
              <w:rPr>
                <w:rFonts w:ascii="楷体" w:hAnsi="楷体" w:hint="eastAsia"/>
              </w:rPr>
              <w:t>清单，</w:t>
            </w:r>
            <w:r w:rsidR="00F84D2B">
              <w:rPr>
                <w:rFonts w:ascii="楷体" w:hAnsi="楷体" w:hint="eastAsia"/>
              </w:rPr>
              <w:t>服务员</w:t>
            </w:r>
            <w:r w:rsidR="00F84D2B">
              <w:rPr>
                <w:rFonts w:ascii="楷体" w:hAnsi="楷体"/>
              </w:rPr>
              <w:t>可以输入桌号和员工号</w:t>
            </w:r>
            <w:r w:rsidR="00F84D2B">
              <w:rPr>
                <w:rFonts w:ascii="楷体" w:hAnsi="楷体" w:hint="eastAsia"/>
              </w:rPr>
              <w:t>，</w:t>
            </w:r>
            <w:r w:rsidR="0088526F" w:rsidRPr="00606011">
              <w:rPr>
                <w:rFonts w:ascii="楷体" w:hAnsi="楷体"/>
              </w:rPr>
              <w:t>可以</w:t>
            </w:r>
            <w:r w:rsidR="0088526F" w:rsidRPr="00606011">
              <w:rPr>
                <w:rFonts w:ascii="楷体" w:hAnsi="楷体" w:hint="eastAsia"/>
              </w:rPr>
              <w:t>查看</w:t>
            </w:r>
            <w:r w:rsidR="0088526F" w:rsidRPr="00606011">
              <w:rPr>
                <w:rFonts w:ascii="楷体" w:hAnsi="楷体"/>
              </w:rPr>
              <w:t>会员等级信息并显示相应的折扣</w:t>
            </w:r>
            <w:r w:rsidR="0088526F" w:rsidRPr="00606011">
              <w:rPr>
                <w:rFonts w:ascii="楷体" w:hAnsi="楷体" w:hint="eastAsia"/>
              </w:rPr>
              <w:t>信息</w:t>
            </w:r>
            <w:r w:rsidR="0088526F" w:rsidRPr="00606011">
              <w:rPr>
                <w:rFonts w:ascii="楷体" w:hAnsi="楷体"/>
              </w:rPr>
              <w:t>，显示总消费情况</w:t>
            </w:r>
            <w:r w:rsidR="005F3624" w:rsidRPr="00606011">
              <w:rPr>
                <w:rFonts w:ascii="楷体" w:hAnsi="楷体" w:hint="eastAsia"/>
              </w:rPr>
              <w:t>。</w:t>
            </w:r>
          </w:p>
        </w:tc>
      </w:tr>
    </w:tbl>
    <w:p w:rsidR="00915B45" w:rsidRDefault="00915B45" w:rsidP="00BE523B">
      <w:pPr>
        <w:rPr>
          <w:rFonts w:ascii="楷体" w:hAnsi="楷体"/>
        </w:rPr>
      </w:pPr>
    </w:p>
    <w:p w:rsidR="00915B45" w:rsidRDefault="00915B45" w:rsidP="00BE523B">
      <w:pPr>
        <w:rPr>
          <w:rFonts w:ascii="楷体" w:hAnsi="楷体"/>
        </w:rPr>
      </w:pPr>
    </w:p>
    <w:p w:rsidR="00261DF3" w:rsidRDefault="00261DF3" w:rsidP="00BE523B">
      <w:pPr>
        <w:rPr>
          <w:rFonts w:ascii="楷体" w:hAnsi="楷体"/>
        </w:rPr>
      </w:pPr>
    </w:p>
    <w:p w:rsidR="00261DF3" w:rsidRPr="00606011" w:rsidRDefault="00261DF3"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lastRenderedPageBreak/>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5</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E056F3" w:rsidP="0088526F">
            <w:pPr>
              <w:rPr>
                <w:rFonts w:ascii="楷体" w:hAnsi="楷体"/>
              </w:rPr>
            </w:pPr>
            <w:r w:rsidRPr="00606011">
              <w:rPr>
                <w:rFonts w:ascii="楷体" w:hAnsi="楷体"/>
              </w:rPr>
              <w:t>USR_03</w:t>
            </w:r>
            <w:r w:rsidR="0088526F" w:rsidRPr="00606011">
              <w:rPr>
                <w:rFonts w:ascii="楷体" w:hAnsi="楷体"/>
              </w:rPr>
              <w:t>–</w:t>
            </w:r>
            <w:r w:rsidRPr="00606011">
              <w:rPr>
                <w:rFonts w:ascii="楷体" w:hAnsi="楷体" w:hint="eastAsia"/>
              </w:rPr>
              <w:t>收银员</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E056F3" w:rsidP="00E056F3">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0056172D" w:rsidRPr="00606011">
              <w:rPr>
                <w:rFonts w:ascii="楷体" w:hAnsi="楷体" w:hint="eastAsia"/>
              </w:rPr>
              <w:t>收银员可以看到</w:t>
            </w:r>
            <w:r w:rsidRPr="00606011">
              <w:rPr>
                <w:rFonts w:ascii="楷体" w:hAnsi="楷体"/>
              </w:rPr>
              <w:t>顾客的消费清单，并</w:t>
            </w:r>
            <w:r w:rsidRPr="00606011">
              <w:rPr>
                <w:rFonts w:ascii="楷体" w:hAnsi="楷体" w:hint="eastAsia"/>
              </w:rPr>
              <w:t>打印消费</w:t>
            </w:r>
            <w:r w:rsidRPr="00606011">
              <w:rPr>
                <w:rFonts w:ascii="楷体" w:hAnsi="楷体"/>
              </w:rPr>
              <w:t>清</w:t>
            </w:r>
            <w:r w:rsidR="0088526F" w:rsidRPr="00606011">
              <w:rPr>
                <w:rFonts w:ascii="楷体" w:hAnsi="楷体"/>
              </w:rPr>
              <w:t>单</w:t>
            </w:r>
            <w:r w:rsidR="0088526F" w:rsidRPr="00606011">
              <w:rPr>
                <w:rFonts w:ascii="楷体" w:hAnsi="楷体" w:hint="eastAsia"/>
              </w:rPr>
              <w:t>。</w:t>
            </w:r>
          </w:p>
        </w:tc>
      </w:tr>
    </w:tbl>
    <w:p w:rsidR="0088526F" w:rsidRPr="00606011" w:rsidRDefault="0088526F"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3D43" w:rsidRPr="00606011" w:rsidRDefault="00883D43"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6</w:t>
            </w:r>
          </w:p>
        </w:tc>
      </w:tr>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3D43"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3D43" w:rsidRPr="00606011" w:rsidRDefault="00883D43" w:rsidP="0088526F">
            <w:pPr>
              <w:rPr>
                <w:rFonts w:ascii="楷体" w:hAnsi="楷体"/>
              </w:rPr>
            </w:pPr>
            <w:r w:rsidRPr="00606011">
              <w:rPr>
                <w:rFonts w:ascii="楷体" w:hAnsi="楷体"/>
              </w:rPr>
              <w:t>USR_01–</w:t>
            </w:r>
            <w:r w:rsidRPr="00606011">
              <w:rPr>
                <w:rFonts w:ascii="楷体" w:hAnsi="楷体" w:hint="eastAsia"/>
              </w:rPr>
              <w:t>顾客</w:t>
            </w:r>
            <w:r w:rsidR="0088526F" w:rsidRPr="00606011">
              <w:rPr>
                <w:rFonts w:ascii="楷体" w:hAnsi="楷体"/>
              </w:rPr>
              <w:t>USR_03</w:t>
            </w:r>
            <w:r w:rsidRPr="00606011">
              <w:rPr>
                <w:rFonts w:ascii="楷体" w:hAnsi="楷体"/>
              </w:rPr>
              <w:t>–</w:t>
            </w:r>
            <w:r w:rsidR="0088526F" w:rsidRPr="00606011">
              <w:rPr>
                <w:rFonts w:ascii="楷体" w:hAnsi="楷体" w:hint="eastAsia"/>
              </w:rPr>
              <w:t xml:space="preserve">收银员 </w:t>
            </w:r>
          </w:p>
        </w:tc>
      </w:tr>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需求描述</w:t>
            </w:r>
          </w:p>
        </w:tc>
        <w:tc>
          <w:tcPr>
            <w:tcW w:w="6835" w:type="dxa"/>
          </w:tcPr>
          <w:p w:rsidR="00883D43" w:rsidRPr="00606011" w:rsidRDefault="00E056F3" w:rsidP="0088526F">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收银员可以在收到</w:t>
            </w:r>
            <w:r w:rsidRPr="00606011">
              <w:rPr>
                <w:rFonts w:ascii="楷体" w:hAnsi="楷体"/>
              </w:rPr>
              <w:t>顾客的</w:t>
            </w:r>
            <w:r w:rsidRPr="00606011">
              <w:rPr>
                <w:rFonts w:ascii="楷体" w:hAnsi="楷体" w:hint="eastAsia"/>
              </w:rPr>
              <w:t>付款</w:t>
            </w:r>
            <w:r w:rsidRPr="00606011">
              <w:rPr>
                <w:rFonts w:ascii="楷体" w:hAnsi="楷体"/>
              </w:rPr>
              <w:t>信息后，更新订单</w:t>
            </w:r>
            <w:r w:rsidRPr="00606011">
              <w:rPr>
                <w:rFonts w:ascii="楷体" w:hAnsi="楷体" w:hint="eastAsia"/>
              </w:rPr>
              <w:t>状态。</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07</w:t>
            </w:r>
          </w:p>
        </w:tc>
      </w:tr>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BR_04–</w:t>
            </w:r>
            <w:r w:rsidRPr="00606011">
              <w:rPr>
                <w:rFonts w:ascii="楷体" w:hAnsi="楷体" w:hint="eastAsia"/>
              </w:rPr>
              <w:t>菜单/菜品维护</w:t>
            </w:r>
          </w:p>
        </w:tc>
      </w:tr>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5F3624" w:rsidRPr="00606011" w:rsidRDefault="005F3624" w:rsidP="00297DC6">
            <w:pPr>
              <w:rPr>
                <w:rFonts w:ascii="楷体" w:hAnsi="楷体"/>
              </w:rPr>
            </w:pPr>
            <w:r w:rsidRPr="00606011">
              <w:rPr>
                <w:rFonts w:ascii="楷体" w:hAnsi="楷体"/>
              </w:rPr>
              <w:t>USR_04–</w:t>
            </w:r>
            <w:r w:rsidRPr="00606011">
              <w:rPr>
                <w:rFonts w:ascii="楷体" w:hAnsi="楷体" w:hint="eastAsia"/>
              </w:rPr>
              <w:t>菜品管理员</w:t>
            </w:r>
          </w:p>
        </w:tc>
      </w:tr>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需求描述</w:t>
            </w:r>
          </w:p>
        </w:tc>
        <w:tc>
          <w:tcPr>
            <w:tcW w:w="6835" w:type="dxa"/>
          </w:tcPr>
          <w:p w:rsidR="005F3624"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去创建</w:t>
            </w:r>
            <w:r w:rsidRPr="00606011">
              <w:rPr>
                <w:rFonts w:ascii="楷体" w:hAnsi="楷体"/>
              </w:rPr>
              <w:t>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2B0980" w:rsidRPr="00606011" w:rsidRDefault="002B0980"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08</w:t>
            </w:r>
          </w:p>
        </w:tc>
      </w:tr>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BR_04–</w:t>
            </w:r>
            <w:r w:rsidRPr="00606011">
              <w:rPr>
                <w:rFonts w:ascii="楷体" w:hAnsi="楷体" w:hint="eastAsia"/>
              </w:rPr>
              <w:t>菜单/菜品维护</w:t>
            </w:r>
          </w:p>
        </w:tc>
      </w:tr>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56F39" w:rsidRPr="00606011" w:rsidRDefault="00456F39" w:rsidP="00297DC6">
            <w:pPr>
              <w:rPr>
                <w:rFonts w:ascii="楷体" w:hAnsi="楷体"/>
              </w:rPr>
            </w:pPr>
            <w:r w:rsidRPr="00606011">
              <w:rPr>
                <w:rFonts w:ascii="楷体" w:hAnsi="楷体"/>
              </w:rPr>
              <w:t>USR_04–</w:t>
            </w:r>
            <w:r w:rsidRPr="00606011">
              <w:rPr>
                <w:rFonts w:ascii="楷体" w:hAnsi="楷体" w:hint="eastAsia"/>
              </w:rPr>
              <w:t>菜品管理员</w:t>
            </w:r>
          </w:p>
        </w:tc>
      </w:tr>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需求描述</w:t>
            </w:r>
          </w:p>
        </w:tc>
        <w:tc>
          <w:tcPr>
            <w:tcW w:w="6835" w:type="dxa"/>
          </w:tcPr>
          <w:p w:rsidR="00456F39"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去查看所有</w:t>
            </w:r>
            <w:r w:rsidRPr="00606011">
              <w:rPr>
                <w:rFonts w:ascii="楷体" w:hAnsi="楷体"/>
              </w:rPr>
              <w:t>的菜品信息，更新菜品信息，包括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456F39" w:rsidRPr="00606011" w:rsidRDefault="00456F39"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09</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67603D">
            <w:pPr>
              <w:rPr>
                <w:rFonts w:ascii="楷体" w:hAnsi="楷体"/>
              </w:rPr>
            </w:pPr>
            <w:r w:rsidRPr="00606011">
              <w:rPr>
                <w:rFonts w:ascii="楷体" w:hAnsi="楷体"/>
              </w:rPr>
              <w:t>BR_05–</w:t>
            </w:r>
            <w:r w:rsidRPr="00606011">
              <w:rPr>
                <w:rFonts w:ascii="楷体" w:hAnsi="楷体" w:hint="eastAsia"/>
              </w:rPr>
              <w:t>会员管理</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67603D" w:rsidRPr="00606011" w:rsidRDefault="00087589" w:rsidP="00087589">
            <w:pPr>
              <w:rPr>
                <w:rFonts w:ascii="楷体" w:hAnsi="楷体"/>
              </w:rPr>
            </w:pPr>
            <w:r w:rsidRPr="00606011">
              <w:rPr>
                <w:rFonts w:ascii="楷体" w:hAnsi="楷体"/>
              </w:rPr>
              <w:t>USR_01–</w:t>
            </w:r>
            <w:r w:rsidRPr="00606011">
              <w:rPr>
                <w:rFonts w:ascii="楷体" w:hAnsi="楷体" w:hint="eastAsia"/>
              </w:rPr>
              <w:t>顾客</w:t>
            </w:r>
            <w:r w:rsidR="007E651A" w:rsidRPr="00606011">
              <w:rPr>
                <w:rFonts w:ascii="楷体" w:hAnsi="楷体"/>
              </w:rPr>
              <w:t>USR_02–</w:t>
            </w:r>
            <w:r w:rsidR="007E651A" w:rsidRPr="00606011">
              <w:rPr>
                <w:rFonts w:ascii="楷体" w:hAnsi="楷体" w:hint="eastAsia"/>
              </w:rPr>
              <w:t>服务员</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087589" w:rsidP="00087589">
            <w:pPr>
              <w:rPr>
                <w:rFonts w:ascii="楷体" w:hAnsi="楷体"/>
              </w:rPr>
            </w:pPr>
            <w:r w:rsidRPr="00606011">
              <w:rPr>
                <w:rFonts w:ascii="楷体" w:hAnsi="楷体" w:hint="eastAsia"/>
              </w:rPr>
              <w:t>平板</w:t>
            </w:r>
            <w:r w:rsidRPr="00606011">
              <w:rPr>
                <w:rFonts w:ascii="楷体" w:hAnsi="楷体"/>
              </w:rPr>
              <w:t>电脑</w:t>
            </w:r>
            <w:r w:rsidR="007E651A" w:rsidRPr="00606011">
              <w:rPr>
                <w:rFonts w:ascii="楷体" w:hAnsi="楷体" w:hint="eastAsia"/>
              </w:rPr>
              <w:t>上</w:t>
            </w:r>
            <w:r w:rsidR="007E651A" w:rsidRPr="00606011">
              <w:rPr>
                <w:rFonts w:ascii="楷体" w:hAnsi="楷体"/>
              </w:rPr>
              <w:t>一个应用，</w:t>
            </w:r>
            <w:r w:rsidRPr="00606011">
              <w:rPr>
                <w:rFonts w:ascii="楷体" w:hAnsi="楷体"/>
              </w:rPr>
              <w:t>用户</w:t>
            </w:r>
            <w:r w:rsidR="007E651A" w:rsidRPr="00606011">
              <w:rPr>
                <w:rFonts w:ascii="楷体" w:hAnsi="楷体" w:hint="eastAsia"/>
              </w:rPr>
              <w:t>或者</w:t>
            </w:r>
            <w:r w:rsidR="007E651A" w:rsidRPr="00606011">
              <w:rPr>
                <w:rFonts w:ascii="楷体" w:hAnsi="楷体"/>
              </w:rPr>
              <w:t>服务员</w:t>
            </w:r>
            <w:r w:rsidR="007E651A" w:rsidRPr="00606011">
              <w:rPr>
                <w:rFonts w:ascii="楷体" w:hAnsi="楷体" w:hint="eastAsia"/>
              </w:rPr>
              <w:t>可以</w:t>
            </w:r>
            <w:r w:rsidR="007E651A" w:rsidRPr="00606011">
              <w:rPr>
                <w:rFonts w:ascii="楷体" w:hAnsi="楷体"/>
              </w:rPr>
              <w:t>自助</w:t>
            </w:r>
            <w:r w:rsidRPr="00606011">
              <w:rPr>
                <w:rFonts w:ascii="楷体" w:hAnsi="楷体"/>
              </w:rPr>
              <w:t>注册会员</w:t>
            </w:r>
            <w:r w:rsidR="007E651A" w:rsidRPr="00606011">
              <w:rPr>
                <w:rFonts w:ascii="楷体" w:hAnsi="楷体" w:hint="eastAsia"/>
              </w:rPr>
              <w:t>并</w:t>
            </w:r>
            <w:r w:rsidR="007E651A" w:rsidRPr="00606011">
              <w:rPr>
                <w:rFonts w:ascii="楷体" w:hAnsi="楷体"/>
              </w:rPr>
              <w:t>查看自己的会员信息</w:t>
            </w:r>
          </w:p>
        </w:tc>
      </w:tr>
    </w:tbl>
    <w:p w:rsidR="00087589" w:rsidRPr="00606011" w:rsidRDefault="00087589"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10</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938AF" w:rsidRPr="00606011" w:rsidRDefault="00522B1E" w:rsidP="00B938AF">
            <w:pPr>
              <w:rPr>
                <w:rFonts w:ascii="楷体" w:hAnsi="楷体"/>
              </w:rPr>
            </w:pPr>
            <w:r w:rsidRPr="00606011">
              <w:rPr>
                <w:rFonts w:ascii="楷体" w:hAnsi="楷体"/>
              </w:rPr>
              <w:t>BR_06</w:t>
            </w:r>
            <w:r w:rsidR="00B938AF" w:rsidRPr="00606011">
              <w:rPr>
                <w:rFonts w:ascii="楷体" w:hAnsi="楷体"/>
              </w:rPr>
              <w:t>–</w:t>
            </w:r>
            <w:r w:rsidR="00B938AF" w:rsidRPr="00606011">
              <w:rPr>
                <w:rFonts w:ascii="楷体" w:hAnsi="楷体" w:hint="eastAsia"/>
              </w:rPr>
              <w:t>用户管理</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297DC6">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员可以创建和</w:t>
            </w:r>
            <w:r w:rsidRPr="00606011">
              <w:rPr>
                <w:rFonts w:ascii="楷体" w:hAnsi="楷体"/>
              </w:rPr>
              <w:t>更新用户的基本信息</w:t>
            </w:r>
            <w:r w:rsidRPr="00606011">
              <w:rPr>
                <w:rFonts w:ascii="楷体" w:hAnsi="楷体" w:hint="eastAsia"/>
              </w:rPr>
              <w:t>，</w:t>
            </w:r>
            <w:r w:rsidRPr="00606011">
              <w:rPr>
                <w:rFonts w:ascii="楷体" w:hAnsi="楷体"/>
              </w:rPr>
              <w:t>包括姓名，工号，所属用户</w:t>
            </w:r>
            <w:r w:rsidRPr="00606011">
              <w:rPr>
                <w:rFonts w:ascii="楷体" w:hAnsi="楷体" w:hint="eastAsia"/>
              </w:rPr>
              <w:t>角色，</w:t>
            </w:r>
            <w:r w:rsidRPr="00606011">
              <w:rPr>
                <w:rFonts w:ascii="楷体" w:hAnsi="楷体"/>
              </w:rPr>
              <w:t>是否</w:t>
            </w:r>
            <w:r w:rsidRPr="00606011">
              <w:rPr>
                <w:rFonts w:ascii="楷体" w:hAnsi="楷体" w:hint="eastAsia"/>
              </w:rPr>
              <w:t>在职</w:t>
            </w:r>
            <w:r w:rsidRPr="00606011">
              <w:rPr>
                <w:rFonts w:ascii="楷体" w:hAnsi="楷体"/>
              </w:rPr>
              <w:t>等</w:t>
            </w:r>
          </w:p>
        </w:tc>
      </w:tr>
    </w:tbl>
    <w:p w:rsidR="000323CE" w:rsidRPr="00606011" w:rsidRDefault="000323C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11</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938AF" w:rsidRPr="00606011" w:rsidRDefault="00522B1E" w:rsidP="00297DC6">
            <w:pPr>
              <w:rPr>
                <w:rFonts w:ascii="楷体" w:hAnsi="楷体"/>
              </w:rPr>
            </w:pPr>
            <w:r w:rsidRPr="00606011">
              <w:rPr>
                <w:rFonts w:ascii="楷体" w:hAnsi="楷体"/>
              </w:rPr>
              <w:t>BR_07</w:t>
            </w:r>
            <w:r w:rsidR="00B938AF" w:rsidRPr="00606011">
              <w:rPr>
                <w:rFonts w:ascii="楷体" w:hAnsi="楷体"/>
              </w:rPr>
              <w:t>–</w:t>
            </w:r>
            <w:r w:rsidR="00B938AF" w:rsidRPr="00606011">
              <w:rPr>
                <w:rFonts w:ascii="楷体" w:hAnsi="楷体" w:hint="eastAsia"/>
              </w:rPr>
              <w:t>权限管理</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w:t>
            </w:r>
            <w:r w:rsidR="00297DC6" w:rsidRPr="00606011">
              <w:rPr>
                <w:rFonts w:ascii="楷体" w:hAnsi="楷体" w:hint="eastAsia"/>
              </w:rPr>
              <w:t>使用系统</w:t>
            </w:r>
            <w:r w:rsidRPr="00606011">
              <w:rPr>
                <w:rFonts w:ascii="楷体" w:hAnsi="楷体"/>
              </w:rPr>
              <w:t>给</w:t>
            </w:r>
            <w:r w:rsidR="004D5645">
              <w:rPr>
                <w:rFonts w:ascii="楷体" w:hAnsi="楷体" w:hint="eastAsia"/>
              </w:rPr>
              <w:t>角色</w:t>
            </w:r>
            <w:r w:rsidR="004D5645">
              <w:rPr>
                <w:rFonts w:ascii="楷体" w:hAnsi="楷体"/>
              </w:rPr>
              <w:t>分配</w:t>
            </w:r>
            <w:r w:rsidR="004D5645">
              <w:rPr>
                <w:rFonts w:ascii="楷体" w:hAnsi="楷体" w:hint="eastAsia"/>
              </w:rPr>
              <w:t>不用的</w:t>
            </w:r>
            <w:r w:rsidR="004D5645">
              <w:rPr>
                <w:rFonts w:ascii="楷体" w:hAnsi="楷体"/>
              </w:rPr>
              <w:t>权限</w:t>
            </w:r>
          </w:p>
        </w:tc>
      </w:tr>
    </w:tbl>
    <w:p w:rsidR="007D1171" w:rsidRDefault="007D117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D5645" w:rsidRPr="00606011" w:rsidRDefault="004D5645" w:rsidP="00A301F1">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Pr>
                <w:rFonts w:ascii="楷体" w:hAnsi="楷体" w:hint="eastAsia"/>
              </w:rPr>
              <w:t>12</w:t>
            </w:r>
          </w:p>
        </w:tc>
      </w:tr>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D5645" w:rsidRPr="00606011" w:rsidRDefault="004D5645" w:rsidP="004D5645">
            <w:pPr>
              <w:rPr>
                <w:rFonts w:ascii="楷体" w:hAnsi="楷体"/>
              </w:rPr>
            </w:pPr>
            <w:r w:rsidRPr="00606011">
              <w:rPr>
                <w:rFonts w:ascii="楷体" w:hAnsi="楷体"/>
              </w:rPr>
              <w:t>BR_07–</w:t>
            </w:r>
            <w:r>
              <w:rPr>
                <w:rFonts w:ascii="楷体" w:hAnsi="楷体" w:hint="eastAsia"/>
              </w:rPr>
              <w:t>角色</w:t>
            </w:r>
            <w:r w:rsidRPr="00606011">
              <w:rPr>
                <w:rFonts w:ascii="楷体" w:hAnsi="楷体" w:hint="eastAsia"/>
              </w:rPr>
              <w:t>管理</w:t>
            </w:r>
          </w:p>
        </w:tc>
      </w:tr>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D5645" w:rsidRPr="00606011" w:rsidRDefault="004D5645" w:rsidP="00A301F1">
            <w:pPr>
              <w:rPr>
                <w:rFonts w:ascii="楷体" w:hAnsi="楷体"/>
              </w:rPr>
            </w:pPr>
            <w:r w:rsidRPr="00606011">
              <w:rPr>
                <w:rFonts w:ascii="楷体" w:hAnsi="楷体"/>
              </w:rPr>
              <w:t>USR_05–</w:t>
            </w:r>
            <w:r w:rsidRPr="00606011">
              <w:rPr>
                <w:rFonts w:ascii="楷体" w:hAnsi="楷体" w:hint="eastAsia"/>
              </w:rPr>
              <w:t>系统管理员</w:t>
            </w:r>
          </w:p>
        </w:tc>
      </w:tr>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需求描述</w:t>
            </w:r>
          </w:p>
        </w:tc>
        <w:tc>
          <w:tcPr>
            <w:tcW w:w="6835" w:type="dxa"/>
          </w:tcPr>
          <w:p w:rsidR="004D5645" w:rsidRPr="00606011" w:rsidRDefault="004D5645"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员可以使用系统</w:t>
            </w:r>
            <w:r>
              <w:rPr>
                <w:rFonts w:ascii="楷体" w:hAnsi="楷体" w:hint="eastAsia"/>
              </w:rPr>
              <w:t>定义不同的</w:t>
            </w:r>
            <w:r>
              <w:rPr>
                <w:rFonts w:ascii="楷体" w:hAnsi="楷体"/>
              </w:rPr>
              <w:t>角色</w:t>
            </w:r>
          </w:p>
        </w:tc>
      </w:tr>
    </w:tbl>
    <w:p w:rsidR="004D5645" w:rsidRPr="00606011" w:rsidRDefault="004D5645"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UR</w:t>
            </w:r>
            <w:r w:rsidRPr="00606011">
              <w:rPr>
                <w:rFonts w:ascii="楷体" w:hAnsi="楷体" w:hint="eastAsia"/>
              </w:rPr>
              <w:t>_</w:t>
            </w:r>
            <w:r w:rsidR="008A3593">
              <w:rPr>
                <w:rFonts w:ascii="楷体" w:hAnsi="楷体"/>
              </w:rPr>
              <w:t>0</w:t>
            </w:r>
            <w:r w:rsidR="004D5645">
              <w:rPr>
                <w:rFonts w:ascii="楷体" w:hAnsi="楷体"/>
              </w:rPr>
              <w:t>13</w:t>
            </w:r>
          </w:p>
        </w:tc>
      </w:tr>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BR_08 -</w:t>
            </w:r>
            <w:r w:rsidRPr="00606011">
              <w:rPr>
                <w:rFonts w:ascii="楷体" w:hAnsi="楷体" w:hint="eastAsia"/>
              </w:rPr>
              <w:t>运营管理</w:t>
            </w:r>
          </w:p>
        </w:tc>
      </w:tr>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522B1E" w:rsidRPr="00606011" w:rsidRDefault="00522B1E" w:rsidP="00297DC6">
            <w:pPr>
              <w:rPr>
                <w:rFonts w:ascii="楷体" w:hAnsi="楷体"/>
              </w:rPr>
            </w:pPr>
            <w:r w:rsidRPr="00606011">
              <w:rPr>
                <w:rFonts w:ascii="楷体" w:hAnsi="楷体"/>
              </w:rPr>
              <w:t>USR_08–</w:t>
            </w:r>
            <w:r w:rsidRPr="00606011">
              <w:rPr>
                <w:rFonts w:ascii="楷体" w:hAnsi="楷体" w:hint="eastAsia"/>
              </w:rPr>
              <w:t>系统</w:t>
            </w:r>
            <w:r w:rsidRPr="00606011">
              <w:rPr>
                <w:rFonts w:ascii="楷体" w:hAnsi="楷体"/>
              </w:rPr>
              <w:t>管理员</w:t>
            </w:r>
          </w:p>
        </w:tc>
      </w:tr>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需求描述</w:t>
            </w:r>
          </w:p>
        </w:tc>
        <w:tc>
          <w:tcPr>
            <w:tcW w:w="6835" w:type="dxa"/>
          </w:tcPr>
          <w:p w:rsidR="00522B1E" w:rsidRPr="00606011" w:rsidRDefault="00522B1E" w:rsidP="00297DC6">
            <w:pPr>
              <w:rPr>
                <w:rFonts w:ascii="楷体" w:hAnsi="楷体"/>
              </w:rPr>
            </w:pPr>
            <w:r w:rsidRPr="00606011">
              <w:rPr>
                <w:rFonts w:ascii="楷体" w:hAnsi="楷体" w:hint="eastAsia"/>
              </w:rPr>
              <w:t>系统</w:t>
            </w:r>
            <w:r w:rsidRPr="00606011">
              <w:rPr>
                <w:rFonts w:ascii="楷体" w:hAnsi="楷体"/>
              </w:rPr>
              <w:t>管理员可以查看</w:t>
            </w:r>
            <w:r w:rsidRPr="00606011">
              <w:rPr>
                <w:rFonts w:ascii="楷体" w:hAnsi="楷体" w:hint="eastAsia"/>
              </w:rPr>
              <w:t>到</w:t>
            </w:r>
            <w:r w:rsidRPr="00606011">
              <w:rPr>
                <w:rFonts w:ascii="楷体" w:hAnsi="楷体"/>
              </w:rPr>
              <w:t>所有的运营数据，</w:t>
            </w:r>
            <w:r w:rsidRPr="00606011">
              <w:rPr>
                <w:rFonts w:ascii="楷体" w:hAnsi="楷体" w:hint="eastAsia"/>
              </w:rPr>
              <w:t>并根据</w:t>
            </w:r>
            <w:r w:rsidRPr="00606011">
              <w:rPr>
                <w:rFonts w:ascii="楷体" w:hAnsi="楷体"/>
              </w:rPr>
              <w:t>需求生成报表，</w:t>
            </w:r>
            <w:r w:rsidRPr="00606011">
              <w:rPr>
                <w:rFonts w:ascii="楷体" w:hAnsi="楷体" w:hint="eastAsia"/>
              </w:rPr>
              <w:t>包括</w:t>
            </w:r>
            <w:r w:rsidRPr="00606011">
              <w:rPr>
                <w:rFonts w:ascii="楷体" w:hAnsi="楷体"/>
              </w:rPr>
              <w:t>当天收入</w:t>
            </w:r>
            <w:r w:rsidRPr="00606011">
              <w:rPr>
                <w:rFonts w:ascii="楷体" w:hAnsi="楷体" w:hint="eastAsia"/>
              </w:rPr>
              <w:t>报表</w:t>
            </w:r>
            <w:r w:rsidRPr="00606011">
              <w:rPr>
                <w:rFonts w:ascii="楷体" w:hAnsi="楷体"/>
              </w:rPr>
              <w:t>，</w:t>
            </w:r>
            <w:r w:rsidRPr="00606011">
              <w:rPr>
                <w:rFonts w:ascii="楷体" w:hAnsi="楷体" w:hint="eastAsia"/>
              </w:rPr>
              <w:t>出售</w:t>
            </w:r>
            <w:r w:rsidRPr="00606011">
              <w:rPr>
                <w:rFonts w:ascii="楷体" w:hAnsi="楷体"/>
              </w:rPr>
              <w:t>菜品</w:t>
            </w:r>
            <w:r w:rsidRPr="00606011">
              <w:rPr>
                <w:rFonts w:ascii="楷体" w:hAnsi="楷体" w:hint="eastAsia"/>
              </w:rPr>
              <w:t>报表</w:t>
            </w:r>
            <w:r w:rsidRPr="00606011">
              <w:rPr>
                <w:rFonts w:ascii="楷体" w:hAnsi="楷体"/>
              </w:rPr>
              <w:t>，服务员</w:t>
            </w:r>
            <w:r w:rsidRPr="00606011">
              <w:rPr>
                <w:rFonts w:ascii="楷体" w:hAnsi="楷体" w:hint="eastAsia"/>
              </w:rPr>
              <w:t>业绩报表</w:t>
            </w:r>
            <w:r w:rsidRPr="00606011">
              <w:rPr>
                <w:rFonts w:ascii="楷体" w:hAnsi="楷体"/>
              </w:rPr>
              <w:t>等。</w:t>
            </w:r>
          </w:p>
        </w:tc>
      </w:tr>
    </w:tbl>
    <w:p w:rsidR="00B938AF" w:rsidRPr="00606011" w:rsidRDefault="00B938AF" w:rsidP="00BE523B">
      <w:pPr>
        <w:rPr>
          <w:rFonts w:ascii="楷体" w:hAnsi="楷体"/>
        </w:rPr>
      </w:pPr>
    </w:p>
    <w:p w:rsidR="00BF34B5" w:rsidRPr="002B0980" w:rsidRDefault="00E7187C" w:rsidP="00CB5A65">
      <w:pPr>
        <w:pStyle w:val="Heading2"/>
      </w:pPr>
      <w:bookmarkStart w:id="90" w:name="_Toc404856164"/>
      <w:r w:rsidRPr="00606011">
        <w:rPr>
          <w:rFonts w:hint="eastAsia"/>
        </w:rPr>
        <w:t>业务</w:t>
      </w:r>
      <w:r w:rsidRPr="00606011">
        <w:t>规则</w:t>
      </w:r>
      <w:bookmarkEnd w:id="90"/>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74D280" w:themeFill="background1" w:themeFillShade="BF"/>
          </w:tcPr>
          <w:p w:rsidR="00897534" w:rsidRPr="00606011" w:rsidRDefault="00897534" w:rsidP="009F65CD">
            <w:pPr>
              <w:rPr>
                <w:rFonts w:ascii="楷体" w:hAnsi="楷体"/>
              </w:rPr>
            </w:pPr>
            <w:r w:rsidRPr="00606011">
              <w:rPr>
                <w:rFonts w:ascii="楷体" w:hAnsi="楷体" w:hint="eastAsia"/>
              </w:rPr>
              <w:t>业务规则</w:t>
            </w:r>
            <w:r w:rsidRPr="00606011">
              <w:rPr>
                <w:rFonts w:ascii="楷体" w:hAnsi="楷体"/>
              </w:rPr>
              <w:t>编号</w:t>
            </w:r>
          </w:p>
        </w:tc>
        <w:tc>
          <w:tcPr>
            <w:tcW w:w="6835" w:type="dxa"/>
            <w:shd w:val="clear" w:color="auto" w:fill="74D280" w:themeFill="background1" w:themeFillShade="BF"/>
          </w:tcPr>
          <w:p w:rsidR="00897534" w:rsidRPr="00606011" w:rsidRDefault="00304553" w:rsidP="009F65CD">
            <w:pPr>
              <w:rPr>
                <w:rFonts w:ascii="楷体" w:hAnsi="楷体"/>
              </w:rPr>
            </w:pPr>
            <w:r w:rsidRPr="00606011">
              <w:rPr>
                <w:rFonts w:ascii="楷体" w:hAnsi="楷体" w:hint="eastAsia"/>
                <w:shd w:val="clear" w:color="auto" w:fill="74D280" w:themeFill="background1" w:themeFillShade="BF"/>
              </w:rPr>
              <w:t>业务</w:t>
            </w:r>
            <w:r w:rsidRPr="00606011">
              <w:rPr>
                <w:rFonts w:ascii="楷体" w:hAnsi="楷体"/>
                <w:shd w:val="clear" w:color="auto" w:fill="74D280" w:themeFill="background1" w:themeFillShade="BF"/>
              </w:rPr>
              <w:t>规则描述</w:t>
            </w:r>
          </w:p>
        </w:tc>
      </w:tr>
      <w:tr w:rsidR="00897534" w:rsidRPr="00606011" w:rsidTr="00304553">
        <w:tc>
          <w:tcPr>
            <w:tcW w:w="1795" w:type="dxa"/>
            <w:shd w:val="clear" w:color="auto" w:fill="C7EDCC" w:themeFill="background1"/>
          </w:tcPr>
          <w:p w:rsidR="00897534" w:rsidRPr="00606011" w:rsidRDefault="00C1205B" w:rsidP="00C1205B">
            <w:pPr>
              <w:rPr>
                <w:rFonts w:ascii="楷体" w:hAnsi="楷体"/>
              </w:rPr>
            </w:pPr>
            <w:r w:rsidRPr="00606011">
              <w:rPr>
                <w:rFonts w:ascii="楷体" w:hAnsi="楷体"/>
              </w:rPr>
              <w:t>BRL_01</w:t>
            </w:r>
          </w:p>
        </w:tc>
        <w:tc>
          <w:tcPr>
            <w:tcW w:w="6835" w:type="dxa"/>
            <w:shd w:val="clear" w:color="auto" w:fill="C7EDCC" w:themeFill="background1"/>
          </w:tcPr>
          <w:p w:rsidR="00897534" w:rsidRPr="00606011" w:rsidRDefault="00196665" w:rsidP="009F65CD">
            <w:pPr>
              <w:rPr>
                <w:rFonts w:ascii="楷体" w:hAnsi="楷体"/>
              </w:rPr>
            </w:pPr>
            <w:r w:rsidRPr="00606011">
              <w:rPr>
                <w:rFonts w:ascii="楷体" w:hAnsi="楷体" w:hint="eastAsia"/>
              </w:rPr>
              <w:t>会员</w:t>
            </w:r>
            <w:r w:rsidRPr="00606011">
              <w:rPr>
                <w:rFonts w:ascii="楷体" w:hAnsi="楷体"/>
              </w:rPr>
              <w:t>号使用11</w:t>
            </w:r>
            <w:r w:rsidRPr="00606011">
              <w:rPr>
                <w:rFonts w:ascii="楷体" w:hAnsi="楷体" w:hint="eastAsia"/>
              </w:rPr>
              <w:t>位</w:t>
            </w:r>
            <w:r w:rsidRPr="00606011">
              <w:rPr>
                <w:rFonts w:ascii="楷体" w:hAnsi="楷体"/>
              </w:rPr>
              <w:t>手机号</w:t>
            </w:r>
          </w:p>
        </w:tc>
      </w:tr>
      <w:tr w:rsidR="00897534" w:rsidRPr="00606011" w:rsidTr="00304553">
        <w:tc>
          <w:tcPr>
            <w:tcW w:w="1795" w:type="dxa"/>
            <w:shd w:val="clear" w:color="auto" w:fill="C7EDCC" w:themeFill="background1"/>
          </w:tcPr>
          <w:p w:rsidR="00897534" w:rsidRPr="00606011" w:rsidRDefault="00E663E2" w:rsidP="009F65CD">
            <w:pPr>
              <w:rPr>
                <w:rFonts w:ascii="楷体" w:hAnsi="楷体"/>
              </w:rPr>
            </w:pPr>
            <w:r w:rsidRPr="00606011">
              <w:rPr>
                <w:rFonts w:ascii="楷体" w:hAnsi="楷体"/>
              </w:rPr>
              <w:t>BRL_02</w:t>
            </w:r>
          </w:p>
        </w:tc>
        <w:tc>
          <w:tcPr>
            <w:tcW w:w="6835" w:type="dxa"/>
            <w:shd w:val="clear" w:color="auto" w:fill="C7EDCC" w:themeFill="background1"/>
          </w:tcPr>
          <w:p w:rsidR="00897534" w:rsidRPr="00606011" w:rsidRDefault="00E663E2" w:rsidP="009F65CD">
            <w:pPr>
              <w:rPr>
                <w:rFonts w:ascii="楷体" w:hAnsi="楷体"/>
              </w:rPr>
            </w:pPr>
            <w:r w:rsidRPr="00606011">
              <w:rPr>
                <w:rFonts w:ascii="楷体" w:hAnsi="楷体" w:hint="eastAsia"/>
              </w:rPr>
              <w:t>系统中</w:t>
            </w:r>
            <w:r w:rsidRPr="00606011">
              <w:rPr>
                <w:rFonts w:ascii="楷体" w:hAnsi="楷体"/>
              </w:rPr>
              <w:t>的错误信息使用弹出式模块框</w:t>
            </w:r>
          </w:p>
        </w:tc>
      </w:tr>
      <w:tr w:rsidR="00897534" w:rsidRPr="00606011" w:rsidTr="00304553">
        <w:tc>
          <w:tcPr>
            <w:tcW w:w="1795" w:type="dxa"/>
            <w:shd w:val="clear" w:color="auto" w:fill="C7EDCC" w:themeFill="background1"/>
          </w:tcPr>
          <w:p w:rsidR="00897534" w:rsidRPr="00606011" w:rsidRDefault="00E663E2" w:rsidP="009F65CD">
            <w:pPr>
              <w:rPr>
                <w:rFonts w:ascii="楷体" w:hAnsi="楷体"/>
              </w:rPr>
            </w:pPr>
            <w:r w:rsidRPr="00606011">
              <w:rPr>
                <w:rFonts w:ascii="楷体" w:hAnsi="楷体"/>
              </w:rPr>
              <w:t>BRL_03</w:t>
            </w:r>
          </w:p>
        </w:tc>
        <w:tc>
          <w:tcPr>
            <w:tcW w:w="6835" w:type="dxa"/>
            <w:shd w:val="clear" w:color="auto" w:fill="C7EDCC" w:themeFill="background1"/>
          </w:tcPr>
          <w:p w:rsidR="00897534" w:rsidRPr="00606011" w:rsidRDefault="00E663E2" w:rsidP="009F65CD">
            <w:pPr>
              <w:rPr>
                <w:rFonts w:ascii="楷体" w:hAnsi="楷体"/>
              </w:rPr>
            </w:pPr>
            <w:r w:rsidRPr="00606011">
              <w:rPr>
                <w:rFonts w:ascii="楷体" w:hAnsi="楷体" w:hint="eastAsia"/>
              </w:rPr>
              <w:t>系统</w:t>
            </w:r>
            <w:r w:rsidRPr="00606011">
              <w:rPr>
                <w:rFonts w:ascii="楷体" w:hAnsi="楷体"/>
              </w:rPr>
              <w:t>中必填字段，使用红色标识</w:t>
            </w:r>
          </w:p>
        </w:tc>
      </w:tr>
      <w:tr w:rsidR="00E663E2" w:rsidRPr="00606011" w:rsidTr="00304553">
        <w:tc>
          <w:tcPr>
            <w:tcW w:w="1795" w:type="dxa"/>
            <w:shd w:val="clear" w:color="auto" w:fill="C7EDCC" w:themeFill="background1"/>
          </w:tcPr>
          <w:p w:rsidR="00E663E2" w:rsidRPr="00606011" w:rsidRDefault="002B400B" w:rsidP="009F65CD">
            <w:pPr>
              <w:rPr>
                <w:rFonts w:ascii="楷体" w:hAnsi="楷体"/>
              </w:rPr>
            </w:pPr>
            <w:r w:rsidRPr="00606011">
              <w:rPr>
                <w:rFonts w:ascii="楷体" w:hAnsi="楷体"/>
              </w:rPr>
              <w:t>BRL_04</w:t>
            </w:r>
          </w:p>
        </w:tc>
        <w:tc>
          <w:tcPr>
            <w:tcW w:w="6835" w:type="dxa"/>
            <w:shd w:val="clear" w:color="auto" w:fill="C7EDCC" w:themeFill="background1"/>
          </w:tcPr>
          <w:p w:rsidR="00E663E2" w:rsidRPr="00606011" w:rsidRDefault="002B400B" w:rsidP="009F65CD">
            <w:pPr>
              <w:rPr>
                <w:rFonts w:ascii="楷体" w:hAnsi="楷体"/>
              </w:rPr>
            </w:pPr>
            <w:r w:rsidRPr="00606011">
              <w:rPr>
                <w:rFonts w:ascii="楷体" w:hAnsi="楷体" w:hint="eastAsia"/>
              </w:rPr>
              <w:t>系统</w:t>
            </w:r>
            <w:r w:rsidRPr="00606011">
              <w:rPr>
                <w:rFonts w:ascii="楷体" w:hAnsi="楷体"/>
              </w:rPr>
              <w:t>中</w:t>
            </w:r>
            <w:r w:rsidRPr="00606011">
              <w:rPr>
                <w:rFonts w:ascii="楷体" w:hAnsi="楷体" w:hint="eastAsia"/>
              </w:rPr>
              <w:t>时间</w:t>
            </w:r>
            <w:r w:rsidRPr="00606011">
              <w:rPr>
                <w:rFonts w:ascii="楷体" w:hAnsi="楷体"/>
              </w:rPr>
              <w:t>显示格式为yyyy-mm-dd</w:t>
            </w:r>
            <w:r w:rsidR="00A056A8">
              <w:rPr>
                <w:rFonts w:ascii="楷体" w:hAnsi="楷体"/>
              </w:rPr>
              <w:t xml:space="preserve"> hh-mm-ss</w:t>
            </w:r>
          </w:p>
        </w:tc>
      </w:tr>
      <w:tr w:rsidR="002B400B" w:rsidRPr="00606011" w:rsidTr="00304553">
        <w:tc>
          <w:tcPr>
            <w:tcW w:w="1795" w:type="dxa"/>
            <w:shd w:val="clear" w:color="auto" w:fill="C7EDCC" w:themeFill="background1"/>
          </w:tcPr>
          <w:p w:rsidR="002B400B" w:rsidRPr="00606011" w:rsidRDefault="002B400B" w:rsidP="009F65CD">
            <w:pPr>
              <w:rPr>
                <w:rFonts w:ascii="楷体" w:hAnsi="楷体"/>
              </w:rPr>
            </w:pPr>
            <w:r w:rsidRPr="00606011">
              <w:rPr>
                <w:rFonts w:ascii="楷体" w:hAnsi="楷体"/>
              </w:rPr>
              <w:t>BRL_05</w:t>
            </w:r>
          </w:p>
        </w:tc>
        <w:tc>
          <w:tcPr>
            <w:tcW w:w="6835" w:type="dxa"/>
            <w:shd w:val="clear" w:color="auto" w:fill="C7EDCC" w:themeFill="background1"/>
          </w:tcPr>
          <w:p w:rsidR="002B400B" w:rsidRPr="00606011" w:rsidRDefault="002B400B" w:rsidP="005F4E2E">
            <w:pPr>
              <w:rPr>
                <w:rFonts w:ascii="楷体" w:hAnsi="楷体"/>
              </w:rPr>
            </w:pPr>
            <w:r w:rsidRPr="00606011">
              <w:rPr>
                <w:rFonts w:ascii="楷体" w:hAnsi="楷体" w:hint="eastAsia"/>
              </w:rPr>
              <w:t>订单号</w:t>
            </w:r>
            <w:r w:rsidRPr="00606011">
              <w:rPr>
                <w:rFonts w:ascii="楷体" w:hAnsi="楷体"/>
              </w:rPr>
              <w:t>为</w:t>
            </w:r>
            <w:r w:rsidRPr="00606011">
              <w:rPr>
                <w:rFonts w:ascii="楷体" w:hAnsi="楷体" w:hint="eastAsia"/>
              </w:rPr>
              <w:t>五位</w:t>
            </w:r>
            <w:r w:rsidRPr="00606011">
              <w:rPr>
                <w:rFonts w:ascii="楷体" w:hAnsi="楷体"/>
              </w:rPr>
              <w:t>数字</w:t>
            </w:r>
            <w:r w:rsidR="00844C9B" w:rsidRPr="00606011">
              <w:rPr>
                <w:rFonts w:ascii="楷体" w:hAnsi="楷体" w:hint="eastAsia"/>
              </w:rPr>
              <w:t>，</w:t>
            </w:r>
            <w:r w:rsidR="00844C9B" w:rsidRPr="00606011">
              <w:rPr>
                <w:rFonts w:ascii="楷体" w:hAnsi="楷体"/>
              </w:rPr>
              <w:t>每天从</w:t>
            </w:r>
            <w:r w:rsidR="00505043">
              <w:rPr>
                <w:rFonts w:ascii="楷体" w:hAnsi="楷体" w:hint="eastAsia"/>
              </w:rPr>
              <w:t>0000</w:t>
            </w:r>
            <w:r w:rsidR="00844C9B" w:rsidRPr="00606011">
              <w:rPr>
                <w:rFonts w:ascii="楷体" w:hAnsi="楷体" w:hint="eastAsia"/>
              </w:rPr>
              <w:t>1开始</w:t>
            </w:r>
          </w:p>
        </w:tc>
      </w:tr>
      <w:tr w:rsidR="0086799C" w:rsidRPr="00606011" w:rsidTr="00304553">
        <w:tc>
          <w:tcPr>
            <w:tcW w:w="1795" w:type="dxa"/>
            <w:shd w:val="clear" w:color="auto" w:fill="C7EDCC" w:themeFill="background1"/>
          </w:tcPr>
          <w:p w:rsidR="0086799C" w:rsidRPr="00606011" w:rsidRDefault="0086799C" w:rsidP="009F65CD">
            <w:pPr>
              <w:rPr>
                <w:rFonts w:ascii="楷体" w:hAnsi="楷体"/>
              </w:rPr>
            </w:pPr>
            <w:r w:rsidRPr="00606011">
              <w:rPr>
                <w:rFonts w:ascii="楷体" w:hAnsi="楷体"/>
              </w:rPr>
              <w:t>BRL_06</w:t>
            </w:r>
          </w:p>
        </w:tc>
        <w:tc>
          <w:tcPr>
            <w:tcW w:w="6835" w:type="dxa"/>
            <w:shd w:val="clear" w:color="auto" w:fill="C7EDCC" w:themeFill="background1"/>
          </w:tcPr>
          <w:p w:rsidR="0086799C" w:rsidRPr="00606011" w:rsidRDefault="0086799C" w:rsidP="005F4E2E">
            <w:pPr>
              <w:rPr>
                <w:rFonts w:ascii="楷体" w:hAnsi="楷体"/>
              </w:rPr>
            </w:pPr>
            <w:r w:rsidRPr="00606011">
              <w:rPr>
                <w:rFonts w:ascii="楷体" w:hAnsi="楷体" w:hint="eastAsia"/>
              </w:rPr>
              <w:t>桌号为</w:t>
            </w:r>
            <w:r w:rsidRPr="00606011">
              <w:rPr>
                <w:rFonts w:ascii="楷体" w:hAnsi="楷体"/>
              </w:rPr>
              <w:t>固定格式，楼层</w:t>
            </w:r>
            <w:r w:rsidRPr="00606011">
              <w:rPr>
                <w:rFonts w:ascii="楷体" w:hAnsi="楷体" w:hint="eastAsia"/>
              </w:rPr>
              <w:t>号</w:t>
            </w:r>
            <w:r w:rsidRPr="00606011">
              <w:rPr>
                <w:rFonts w:ascii="楷体" w:hAnsi="楷体"/>
              </w:rPr>
              <w:t>+</w:t>
            </w:r>
            <w:r w:rsidRPr="00606011">
              <w:rPr>
                <w:rFonts w:ascii="楷体" w:hAnsi="楷体" w:hint="eastAsia"/>
              </w:rPr>
              <w:t>三位数</w:t>
            </w:r>
            <w:r w:rsidRPr="00606011">
              <w:rPr>
                <w:rFonts w:ascii="楷体" w:hAnsi="楷体"/>
              </w:rPr>
              <w:t>房间号</w:t>
            </w:r>
          </w:p>
        </w:tc>
      </w:tr>
      <w:tr w:rsidR="00B468A3" w:rsidRPr="00606011" w:rsidTr="00304553">
        <w:tc>
          <w:tcPr>
            <w:tcW w:w="1795" w:type="dxa"/>
            <w:shd w:val="clear" w:color="auto" w:fill="C7EDCC" w:themeFill="background1"/>
          </w:tcPr>
          <w:p w:rsidR="00B468A3" w:rsidRPr="00606011" w:rsidRDefault="00B468A3" w:rsidP="009F65CD">
            <w:pPr>
              <w:rPr>
                <w:rFonts w:ascii="楷体" w:hAnsi="楷体"/>
              </w:rPr>
            </w:pPr>
            <w:r>
              <w:rPr>
                <w:rFonts w:ascii="楷体" w:hAnsi="楷体"/>
              </w:rPr>
              <w:t>BRL_07</w:t>
            </w:r>
          </w:p>
        </w:tc>
        <w:tc>
          <w:tcPr>
            <w:tcW w:w="6835" w:type="dxa"/>
            <w:shd w:val="clear" w:color="auto" w:fill="C7EDCC" w:themeFill="background1"/>
          </w:tcPr>
          <w:p w:rsidR="00B468A3" w:rsidRPr="00B468A3" w:rsidRDefault="00B468A3" w:rsidP="005F4E2E">
            <w:pPr>
              <w:rPr>
                <w:rFonts w:ascii="楷体" w:hAnsi="楷体"/>
              </w:rPr>
            </w:pPr>
            <w:r>
              <w:rPr>
                <w:rFonts w:ascii="楷体" w:hAnsi="楷体" w:hint="eastAsia"/>
              </w:rPr>
              <w:t>会员</w:t>
            </w:r>
            <w:r>
              <w:rPr>
                <w:rFonts w:ascii="楷体" w:hAnsi="楷体"/>
              </w:rPr>
              <w:t>积分规则：</w:t>
            </w:r>
            <w:r>
              <w:rPr>
                <w:rFonts w:ascii="楷体" w:hAnsi="楷体" w:hint="eastAsia"/>
              </w:rPr>
              <w:t xml:space="preserve"> 每消费1块钱</w:t>
            </w:r>
            <w:r>
              <w:rPr>
                <w:rFonts w:ascii="楷体" w:hAnsi="楷体"/>
              </w:rPr>
              <w:t>积分一分，</w:t>
            </w:r>
            <w:r>
              <w:rPr>
                <w:rFonts w:ascii="楷体" w:hAnsi="楷体" w:hint="eastAsia"/>
              </w:rPr>
              <w:t>不满一员</w:t>
            </w:r>
            <w:r>
              <w:rPr>
                <w:rFonts w:ascii="楷体" w:hAnsi="楷体"/>
              </w:rPr>
              <w:t>的按照一员计算</w:t>
            </w:r>
          </w:p>
        </w:tc>
      </w:tr>
      <w:tr w:rsidR="00B468A3" w:rsidRPr="00606011" w:rsidTr="00304553">
        <w:tc>
          <w:tcPr>
            <w:tcW w:w="1795" w:type="dxa"/>
            <w:shd w:val="clear" w:color="auto" w:fill="C7EDCC" w:themeFill="background1"/>
          </w:tcPr>
          <w:p w:rsidR="00B468A3" w:rsidRDefault="00505043" w:rsidP="009F65CD">
            <w:pPr>
              <w:rPr>
                <w:rFonts w:ascii="楷体" w:hAnsi="楷体"/>
              </w:rPr>
            </w:pPr>
            <w:r>
              <w:rPr>
                <w:rFonts w:ascii="楷体" w:hAnsi="楷体"/>
              </w:rPr>
              <w:t>BRL</w:t>
            </w:r>
            <w:r w:rsidR="00B468A3">
              <w:rPr>
                <w:rFonts w:ascii="楷体" w:hAnsi="楷体"/>
              </w:rPr>
              <w:t>_08</w:t>
            </w:r>
          </w:p>
        </w:tc>
        <w:tc>
          <w:tcPr>
            <w:tcW w:w="6835" w:type="dxa"/>
            <w:shd w:val="clear" w:color="auto" w:fill="C7EDCC" w:themeFill="background1"/>
          </w:tcPr>
          <w:p w:rsidR="00B468A3" w:rsidRDefault="00B468A3" w:rsidP="005F4E2E">
            <w:pPr>
              <w:rPr>
                <w:rFonts w:ascii="楷体" w:hAnsi="楷体"/>
              </w:rPr>
            </w:pPr>
            <w:r>
              <w:rPr>
                <w:rFonts w:ascii="楷体" w:hAnsi="楷体" w:hint="eastAsia"/>
              </w:rPr>
              <w:t>折扣</w:t>
            </w:r>
            <w:r>
              <w:rPr>
                <w:rFonts w:ascii="楷体" w:hAnsi="楷体"/>
              </w:rP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5F4E2E">
                  <w:pPr>
                    <w:rPr>
                      <w:rFonts w:ascii="楷体" w:hAnsi="楷体"/>
                    </w:rPr>
                  </w:pPr>
                  <w:r>
                    <w:rPr>
                      <w:rFonts w:ascii="楷体" w:hAnsi="楷体" w:hint="eastAsia"/>
                    </w:rPr>
                    <w:t>积分</w:t>
                  </w:r>
                </w:p>
              </w:tc>
              <w:tc>
                <w:tcPr>
                  <w:tcW w:w="3305" w:type="dxa"/>
                </w:tcPr>
                <w:p w:rsidR="00B468A3" w:rsidRDefault="00B468A3" w:rsidP="005F4E2E">
                  <w:pPr>
                    <w:rPr>
                      <w:rFonts w:ascii="楷体" w:hAnsi="楷体"/>
                    </w:rPr>
                  </w:pPr>
                  <w:r>
                    <w:rPr>
                      <w:rFonts w:ascii="楷体" w:hAnsi="楷体" w:hint="eastAsia"/>
                    </w:rPr>
                    <w:t>折扣</w:t>
                  </w:r>
                </w:p>
              </w:tc>
            </w:tr>
            <w:tr w:rsidR="00B468A3" w:rsidTr="00B468A3">
              <w:tc>
                <w:tcPr>
                  <w:tcW w:w="3304" w:type="dxa"/>
                </w:tcPr>
                <w:p w:rsidR="00B468A3" w:rsidRDefault="00B468A3" w:rsidP="005F4E2E">
                  <w:pPr>
                    <w:rPr>
                      <w:rFonts w:ascii="楷体" w:hAnsi="楷体"/>
                    </w:rPr>
                  </w:pPr>
                  <w:r>
                    <w:rPr>
                      <w:rFonts w:ascii="楷体" w:hAnsi="楷体"/>
                    </w:rPr>
                    <w:t>0</w:t>
                  </w:r>
                </w:p>
              </w:tc>
              <w:tc>
                <w:tcPr>
                  <w:tcW w:w="3305" w:type="dxa"/>
                </w:tcPr>
                <w:p w:rsidR="00B468A3" w:rsidRDefault="00B468A3" w:rsidP="005F4E2E">
                  <w:pPr>
                    <w:rPr>
                      <w:rFonts w:ascii="楷体" w:hAnsi="楷体"/>
                    </w:rPr>
                  </w:pPr>
                  <w:r>
                    <w:rPr>
                      <w:rFonts w:ascii="楷体" w:hAnsi="楷体"/>
                    </w:rPr>
                    <w:t>0</w:t>
                  </w:r>
                </w:p>
              </w:tc>
            </w:tr>
            <w:tr w:rsidR="00B468A3" w:rsidTr="00B468A3">
              <w:tc>
                <w:tcPr>
                  <w:tcW w:w="3304" w:type="dxa"/>
                </w:tcPr>
                <w:p w:rsidR="00B468A3" w:rsidRDefault="00B468A3" w:rsidP="005F4E2E">
                  <w:pPr>
                    <w:rPr>
                      <w:rFonts w:ascii="楷体" w:hAnsi="楷体"/>
                    </w:rPr>
                  </w:pPr>
                  <w:r>
                    <w:rPr>
                      <w:rFonts w:ascii="楷体" w:hAnsi="楷体"/>
                    </w:rPr>
                    <w:t>1-100</w:t>
                  </w:r>
                </w:p>
              </w:tc>
              <w:tc>
                <w:tcPr>
                  <w:tcW w:w="3305" w:type="dxa"/>
                </w:tcPr>
                <w:p w:rsidR="00B468A3" w:rsidRDefault="00B468A3" w:rsidP="005F4E2E">
                  <w:pPr>
                    <w:rPr>
                      <w:rFonts w:ascii="楷体" w:hAnsi="楷体"/>
                    </w:rPr>
                  </w:pPr>
                  <w:r>
                    <w:rPr>
                      <w:rFonts w:ascii="楷体" w:hAnsi="楷体"/>
                    </w:rPr>
                    <w:t>5%</w:t>
                  </w:r>
                </w:p>
              </w:tc>
            </w:tr>
            <w:tr w:rsidR="00B468A3" w:rsidTr="00B468A3">
              <w:tc>
                <w:tcPr>
                  <w:tcW w:w="3304" w:type="dxa"/>
                </w:tcPr>
                <w:p w:rsidR="00B468A3" w:rsidRDefault="00B468A3" w:rsidP="005F4E2E">
                  <w:pPr>
                    <w:rPr>
                      <w:rFonts w:ascii="楷体" w:hAnsi="楷体"/>
                    </w:rPr>
                  </w:pPr>
                  <w:r>
                    <w:rPr>
                      <w:rFonts w:ascii="楷体" w:hAnsi="楷体"/>
                    </w:rPr>
                    <w:t>101-500</w:t>
                  </w:r>
                </w:p>
              </w:tc>
              <w:tc>
                <w:tcPr>
                  <w:tcW w:w="3305" w:type="dxa"/>
                </w:tcPr>
                <w:p w:rsidR="00B468A3" w:rsidRDefault="00B468A3" w:rsidP="005F4E2E">
                  <w:pPr>
                    <w:rPr>
                      <w:rFonts w:ascii="楷体" w:hAnsi="楷体"/>
                    </w:rPr>
                  </w:pPr>
                  <w:r>
                    <w:rPr>
                      <w:rFonts w:ascii="楷体" w:hAnsi="楷体"/>
                    </w:rPr>
                    <w:t>10%</w:t>
                  </w:r>
                </w:p>
              </w:tc>
            </w:tr>
            <w:tr w:rsidR="00B468A3" w:rsidTr="00B468A3">
              <w:tc>
                <w:tcPr>
                  <w:tcW w:w="3304" w:type="dxa"/>
                </w:tcPr>
                <w:p w:rsidR="00B468A3" w:rsidRDefault="00B468A3" w:rsidP="005F4E2E">
                  <w:pPr>
                    <w:rPr>
                      <w:rFonts w:ascii="楷体" w:hAnsi="楷体"/>
                    </w:rPr>
                  </w:pPr>
                  <w:r>
                    <w:rPr>
                      <w:rFonts w:ascii="楷体" w:hAnsi="楷体"/>
                    </w:rPr>
                    <w:t>500-1000</w:t>
                  </w:r>
                </w:p>
              </w:tc>
              <w:tc>
                <w:tcPr>
                  <w:tcW w:w="3305" w:type="dxa"/>
                </w:tcPr>
                <w:p w:rsidR="00B468A3" w:rsidRDefault="00B468A3" w:rsidP="005F4E2E">
                  <w:pPr>
                    <w:rPr>
                      <w:rFonts w:ascii="楷体" w:hAnsi="楷体"/>
                    </w:rPr>
                  </w:pPr>
                  <w:r>
                    <w:rPr>
                      <w:rFonts w:ascii="楷体" w:hAnsi="楷体"/>
                    </w:rPr>
                    <w:t>12%</w:t>
                  </w:r>
                </w:p>
              </w:tc>
            </w:tr>
            <w:tr w:rsidR="00B468A3" w:rsidTr="00B468A3">
              <w:tc>
                <w:tcPr>
                  <w:tcW w:w="3304" w:type="dxa"/>
                </w:tcPr>
                <w:p w:rsidR="00B468A3" w:rsidRDefault="00B468A3" w:rsidP="005F4E2E">
                  <w:pPr>
                    <w:rPr>
                      <w:rFonts w:ascii="楷体" w:hAnsi="楷体"/>
                    </w:rPr>
                  </w:pPr>
                  <w:r>
                    <w:rPr>
                      <w:rFonts w:ascii="楷体" w:hAnsi="楷体" w:hint="eastAsia"/>
                    </w:rPr>
                    <w:t>&gt;1000</w:t>
                  </w:r>
                </w:p>
              </w:tc>
              <w:tc>
                <w:tcPr>
                  <w:tcW w:w="3305" w:type="dxa"/>
                </w:tcPr>
                <w:p w:rsidR="00B468A3" w:rsidRDefault="00B468A3" w:rsidP="005F4E2E">
                  <w:pPr>
                    <w:rPr>
                      <w:rFonts w:ascii="楷体" w:hAnsi="楷体"/>
                    </w:rPr>
                  </w:pPr>
                  <w:r>
                    <w:rPr>
                      <w:rFonts w:ascii="楷体" w:hAnsi="楷体"/>
                    </w:rPr>
                    <w:t>15%</w:t>
                  </w:r>
                </w:p>
              </w:tc>
            </w:tr>
          </w:tbl>
          <w:p w:rsidR="00B468A3" w:rsidRDefault="00B468A3" w:rsidP="005F4E2E">
            <w:pPr>
              <w:rPr>
                <w:rFonts w:ascii="楷体" w:hAnsi="楷体"/>
              </w:rPr>
            </w:pPr>
          </w:p>
        </w:tc>
      </w:tr>
      <w:tr w:rsidR="00505043" w:rsidRPr="00606011" w:rsidTr="00304553">
        <w:tc>
          <w:tcPr>
            <w:tcW w:w="1795" w:type="dxa"/>
            <w:shd w:val="clear" w:color="auto" w:fill="C7EDCC" w:themeFill="background1"/>
          </w:tcPr>
          <w:p w:rsidR="00505043" w:rsidRDefault="00505043" w:rsidP="009F65CD">
            <w:pPr>
              <w:rPr>
                <w:rFonts w:ascii="楷体" w:hAnsi="楷体"/>
              </w:rPr>
            </w:pPr>
            <w:r>
              <w:rPr>
                <w:rFonts w:ascii="楷体" w:hAnsi="楷体"/>
              </w:rPr>
              <w:t>BRL_09</w:t>
            </w:r>
          </w:p>
        </w:tc>
        <w:tc>
          <w:tcPr>
            <w:tcW w:w="6835" w:type="dxa"/>
            <w:shd w:val="clear" w:color="auto" w:fill="C7EDCC" w:themeFill="background1"/>
          </w:tcPr>
          <w:p w:rsidR="00505043" w:rsidRDefault="00505043" w:rsidP="005F4E2E">
            <w:pPr>
              <w:rPr>
                <w:rFonts w:ascii="楷体" w:hAnsi="楷体"/>
              </w:rPr>
            </w:pPr>
            <w:r>
              <w:rPr>
                <w:rFonts w:ascii="楷体" w:hAnsi="楷体" w:hint="eastAsia"/>
              </w:rPr>
              <w:t>员工号为5为数字</w:t>
            </w:r>
            <w:r>
              <w:rPr>
                <w:rFonts w:ascii="楷体" w:hAnsi="楷体"/>
              </w:rPr>
              <w:t>，从</w:t>
            </w:r>
            <w:r>
              <w:rPr>
                <w:rFonts w:ascii="楷体" w:hAnsi="楷体"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91" w:name="_Toc404856165"/>
      <w:r w:rsidRPr="00606011">
        <w:rPr>
          <w:rFonts w:hint="eastAsia"/>
        </w:rPr>
        <w:t>系统功能</w:t>
      </w:r>
      <w:r w:rsidRPr="00606011">
        <w:t>用例</w:t>
      </w:r>
      <w:bookmarkEnd w:id="91"/>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C93864" w:rsidRPr="00606011" w:rsidRDefault="00C93864" w:rsidP="00A056A8">
            <w:pPr>
              <w:rPr>
                <w:rFonts w:ascii="楷体" w:hAnsi="楷体"/>
              </w:rPr>
            </w:pPr>
            <w:r w:rsidRPr="00606011">
              <w:rPr>
                <w:rFonts w:ascii="楷体" w:hAnsi="楷体"/>
              </w:rPr>
              <w:t>UC_001</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C93864" w:rsidRPr="00606011" w:rsidRDefault="00C93864" w:rsidP="00A056A8">
            <w:pPr>
              <w:rPr>
                <w:rFonts w:ascii="楷体" w:hAnsi="楷体"/>
              </w:rPr>
            </w:pPr>
            <w:r w:rsidRPr="00606011">
              <w:rPr>
                <w:rFonts w:ascii="楷体" w:hAnsi="楷体" w:hint="eastAsia"/>
              </w:rPr>
              <w:t>浏览</w:t>
            </w:r>
            <w:r w:rsidRPr="00606011">
              <w:rPr>
                <w:rFonts w:ascii="楷体" w:hAnsi="楷体"/>
              </w:rPr>
              <w:t>菜单</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C93864" w:rsidRPr="00606011" w:rsidRDefault="00C93864" w:rsidP="00A056A8">
            <w:pPr>
              <w:rPr>
                <w:rFonts w:ascii="楷体" w:hAnsi="楷体"/>
              </w:rPr>
            </w:pPr>
            <w:r w:rsidRPr="00606011">
              <w:rPr>
                <w:rFonts w:ascii="楷体" w:hAnsi="楷体"/>
              </w:rPr>
              <w:t>UR_0</w:t>
            </w:r>
            <w:r>
              <w:rPr>
                <w:rFonts w:ascii="楷体" w:hAnsi="楷体"/>
              </w:rPr>
              <w:t>0</w:t>
            </w:r>
            <w:r w:rsidRPr="00606011">
              <w:rPr>
                <w:rFonts w:ascii="楷体" w:hAnsi="楷体"/>
              </w:rPr>
              <w:t>1</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C93864" w:rsidRPr="00606011" w:rsidRDefault="00C93864" w:rsidP="00A056A8">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用户界面</w:t>
            </w:r>
          </w:p>
        </w:tc>
        <w:tc>
          <w:tcPr>
            <w:tcW w:w="6835" w:type="dxa"/>
          </w:tcPr>
          <w:p w:rsidR="00C93864" w:rsidRPr="00606011" w:rsidRDefault="00A541A5" w:rsidP="00A056A8">
            <w:pPr>
              <w:rPr>
                <w:rFonts w:ascii="楷体" w:hAnsi="楷体"/>
              </w:rPr>
            </w:pPr>
            <w:r>
              <w:object w:dxaOrig="7140" w:dyaOrig="7590">
                <v:shape id="_x0000_i1048" type="#_x0000_t75" style="width:323.1pt;height:343.45pt" o:ole="">
                  <v:imagedata r:id="rId15" o:title=""/>
                </v:shape>
                <o:OLEObject Type="Embed" ProgID="PBrush" ShapeID="_x0000_i1048" DrawAspect="Content" ObjectID="_1479047286" r:id="rId16"/>
              </w:object>
            </w:r>
          </w:p>
        </w:tc>
      </w:tr>
      <w:tr w:rsidR="00C93864" w:rsidRPr="00606011" w:rsidTr="00A056A8">
        <w:trPr>
          <w:trHeight w:val="3392"/>
        </w:trPr>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C93864" w:rsidRPr="00606011" w:rsidRDefault="00C93864" w:rsidP="00A056A8">
            <w:pPr>
              <w:rPr>
                <w:rFonts w:ascii="楷体" w:hAnsi="楷体"/>
              </w:rPr>
            </w:pPr>
            <w:r>
              <w:rPr>
                <w:rFonts w:ascii="楷体" w:hAnsi="楷体"/>
              </w:rPr>
              <w:object w:dxaOrig="7230" w:dyaOrig="4350">
                <v:shape id="_x0000_i1027" type="#_x0000_t75" style="width:302.95pt;height:154.45pt" o:ole="">
                  <v:imagedata r:id="rId17" o:title=""/>
                </v:shape>
                <o:OLEObject Type="Embed" ProgID="Visio.Drawing.15" ShapeID="_x0000_i1027" DrawAspect="Content" ObjectID="_1479047287" r:id="rId18"/>
              </w:objec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C93864" w:rsidRPr="00606011" w:rsidRDefault="00C93864" w:rsidP="00A056A8">
            <w:pPr>
              <w:rPr>
                <w:rFonts w:ascii="楷体" w:hAnsi="楷体"/>
              </w:rPr>
            </w:pPr>
            <w:r w:rsidRPr="00606011">
              <w:rPr>
                <w:rFonts w:ascii="楷体" w:hAnsi="楷体" w:hint="eastAsia"/>
              </w:rPr>
              <w:t>顾客</w:t>
            </w:r>
            <w:r w:rsidRPr="00606011">
              <w:rPr>
                <w:rFonts w:ascii="楷体" w:hAnsi="楷体"/>
              </w:rPr>
              <w:t>到店</w:t>
            </w:r>
            <w:r w:rsidRPr="00606011">
              <w:rPr>
                <w:rFonts w:ascii="楷体" w:hAnsi="楷体" w:hint="eastAsia"/>
              </w:rPr>
              <w:t>消费</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C93864" w:rsidRPr="00606011" w:rsidRDefault="00C93864" w:rsidP="00A056A8">
            <w:pPr>
              <w:rPr>
                <w:rFonts w:ascii="楷体" w:hAnsi="楷体"/>
              </w:rPr>
            </w:pPr>
            <w:r w:rsidRPr="00606011">
              <w:rPr>
                <w:rFonts w:ascii="楷体" w:hAnsi="楷体"/>
              </w:rPr>
              <w:t>n/a</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C93864" w:rsidRPr="00606011" w:rsidRDefault="00C93864" w:rsidP="00A056A8">
            <w:pPr>
              <w:rPr>
                <w:rFonts w:ascii="楷体" w:hAnsi="楷体"/>
              </w:rPr>
            </w:pPr>
            <w:r>
              <w:rPr>
                <w:rFonts w:ascii="楷体" w:hAnsi="楷体" w:hint="eastAsia"/>
              </w:rPr>
              <w:t>U</w:t>
            </w:r>
            <w:r w:rsidR="00A301F1">
              <w:rPr>
                <w:rFonts w:ascii="楷体" w:hAnsi="楷体"/>
              </w:rPr>
              <w:t>C</w:t>
            </w:r>
            <w:r>
              <w:rPr>
                <w:rFonts w:ascii="楷体" w:hAnsi="楷体"/>
              </w:rPr>
              <w:t>_003</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主流程</w:t>
            </w:r>
          </w:p>
        </w:tc>
        <w:tc>
          <w:tcPr>
            <w:tcW w:w="6835" w:type="dxa"/>
          </w:tcPr>
          <w:p w:rsidR="00C93864" w:rsidRPr="00606011" w:rsidRDefault="00C93864" w:rsidP="00A056A8">
            <w:pPr>
              <w:pStyle w:val="ListParagraph"/>
              <w:numPr>
                <w:ilvl w:val="0"/>
                <w:numId w:val="9"/>
              </w:numPr>
              <w:rPr>
                <w:rFonts w:ascii="楷体" w:hAnsi="楷体"/>
              </w:rPr>
            </w:pPr>
            <w:r w:rsidRPr="00606011">
              <w:rPr>
                <w:rFonts w:ascii="楷体" w:hAnsi="楷体" w:hint="eastAsia"/>
              </w:rPr>
              <w:t>用户</w:t>
            </w:r>
            <w:r w:rsidRPr="00606011">
              <w:rPr>
                <w:rFonts w:ascii="楷体" w:hAnsi="楷体"/>
              </w:rPr>
              <w:t>打开平板电脑上</w:t>
            </w:r>
            <w:r w:rsidRPr="00606011">
              <w:rPr>
                <w:rFonts w:ascii="楷体" w:hAnsi="楷体" w:hint="eastAsia"/>
              </w:rPr>
              <w:t>的</w:t>
            </w:r>
            <w:r w:rsidRPr="00606011">
              <w:rPr>
                <w:rFonts w:ascii="楷体" w:hAnsi="楷体"/>
              </w:rPr>
              <w:t>电子菜单应用</w:t>
            </w:r>
          </w:p>
          <w:p w:rsidR="00C93864" w:rsidRPr="00606011" w:rsidRDefault="00C93864" w:rsidP="00A056A8">
            <w:pPr>
              <w:pStyle w:val="ListParagraph"/>
              <w:numPr>
                <w:ilvl w:val="0"/>
                <w:numId w:val="9"/>
              </w:numPr>
              <w:rPr>
                <w:rFonts w:ascii="楷体" w:hAnsi="楷体"/>
              </w:rPr>
            </w:pPr>
            <w:r w:rsidRPr="00606011">
              <w:rPr>
                <w:rFonts w:ascii="楷体" w:hAnsi="楷体" w:hint="eastAsia"/>
              </w:rPr>
              <w:t>应用按</w:t>
            </w:r>
            <w:r w:rsidRPr="00606011">
              <w:rPr>
                <w:rFonts w:ascii="楷体" w:hAnsi="楷体"/>
              </w:rPr>
              <w:t>菜单分类</w:t>
            </w:r>
            <w:r w:rsidRPr="00606011">
              <w:rPr>
                <w:rFonts w:ascii="楷体" w:hAnsi="楷体" w:hint="eastAsia"/>
              </w:rPr>
              <w:t>显示</w:t>
            </w:r>
            <w:r w:rsidRPr="00606011">
              <w:rPr>
                <w:rFonts w:ascii="楷体" w:hAnsi="楷体"/>
              </w:rPr>
              <w:t>第一大类</w:t>
            </w:r>
            <w:r w:rsidRPr="00606011">
              <w:rPr>
                <w:rFonts w:ascii="楷体" w:hAnsi="楷体" w:hint="eastAsia"/>
              </w:rPr>
              <w:t>第一</w:t>
            </w:r>
            <w:r w:rsidRPr="00606011">
              <w:rPr>
                <w:rFonts w:ascii="楷体" w:hAnsi="楷体"/>
              </w:rPr>
              <w:t>分页的菜品信息</w:t>
            </w:r>
          </w:p>
          <w:p w:rsidR="00915B45" w:rsidRDefault="00C93864" w:rsidP="00915B4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菜单</w:t>
            </w:r>
            <w:r w:rsidR="00915B45">
              <w:rPr>
                <w:rFonts w:ascii="楷体" w:hAnsi="楷体" w:hint="eastAsia"/>
              </w:rPr>
              <w:t>屏幕</w:t>
            </w:r>
            <w:r w:rsidR="00915B45">
              <w:rPr>
                <w:rFonts w:ascii="楷体" w:hAnsi="楷体"/>
              </w:rPr>
              <w:t>的左右滑动翻动菜单</w:t>
            </w:r>
            <w:r w:rsidR="00915B45">
              <w:rPr>
                <w:rFonts w:ascii="楷体" w:hAnsi="楷体" w:hint="eastAsia"/>
              </w:rPr>
              <w:t>页</w:t>
            </w:r>
          </w:p>
          <w:p w:rsidR="00C93864" w:rsidRPr="00606011" w:rsidRDefault="00C93864" w:rsidP="00A541A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w:t>
            </w:r>
            <w:r w:rsidR="00A541A5">
              <w:rPr>
                <w:rFonts w:ascii="楷体" w:hAnsi="楷体" w:hint="eastAsia"/>
              </w:rPr>
              <w:t>单</w:t>
            </w:r>
            <w:r w:rsidR="00A541A5">
              <w:rPr>
                <w:rFonts w:ascii="楷体" w:hAnsi="楷体"/>
              </w:rPr>
              <w:t>右上角</w:t>
            </w:r>
            <w:r w:rsidRPr="00606011">
              <w:rPr>
                <w:rFonts w:ascii="楷体" w:hAnsi="楷体"/>
              </w:rPr>
              <w:t>的</w:t>
            </w:r>
            <w:r w:rsidR="00A541A5">
              <w:rPr>
                <w:rFonts w:ascii="楷体" w:hAnsi="楷体" w:hint="eastAsia"/>
              </w:rPr>
              <w:t>菜单</w:t>
            </w:r>
            <w:r w:rsidR="00A541A5">
              <w:rPr>
                <w:rFonts w:ascii="楷体" w:hAnsi="楷体"/>
              </w:rPr>
              <w:t>分类按钮</w:t>
            </w:r>
            <w:r w:rsidRPr="00606011">
              <w:rPr>
                <w:rFonts w:ascii="楷体" w:hAnsi="楷体"/>
              </w:rPr>
              <w:t>直接</w:t>
            </w:r>
            <w:r w:rsidRPr="00606011">
              <w:rPr>
                <w:rFonts w:ascii="楷体" w:hAnsi="楷体" w:hint="eastAsia"/>
              </w:rPr>
              <w:t>跳转</w:t>
            </w:r>
            <w:r w:rsidRPr="00606011">
              <w:rPr>
                <w:rFonts w:ascii="楷体" w:hAnsi="楷体"/>
              </w:rPr>
              <w:t>到该菜品分类的第一页</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C93864" w:rsidRDefault="00C93864" w:rsidP="00A056A8">
            <w:pPr>
              <w:rPr>
                <w:rFonts w:ascii="楷体" w:hAnsi="楷体"/>
              </w:rPr>
            </w:pPr>
            <w:r>
              <w:rPr>
                <w:rFonts w:ascii="楷体" w:hAnsi="楷体" w:hint="eastAsia"/>
              </w:rPr>
              <w:t>3</w:t>
            </w:r>
            <w:r>
              <w:rPr>
                <w:rFonts w:ascii="楷体" w:hAnsi="楷体"/>
              </w:rPr>
              <w:t>.1</w:t>
            </w:r>
            <w:r w:rsidRPr="00606011">
              <w:rPr>
                <w:rFonts w:ascii="楷体" w:hAnsi="楷体" w:hint="eastAsia"/>
              </w:rPr>
              <w:t>用户</w:t>
            </w:r>
            <w:r w:rsidRPr="00606011">
              <w:rPr>
                <w:rFonts w:ascii="楷体" w:hAnsi="楷体"/>
              </w:rPr>
              <w:t>使用</w:t>
            </w:r>
            <w:r w:rsidRPr="00606011">
              <w:rPr>
                <w:rFonts w:ascii="楷体" w:hAnsi="楷体" w:hint="eastAsia"/>
              </w:rPr>
              <w:t>从左</w:t>
            </w:r>
            <w:r w:rsidRPr="00606011">
              <w:rPr>
                <w:rFonts w:ascii="楷体" w:hAnsi="楷体"/>
              </w:rPr>
              <w:t>到右或者从右到左的滑动手势进行</w:t>
            </w:r>
            <w:r w:rsidRPr="00606011">
              <w:rPr>
                <w:rFonts w:ascii="楷体" w:hAnsi="楷体" w:hint="eastAsia"/>
              </w:rPr>
              <w:t>翻页</w:t>
            </w:r>
          </w:p>
          <w:p w:rsidR="00C93864" w:rsidRPr="00B601DA" w:rsidRDefault="00C93864" w:rsidP="00A056A8">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例外</w:t>
            </w:r>
          </w:p>
        </w:tc>
        <w:tc>
          <w:tcPr>
            <w:tcW w:w="6835" w:type="dxa"/>
          </w:tcPr>
          <w:p w:rsidR="00C93864" w:rsidRPr="00606011" w:rsidRDefault="00C93864" w:rsidP="00A056A8">
            <w:pPr>
              <w:pStyle w:val="ListParagraph"/>
              <w:numPr>
                <w:ilvl w:val="0"/>
                <w:numId w:val="10"/>
              </w:numPr>
              <w:rPr>
                <w:rFonts w:ascii="楷体" w:hAnsi="楷体"/>
              </w:rPr>
            </w:pPr>
            <w:r w:rsidRPr="00606011">
              <w:rPr>
                <w:rFonts w:ascii="楷体" w:hAnsi="楷体" w:hint="eastAsia"/>
              </w:rPr>
              <w:t>菜单</w:t>
            </w:r>
            <w:r w:rsidRPr="00606011">
              <w:rPr>
                <w:rFonts w:ascii="楷体" w:hAnsi="楷体"/>
              </w:rPr>
              <w:t>首页无法向前翻页</w:t>
            </w:r>
          </w:p>
          <w:p w:rsidR="00C93864" w:rsidRPr="00400E11" w:rsidRDefault="00C93864" w:rsidP="00A056A8">
            <w:pPr>
              <w:pStyle w:val="ListParagraph"/>
              <w:numPr>
                <w:ilvl w:val="0"/>
                <w:numId w:val="10"/>
              </w:numPr>
              <w:rPr>
                <w:rFonts w:ascii="楷体" w:hAnsi="楷体"/>
              </w:rPr>
            </w:pPr>
            <w:r w:rsidRPr="00606011">
              <w:rPr>
                <w:rFonts w:ascii="楷体" w:hAnsi="楷体"/>
              </w:rPr>
              <w:t>菜单末页</w:t>
            </w:r>
            <w:r w:rsidRPr="00606011">
              <w:rPr>
                <w:rFonts w:ascii="楷体" w:hAnsi="楷体" w:hint="eastAsia"/>
              </w:rPr>
              <w:t>无法</w:t>
            </w:r>
            <w:r w:rsidRPr="00606011">
              <w:rPr>
                <w:rFonts w:ascii="楷体" w:hAnsi="楷体"/>
              </w:rPr>
              <w:t>向后翻页</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C93864" w:rsidRPr="00606011" w:rsidRDefault="00C93864" w:rsidP="00A056A8">
            <w:pPr>
              <w:rPr>
                <w:rFonts w:ascii="楷体" w:hAnsi="楷体"/>
              </w:rPr>
            </w:pPr>
            <w:r>
              <w:rPr>
                <w:rFonts w:ascii="楷体" w:hAnsi="楷体" w:hint="eastAsia"/>
              </w:rPr>
              <w:t>U</w:t>
            </w:r>
            <w:r>
              <w:rPr>
                <w:rFonts w:ascii="楷体" w:hAnsi="楷体"/>
              </w:rPr>
              <w:t>C_002</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C93864" w:rsidRPr="00606011" w:rsidRDefault="00C93864" w:rsidP="00A056A8">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首页</w:t>
            </w:r>
            <w:r w:rsidRPr="00606011">
              <w:rPr>
                <w:rFonts w:ascii="楷体" w:hAnsi="楷体"/>
              </w:rPr>
              <w:t>和末页应有明显的效果提示用户无法翻页</w:t>
            </w:r>
          </w:p>
        </w:tc>
      </w:tr>
      <w:tr w:rsidR="00C93864" w:rsidRPr="00606011" w:rsidTr="00A056A8">
        <w:tc>
          <w:tcPr>
            <w:tcW w:w="1795" w:type="dxa"/>
            <w:shd w:val="clear" w:color="auto" w:fill="74D280" w:themeFill="background1" w:themeFillShade="BF"/>
          </w:tcPr>
          <w:p w:rsidR="00C93864" w:rsidRDefault="00C93864" w:rsidP="00A056A8">
            <w:pPr>
              <w:rPr>
                <w:rFonts w:ascii="楷体" w:hAnsi="楷体"/>
              </w:rPr>
            </w:pPr>
          </w:p>
          <w:p w:rsidR="00C93864" w:rsidRPr="00606011" w:rsidRDefault="00C93864"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C93864" w:rsidRPr="00606011" w:rsidRDefault="00C93864" w:rsidP="00A056A8">
            <w:pPr>
              <w:rPr>
                <w:rFonts w:ascii="楷体" w:hAnsi="楷体"/>
              </w:rPr>
            </w:pPr>
            <w:r w:rsidRPr="00606011">
              <w:rPr>
                <w:rFonts w:ascii="楷体" w:hAnsi="楷体" w:hint="eastAsia"/>
              </w:rPr>
              <w:t>菜品</w:t>
            </w:r>
            <w:r w:rsidRPr="00606011">
              <w:rPr>
                <w:rFonts w:ascii="楷体" w:hAnsi="楷体"/>
              </w:rPr>
              <w:t>信息包括：菜名，图片，鲜辣程度，价格</w:t>
            </w:r>
          </w:p>
          <w:p w:rsidR="00C93864" w:rsidRPr="00606011" w:rsidRDefault="00C93864" w:rsidP="00A056A8">
            <w:pPr>
              <w:rPr>
                <w:rFonts w:ascii="楷体" w:hAnsi="楷体"/>
              </w:rPr>
            </w:pPr>
            <w:r w:rsidRPr="00606011">
              <w:rPr>
                <w:rFonts w:ascii="楷体" w:hAnsi="楷体" w:hint="eastAsia"/>
              </w:rPr>
              <w:t>菜品</w:t>
            </w:r>
            <w:r w:rsidRPr="00606011">
              <w:rPr>
                <w:rFonts w:ascii="楷体" w:hAnsi="楷体"/>
              </w:rPr>
              <w:t>分类信息包括：分类名</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68282C" w:rsidRPr="00606011" w:rsidRDefault="0068282C" w:rsidP="00DE2F0B">
            <w:pPr>
              <w:rPr>
                <w:rFonts w:ascii="楷体" w:hAnsi="楷体"/>
              </w:rPr>
            </w:pPr>
            <w:r w:rsidRPr="00606011">
              <w:rPr>
                <w:rFonts w:ascii="楷体" w:hAnsi="楷体"/>
              </w:rPr>
              <w:t>UC_0</w:t>
            </w:r>
            <w:r>
              <w:rPr>
                <w:rFonts w:ascii="楷体" w:hAnsi="楷体"/>
              </w:rPr>
              <w:t>02</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68282C" w:rsidRPr="00606011" w:rsidRDefault="0068282C" w:rsidP="00DE2F0B">
            <w:pPr>
              <w:rPr>
                <w:rFonts w:ascii="楷体" w:hAnsi="楷体"/>
              </w:rPr>
            </w:pPr>
            <w:r>
              <w:rPr>
                <w:rFonts w:ascii="楷体" w:hAnsi="楷体" w:hint="eastAsia"/>
              </w:rPr>
              <w:t>浏览历史</w:t>
            </w:r>
            <w:r w:rsidR="006D0817">
              <w:rPr>
                <w:rFonts w:ascii="楷体" w:hAnsi="楷体" w:hint="eastAsia"/>
              </w:rPr>
              <w:t>订单</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68282C" w:rsidRPr="00606011" w:rsidRDefault="0068282C" w:rsidP="00DE2F0B">
            <w:pPr>
              <w:rPr>
                <w:rFonts w:ascii="楷体" w:hAnsi="楷体"/>
              </w:rPr>
            </w:pPr>
            <w:r w:rsidRPr="00606011">
              <w:rPr>
                <w:rFonts w:ascii="楷体" w:hAnsi="楷体"/>
              </w:rPr>
              <w:t>UR_0</w:t>
            </w:r>
            <w:r>
              <w:rPr>
                <w:rFonts w:ascii="楷体" w:hAnsi="楷体"/>
              </w:rPr>
              <w:t>03</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68282C" w:rsidRPr="00606011" w:rsidRDefault="0068282C" w:rsidP="0068282C">
            <w:pPr>
              <w:rPr>
                <w:rFonts w:ascii="楷体" w:hAnsi="楷体"/>
              </w:rPr>
            </w:pPr>
            <w:r w:rsidRPr="00606011">
              <w:rPr>
                <w:rFonts w:ascii="楷体" w:hAnsi="楷体"/>
              </w:rPr>
              <w:t>USR_01–</w:t>
            </w:r>
            <w:r w:rsidRPr="00606011">
              <w:rPr>
                <w:rFonts w:ascii="楷体" w:hAnsi="楷体" w:hint="eastAsia"/>
              </w:rPr>
              <w:t>顾客</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用户界面</w:t>
            </w:r>
          </w:p>
        </w:tc>
        <w:tc>
          <w:tcPr>
            <w:tcW w:w="6835" w:type="dxa"/>
          </w:tcPr>
          <w:p w:rsidR="0068282C" w:rsidRPr="00606011" w:rsidRDefault="00915B45" w:rsidP="00DE2F0B">
            <w:pPr>
              <w:rPr>
                <w:rFonts w:ascii="楷体" w:hAnsi="楷体"/>
              </w:rPr>
            </w:pPr>
            <w:r>
              <w:object w:dxaOrig="5595" w:dyaOrig="7320">
                <v:shape id="_x0000_i1028" type="#_x0000_t75" style="width:279.75pt;height:366pt" o:ole="">
                  <v:imagedata r:id="rId19" o:title=""/>
                </v:shape>
                <o:OLEObject Type="Embed" ProgID="PBrush" ShapeID="_x0000_i1028" DrawAspect="Content" ObjectID="_1479047288" r:id="rId20"/>
              </w:object>
            </w:r>
          </w:p>
        </w:tc>
      </w:tr>
      <w:tr w:rsidR="0068282C" w:rsidRPr="00606011" w:rsidTr="00DE2F0B">
        <w:trPr>
          <w:trHeight w:val="3923"/>
        </w:trPr>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lastRenderedPageBreak/>
              <w:t>用例</w:t>
            </w:r>
            <w:r w:rsidRPr="00606011">
              <w:rPr>
                <w:rFonts w:ascii="楷体" w:hAnsi="楷体"/>
              </w:rPr>
              <w:t>图</w:t>
            </w:r>
          </w:p>
        </w:tc>
        <w:tc>
          <w:tcPr>
            <w:tcW w:w="6835" w:type="dxa"/>
          </w:tcPr>
          <w:p w:rsidR="0068282C" w:rsidRPr="00606011" w:rsidRDefault="0046797A" w:rsidP="00DE2F0B">
            <w:pPr>
              <w:rPr>
                <w:rFonts w:ascii="楷体" w:hAnsi="楷体"/>
              </w:rPr>
            </w:pPr>
            <w:r>
              <w:rPr>
                <w:rFonts w:ascii="楷体" w:hAnsi="楷体"/>
              </w:rPr>
              <w:object w:dxaOrig="7230" w:dyaOrig="4350">
                <v:shape id="_x0000_i1029" type="#_x0000_t75" style="width:302.95pt;height:182.25pt" o:ole="">
                  <v:imagedata r:id="rId21" o:title=""/>
                </v:shape>
                <o:OLEObject Type="Embed" ProgID="Visio.Drawing.15" ShapeID="_x0000_i1029" DrawAspect="Content" ObjectID="_1479047289" r:id="rId22"/>
              </w:objec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68282C" w:rsidRPr="00606011" w:rsidRDefault="006D0817" w:rsidP="00DE2F0B">
            <w:pPr>
              <w:rPr>
                <w:rFonts w:ascii="楷体" w:hAnsi="楷体"/>
              </w:rPr>
            </w:pPr>
            <w:r>
              <w:rPr>
                <w:rFonts w:ascii="楷体" w:hAnsi="楷体" w:hint="eastAsia"/>
              </w:rPr>
              <w:t>会员</w:t>
            </w:r>
            <w:r>
              <w:rPr>
                <w:rFonts w:ascii="楷体" w:hAnsi="楷体"/>
              </w:rPr>
              <w:t>用户想要查看历史订单的菜品</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_001</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_003</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主流程</w:t>
            </w:r>
          </w:p>
        </w:tc>
        <w:tc>
          <w:tcPr>
            <w:tcW w:w="6835" w:type="dxa"/>
          </w:tcPr>
          <w:p w:rsidR="00BF34B5" w:rsidRDefault="0068282C" w:rsidP="006D0817">
            <w:pPr>
              <w:pStyle w:val="ListParagraph"/>
              <w:numPr>
                <w:ilvl w:val="0"/>
                <w:numId w:val="19"/>
              </w:numPr>
              <w:rPr>
                <w:rFonts w:ascii="楷体" w:hAnsi="楷体"/>
              </w:rPr>
            </w:pPr>
            <w:r w:rsidRPr="00606011">
              <w:rPr>
                <w:rFonts w:ascii="楷体" w:hAnsi="楷体" w:hint="eastAsia"/>
              </w:rPr>
              <w:t>用户</w:t>
            </w:r>
            <w:r w:rsidR="00BF34B5">
              <w:rPr>
                <w:rFonts w:ascii="楷体" w:hAnsi="楷体" w:hint="eastAsia"/>
              </w:rPr>
              <w:t>在菜单</w:t>
            </w:r>
            <w:r w:rsidR="00915B45">
              <w:rPr>
                <w:rFonts w:ascii="楷体" w:hAnsi="楷体" w:hint="eastAsia"/>
              </w:rPr>
              <w:t>首页</w:t>
            </w:r>
            <w:r w:rsidR="00915B45">
              <w:rPr>
                <w:rFonts w:ascii="楷体" w:hAnsi="楷体"/>
              </w:rPr>
              <w:t>的</w:t>
            </w:r>
            <w:r w:rsidR="00915B45">
              <w:rPr>
                <w:rFonts w:ascii="楷体" w:hAnsi="楷体" w:hint="eastAsia"/>
              </w:rPr>
              <w:t>上方</w:t>
            </w:r>
            <w:r w:rsidR="00915B45">
              <w:rPr>
                <w:rFonts w:ascii="楷体" w:hAnsi="楷体"/>
              </w:rPr>
              <w:t>的</w:t>
            </w:r>
            <w:r w:rsidR="00BF34B5">
              <w:rPr>
                <w:rFonts w:ascii="楷体" w:hAnsi="楷体"/>
              </w:rPr>
              <w:t>会员</w:t>
            </w:r>
            <w:r w:rsidR="00915B45">
              <w:rPr>
                <w:rFonts w:ascii="楷体" w:hAnsi="楷体" w:hint="eastAsia"/>
              </w:rPr>
              <w:t>号</w:t>
            </w:r>
            <w:r w:rsidR="00BF34B5">
              <w:rPr>
                <w:rFonts w:ascii="楷体" w:hAnsi="楷体"/>
              </w:rPr>
              <w:t>对应的</w:t>
            </w:r>
            <w:r w:rsidR="00BF34B5">
              <w:rPr>
                <w:rFonts w:ascii="楷体" w:hAnsi="楷体" w:hint="eastAsia"/>
              </w:rPr>
              <w:t>文本框内</w:t>
            </w:r>
            <w:r w:rsidR="00BF34B5">
              <w:rPr>
                <w:rFonts w:ascii="楷体" w:hAnsi="楷体"/>
              </w:rPr>
              <w:t>输入会员号</w:t>
            </w:r>
          </w:p>
          <w:p w:rsidR="006D0817" w:rsidRDefault="00915B45" w:rsidP="006D0817">
            <w:pPr>
              <w:pStyle w:val="ListParagraph"/>
              <w:numPr>
                <w:ilvl w:val="0"/>
                <w:numId w:val="19"/>
              </w:numPr>
              <w:rPr>
                <w:rFonts w:ascii="楷体" w:hAnsi="楷体"/>
              </w:rPr>
            </w:pPr>
            <w:r>
              <w:rPr>
                <w:rFonts w:ascii="楷体" w:hAnsi="楷体"/>
              </w:rPr>
              <w:t>点击</w:t>
            </w:r>
            <w:r>
              <w:rPr>
                <w:rFonts w:ascii="楷体" w:hAnsi="楷体" w:hint="eastAsia"/>
              </w:rPr>
              <w:t>历史</w:t>
            </w:r>
            <w:r>
              <w:rPr>
                <w:rFonts w:ascii="楷体" w:hAnsi="楷体"/>
              </w:rPr>
              <w:t>订单</w:t>
            </w:r>
            <w:r w:rsidR="00BF34B5">
              <w:rPr>
                <w:rFonts w:ascii="楷体" w:hAnsi="楷体" w:hint="eastAsia"/>
              </w:rPr>
              <w:t>按钮</w:t>
            </w:r>
          </w:p>
          <w:p w:rsidR="00BF34B5" w:rsidRDefault="00BF34B5" w:rsidP="00BF34B5">
            <w:pPr>
              <w:pStyle w:val="ListParagraph"/>
              <w:numPr>
                <w:ilvl w:val="0"/>
                <w:numId w:val="19"/>
              </w:numPr>
              <w:rPr>
                <w:rFonts w:ascii="楷体" w:hAnsi="楷体"/>
              </w:rPr>
            </w:pPr>
            <w:r>
              <w:rPr>
                <w:rFonts w:ascii="楷体" w:hAnsi="楷体" w:hint="eastAsia"/>
              </w:rPr>
              <w:t>系统显示用户</w:t>
            </w:r>
            <w:r>
              <w:rPr>
                <w:rFonts w:ascii="楷体" w:hAnsi="楷体"/>
              </w:rPr>
              <w:t>点菜</w:t>
            </w:r>
            <w:r>
              <w:rPr>
                <w:rFonts w:ascii="楷体" w:hAnsi="楷体" w:hint="eastAsia"/>
              </w:rPr>
              <w:t>历史订单</w:t>
            </w:r>
          </w:p>
          <w:p w:rsidR="009C1ED9" w:rsidRPr="009C1ED9" w:rsidRDefault="00BF34B5" w:rsidP="009C1ED9">
            <w:pPr>
              <w:pStyle w:val="ListParagraph"/>
              <w:numPr>
                <w:ilvl w:val="0"/>
                <w:numId w:val="19"/>
              </w:numPr>
              <w:rPr>
                <w:rFonts w:ascii="楷体" w:hAnsi="楷体"/>
              </w:rPr>
            </w:pPr>
            <w:r>
              <w:rPr>
                <w:rFonts w:ascii="楷体" w:hAnsi="楷体" w:hint="eastAsia"/>
              </w:rPr>
              <w:t>用户</w:t>
            </w:r>
            <w:r w:rsidR="006D0817" w:rsidRPr="00BF34B5">
              <w:rPr>
                <w:rFonts w:ascii="楷体" w:hAnsi="楷体" w:hint="eastAsia"/>
              </w:rPr>
              <w:t>从上往下滑动，查看订单内菜品信息</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541A5" w:rsidRDefault="00A541A5" w:rsidP="0011090E">
            <w:pPr>
              <w:rPr>
                <w:rFonts w:ascii="楷体" w:hAnsi="楷体" w:hint="eastAsia"/>
              </w:rPr>
            </w:pPr>
            <w:r>
              <w:rPr>
                <w:rFonts w:ascii="楷体" w:hAnsi="楷体"/>
              </w:rPr>
              <w:t xml:space="preserve">2.1 </w:t>
            </w:r>
            <w:r>
              <w:rPr>
                <w:rFonts w:ascii="楷体" w:hAnsi="楷体" w:hint="eastAsia"/>
              </w:rPr>
              <w:t>会员号</w:t>
            </w:r>
            <w:r>
              <w:rPr>
                <w:rFonts w:ascii="楷体" w:hAnsi="楷体"/>
              </w:rPr>
              <w:t>为空，点击历史订单按钮，系统提示错误信息Msg201</w:t>
            </w:r>
          </w:p>
          <w:p w:rsidR="00A541A5" w:rsidRPr="00400E11" w:rsidRDefault="00A541A5" w:rsidP="0011090E">
            <w:pPr>
              <w:rPr>
                <w:rFonts w:ascii="楷体" w:hAnsi="楷体" w:hint="eastAsia"/>
              </w:rPr>
            </w:pPr>
            <w:r>
              <w:rPr>
                <w:rFonts w:ascii="楷体" w:hAnsi="楷体"/>
              </w:rPr>
              <w:t>3</w:t>
            </w:r>
            <w:r w:rsidR="0068282C" w:rsidRPr="0005208E">
              <w:rPr>
                <w:rFonts w:ascii="楷体" w:hAnsi="楷体"/>
              </w:rPr>
              <w:t>.1</w:t>
            </w:r>
            <w:r w:rsidR="0011090E">
              <w:rPr>
                <w:rFonts w:ascii="楷体" w:hAnsi="楷体" w:hint="eastAsia"/>
              </w:rPr>
              <w:t>会员</w:t>
            </w:r>
            <w:r w:rsidR="00402175">
              <w:rPr>
                <w:rFonts w:ascii="楷体" w:hAnsi="楷体" w:hint="eastAsia"/>
              </w:rPr>
              <w:t>信息</w:t>
            </w:r>
            <w:r w:rsidR="00402175">
              <w:rPr>
                <w:rFonts w:ascii="楷体" w:hAnsi="楷体"/>
              </w:rPr>
              <w:t>不存在，</w:t>
            </w:r>
            <w:r w:rsidR="00402175">
              <w:rPr>
                <w:rFonts w:ascii="楷体" w:hAnsi="楷体" w:hint="eastAsia"/>
              </w:rPr>
              <w:t>系统</w:t>
            </w:r>
            <w:r w:rsidR="00402175">
              <w:rPr>
                <w:rFonts w:ascii="楷体" w:hAnsi="楷体"/>
              </w:rPr>
              <w:t>显示</w:t>
            </w:r>
            <w:r w:rsidR="0011090E">
              <w:rPr>
                <w:rFonts w:ascii="楷体" w:hAnsi="楷体" w:hint="eastAsia"/>
              </w:rPr>
              <w:t>错误</w:t>
            </w:r>
            <w:r w:rsidR="00402175">
              <w:rPr>
                <w:rFonts w:ascii="楷体" w:hAnsi="楷体"/>
              </w:rPr>
              <w:t>提示信息</w:t>
            </w:r>
            <w:r w:rsidR="0011090E">
              <w:rPr>
                <w:rFonts w:ascii="楷体" w:hAnsi="楷体" w:hint="eastAsia"/>
              </w:rPr>
              <w:t>，</w:t>
            </w:r>
            <w:r w:rsidR="00402175">
              <w:rPr>
                <w:rFonts w:ascii="楷体" w:hAnsi="楷体" w:hint="eastAsia"/>
              </w:rPr>
              <w:t>用户</w:t>
            </w:r>
            <w:r w:rsidR="0011090E">
              <w:rPr>
                <w:rFonts w:ascii="楷体" w:hAnsi="楷体" w:hint="eastAsia"/>
              </w:rPr>
              <w:t>点击</w:t>
            </w:r>
            <w:r w:rsidR="00402175">
              <w:rPr>
                <w:rFonts w:ascii="楷体" w:hAnsi="楷体" w:hint="eastAsia"/>
              </w:rPr>
              <w:t>返回</w:t>
            </w:r>
            <w:r w:rsidR="00402175">
              <w:rPr>
                <w:rFonts w:ascii="楷体" w:hAnsi="楷体"/>
              </w:rPr>
              <w:t>按钮</w:t>
            </w:r>
            <w:r w:rsidR="0011090E">
              <w:rPr>
                <w:rFonts w:ascii="楷体" w:hAnsi="楷体" w:hint="eastAsia"/>
              </w:rPr>
              <w:t>返回</w:t>
            </w:r>
            <w:r w:rsidR="00402175">
              <w:rPr>
                <w:rFonts w:ascii="楷体" w:hAnsi="楷体" w:hint="eastAsia"/>
              </w:rPr>
              <w:t>菜单</w:t>
            </w:r>
            <w:r w:rsidR="00402175">
              <w:rPr>
                <w:rFonts w:ascii="楷体" w:hAnsi="楷体"/>
              </w:rPr>
              <w:t>首页</w:t>
            </w:r>
          </w:p>
          <w:p w:rsidR="0068282C" w:rsidRPr="00B601DA" w:rsidRDefault="00A541A5" w:rsidP="00345F4C">
            <w:pPr>
              <w:rPr>
                <w:rFonts w:ascii="楷体" w:hAnsi="楷体"/>
              </w:rPr>
            </w:pPr>
            <w:r>
              <w:rPr>
                <w:rFonts w:ascii="楷体" w:hAnsi="楷体"/>
              </w:rPr>
              <w:t>3</w:t>
            </w:r>
            <w:r w:rsidR="0068282C">
              <w:rPr>
                <w:rFonts w:ascii="楷体" w:hAnsi="楷体"/>
              </w:rPr>
              <w:t>.</w:t>
            </w:r>
            <w:r w:rsidR="00345F4C">
              <w:rPr>
                <w:rFonts w:ascii="楷体" w:hAnsi="楷体"/>
              </w:rPr>
              <w:t>2</w:t>
            </w:r>
            <w:r w:rsidR="0011090E">
              <w:rPr>
                <w:rFonts w:ascii="楷体" w:hAnsi="楷体" w:hint="eastAsia"/>
              </w:rPr>
              <w:t xml:space="preserve"> 会员</w:t>
            </w:r>
            <w:r w:rsidR="0011090E">
              <w:rPr>
                <w:rFonts w:ascii="楷体" w:hAnsi="楷体"/>
              </w:rPr>
              <w:t>历史记录为空</w:t>
            </w:r>
            <w:r w:rsidR="0011090E">
              <w:rPr>
                <w:rFonts w:ascii="楷体" w:hAnsi="楷体" w:hint="eastAsia"/>
              </w:rPr>
              <w:t>，用户</w:t>
            </w:r>
            <w:r w:rsidR="0011090E">
              <w:rPr>
                <w:rFonts w:ascii="楷体" w:hAnsi="楷体"/>
              </w:rPr>
              <w:t>点击返回</w:t>
            </w:r>
            <w:r w:rsidR="00402175">
              <w:rPr>
                <w:rFonts w:ascii="楷体" w:hAnsi="楷体" w:hint="eastAsia"/>
              </w:rPr>
              <w:t>按钮</w:t>
            </w:r>
            <w:r w:rsidR="00402175">
              <w:rPr>
                <w:rFonts w:ascii="楷体" w:hAnsi="楷体"/>
              </w:rPr>
              <w:t>回</w:t>
            </w:r>
            <w:r w:rsidR="00402175">
              <w:rPr>
                <w:rFonts w:ascii="楷体" w:hAnsi="楷体" w:hint="eastAsia"/>
              </w:rPr>
              <w:t>到</w:t>
            </w:r>
            <w:r w:rsidR="00402175">
              <w:rPr>
                <w:rFonts w:ascii="楷体" w:hAnsi="楷体"/>
              </w:rPr>
              <w:t>菜单</w:t>
            </w:r>
            <w:r w:rsidR="00402175">
              <w:rPr>
                <w:rFonts w:ascii="楷体" w:hAnsi="楷体" w:hint="eastAsia"/>
              </w:rPr>
              <w:t>首页</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例外</w:t>
            </w:r>
          </w:p>
        </w:tc>
        <w:tc>
          <w:tcPr>
            <w:tcW w:w="6835" w:type="dxa"/>
          </w:tcPr>
          <w:p w:rsidR="0068282C" w:rsidRDefault="006D0817" w:rsidP="00DE2F0B">
            <w:pPr>
              <w:pStyle w:val="ListParagraph"/>
              <w:numPr>
                <w:ilvl w:val="0"/>
                <w:numId w:val="10"/>
              </w:numPr>
              <w:rPr>
                <w:rFonts w:ascii="楷体" w:hAnsi="楷体"/>
              </w:rPr>
            </w:pPr>
            <w:r>
              <w:rPr>
                <w:rFonts w:ascii="楷体" w:hAnsi="楷体" w:hint="eastAsia"/>
              </w:rPr>
              <w:t>会员用户</w:t>
            </w:r>
            <w:r w:rsidR="00C93864">
              <w:rPr>
                <w:rFonts w:ascii="楷体" w:hAnsi="楷体" w:hint="eastAsia"/>
              </w:rPr>
              <w:t>不存在</w:t>
            </w:r>
            <w:r w:rsidR="00C93864">
              <w:rPr>
                <w:rFonts w:ascii="楷体" w:hAnsi="楷体"/>
              </w:rPr>
              <w:t>，在</w:t>
            </w:r>
            <w:r w:rsidR="00C93864">
              <w:rPr>
                <w:rFonts w:ascii="楷体" w:hAnsi="楷体" w:hint="eastAsia"/>
              </w:rPr>
              <w:t>历史</w:t>
            </w:r>
            <w:r w:rsidR="00C93864">
              <w:rPr>
                <w:rFonts w:ascii="楷体" w:hAnsi="楷体"/>
              </w:rPr>
              <w:t>订单</w:t>
            </w:r>
            <w:r>
              <w:rPr>
                <w:rFonts w:ascii="楷体" w:hAnsi="楷体" w:hint="eastAsia"/>
              </w:rPr>
              <w:t>页面</w:t>
            </w:r>
            <w:r>
              <w:rPr>
                <w:rFonts w:ascii="楷体" w:hAnsi="楷体"/>
              </w:rPr>
              <w:t>输入</w:t>
            </w:r>
            <w:r>
              <w:rPr>
                <w:rFonts w:ascii="楷体" w:hAnsi="楷体" w:hint="eastAsia"/>
              </w:rPr>
              <w:t>手机号</w:t>
            </w:r>
            <w:r>
              <w:rPr>
                <w:rFonts w:ascii="楷体" w:hAnsi="楷体"/>
              </w:rPr>
              <w:t>，</w:t>
            </w:r>
            <w:r>
              <w:rPr>
                <w:rFonts w:ascii="楷体" w:hAnsi="楷体" w:hint="eastAsia"/>
              </w:rPr>
              <w:t>提示</w:t>
            </w:r>
            <w:r>
              <w:rPr>
                <w:rFonts w:ascii="楷体" w:hAnsi="楷体"/>
              </w:rPr>
              <w:t>信息为</w:t>
            </w:r>
            <w:r w:rsidR="00A541A5">
              <w:rPr>
                <w:rFonts w:ascii="楷体" w:hAnsi="楷体"/>
              </w:rPr>
              <w:t>Msg202</w:t>
            </w:r>
          </w:p>
          <w:p w:rsidR="006D0817" w:rsidRDefault="006D0817" w:rsidP="006D0817">
            <w:pPr>
              <w:pStyle w:val="ListParagraph"/>
              <w:numPr>
                <w:ilvl w:val="0"/>
                <w:numId w:val="10"/>
              </w:numPr>
              <w:rPr>
                <w:rFonts w:ascii="楷体" w:hAnsi="楷体"/>
              </w:rPr>
            </w:pPr>
            <w:r>
              <w:rPr>
                <w:rFonts w:ascii="楷体" w:hAnsi="楷体" w:hint="eastAsia"/>
              </w:rPr>
              <w:t>会员号格式不对</w:t>
            </w:r>
            <w:r>
              <w:rPr>
                <w:rFonts w:ascii="楷体" w:hAnsi="楷体"/>
              </w:rPr>
              <w:t>，</w:t>
            </w:r>
            <w:r>
              <w:rPr>
                <w:rFonts w:ascii="楷体" w:hAnsi="楷体" w:hint="eastAsia"/>
              </w:rPr>
              <w:t>提示</w:t>
            </w:r>
            <w:r>
              <w:rPr>
                <w:rFonts w:ascii="楷体" w:hAnsi="楷体"/>
              </w:rPr>
              <w:t>信息</w:t>
            </w:r>
            <w:r>
              <w:rPr>
                <w:rFonts w:ascii="楷体" w:hAnsi="楷体" w:hint="eastAsia"/>
              </w:rPr>
              <w:t>为</w:t>
            </w:r>
            <w:r>
              <w:rPr>
                <w:rFonts w:ascii="楷体" w:hAnsi="楷体"/>
              </w:rPr>
              <w:t>M</w:t>
            </w:r>
            <w:r w:rsidR="00A541A5">
              <w:rPr>
                <w:rFonts w:ascii="楷体" w:hAnsi="楷体"/>
              </w:rPr>
              <w:t>sg203</w:t>
            </w:r>
          </w:p>
          <w:p w:rsidR="006D0817" w:rsidRPr="006D0817" w:rsidRDefault="006D0817" w:rsidP="006D0817">
            <w:pPr>
              <w:pStyle w:val="ListParagraph"/>
              <w:numPr>
                <w:ilvl w:val="0"/>
                <w:numId w:val="10"/>
              </w:numPr>
              <w:rPr>
                <w:rFonts w:ascii="楷体" w:hAnsi="楷体"/>
              </w:rPr>
            </w:pPr>
            <w:r>
              <w:rPr>
                <w:rFonts w:ascii="楷体" w:hAnsi="楷体" w:hint="eastAsia"/>
              </w:rPr>
              <w:t>会员</w:t>
            </w:r>
            <w:r>
              <w:rPr>
                <w:rFonts w:ascii="楷体" w:hAnsi="楷体"/>
              </w:rPr>
              <w:t>用户的历史</w:t>
            </w:r>
            <w:r>
              <w:rPr>
                <w:rFonts w:ascii="楷体" w:hAnsi="楷体" w:hint="eastAsia"/>
              </w:rPr>
              <w:t>订餐记录</w:t>
            </w:r>
            <w:r>
              <w:rPr>
                <w:rFonts w:ascii="楷体" w:hAnsi="楷体"/>
              </w:rPr>
              <w:t>为空，提示信息为</w:t>
            </w:r>
            <w:r w:rsidR="00A541A5">
              <w:rPr>
                <w:rFonts w:ascii="楷体" w:hAnsi="楷体"/>
              </w:rPr>
              <w:t>Msg204</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68282C" w:rsidRPr="00606011" w:rsidRDefault="00345F4C" w:rsidP="00DE2F0B">
            <w:pPr>
              <w:rPr>
                <w:rFonts w:ascii="楷体" w:hAnsi="楷体"/>
              </w:rPr>
            </w:pPr>
            <w:r>
              <w:rPr>
                <w:rFonts w:ascii="楷体" w:hAnsi="楷体" w:hint="eastAsia"/>
              </w:rPr>
              <w:t>n/a</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68282C" w:rsidRPr="00606011" w:rsidRDefault="0068282C" w:rsidP="00DE2F0B">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68282C" w:rsidRPr="00606011" w:rsidRDefault="0068282C" w:rsidP="00DE2F0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68282C" w:rsidRPr="00606011" w:rsidRDefault="009C1ED9" w:rsidP="00DE2F0B">
            <w:pPr>
              <w:pStyle w:val="ListParagraph"/>
              <w:numPr>
                <w:ilvl w:val="0"/>
                <w:numId w:val="11"/>
              </w:numPr>
              <w:rPr>
                <w:rFonts w:ascii="楷体" w:hAnsi="楷体"/>
              </w:rPr>
            </w:pPr>
            <w:r>
              <w:rPr>
                <w:rFonts w:ascii="楷体" w:hAnsi="楷体" w:hint="eastAsia"/>
              </w:rPr>
              <w:t>历史</w:t>
            </w:r>
            <w:r>
              <w:rPr>
                <w:rFonts w:ascii="楷体" w:hAnsi="楷体"/>
              </w:rPr>
              <w:t>订单菜品信息按照</w:t>
            </w:r>
            <w:r>
              <w:rPr>
                <w:rFonts w:ascii="楷体" w:hAnsi="楷体" w:hint="eastAsia"/>
              </w:rPr>
              <w:t>日期降序排列</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DE2F0B" w:rsidRPr="00DE2F0B" w:rsidRDefault="00DE2F0B" w:rsidP="00DE2F0B">
            <w:pPr>
              <w:pStyle w:val="ListParagraph"/>
              <w:numPr>
                <w:ilvl w:val="0"/>
                <w:numId w:val="20"/>
              </w:numPr>
              <w:rPr>
                <w:rFonts w:ascii="楷体" w:hAnsi="楷体"/>
              </w:rPr>
            </w:pPr>
            <w:r w:rsidRPr="00DE2F0B">
              <w:rPr>
                <w:rFonts w:ascii="楷体" w:hAnsi="楷体" w:hint="eastAsia"/>
              </w:rPr>
              <w:t>会员号为11位</w:t>
            </w:r>
            <w:r w:rsidRPr="00DE2F0B">
              <w:rPr>
                <w:rFonts w:ascii="楷体" w:hAnsi="楷体"/>
              </w:rPr>
              <w:t>手机号</w:t>
            </w:r>
          </w:p>
          <w:p w:rsidR="0068282C" w:rsidRDefault="006D0817" w:rsidP="00DE2F0B">
            <w:pPr>
              <w:pStyle w:val="ListParagraph"/>
              <w:numPr>
                <w:ilvl w:val="0"/>
                <w:numId w:val="20"/>
              </w:numPr>
              <w:rPr>
                <w:rFonts w:ascii="楷体" w:hAnsi="楷体"/>
              </w:rPr>
            </w:pPr>
            <w:r w:rsidRPr="00DE2F0B">
              <w:rPr>
                <w:rFonts w:ascii="楷体" w:hAnsi="楷体" w:hint="eastAsia"/>
              </w:rPr>
              <w:t>历史</w:t>
            </w:r>
            <w:r w:rsidRPr="00DE2F0B">
              <w:rPr>
                <w:rFonts w:ascii="楷体" w:hAnsi="楷体"/>
              </w:rPr>
              <w:t>订单信息</w:t>
            </w:r>
            <w:r w:rsidRPr="00DE2F0B">
              <w:rPr>
                <w:rFonts w:ascii="楷体" w:hAnsi="楷体" w:hint="eastAsia"/>
              </w:rPr>
              <w:t>包括</w:t>
            </w:r>
            <w:r w:rsidRPr="00DE2F0B">
              <w:rPr>
                <w:rFonts w:ascii="楷体" w:hAnsi="楷体"/>
              </w:rPr>
              <w:t>：</w:t>
            </w:r>
            <w:r w:rsidRPr="00DE2F0B">
              <w:rPr>
                <w:rFonts w:ascii="楷体" w:hAnsi="楷体" w:hint="eastAsia"/>
              </w:rPr>
              <w:t>订单时间</w:t>
            </w:r>
            <w:r w:rsidRPr="00DE2F0B">
              <w:rPr>
                <w:rFonts w:ascii="楷体" w:hAnsi="楷体"/>
              </w:rPr>
              <w:t>，菜品名，</w:t>
            </w:r>
            <w:r w:rsidRPr="00DE2F0B">
              <w:rPr>
                <w:rFonts w:ascii="楷体" w:hAnsi="楷体" w:hint="eastAsia"/>
              </w:rPr>
              <w:t>数量</w:t>
            </w:r>
            <w:r w:rsidRPr="00DE2F0B">
              <w:rPr>
                <w:rFonts w:ascii="楷体" w:hAnsi="楷体"/>
              </w:rPr>
              <w:t>，金额，</w:t>
            </w:r>
            <w:r w:rsidRPr="00DE2F0B">
              <w:rPr>
                <w:rFonts w:ascii="楷体" w:hAnsi="楷体" w:hint="eastAsia"/>
              </w:rPr>
              <w:t>状态</w:t>
            </w:r>
            <w:r w:rsidR="00402175">
              <w:rPr>
                <w:rFonts w:ascii="楷体" w:hAnsi="楷体" w:hint="eastAsia"/>
              </w:rPr>
              <w:t>（</w:t>
            </w:r>
            <w:r w:rsidR="00A87EF2">
              <w:rPr>
                <w:rFonts w:ascii="楷体" w:hAnsi="楷体" w:hint="eastAsia"/>
              </w:rPr>
              <w:t>在售，</w:t>
            </w:r>
            <w:r w:rsidR="00402175">
              <w:rPr>
                <w:rFonts w:ascii="楷体" w:hAnsi="楷体"/>
              </w:rPr>
              <w:t>下架）</w:t>
            </w:r>
          </w:p>
          <w:p w:rsidR="009C1ED9" w:rsidRPr="00DE2F0B" w:rsidRDefault="009C1ED9" w:rsidP="00DE2F0B">
            <w:pPr>
              <w:pStyle w:val="ListParagraph"/>
              <w:numPr>
                <w:ilvl w:val="0"/>
                <w:numId w:val="20"/>
              </w:numPr>
              <w:rPr>
                <w:rFonts w:ascii="楷体" w:hAnsi="楷体"/>
              </w:rPr>
            </w:pPr>
            <w:r>
              <w:rPr>
                <w:rFonts w:ascii="楷体" w:hAnsi="楷体" w:hint="eastAsia"/>
              </w:rPr>
              <w:t>图片</w:t>
            </w:r>
            <w:r>
              <w:rPr>
                <w:rFonts w:ascii="楷体" w:hAnsi="楷体"/>
              </w:rPr>
              <w:t>大小</w:t>
            </w:r>
            <w:r>
              <w:rPr>
                <w:rFonts w:ascii="楷体" w:hAnsi="楷体" w:hint="eastAsia"/>
              </w:rPr>
              <w:t>32</w:t>
            </w:r>
            <w:r>
              <w:rPr>
                <w:rFonts w:ascii="楷体" w:hAnsi="楷体"/>
              </w:rPr>
              <w:t>*32</w:t>
            </w:r>
          </w:p>
        </w:tc>
      </w:tr>
    </w:tbl>
    <w:p w:rsidR="00915B45" w:rsidRDefault="00915B45" w:rsidP="00D3509D">
      <w:pPr>
        <w:rPr>
          <w:rFonts w:ascii="楷体" w:hAnsi="楷体"/>
        </w:rPr>
      </w:pPr>
    </w:p>
    <w:p w:rsidR="00915B45" w:rsidRDefault="00915B45">
      <w:pPr>
        <w:rPr>
          <w:rFonts w:ascii="楷体" w:hAnsi="楷体"/>
        </w:rPr>
      </w:pPr>
      <w:r>
        <w:rPr>
          <w:rFonts w:ascii="楷体" w:hAnsi="楷体"/>
        </w:rPr>
        <w:br w:type="page"/>
      </w:r>
    </w:p>
    <w:p w:rsidR="0068282C" w:rsidRPr="00606011" w:rsidRDefault="0068282C"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03</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点菜</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68282C">
            <w:pPr>
              <w:rPr>
                <w:rFonts w:ascii="楷体" w:hAnsi="楷体"/>
              </w:rPr>
            </w:pPr>
            <w:r w:rsidRPr="00606011">
              <w:rPr>
                <w:rFonts w:ascii="楷体" w:hAnsi="楷体"/>
              </w:rPr>
              <w:t>UR_0</w:t>
            </w:r>
            <w:r>
              <w:rPr>
                <w:rFonts w:ascii="楷体" w:hAnsi="楷体"/>
              </w:rPr>
              <w:t>02</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E57935">
            <w:pPr>
              <w:rPr>
                <w:rFonts w:ascii="楷体" w:hAnsi="楷体"/>
              </w:rPr>
            </w:pPr>
            <w:r w:rsidRPr="00606011">
              <w:rPr>
                <w:rFonts w:ascii="楷体" w:hAnsi="楷体"/>
              </w:rPr>
              <w:t>USR_01–</w:t>
            </w:r>
            <w:r w:rsidRPr="00606011">
              <w:rPr>
                <w:rFonts w:ascii="楷体" w:hAnsi="楷体" w:hint="eastAsia"/>
              </w:rPr>
              <w:t>顾客</w:t>
            </w:r>
            <w:r w:rsidR="00E57935">
              <w:rPr>
                <w:rFonts w:ascii="楷体" w:hAnsi="楷体" w:hint="eastAsia"/>
              </w:rPr>
              <w:t xml:space="preserve"> USR_02 服务员</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C08A0" w:rsidP="00350FB2">
            <w:pPr>
              <w:rPr>
                <w:rFonts w:ascii="楷体" w:hAnsi="楷体"/>
              </w:rPr>
            </w:pPr>
            <w:r>
              <w:object w:dxaOrig="5851" w:dyaOrig="7426">
                <v:shape id="_x0000_i1030" type="#_x0000_t75" style="width:292.55pt;height:371.3pt" o:ole="">
                  <v:imagedata r:id="rId23" o:title=""/>
                </v:shape>
                <o:OLEObject Type="Embed" ProgID="PBrush" ShapeID="_x0000_i1030" DrawAspect="Content" ObjectID="_1479047290" r:id="rId24"/>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A87EF2" w:rsidP="00350FB2">
            <w:pPr>
              <w:rPr>
                <w:rFonts w:ascii="楷体" w:hAnsi="楷体"/>
              </w:rPr>
            </w:pPr>
            <w:r w:rsidRPr="00B20C64">
              <w:rPr>
                <w:rFonts w:ascii="楷体" w:hAnsi="楷体"/>
              </w:rPr>
              <w:object w:dxaOrig="7230" w:dyaOrig="4350">
                <v:shape id="_x0000_i1031" type="#_x0000_t75" style="width:302.95pt;height:182.25pt" o:ole="">
                  <v:imagedata r:id="rId25" o:title=""/>
                </v:shape>
                <o:OLEObject Type="Embed" ProgID="Visio.Drawing.15" ShapeID="_x0000_i1031" DrawAspect="Content" ObjectID="_1479047291" r:id="rId26"/>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顾客看到</w:t>
            </w:r>
            <w:r>
              <w:rPr>
                <w:rFonts w:ascii="楷体" w:hAnsi="楷体"/>
              </w:rPr>
              <w:t>满意的</w:t>
            </w:r>
            <w:r>
              <w:rPr>
                <w:rFonts w:ascii="楷体" w:hAnsi="楷体" w:hint="eastAsia"/>
              </w:rPr>
              <w:t>菜品</w:t>
            </w:r>
            <w:r w:rsidR="00E57935">
              <w:rPr>
                <w:rFonts w:ascii="楷体" w:hAnsi="楷体" w:hint="eastAsia"/>
              </w:rPr>
              <w:t>，</w:t>
            </w:r>
            <w:r w:rsidR="00E57935">
              <w:rPr>
                <w:rFonts w:ascii="楷体" w:hAnsi="楷体"/>
              </w:rPr>
              <w:t>或者服务员得到用户</w:t>
            </w:r>
            <w:r w:rsidR="00E57935">
              <w:rPr>
                <w:rFonts w:ascii="楷体" w:hAnsi="楷体" w:hint="eastAsia"/>
              </w:rPr>
              <w:t>想要的菜品</w:t>
            </w:r>
            <w:r w:rsidR="00E57935">
              <w:rPr>
                <w:rFonts w:ascii="楷体" w:hAnsi="楷体"/>
              </w:rPr>
              <w:t>信息</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w:t>
            </w:r>
            <w:r>
              <w:rPr>
                <w:rFonts w:ascii="楷体" w:hAnsi="楷体"/>
              </w:rPr>
              <w:t>C_001,UC_002</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UC</w:t>
            </w:r>
            <w:r>
              <w:rPr>
                <w:rFonts w:ascii="楷体" w:hAnsi="楷体"/>
              </w:rPr>
              <w:t>_004</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0D40FE" w:rsidRDefault="00350FB2" w:rsidP="008E3559">
            <w:pPr>
              <w:pStyle w:val="ListParagraph"/>
              <w:numPr>
                <w:ilvl w:val="0"/>
                <w:numId w:val="13"/>
              </w:numPr>
              <w:rPr>
                <w:rFonts w:ascii="楷体" w:hAnsi="楷体"/>
              </w:rPr>
            </w:pPr>
            <w:r w:rsidRPr="00E57935">
              <w:rPr>
                <w:rFonts w:ascii="楷体" w:hAnsi="楷体" w:hint="eastAsia"/>
              </w:rPr>
              <w:t>用户</w:t>
            </w:r>
            <w:r w:rsidR="00B601DA" w:rsidRPr="00E57935">
              <w:rPr>
                <w:rFonts w:ascii="楷体" w:hAnsi="楷体" w:hint="eastAsia"/>
              </w:rPr>
              <w:t>单击</w:t>
            </w:r>
            <w:r w:rsidRPr="00E57935">
              <w:rPr>
                <w:rFonts w:ascii="楷体" w:hAnsi="楷体"/>
              </w:rPr>
              <w:t>菜品</w:t>
            </w:r>
            <w:r w:rsidR="00A87EF2">
              <w:rPr>
                <w:rFonts w:ascii="楷体" w:hAnsi="楷体" w:hint="eastAsia"/>
              </w:rPr>
              <w:t>图片</w:t>
            </w:r>
            <w:r w:rsidR="00B601DA" w:rsidRPr="00E57935">
              <w:rPr>
                <w:rFonts w:ascii="楷体" w:hAnsi="楷体" w:hint="eastAsia"/>
              </w:rPr>
              <w:t>，菜品</w:t>
            </w:r>
            <w:r w:rsidR="00B601DA" w:rsidRPr="00E57935">
              <w:rPr>
                <w:rFonts w:ascii="楷体" w:hAnsi="楷体"/>
              </w:rPr>
              <w:t>加入</w:t>
            </w:r>
            <w:r w:rsidR="00CE030F" w:rsidRPr="00E57935">
              <w:rPr>
                <w:rFonts w:ascii="楷体" w:hAnsi="楷体" w:hint="eastAsia"/>
              </w:rPr>
              <w:t>页面下</w:t>
            </w:r>
            <w:r w:rsidR="00CE030F" w:rsidRPr="00E57935">
              <w:rPr>
                <w:rFonts w:ascii="楷体" w:hAnsi="楷体"/>
              </w:rPr>
              <w:t>方的</w:t>
            </w:r>
            <w:r w:rsidRPr="00E57935">
              <w:rPr>
                <w:rFonts w:ascii="楷体" w:hAnsi="楷体"/>
              </w:rPr>
              <w:t>购物车图标</w:t>
            </w:r>
          </w:p>
          <w:p w:rsidR="008E3559" w:rsidRDefault="008E3559" w:rsidP="008E3559">
            <w:pPr>
              <w:pStyle w:val="ListParagraph"/>
              <w:numPr>
                <w:ilvl w:val="0"/>
                <w:numId w:val="13"/>
              </w:numPr>
              <w:rPr>
                <w:rFonts w:ascii="楷体" w:hAnsi="楷体"/>
              </w:rPr>
            </w:pPr>
            <w:r>
              <w:rPr>
                <w:rFonts w:ascii="楷体" w:hAnsi="楷体" w:hint="eastAsia"/>
              </w:rPr>
              <w:t>用户</w:t>
            </w:r>
            <w:r>
              <w:rPr>
                <w:rFonts w:ascii="楷体" w:hAnsi="楷体"/>
              </w:rPr>
              <w:t>点击页面</w:t>
            </w:r>
            <w:r>
              <w:rPr>
                <w:rFonts w:ascii="楷体" w:hAnsi="楷体" w:hint="eastAsia"/>
              </w:rPr>
              <w:t>上</w:t>
            </w:r>
            <w:r>
              <w:rPr>
                <w:rFonts w:ascii="楷体" w:hAnsi="楷体"/>
              </w:rPr>
              <w:t>方的购物车图标，</w:t>
            </w:r>
            <w:r>
              <w:rPr>
                <w:rFonts w:ascii="楷体" w:hAnsi="楷体" w:hint="eastAsia"/>
              </w:rPr>
              <w:t>进入</w:t>
            </w:r>
            <w:r>
              <w:rPr>
                <w:rFonts w:ascii="楷体" w:hAnsi="楷体"/>
              </w:rPr>
              <w:t>订单详情</w:t>
            </w:r>
            <w:r>
              <w:rPr>
                <w:rFonts w:ascii="楷体" w:hAnsi="楷体" w:hint="eastAsia"/>
              </w:rPr>
              <w:t>页面</w:t>
            </w:r>
          </w:p>
          <w:p w:rsidR="008E3559" w:rsidRDefault="008E3559" w:rsidP="008E3559">
            <w:pPr>
              <w:pStyle w:val="ListParagraph"/>
              <w:numPr>
                <w:ilvl w:val="0"/>
                <w:numId w:val="13"/>
              </w:numPr>
              <w:rPr>
                <w:rFonts w:ascii="楷体" w:hAnsi="楷体"/>
              </w:rPr>
            </w:pPr>
            <w:r>
              <w:rPr>
                <w:rFonts w:ascii="楷体" w:hAnsi="楷体" w:hint="eastAsia"/>
              </w:rPr>
              <w:t>用户上下</w:t>
            </w:r>
            <w:r>
              <w:rPr>
                <w:rFonts w:ascii="楷体" w:hAnsi="楷体"/>
              </w:rPr>
              <w:t>滑动</w:t>
            </w:r>
            <w:r>
              <w:rPr>
                <w:rFonts w:ascii="楷体" w:hAnsi="楷体" w:hint="eastAsia"/>
              </w:rPr>
              <w:t>查看</w:t>
            </w:r>
            <w:r>
              <w:rPr>
                <w:rFonts w:ascii="楷体" w:hAnsi="楷体"/>
              </w:rPr>
              <w:t>订单详情</w:t>
            </w:r>
          </w:p>
          <w:p w:rsidR="008E3559" w:rsidRPr="008E3559" w:rsidRDefault="008E3559" w:rsidP="008E3559">
            <w:pPr>
              <w:pStyle w:val="ListParagraph"/>
              <w:numPr>
                <w:ilvl w:val="0"/>
                <w:numId w:val="13"/>
              </w:numPr>
              <w:rPr>
                <w:rFonts w:ascii="楷体" w:hAnsi="楷体"/>
              </w:rPr>
            </w:pPr>
            <w:r>
              <w:rPr>
                <w:rFonts w:ascii="楷体" w:hAnsi="楷体" w:hint="eastAsia"/>
              </w:rPr>
              <w:t>用户</w:t>
            </w:r>
            <w:r>
              <w:rPr>
                <w:rFonts w:ascii="楷体" w:hAnsi="楷体"/>
              </w:rPr>
              <w:t>点击</w:t>
            </w:r>
            <w:r>
              <w:rPr>
                <w:rFonts w:ascii="楷体" w:hAnsi="楷体" w:hint="eastAsia"/>
              </w:rPr>
              <w:t>返回按钮</w:t>
            </w:r>
            <w:r>
              <w:rPr>
                <w:rFonts w:ascii="楷体" w:hAnsi="楷体"/>
              </w:rPr>
              <w:t>回到菜单</w:t>
            </w:r>
            <w:r>
              <w:rPr>
                <w:rFonts w:ascii="楷体" w:hAnsi="楷体" w:hint="eastAsia"/>
              </w:rPr>
              <w:t>首页</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9A43D9" w:rsidRDefault="009A43D9" w:rsidP="00B86B60">
            <w:pPr>
              <w:pStyle w:val="ListParagraph"/>
              <w:numPr>
                <w:ilvl w:val="1"/>
                <w:numId w:val="13"/>
              </w:numPr>
              <w:rPr>
                <w:rFonts w:ascii="楷体" w:hAnsi="楷体"/>
              </w:rPr>
            </w:pPr>
            <w:r w:rsidRPr="00B86B60">
              <w:rPr>
                <w:rFonts w:ascii="楷体" w:hAnsi="楷体" w:hint="eastAsia"/>
              </w:rPr>
              <w:t>用户</w:t>
            </w:r>
            <w:r w:rsidRPr="00B86B60">
              <w:rPr>
                <w:rFonts w:ascii="楷体" w:hAnsi="楷体"/>
              </w:rPr>
              <w:t>查看完订单详情后，</w:t>
            </w:r>
            <w:r w:rsidRPr="00B86B60">
              <w:rPr>
                <w:rFonts w:ascii="楷体" w:hAnsi="楷体" w:hint="eastAsia"/>
              </w:rPr>
              <w:t>需要</w:t>
            </w:r>
            <w:r w:rsidR="008E3559" w:rsidRPr="00B86B60">
              <w:rPr>
                <w:rFonts w:ascii="楷体" w:hAnsi="楷体" w:hint="eastAsia"/>
              </w:rPr>
              <w:t>更新</w:t>
            </w:r>
            <w:r w:rsidRPr="00B86B60">
              <w:rPr>
                <w:rFonts w:ascii="楷体" w:hAnsi="楷体" w:hint="eastAsia"/>
              </w:rPr>
              <w:t>选定</w:t>
            </w:r>
            <w:r w:rsidRPr="00B86B60">
              <w:rPr>
                <w:rFonts w:ascii="楷体" w:hAnsi="楷体"/>
              </w:rPr>
              <w:t>菜品的菜品数量，使</w:t>
            </w:r>
            <w:r w:rsidRPr="00B86B60">
              <w:rPr>
                <w:rFonts w:ascii="楷体" w:hAnsi="楷体" w:hint="eastAsia"/>
              </w:rPr>
              <w:t>用</w:t>
            </w:r>
            <w:r w:rsidRPr="00B86B60">
              <w:rPr>
                <w:rFonts w:ascii="楷体" w:hAnsi="楷体"/>
              </w:rPr>
              <w:t>菜品数量对应的‘+’</w:t>
            </w:r>
            <w:r w:rsidR="008E3559" w:rsidRPr="00B86B60">
              <w:rPr>
                <w:rFonts w:ascii="楷体" w:hAnsi="楷体"/>
              </w:rPr>
              <w:t xml:space="preserve"> ‘–’</w:t>
            </w:r>
            <w:r w:rsidRPr="00B86B60">
              <w:rPr>
                <w:rFonts w:ascii="楷体" w:hAnsi="楷体" w:hint="eastAsia"/>
              </w:rPr>
              <w:t>完成更新</w:t>
            </w:r>
          </w:p>
          <w:p w:rsidR="00261DF3" w:rsidRPr="00261DF3" w:rsidRDefault="00261DF3"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p w:rsidR="00915B45" w:rsidRPr="00B86B60" w:rsidRDefault="00915B45" w:rsidP="00B86B60">
            <w:pPr>
              <w:pStyle w:val="ListParagraph"/>
              <w:numPr>
                <w:ilvl w:val="1"/>
                <w:numId w:val="13"/>
              </w:numPr>
              <w:rPr>
                <w:rFonts w:ascii="楷体" w:hAnsi="楷体"/>
              </w:rPr>
            </w:pPr>
            <w:r>
              <w:rPr>
                <w:rFonts w:ascii="楷体" w:hAnsi="楷体" w:hint="eastAsia"/>
              </w:rPr>
              <w:t>用户</w:t>
            </w:r>
            <w:r>
              <w:rPr>
                <w:rFonts w:ascii="楷体" w:hAnsi="楷体"/>
              </w:rPr>
              <w:t>选择</w:t>
            </w:r>
            <w:r>
              <w:rPr>
                <w:rFonts w:ascii="楷体" w:hAnsi="楷体" w:hint="eastAsia"/>
              </w:rPr>
              <w:t>删除</w:t>
            </w:r>
            <w:r>
              <w:rPr>
                <w:rFonts w:ascii="楷体" w:hAnsi="楷体"/>
              </w:rPr>
              <w:t>所有</w:t>
            </w:r>
            <w:r>
              <w:rPr>
                <w:rFonts w:ascii="楷体" w:hAnsi="楷体" w:hint="eastAsia"/>
              </w:rPr>
              <w:t>按钮，</w:t>
            </w:r>
            <w:r>
              <w:rPr>
                <w:rFonts w:ascii="楷体" w:hAnsi="楷体"/>
              </w:rPr>
              <w:t>系统</w:t>
            </w:r>
            <w:r>
              <w:rPr>
                <w:rFonts w:ascii="楷体" w:hAnsi="楷体" w:hint="eastAsia"/>
              </w:rPr>
              <w:t>返回菜单</w:t>
            </w:r>
            <w:r>
              <w:rPr>
                <w:rFonts w:ascii="楷体" w:hAnsi="楷体"/>
              </w:rPr>
              <w:t>首页</w:t>
            </w:r>
          </w:p>
          <w:p w:rsidR="00A21AA6" w:rsidRPr="00606011" w:rsidRDefault="00A21AA6" w:rsidP="009A43D9">
            <w:pPr>
              <w:rPr>
                <w:rFonts w:ascii="楷体" w:hAnsi="楷体"/>
              </w:rPr>
            </w:pP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4C3345" w:rsidRPr="00A21AA6" w:rsidRDefault="00A21AA6" w:rsidP="00A21AA6">
            <w:pPr>
              <w:rPr>
                <w:rFonts w:ascii="楷体" w:hAnsi="楷体"/>
              </w:rPr>
            </w:pPr>
            <w:r>
              <w:rPr>
                <w:rFonts w:ascii="楷体" w:hAnsi="楷体" w:hint="eastAsia"/>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C93864" w:rsidRDefault="00C93864" w:rsidP="00C93864">
            <w:pPr>
              <w:rPr>
                <w:rFonts w:ascii="楷体" w:hAnsi="楷体"/>
              </w:rPr>
            </w:pPr>
            <w:r>
              <w:rPr>
                <w:rFonts w:ascii="楷体" w:hAnsi="楷体"/>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350FB2"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87EF2" w:rsidRPr="00261DF3" w:rsidRDefault="004C3345" w:rsidP="00261DF3">
            <w:pPr>
              <w:pStyle w:val="ListParagraph"/>
              <w:numPr>
                <w:ilvl w:val="0"/>
                <w:numId w:val="18"/>
              </w:numPr>
              <w:rPr>
                <w:rFonts w:ascii="楷体" w:hAnsi="楷体"/>
              </w:rPr>
            </w:pPr>
            <w:r>
              <w:rPr>
                <w:rFonts w:ascii="楷体" w:hAnsi="楷体" w:hint="eastAsia"/>
              </w:rPr>
              <w:t>菜品</w:t>
            </w:r>
            <w:r>
              <w:rPr>
                <w:rFonts w:ascii="楷体" w:hAnsi="楷体"/>
              </w:rPr>
              <w:t>数量</w:t>
            </w:r>
            <w:r>
              <w:rPr>
                <w:rFonts w:ascii="楷体" w:hAnsi="楷体" w:hint="eastAsia"/>
              </w:rPr>
              <w:t>可以</w:t>
            </w:r>
            <w:r>
              <w:rPr>
                <w:rFonts w:ascii="楷体" w:hAnsi="楷体"/>
              </w:rPr>
              <w:t>为</w:t>
            </w:r>
            <w:r>
              <w:rPr>
                <w:rFonts w:ascii="楷体" w:hAnsi="楷体" w:hint="eastAsia"/>
              </w:rPr>
              <w:t>0</w:t>
            </w:r>
            <w:r w:rsidR="000D40FE">
              <w:rPr>
                <w:rFonts w:ascii="楷体" w:hAnsi="楷体" w:hint="eastAsia"/>
              </w:rPr>
              <w:t>，</w:t>
            </w:r>
            <w:r w:rsidR="000D40FE">
              <w:rPr>
                <w:rFonts w:ascii="楷体" w:hAnsi="楷体"/>
              </w:rPr>
              <w:t>表示此菜品从</w:t>
            </w:r>
            <w:r w:rsidR="000D40FE">
              <w:rPr>
                <w:rFonts w:ascii="楷体" w:hAnsi="楷体" w:hint="eastAsia"/>
              </w:rPr>
              <w:t>该</w:t>
            </w:r>
            <w:r w:rsidR="000D40FE">
              <w:rPr>
                <w:rFonts w:ascii="楷体" w:hAnsi="楷体"/>
              </w:rPr>
              <w:t>订单中删除</w:t>
            </w:r>
          </w:p>
        </w:tc>
      </w:tr>
    </w:tbl>
    <w:p w:rsidR="00DA6A18" w:rsidRDefault="00DA6A18" w:rsidP="00D3509D">
      <w:pPr>
        <w:rPr>
          <w:rFonts w:ascii="楷体" w:hAnsi="楷体"/>
        </w:rPr>
      </w:pPr>
    </w:p>
    <w:p w:rsidR="00DA6A18" w:rsidRDefault="00DA6A18">
      <w:pPr>
        <w:rPr>
          <w:rFonts w:ascii="楷体" w:hAnsi="楷体"/>
        </w:rPr>
      </w:pPr>
      <w:r>
        <w:rPr>
          <w:rFonts w:ascii="楷体" w:hAnsi="楷体"/>
        </w:rPr>
        <w:br w:type="page"/>
      </w:r>
    </w:p>
    <w:p w:rsidR="000D68A3" w:rsidRPr="00606011" w:rsidRDefault="000D68A3"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04</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下定单</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350FB2">
            <w:pPr>
              <w:rPr>
                <w:rFonts w:ascii="楷体" w:hAnsi="楷体"/>
              </w:rPr>
            </w:pPr>
            <w:r w:rsidRPr="00606011">
              <w:rPr>
                <w:rFonts w:ascii="楷体" w:hAnsi="楷体"/>
              </w:rPr>
              <w:t>UR_0</w:t>
            </w:r>
            <w:r>
              <w:rPr>
                <w:rFonts w:ascii="楷体" w:hAnsi="楷体"/>
              </w:rPr>
              <w:t>04</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350FB2">
            <w:pPr>
              <w:rPr>
                <w:rFonts w:ascii="楷体" w:hAnsi="楷体"/>
              </w:rPr>
            </w:pPr>
            <w:r w:rsidRPr="00606011">
              <w:rPr>
                <w:rFonts w:ascii="楷体" w:hAnsi="楷体"/>
              </w:rPr>
              <w:t>USR_02–</w:t>
            </w:r>
            <w:r w:rsidRPr="00606011">
              <w:rPr>
                <w:rFonts w:ascii="楷体" w:hAnsi="楷体" w:hint="eastAsia"/>
              </w:rPr>
              <w:t>服务员</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30F85" w:rsidP="00350FB2">
            <w:pPr>
              <w:rPr>
                <w:rFonts w:ascii="楷体" w:hAnsi="楷体"/>
              </w:rPr>
            </w:pPr>
            <w:r>
              <w:object w:dxaOrig="5730" w:dyaOrig="7320">
                <v:shape id="_x0000_i1032" type="#_x0000_t75" style="width:286.5pt;height:366pt" o:ole="">
                  <v:imagedata r:id="rId27" o:title=""/>
                </v:shape>
                <o:OLEObject Type="Embed" ProgID="PBrush" ShapeID="_x0000_i1032" DrawAspect="Content" ObjectID="_1479047292" r:id="rId28"/>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593A87" w:rsidP="00373ED3">
            <w:pPr>
              <w:rPr>
                <w:rFonts w:ascii="楷体" w:hAnsi="楷体"/>
              </w:rPr>
            </w:pPr>
            <w:r w:rsidRPr="00B20C64">
              <w:rPr>
                <w:rFonts w:ascii="楷体" w:hAnsi="楷体"/>
              </w:rPr>
              <w:object w:dxaOrig="7230" w:dyaOrig="4350">
                <v:shape id="_x0000_i1033" type="#_x0000_t75" style="width:302.95pt;height:182.25pt" o:ole="">
                  <v:imagedata r:id="rId29" o:title=""/>
                </v:shape>
                <o:OLEObject Type="Embed" ProgID="Visio.Drawing.15" ShapeID="_x0000_i1033" DrawAspect="Content" ObjectID="_1479047293" r:id="rId30"/>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顾客确定订单</w:t>
            </w:r>
            <w:r>
              <w:rPr>
                <w:rFonts w:ascii="楷体" w:hAnsi="楷体"/>
              </w:rPr>
              <w:t>详情</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8E3559" w:rsidP="00350FB2">
            <w:pPr>
              <w:rPr>
                <w:rFonts w:ascii="楷体" w:hAnsi="楷体"/>
              </w:rPr>
            </w:pPr>
            <w:r>
              <w:rPr>
                <w:rFonts w:ascii="楷体" w:hAnsi="楷体" w:hint="eastAsia"/>
              </w:rPr>
              <w:t>UC</w:t>
            </w:r>
            <w:r>
              <w:rPr>
                <w:rFonts w:ascii="楷体" w:hAnsi="楷体"/>
              </w:rPr>
              <w:t>_003</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生成</w:t>
            </w:r>
            <w:r>
              <w:rPr>
                <w:rFonts w:ascii="楷体" w:hAnsi="楷体"/>
              </w:rPr>
              <w:t>账单</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8E3559" w:rsidRDefault="008E3559" w:rsidP="00F84D2B">
            <w:pPr>
              <w:pStyle w:val="ListParagraph"/>
              <w:numPr>
                <w:ilvl w:val="0"/>
                <w:numId w:val="15"/>
              </w:numPr>
              <w:rPr>
                <w:rFonts w:ascii="楷体" w:hAnsi="楷体"/>
              </w:rPr>
            </w:pPr>
            <w:r>
              <w:rPr>
                <w:rFonts w:ascii="楷体" w:hAnsi="楷体" w:hint="eastAsia"/>
              </w:rPr>
              <w:t>用户点击</w:t>
            </w:r>
            <w:r>
              <w:rPr>
                <w:rFonts w:ascii="楷体" w:hAnsi="楷体"/>
              </w:rPr>
              <w:t>订单详情页面的下单按钮</w:t>
            </w:r>
            <w:r>
              <w:rPr>
                <w:rFonts w:ascii="楷体" w:hAnsi="楷体" w:hint="eastAsia"/>
              </w:rPr>
              <w:t>，</w:t>
            </w:r>
            <w:r>
              <w:rPr>
                <w:rFonts w:ascii="楷体" w:hAnsi="楷体"/>
              </w:rPr>
              <w:t>系统显示订单附加信息页面</w:t>
            </w:r>
          </w:p>
          <w:p w:rsidR="00F84D2B" w:rsidRDefault="008E3559" w:rsidP="00F84D2B">
            <w:pPr>
              <w:pStyle w:val="ListParagraph"/>
              <w:numPr>
                <w:ilvl w:val="0"/>
                <w:numId w:val="15"/>
              </w:numPr>
              <w:rPr>
                <w:rFonts w:ascii="楷体" w:hAnsi="楷体"/>
              </w:rPr>
            </w:pPr>
            <w:r>
              <w:rPr>
                <w:rFonts w:ascii="楷体" w:hAnsi="楷体" w:hint="eastAsia"/>
              </w:rPr>
              <w:t>用户</w:t>
            </w:r>
            <w:r>
              <w:rPr>
                <w:rFonts w:ascii="楷体" w:hAnsi="楷体"/>
              </w:rPr>
              <w:t>点击订单附加信息</w:t>
            </w:r>
            <w:r>
              <w:rPr>
                <w:rFonts w:ascii="楷体" w:hAnsi="楷体" w:hint="eastAsia"/>
              </w:rPr>
              <w:t>中</w:t>
            </w:r>
            <w:r w:rsidR="00455A49">
              <w:rPr>
                <w:rFonts w:ascii="楷体" w:hAnsi="楷体"/>
              </w:rPr>
              <w:t>桌号</w:t>
            </w:r>
            <w:r w:rsidR="00455A49">
              <w:rPr>
                <w:rFonts w:ascii="楷体" w:hAnsi="楷体" w:hint="eastAsia"/>
              </w:rPr>
              <w:t>对应</w:t>
            </w:r>
            <w:r w:rsidR="00455A49">
              <w:rPr>
                <w:rFonts w:ascii="楷体" w:hAnsi="楷体"/>
              </w:rPr>
              <w:t>的下拉框</w:t>
            </w:r>
            <w:r w:rsidR="00F84D2B">
              <w:rPr>
                <w:rFonts w:ascii="楷体" w:hAnsi="楷体"/>
              </w:rPr>
              <w:t>选择桌号</w:t>
            </w:r>
          </w:p>
          <w:p w:rsidR="00F84D2B" w:rsidRDefault="008E3559" w:rsidP="00F84D2B">
            <w:pPr>
              <w:pStyle w:val="ListParagraph"/>
              <w:numPr>
                <w:ilvl w:val="0"/>
                <w:numId w:val="15"/>
              </w:numPr>
              <w:rPr>
                <w:rFonts w:ascii="楷体" w:hAnsi="楷体"/>
              </w:rPr>
            </w:pPr>
            <w:r>
              <w:rPr>
                <w:rFonts w:ascii="楷体" w:hAnsi="楷体" w:hint="eastAsia"/>
              </w:rPr>
              <w:t>用户点击</w:t>
            </w:r>
            <w:r w:rsidR="00A056A8">
              <w:rPr>
                <w:rFonts w:ascii="楷体" w:hAnsi="楷体" w:hint="eastAsia"/>
              </w:rPr>
              <w:t>输入</w:t>
            </w:r>
            <w:r w:rsidR="00A056A8">
              <w:rPr>
                <w:rFonts w:ascii="楷体" w:hAnsi="楷体"/>
              </w:rPr>
              <w:t>员工号对应的</w:t>
            </w:r>
            <w:r>
              <w:rPr>
                <w:rFonts w:ascii="楷体" w:hAnsi="楷体"/>
              </w:rPr>
              <w:t>的照相机图标进行</w:t>
            </w:r>
            <w:r w:rsidR="00455A49">
              <w:rPr>
                <w:rFonts w:ascii="楷体" w:hAnsi="楷体"/>
              </w:rPr>
              <w:t>的</w:t>
            </w:r>
            <w:r w:rsidR="0094304B">
              <w:rPr>
                <w:rFonts w:ascii="楷体" w:hAnsi="楷体" w:hint="eastAsia"/>
              </w:rPr>
              <w:t>员工号</w:t>
            </w:r>
            <w:r w:rsidR="00455A49">
              <w:rPr>
                <w:rFonts w:ascii="楷体" w:hAnsi="楷体" w:hint="eastAsia"/>
              </w:rPr>
              <w:t>对应的</w:t>
            </w:r>
            <w:r w:rsidR="0094304B">
              <w:rPr>
                <w:rFonts w:ascii="楷体" w:hAnsi="楷体" w:hint="eastAsia"/>
              </w:rPr>
              <w:t>二维码</w:t>
            </w:r>
            <w:r w:rsidR="00A056A8">
              <w:rPr>
                <w:rFonts w:ascii="楷体" w:hAnsi="楷体" w:hint="eastAsia"/>
              </w:rPr>
              <w:t>扫描</w:t>
            </w:r>
            <w:r w:rsidR="00455A49">
              <w:rPr>
                <w:rFonts w:ascii="楷体" w:hAnsi="楷体" w:hint="eastAsia"/>
              </w:rPr>
              <w:t>到订单</w:t>
            </w:r>
          </w:p>
          <w:p w:rsidR="008E3559" w:rsidRDefault="008E3559" w:rsidP="0094304B">
            <w:pPr>
              <w:pStyle w:val="ListParagraph"/>
              <w:numPr>
                <w:ilvl w:val="0"/>
                <w:numId w:val="15"/>
              </w:numPr>
              <w:rPr>
                <w:rFonts w:ascii="楷体" w:hAnsi="楷体"/>
              </w:rPr>
            </w:pPr>
            <w:r>
              <w:rPr>
                <w:rFonts w:ascii="楷体" w:hAnsi="楷体" w:hint="eastAsia"/>
              </w:rPr>
              <w:t>用</w:t>
            </w:r>
            <w:r>
              <w:rPr>
                <w:rFonts w:ascii="楷体" w:hAnsi="楷体"/>
              </w:rPr>
              <w:t>户</w:t>
            </w:r>
            <w:r w:rsidR="00455A49">
              <w:rPr>
                <w:rFonts w:ascii="楷体" w:hAnsi="楷体" w:hint="eastAsia"/>
              </w:rPr>
              <w:t>在</w:t>
            </w:r>
            <w:r w:rsidR="00455A49">
              <w:rPr>
                <w:rFonts w:ascii="楷体" w:hAnsi="楷体"/>
              </w:rPr>
              <w:t>订单信息</w:t>
            </w:r>
            <w:r w:rsidR="0094304B">
              <w:rPr>
                <w:rFonts w:ascii="楷体" w:hAnsi="楷体"/>
              </w:rPr>
              <w:t>页面</w:t>
            </w:r>
            <w:r>
              <w:rPr>
                <w:rFonts w:ascii="楷体" w:hAnsi="楷体" w:hint="eastAsia"/>
              </w:rPr>
              <w:t>会员号</w:t>
            </w:r>
            <w:r>
              <w:rPr>
                <w:rFonts w:ascii="楷体" w:hAnsi="楷体"/>
              </w:rPr>
              <w:t>输入框内</w:t>
            </w:r>
            <w:r w:rsidR="0094304B">
              <w:rPr>
                <w:rFonts w:ascii="楷体" w:hAnsi="楷体"/>
              </w:rPr>
              <w:t>输入</w:t>
            </w:r>
            <w:r w:rsidR="00455A49">
              <w:rPr>
                <w:rFonts w:ascii="楷体" w:hAnsi="楷体" w:hint="eastAsia"/>
              </w:rPr>
              <w:t>顾客</w:t>
            </w:r>
            <w:r w:rsidR="0094304B">
              <w:rPr>
                <w:rFonts w:ascii="楷体" w:hAnsi="楷体"/>
              </w:rPr>
              <w:t>会员号</w:t>
            </w:r>
            <w:r w:rsidR="00455A49">
              <w:rPr>
                <w:rFonts w:ascii="楷体" w:hAnsi="楷体" w:hint="eastAsia"/>
              </w:rPr>
              <w:t>，</w:t>
            </w:r>
            <w:r w:rsidR="0094304B">
              <w:rPr>
                <w:rFonts w:ascii="楷体" w:hAnsi="楷体"/>
              </w:rPr>
              <w:t>查看</w:t>
            </w:r>
            <w:r w:rsidR="00F84D2B">
              <w:rPr>
                <w:rFonts w:ascii="楷体" w:hAnsi="楷体"/>
              </w:rPr>
              <w:t>会员等级</w:t>
            </w:r>
            <w:r w:rsidR="00F84D2B">
              <w:rPr>
                <w:rFonts w:ascii="楷体" w:hAnsi="楷体" w:hint="eastAsia"/>
              </w:rPr>
              <w:t>对应的折扣信息</w:t>
            </w:r>
            <w:r w:rsidR="00455A49">
              <w:rPr>
                <w:rFonts w:ascii="楷体" w:hAnsi="楷体" w:hint="eastAsia"/>
              </w:rPr>
              <w:t>，</w:t>
            </w:r>
            <w:r>
              <w:rPr>
                <w:rFonts w:ascii="楷体" w:hAnsi="楷体" w:hint="eastAsia"/>
              </w:rPr>
              <w:t>系统显示</w:t>
            </w:r>
            <w:r>
              <w:rPr>
                <w:rFonts w:ascii="楷体" w:hAnsi="楷体"/>
              </w:rPr>
              <w:t>会员信息和打折信息</w:t>
            </w:r>
          </w:p>
          <w:p w:rsidR="00F84D2B" w:rsidRDefault="00455A49" w:rsidP="0094304B">
            <w:pPr>
              <w:pStyle w:val="ListParagraph"/>
              <w:numPr>
                <w:ilvl w:val="0"/>
                <w:numId w:val="15"/>
              </w:numPr>
              <w:rPr>
                <w:rFonts w:ascii="楷体" w:hAnsi="楷体"/>
              </w:rPr>
            </w:pPr>
            <w:r>
              <w:rPr>
                <w:rFonts w:ascii="楷体" w:hAnsi="楷体"/>
              </w:rPr>
              <w:t>点击</w:t>
            </w:r>
            <w:r w:rsidR="00915B45">
              <w:rPr>
                <w:rFonts w:ascii="楷体" w:hAnsi="楷体" w:hint="eastAsia"/>
              </w:rPr>
              <w:t>下单</w:t>
            </w:r>
            <w:r>
              <w:rPr>
                <w:rFonts w:ascii="楷体" w:hAnsi="楷体"/>
              </w:rPr>
              <w:t>按钮</w:t>
            </w:r>
            <w:r w:rsidR="006B1C20">
              <w:rPr>
                <w:rFonts w:ascii="楷体" w:hAnsi="楷体" w:hint="eastAsia"/>
              </w:rPr>
              <w:t>，系统生成</w:t>
            </w:r>
            <w:r w:rsidR="00F84D2B">
              <w:rPr>
                <w:rFonts w:ascii="楷体" w:hAnsi="楷体"/>
              </w:rPr>
              <w:t>订单</w:t>
            </w:r>
          </w:p>
          <w:p w:rsidR="006B1C20" w:rsidRPr="006B1C20" w:rsidRDefault="00455A49" w:rsidP="00A056A8">
            <w:pPr>
              <w:pStyle w:val="ListParagraph"/>
              <w:numPr>
                <w:ilvl w:val="0"/>
                <w:numId w:val="15"/>
              </w:numPr>
              <w:rPr>
                <w:rFonts w:ascii="楷体" w:hAnsi="楷体"/>
              </w:rPr>
            </w:pPr>
            <w:r>
              <w:rPr>
                <w:rFonts w:ascii="楷体" w:hAnsi="楷体" w:hint="eastAsia"/>
              </w:rPr>
              <w:t>系统</w:t>
            </w:r>
            <w:r>
              <w:rPr>
                <w:rFonts w:ascii="楷体" w:hAnsi="楷体"/>
              </w:rPr>
              <w:t>显示</w:t>
            </w:r>
            <w:r w:rsidR="006B1C20">
              <w:rPr>
                <w:rFonts w:ascii="楷体" w:hAnsi="楷体" w:hint="eastAsia"/>
              </w:rPr>
              <w:t>Msg</w:t>
            </w:r>
            <w:r w:rsidR="006B1C20">
              <w:rPr>
                <w:rFonts w:ascii="楷体" w:hAnsi="楷体"/>
              </w:rPr>
              <w:t>401</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B468A3" w:rsidRPr="00B468A3" w:rsidRDefault="00B468A3" w:rsidP="00B468A3">
            <w:pPr>
              <w:pStyle w:val="ListParagraph"/>
              <w:numPr>
                <w:ilvl w:val="1"/>
                <w:numId w:val="18"/>
              </w:numPr>
              <w:rPr>
                <w:rFonts w:ascii="楷体" w:hAnsi="楷体"/>
              </w:rPr>
            </w:pPr>
            <w:r w:rsidRPr="00B468A3">
              <w:rPr>
                <w:rFonts w:ascii="楷体" w:hAnsi="楷体" w:hint="eastAsia"/>
              </w:rPr>
              <w:t>如果用户保持</w:t>
            </w:r>
            <w:r w:rsidRPr="00B468A3">
              <w:rPr>
                <w:rFonts w:ascii="楷体" w:hAnsi="楷体"/>
              </w:rPr>
              <w:t>桌号</w:t>
            </w:r>
            <w:r w:rsidRPr="00B468A3">
              <w:rPr>
                <w:rFonts w:ascii="楷体" w:hAnsi="楷体" w:hint="eastAsia"/>
              </w:rPr>
              <w:t>为空</w:t>
            </w:r>
            <w:r w:rsidRPr="00B468A3">
              <w:rPr>
                <w:rFonts w:ascii="楷体" w:hAnsi="楷体"/>
              </w:rPr>
              <w:t>，系统提示Msg402</w:t>
            </w:r>
          </w:p>
          <w:p w:rsidR="00B468A3" w:rsidRDefault="00B468A3" w:rsidP="00B468A3">
            <w:pPr>
              <w:rPr>
                <w:rFonts w:ascii="楷体" w:hAnsi="楷体"/>
              </w:rPr>
            </w:pPr>
            <w:r>
              <w:rPr>
                <w:rFonts w:ascii="楷体" w:hAnsi="楷体" w:hint="eastAsia"/>
              </w:rPr>
              <w:t>回到主流程2</w:t>
            </w:r>
          </w:p>
          <w:p w:rsidR="00B468A3" w:rsidRDefault="00B468A3" w:rsidP="00B468A3">
            <w:pPr>
              <w:rPr>
                <w:rFonts w:ascii="楷体" w:hAnsi="楷体"/>
              </w:rPr>
            </w:pPr>
            <w:r>
              <w:rPr>
                <w:rFonts w:ascii="楷体" w:hAnsi="楷体"/>
              </w:rPr>
              <w:t xml:space="preserve">3.1 </w:t>
            </w:r>
            <w:r>
              <w:rPr>
                <w:rFonts w:ascii="楷体" w:hAnsi="楷体" w:hint="eastAsia"/>
              </w:rPr>
              <w:t>如果</w:t>
            </w:r>
            <w:r>
              <w:rPr>
                <w:rFonts w:ascii="楷体" w:hAnsi="楷体"/>
              </w:rPr>
              <w:t>用户扫描二维码失败，系统提示Msg403</w:t>
            </w:r>
          </w:p>
          <w:p w:rsidR="00B468A3" w:rsidRDefault="00B468A3" w:rsidP="00B468A3">
            <w:pPr>
              <w:rPr>
                <w:rFonts w:ascii="楷体" w:hAnsi="楷体"/>
              </w:rPr>
            </w:pPr>
            <w:r>
              <w:rPr>
                <w:rFonts w:ascii="楷体" w:hAnsi="楷体" w:hint="eastAsia"/>
              </w:rPr>
              <w:t>回到</w:t>
            </w:r>
            <w:r>
              <w:rPr>
                <w:rFonts w:ascii="楷体" w:hAnsi="楷体"/>
              </w:rPr>
              <w:t>主流程</w:t>
            </w:r>
            <w:r>
              <w:rPr>
                <w:rFonts w:ascii="楷体" w:hAnsi="楷体" w:hint="eastAsia"/>
              </w:rPr>
              <w:t>3</w:t>
            </w:r>
          </w:p>
          <w:p w:rsidR="00B468A3" w:rsidRPr="00B468A3" w:rsidRDefault="00B468A3" w:rsidP="00B468A3">
            <w:pPr>
              <w:rPr>
                <w:rFonts w:ascii="楷体" w:hAnsi="楷体"/>
              </w:rPr>
            </w:pPr>
            <w:r>
              <w:rPr>
                <w:rFonts w:ascii="楷体" w:hAnsi="楷体"/>
              </w:rPr>
              <w:t xml:space="preserve">4.1 </w:t>
            </w:r>
            <w:r>
              <w:rPr>
                <w:rFonts w:ascii="楷体" w:hAnsi="楷体" w:hint="eastAsia"/>
              </w:rPr>
              <w:t>如果</w:t>
            </w:r>
            <w:r w:rsidR="00BC2505">
              <w:rPr>
                <w:rFonts w:ascii="楷体" w:hAnsi="楷体"/>
              </w:rPr>
              <w:t>用户</w:t>
            </w:r>
            <w:r w:rsidR="00BC2505">
              <w:rPr>
                <w:rFonts w:ascii="楷体" w:hAnsi="楷体" w:hint="eastAsia"/>
              </w:rPr>
              <w:t>不是</w:t>
            </w:r>
            <w:r>
              <w:rPr>
                <w:rFonts w:ascii="楷体" w:hAnsi="楷体" w:hint="eastAsia"/>
              </w:rPr>
              <w:t>会员号</w:t>
            </w:r>
            <w:r>
              <w:rPr>
                <w:rFonts w:ascii="楷体" w:hAnsi="楷体"/>
              </w:rPr>
              <w:t>，允许</w:t>
            </w:r>
            <w:r>
              <w:rPr>
                <w:rFonts w:ascii="楷体" w:hAnsi="楷体" w:hint="eastAsia"/>
              </w:rPr>
              <w:t>会员号</w:t>
            </w:r>
            <w:r>
              <w:rPr>
                <w:rFonts w:ascii="楷体" w:hAnsi="楷体"/>
              </w:rPr>
              <w:t>输入框为空</w:t>
            </w:r>
          </w:p>
          <w:p w:rsidR="00350FB2" w:rsidRPr="00B468A3" w:rsidRDefault="00B468A3" w:rsidP="00B468A3">
            <w:pPr>
              <w:rPr>
                <w:rFonts w:ascii="楷体" w:hAnsi="楷体"/>
              </w:rPr>
            </w:pPr>
            <w:r>
              <w:rPr>
                <w:rFonts w:ascii="楷体" w:hAnsi="楷体" w:hint="eastAsia"/>
              </w:rPr>
              <w:t>6.</w:t>
            </w:r>
            <w:r>
              <w:rPr>
                <w:rFonts w:ascii="楷体" w:hAnsi="楷体"/>
              </w:rPr>
              <w:t>1</w:t>
            </w:r>
            <w:r w:rsidR="00373ED3" w:rsidRPr="00B468A3">
              <w:rPr>
                <w:rFonts w:ascii="楷体" w:hAnsi="楷体" w:hint="eastAsia"/>
              </w:rPr>
              <w:t>如果</w:t>
            </w:r>
            <w:r w:rsidR="00373ED3" w:rsidRPr="00B468A3">
              <w:rPr>
                <w:rFonts w:ascii="楷体" w:hAnsi="楷体"/>
              </w:rPr>
              <w:t>提交失败，</w:t>
            </w:r>
            <w:r w:rsidR="00373ED3" w:rsidRPr="00B468A3">
              <w:rPr>
                <w:rFonts w:ascii="楷体" w:hAnsi="楷体" w:hint="eastAsia"/>
              </w:rPr>
              <w:t>系统</w:t>
            </w:r>
            <w:r w:rsidR="00373ED3" w:rsidRPr="00B468A3">
              <w:rPr>
                <w:rFonts w:ascii="楷体" w:hAnsi="楷体"/>
              </w:rPr>
              <w:t>显示</w:t>
            </w:r>
            <w:r w:rsidR="00B86B60">
              <w:rPr>
                <w:rFonts w:ascii="楷体" w:hAnsi="楷体"/>
              </w:rPr>
              <w:t>Msg404</w:t>
            </w:r>
          </w:p>
          <w:p w:rsidR="00373ED3" w:rsidRPr="00373ED3" w:rsidRDefault="00373ED3" w:rsidP="00373ED3">
            <w:pPr>
              <w:rPr>
                <w:rFonts w:ascii="楷体" w:hAnsi="楷体"/>
              </w:rPr>
            </w:pPr>
            <w:r>
              <w:rPr>
                <w:rFonts w:ascii="楷体" w:hAnsi="楷体" w:hint="eastAsia"/>
              </w:rPr>
              <w:t>回到</w:t>
            </w:r>
            <w:r>
              <w:rPr>
                <w:rFonts w:ascii="楷体" w:hAnsi="楷体"/>
              </w:rPr>
              <w:t>主流程</w:t>
            </w:r>
            <w:r w:rsidR="006B1C20">
              <w:rPr>
                <w:rFonts w:ascii="楷体" w:hAnsi="楷体" w:hint="eastAsia"/>
              </w:rPr>
              <w:t>5</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350FB2" w:rsidRPr="00F84D2B" w:rsidRDefault="00373ED3" w:rsidP="000735D8">
            <w:pPr>
              <w:rPr>
                <w:rFonts w:ascii="楷体" w:hAnsi="楷体"/>
              </w:rPr>
            </w:pPr>
            <w:r>
              <w:rPr>
                <w:rFonts w:ascii="楷体" w:hAnsi="楷体"/>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606011" w:rsidRDefault="00350FB2" w:rsidP="00350FB2">
            <w:pPr>
              <w:rPr>
                <w:rFonts w:ascii="楷体" w:hAnsi="楷体"/>
              </w:rPr>
            </w:pPr>
            <w:r w:rsidRPr="00606011">
              <w:rPr>
                <w:rFonts w:ascii="楷体" w:hAnsi="楷体"/>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606011"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350FB2" w:rsidRPr="00F84D2B" w:rsidRDefault="00350FB2" w:rsidP="00F84D2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350FB2" w:rsidRPr="00606011" w:rsidRDefault="00350FB2" w:rsidP="00350FB2">
            <w:pPr>
              <w:rPr>
                <w:rFonts w:ascii="楷体" w:hAnsi="楷体"/>
              </w:rPr>
            </w:pPr>
          </w:p>
        </w:tc>
      </w:tr>
    </w:tbl>
    <w:p w:rsidR="00DA6A18" w:rsidRDefault="00DA6A18" w:rsidP="00D3509D">
      <w:pPr>
        <w:rPr>
          <w:rFonts w:ascii="楷体" w:hAnsi="楷体"/>
        </w:rPr>
      </w:pPr>
    </w:p>
    <w:p w:rsidR="000D68A3" w:rsidRDefault="00DA6A1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102ED6" w:rsidRPr="00606011" w:rsidRDefault="00102ED6" w:rsidP="00492766">
            <w:pPr>
              <w:rPr>
                <w:rFonts w:ascii="楷体" w:hAnsi="楷体"/>
              </w:rPr>
            </w:pPr>
            <w:r w:rsidRPr="00606011">
              <w:rPr>
                <w:rFonts w:ascii="楷体" w:hAnsi="楷体"/>
              </w:rPr>
              <w:t>UC_0</w:t>
            </w:r>
            <w:r w:rsidR="0068282C">
              <w:rPr>
                <w:rFonts w:ascii="楷体" w:hAnsi="楷体"/>
              </w:rPr>
              <w:t>05</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102ED6" w:rsidRPr="00606011" w:rsidRDefault="00DA6A18" w:rsidP="00492766">
            <w:pPr>
              <w:rPr>
                <w:rFonts w:ascii="楷体" w:hAnsi="楷体"/>
              </w:rPr>
            </w:pPr>
            <w:r>
              <w:rPr>
                <w:rFonts w:ascii="楷体" w:hAnsi="楷体" w:hint="eastAsia"/>
              </w:rPr>
              <w:t>用户登录</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102ED6" w:rsidRPr="00606011" w:rsidRDefault="00102ED6" w:rsidP="00492766">
            <w:pPr>
              <w:rPr>
                <w:rFonts w:ascii="楷体" w:hAnsi="楷体"/>
              </w:rPr>
            </w:pPr>
            <w:r w:rsidRPr="00606011">
              <w:rPr>
                <w:rFonts w:ascii="楷体" w:hAnsi="楷体"/>
              </w:rPr>
              <w:t>UR_0</w:t>
            </w:r>
            <w:r>
              <w:rPr>
                <w:rFonts w:ascii="楷体" w:hAnsi="楷体"/>
              </w:rPr>
              <w:t>10</w:t>
            </w:r>
            <w:r>
              <w:rPr>
                <w:rFonts w:ascii="楷体" w:hAnsi="楷体" w:hint="eastAsia"/>
              </w:rPr>
              <w:t>，</w:t>
            </w:r>
            <w:r w:rsidRPr="00606011">
              <w:rPr>
                <w:rFonts w:ascii="楷体" w:hAnsi="楷体"/>
              </w:rPr>
              <w:t>UR_0</w:t>
            </w:r>
            <w:r>
              <w:rPr>
                <w:rFonts w:ascii="楷体" w:hAnsi="楷体"/>
              </w:rPr>
              <w:t>11</w:t>
            </w:r>
            <w:r w:rsidR="00B86B60">
              <w:rPr>
                <w:rFonts w:ascii="楷体" w:hAnsi="楷体" w:hint="eastAsia"/>
              </w:rPr>
              <w:t>，UR_012</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102ED6" w:rsidRPr="00606011" w:rsidRDefault="00102ED6" w:rsidP="00102ED6">
            <w:pPr>
              <w:rPr>
                <w:rFonts w:ascii="楷体" w:hAnsi="楷体"/>
              </w:rPr>
            </w:pPr>
            <w:r>
              <w:rPr>
                <w:rFonts w:ascii="楷体" w:hAnsi="楷体"/>
              </w:rPr>
              <w:t>USR_05 –系统</w:t>
            </w:r>
            <w:r>
              <w:rPr>
                <w:rFonts w:ascii="楷体" w:hAnsi="楷体" w:hint="eastAsia"/>
              </w:rPr>
              <w:t>管理员</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用户界面</w:t>
            </w:r>
          </w:p>
        </w:tc>
        <w:tc>
          <w:tcPr>
            <w:tcW w:w="6835" w:type="dxa"/>
          </w:tcPr>
          <w:p w:rsidR="00102ED6" w:rsidRPr="00606011" w:rsidRDefault="00261DF3" w:rsidP="00492766">
            <w:pPr>
              <w:rPr>
                <w:rFonts w:ascii="楷体" w:hAnsi="楷体"/>
              </w:rPr>
            </w:pPr>
            <w:r>
              <w:object w:dxaOrig="9930" w:dyaOrig="7530">
                <v:shape id="_x0000_i1034" type="#_x0000_t75" style="width:320.25pt;height:274.45pt" o:ole="">
                  <v:imagedata r:id="rId31" o:title=""/>
                </v:shape>
                <o:OLEObject Type="Embed" ProgID="PBrush" ShapeID="_x0000_i1034" DrawAspect="Content" ObjectID="_1479047294" r:id="rId32"/>
              </w:object>
            </w:r>
          </w:p>
        </w:tc>
      </w:tr>
      <w:tr w:rsidR="00102ED6" w:rsidRPr="00606011" w:rsidTr="00784F16">
        <w:trPr>
          <w:trHeight w:val="3383"/>
        </w:trPr>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图</w:t>
            </w:r>
          </w:p>
        </w:tc>
        <w:tc>
          <w:tcPr>
            <w:tcW w:w="6835" w:type="dxa"/>
          </w:tcPr>
          <w:p w:rsidR="00102ED6" w:rsidRPr="00606011" w:rsidRDefault="00261DF3" w:rsidP="00DA6A18">
            <w:pPr>
              <w:rPr>
                <w:rFonts w:ascii="楷体" w:hAnsi="楷体"/>
              </w:rPr>
            </w:pPr>
            <w:r w:rsidRPr="00B20C64">
              <w:rPr>
                <w:rFonts w:ascii="楷体" w:hAnsi="楷体"/>
              </w:rPr>
              <w:object w:dxaOrig="7230" w:dyaOrig="4350">
                <v:shape id="_x0000_i1035" type="#_x0000_t75" style="width:314.85pt;height:189.45pt" o:ole="">
                  <v:imagedata r:id="rId33" o:title=""/>
                </v:shape>
                <o:OLEObject Type="Embed" ProgID="Visio.Drawing.15" ShapeID="_x0000_i1035" DrawAspect="Content" ObjectID="_1479047295" r:id="rId34"/>
              </w:objec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102ED6" w:rsidRPr="00606011" w:rsidRDefault="005C59AB" w:rsidP="003750FB">
            <w:pPr>
              <w:rPr>
                <w:rFonts w:ascii="楷体" w:hAnsi="楷体"/>
              </w:rPr>
            </w:pPr>
            <w:r>
              <w:rPr>
                <w:rFonts w:ascii="楷体" w:hAnsi="楷体" w:hint="eastAsia"/>
              </w:rPr>
              <w:t>管理员</w:t>
            </w:r>
            <w:r w:rsidR="003750FB">
              <w:rPr>
                <w:rFonts w:ascii="楷体" w:hAnsi="楷体" w:hint="eastAsia"/>
              </w:rPr>
              <w:t>需要对</w:t>
            </w:r>
            <w:r w:rsidR="003750FB">
              <w:rPr>
                <w:rFonts w:ascii="楷体" w:hAnsi="楷体"/>
              </w:rPr>
              <w:t>系统进</w:t>
            </w:r>
            <w:r w:rsidR="003750FB">
              <w:rPr>
                <w:rFonts w:ascii="楷体" w:hAnsi="楷体" w:hint="eastAsia"/>
              </w:rPr>
              <w:t>行</w:t>
            </w:r>
            <w:r w:rsidR="003750FB">
              <w:rPr>
                <w:rFonts w:ascii="楷体" w:hAnsi="楷体"/>
              </w:rPr>
              <w:t>操作</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102ED6" w:rsidRPr="00606011" w:rsidRDefault="00102ED6" w:rsidP="00492766">
            <w:pPr>
              <w:rPr>
                <w:rFonts w:ascii="楷体" w:hAnsi="楷体"/>
              </w:rPr>
            </w:pPr>
            <w:r w:rsidRPr="00606011">
              <w:rPr>
                <w:rFonts w:ascii="楷体" w:hAnsi="楷体"/>
              </w:rPr>
              <w:t>n/a</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86B60" w:rsidRPr="00606011" w:rsidRDefault="004D5276" w:rsidP="00B86B60">
            <w:pPr>
              <w:rPr>
                <w:rFonts w:ascii="楷体" w:hAnsi="楷体"/>
              </w:rPr>
            </w:pPr>
            <w:r>
              <w:rPr>
                <w:rFonts w:ascii="楷体" w:hAnsi="楷体"/>
              </w:rPr>
              <w:t>UC_006</w:t>
            </w:r>
            <w:r w:rsidR="00B86B60">
              <w:rPr>
                <w:rFonts w:ascii="楷体" w:hAnsi="楷体"/>
              </w:rPr>
              <w:t>, UC_009,UC_012</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主流程</w:t>
            </w:r>
          </w:p>
        </w:tc>
        <w:tc>
          <w:tcPr>
            <w:tcW w:w="6835" w:type="dxa"/>
          </w:tcPr>
          <w:p w:rsidR="00102ED6" w:rsidRPr="00606011" w:rsidRDefault="00102ED6" w:rsidP="00102ED6">
            <w:pPr>
              <w:pStyle w:val="ListParagraph"/>
              <w:numPr>
                <w:ilvl w:val="0"/>
                <w:numId w:val="16"/>
              </w:numPr>
              <w:rPr>
                <w:rFonts w:ascii="楷体" w:hAnsi="楷体"/>
              </w:rPr>
            </w:pPr>
            <w:r w:rsidRPr="00606011">
              <w:rPr>
                <w:rFonts w:ascii="楷体" w:hAnsi="楷体" w:hint="eastAsia"/>
              </w:rPr>
              <w:t>用户</w:t>
            </w:r>
            <w:r w:rsidRPr="00606011">
              <w:rPr>
                <w:rFonts w:ascii="楷体" w:hAnsi="楷体"/>
              </w:rPr>
              <w:t>打开</w:t>
            </w:r>
            <w:r w:rsidR="005B1623">
              <w:rPr>
                <w:rFonts w:ascii="楷体" w:hAnsi="楷体" w:hint="eastAsia"/>
              </w:rPr>
              <w:t>eOrder订餐</w:t>
            </w:r>
            <w:r w:rsidR="005B1623">
              <w:rPr>
                <w:rFonts w:ascii="楷体" w:hAnsi="楷体"/>
              </w:rPr>
              <w:t>管理系统后台</w:t>
            </w:r>
            <w:r w:rsidR="001725E5">
              <w:rPr>
                <w:rFonts w:ascii="楷体" w:hAnsi="楷体" w:hint="eastAsia"/>
              </w:rPr>
              <w:t>,</w:t>
            </w:r>
            <w:r w:rsidR="001725E5" w:rsidRPr="001725E5">
              <w:rPr>
                <w:rFonts w:ascii="楷体" w:hAnsi="楷体" w:hint="eastAsia"/>
              </w:rPr>
              <w:t>系统</w:t>
            </w:r>
            <w:r w:rsidR="006B1C20" w:rsidRPr="001725E5">
              <w:rPr>
                <w:rFonts w:ascii="楷体" w:hAnsi="楷体"/>
              </w:rPr>
              <w:t>显示</w:t>
            </w:r>
            <w:r w:rsidR="006B1C20" w:rsidRPr="001725E5">
              <w:rPr>
                <w:rFonts w:ascii="楷体" w:hAnsi="楷体" w:hint="eastAsia"/>
              </w:rPr>
              <w:t>用户</w:t>
            </w:r>
            <w:r w:rsidR="006B1C20" w:rsidRPr="001725E5">
              <w:rPr>
                <w:rFonts w:ascii="楷体" w:hAnsi="楷体"/>
              </w:rPr>
              <w:t>登录界面</w:t>
            </w:r>
          </w:p>
          <w:p w:rsidR="00102ED6" w:rsidRPr="004D5276" w:rsidRDefault="004D5276" w:rsidP="00CA6F8D">
            <w:pPr>
              <w:pStyle w:val="ListParagraph"/>
              <w:numPr>
                <w:ilvl w:val="0"/>
                <w:numId w:val="16"/>
              </w:numPr>
              <w:rPr>
                <w:rFonts w:ascii="楷体" w:hAnsi="楷体"/>
              </w:rPr>
            </w:pPr>
            <w:r>
              <w:rPr>
                <w:rFonts w:ascii="楷体" w:hAnsi="楷体" w:hint="eastAsia"/>
              </w:rPr>
              <w:t>用户输入</w:t>
            </w:r>
            <w:r>
              <w:rPr>
                <w:rFonts w:ascii="楷体" w:hAnsi="楷体"/>
              </w:rPr>
              <w:t>用户名</w:t>
            </w:r>
          </w:p>
          <w:p w:rsidR="00102ED6" w:rsidRPr="00102ED6" w:rsidRDefault="00102ED6" w:rsidP="00492766">
            <w:pPr>
              <w:pStyle w:val="ListParagraph"/>
              <w:numPr>
                <w:ilvl w:val="0"/>
                <w:numId w:val="16"/>
              </w:numPr>
              <w:rPr>
                <w:rFonts w:ascii="楷体" w:hAnsi="楷体"/>
              </w:rPr>
            </w:pPr>
            <w:r w:rsidRPr="00102ED6">
              <w:rPr>
                <w:rFonts w:ascii="楷体" w:hAnsi="楷体" w:hint="eastAsia"/>
              </w:rPr>
              <w:t>用户</w:t>
            </w:r>
            <w:r w:rsidR="004D5276">
              <w:rPr>
                <w:rFonts w:ascii="楷体" w:hAnsi="楷体" w:hint="eastAsia"/>
              </w:rPr>
              <w:t>输入</w:t>
            </w:r>
            <w:r w:rsidR="004D5276">
              <w:rPr>
                <w:rFonts w:ascii="楷体" w:hAnsi="楷体"/>
              </w:rPr>
              <w:t>密码</w:t>
            </w:r>
          </w:p>
          <w:p w:rsidR="005C59AB" w:rsidRDefault="00102ED6" w:rsidP="004D5276">
            <w:pPr>
              <w:pStyle w:val="ListParagraph"/>
              <w:numPr>
                <w:ilvl w:val="0"/>
                <w:numId w:val="16"/>
              </w:numPr>
              <w:rPr>
                <w:rFonts w:ascii="楷体" w:hAnsi="楷体"/>
              </w:rPr>
            </w:pPr>
            <w:r w:rsidRPr="00606011">
              <w:rPr>
                <w:rFonts w:ascii="楷体" w:hAnsi="楷体" w:hint="eastAsia"/>
              </w:rPr>
              <w:t>用户</w:t>
            </w:r>
            <w:r w:rsidR="004D5276">
              <w:rPr>
                <w:rFonts w:ascii="楷体" w:hAnsi="楷体" w:hint="eastAsia"/>
              </w:rPr>
              <w:t>点击</w:t>
            </w:r>
            <w:r w:rsidR="005B1623">
              <w:rPr>
                <w:rFonts w:ascii="楷体" w:hAnsi="楷体" w:hint="eastAsia"/>
              </w:rPr>
              <w:t>登录</w:t>
            </w:r>
            <w:r w:rsidR="004D5276">
              <w:rPr>
                <w:rFonts w:ascii="楷体" w:hAnsi="楷体"/>
              </w:rPr>
              <w:t>按钮</w:t>
            </w:r>
          </w:p>
          <w:p w:rsidR="004D5276" w:rsidRPr="005C59AB" w:rsidRDefault="004D5276" w:rsidP="004D5276">
            <w:pPr>
              <w:pStyle w:val="ListParagraph"/>
              <w:numPr>
                <w:ilvl w:val="0"/>
                <w:numId w:val="16"/>
              </w:numPr>
              <w:rPr>
                <w:rFonts w:ascii="楷体" w:hAnsi="楷体"/>
              </w:rPr>
            </w:pPr>
            <w:r>
              <w:rPr>
                <w:rFonts w:ascii="楷体" w:hAnsi="楷体" w:hint="eastAsia"/>
              </w:rPr>
              <w:lastRenderedPageBreak/>
              <w:t>用户</w:t>
            </w:r>
            <w:r>
              <w:rPr>
                <w:rFonts w:ascii="楷体" w:hAnsi="楷体"/>
              </w:rPr>
              <w:t>进入</w:t>
            </w:r>
            <w:r w:rsidR="001725E5" w:rsidRPr="001725E5">
              <w:rPr>
                <w:rFonts w:ascii="楷体" w:hAnsi="楷体" w:hint="eastAsia"/>
              </w:rPr>
              <w:t>权限</w:t>
            </w:r>
            <w:r w:rsidRPr="001725E5">
              <w:rPr>
                <w:rFonts w:ascii="楷体" w:hAnsi="楷体"/>
              </w:rPr>
              <w:t>管理</w:t>
            </w:r>
            <w:r w:rsidRPr="001725E5">
              <w:rPr>
                <w:rFonts w:ascii="楷体" w:hAnsi="楷体" w:hint="eastAsia"/>
              </w:rPr>
              <w:t>系统</w:t>
            </w:r>
            <w:r w:rsidRPr="001725E5">
              <w:rPr>
                <w:rFonts w:ascii="楷体" w:hAnsi="楷体"/>
              </w:rPr>
              <w:t>主页面</w:t>
            </w:r>
          </w:p>
        </w:tc>
      </w:tr>
      <w:tr w:rsidR="00102ED6" w:rsidRPr="00606011" w:rsidTr="00A056A8">
        <w:trPr>
          <w:trHeight w:val="1925"/>
        </w:trPr>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102ED6" w:rsidRPr="006B1C20" w:rsidRDefault="006B1C20" w:rsidP="006B1C20">
            <w:pPr>
              <w:rPr>
                <w:rFonts w:ascii="楷体" w:hAnsi="楷体"/>
              </w:rPr>
            </w:pPr>
            <w:r>
              <w:rPr>
                <w:rFonts w:ascii="楷体" w:hAnsi="楷体" w:hint="eastAsia"/>
              </w:rPr>
              <w:t>2.</w:t>
            </w:r>
            <w:r>
              <w:rPr>
                <w:rFonts w:ascii="楷体" w:hAnsi="楷体"/>
              </w:rPr>
              <w:t>1</w:t>
            </w:r>
            <w:r w:rsidR="00593A87" w:rsidRPr="006B1C20">
              <w:rPr>
                <w:rFonts w:ascii="楷体" w:hAnsi="楷体" w:hint="eastAsia"/>
              </w:rPr>
              <w:t>用户名输入</w:t>
            </w:r>
            <w:r w:rsidR="00A21AA6" w:rsidRPr="006B1C20">
              <w:rPr>
                <w:rFonts w:ascii="楷体" w:hAnsi="楷体" w:hint="eastAsia"/>
              </w:rPr>
              <w:t>不合法</w:t>
            </w:r>
            <w:r w:rsidR="00A21AA6" w:rsidRPr="006B1C20">
              <w:rPr>
                <w:rFonts w:ascii="楷体" w:hAnsi="楷体"/>
              </w:rPr>
              <w:t>用户名</w:t>
            </w:r>
            <w:r w:rsidR="00593A87" w:rsidRPr="006B1C20">
              <w:rPr>
                <w:rFonts w:ascii="楷体" w:hAnsi="楷体"/>
              </w:rPr>
              <w:t>，系统提示Msg501</w:t>
            </w:r>
          </w:p>
          <w:p w:rsidR="00593A87" w:rsidRPr="009A43D9" w:rsidRDefault="00593A87" w:rsidP="009A43D9">
            <w:pPr>
              <w:rPr>
                <w:rFonts w:ascii="楷体" w:hAnsi="楷体"/>
              </w:rPr>
            </w:pPr>
            <w:r w:rsidRPr="009A43D9">
              <w:rPr>
                <w:rFonts w:ascii="楷体" w:hAnsi="楷体" w:hint="eastAsia"/>
              </w:rPr>
              <w:t>回到</w:t>
            </w:r>
            <w:r w:rsidRPr="009A43D9">
              <w:rPr>
                <w:rFonts w:ascii="楷体" w:hAnsi="楷体"/>
              </w:rPr>
              <w:t>主流程</w:t>
            </w:r>
            <w:r w:rsidRPr="009A43D9">
              <w:rPr>
                <w:rFonts w:ascii="楷体" w:hAnsi="楷体" w:hint="eastAsia"/>
              </w:rPr>
              <w:t>2</w:t>
            </w:r>
          </w:p>
          <w:p w:rsidR="00593A87" w:rsidRPr="006B1C20" w:rsidRDefault="00593A87" w:rsidP="006B1C20">
            <w:pPr>
              <w:pStyle w:val="ListParagraph"/>
              <w:numPr>
                <w:ilvl w:val="1"/>
                <w:numId w:val="26"/>
              </w:numPr>
              <w:rPr>
                <w:rFonts w:ascii="楷体" w:hAnsi="楷体"/>
              </w:rPr>
            </w:pPr>
            <w:r w:rsidRPr="006B1C20">
              <w:rPr>
                <w:rFonts w:ascii="楷体" w:hAnsi="楷体" w:hint="eastAsia"/>
              </w:rPr>
              <w:t>密码</w:t>
            </w:r>
            <w:r w:rsidRPr="006B1C20">
              <w:rPr>
                <w:rFonts w:ascii="楷体" w:hAnsi="楷体"/>
              </w:rPr>
              <w:t>输入</w:t>
            </w:r>
            <w:r w:rsidR="00A21AA6" w:rsidRPr="006B1C20">
              <w:rPr>
                <w:rFonts w:ascii="楷体" w:hAnsi="楷体" w:hint="eastAsia"/>
              </w:rPr>
              <w:t>不合法</w:t>
            </w:r>
            <w:r w:rsidR="00A21AA6" w:rsidRPr="006B1C20">
              <w:rPr>
                <w:rFonts w:ascii="楷体" w:hAnsi="楷体"/>
              </w:rPr>
              <w:t>密码</w:t>
            </w:r>
            <w:r w:rsidRPr="006B1C20">
              <w:rPr>
                <w:rFonts w:ascii="楷体" w:hAnsi="楷体"/>
              </w:rPr>
              <w:t>，系统提示Msg502</w:t>
            </w:r>
          </w:p>
          <w:p w:rsidR="006B1C20" w:rsidRDefault="00593A87" w:rsidP="006B1C20">
            <w:pPr>
              <w:rPr>
                <w:rFonts w:ascii="楷体" w:hAnsi="楷体"/>
              </w:rPr>
            </w:pPr>
            <w:r>
              <w:rPr>
                <w:rFonts w:ascii="楷体" w:hAnsi="楷体"/>
              </w:rPr>
              <w:t>回到主流程</w:t>
            </w:r>
            <w:r>
              <w:rPr>
                <w:rFonts w:ascii="楷体" w:hAnsi="楷体" w:hint="eastAsia"/>
              </w:rPr>
              <w:t>3</w:t>
            </w:r>
          </w:p>
          <w:p w:rsidR="009A43D9" w:rsidRPr="006B1C20" w:rsidRDefault="006B1C20" w:rsidP="006B1C20">
            <w:pPr>
              <w:rPr>
                <w:rFonts w:ascii="楷体" w:hAnsi="楷体"/>
              </w:rPr>
            </w:pPr>
            <w:r>
              <w:rPr>
                <w:rFonts w:ascii="楷体" w:hAnsi="楷体"/>
              </w:rPr>
              <w:t>4</w:t>
            </w:r>
            <w:r>
              <w:rPr>
                <w:rFonts w:ascii="楷体" w:hAnsi="楷体" w:hint="eastAsia"/>
              </w:rPr>
              <w:t>.</w:t>
            </w:r>
            <w:r>
              <w:rPr>
                <w:rFonts w:ascii="楷体" w:hAnsi="楷体"/>
              </w:rPr>
              <w:t>1</w:t>
            </w:r>
            <w:r w:rsidR="009A43D9" w:rsidRPr="006B1C20">
              <w:rPr>
                <w:rFonts w:ascii="楷体" w:hAnsi="楷体" w:hint="eastAsia"/>
              </w:rPr>
              <w:t>用户</w:t>
            </w:r>
            <w:r w:rsidR="009A43D9" w:rsidRPr="006B1C20">
              <w:rPr>
                <w:rFonts w:ascii="楷体" w:hAnsi="楷体"/>
              </w:rPr>
              <w:t>名</w:t>
            </w:r>
            <w:r w:rsidR="009A43D9" w:rsidRPr="006B1C20">
              <w:rPr>
                <w:rFonts w:ascii="楷体" w:hAnsi="楷体" w:hint="eastAsia"/>
              </w:rPr>
              <w:t>和</w:t>
            </w:r>
            <w:r w:rsidR="009A43D9" w:rsidRPr="006B1C20">
              <w:rPr>
                <w:rFonts w:ascii="楷体" w:hAnsi="楷体"/>
              </w:rPr>
              <w:t>密码不匹配，系统提示</w:t>
            </w:r>
            <w:r w:rsidR="009A43D9" w:rsidRPr="006B1C20">
              <w:rPr>
                <w:rFonts w:ascii="楷体" w:hAnsi="楷体" w:hint="eastAsia"/>
              </w:rPr>
              <w:t>Msg</w:t>
            </w:r>
            <w:r w:rsidR="009A43D9" w:rsidRPr="006B1C20">
              <w:rPr>
                <w:rFonts w:ascii="楷体" w:hAnsi="楷体"/>
              </w:rPr>
              <w:t>503</w:t>
            </w:r>
          </w:p>
          <w:p w:rsidR="009A43D9" w:rsidRDefault="009A43D9" w:rsidP="00593A87">
            <w:pPr>
              <w:rPr>
                <w:rFonts w:ascii="楷体" w:hAnsi="楷体"/>
              </w:rPr>
            </w:pPr>
            <w:r>
              <w:rPr>
                <w:rFonts w:ascii="楷体" w:hAnsi="楷体" w:hint="eastAsia"/>
              </w:rPr>
              <w:t>回到</w:t>
            </w:r>
            <w:r>
              <w:rPr>
                <w:rFonts w:ascii="楷体" w:hAnsi="楷体"/>
              </w:rPr>
              <w:t>主流程</w:t>
            </w:r>
            <w:r w:rsidR="00A056A8">
              <w:rPr>
                <w:rFonts w:ascii="楷体" w:hAnsi="楷体" w:hint="eastAsia"/>
              </w:rPr>
              <w:t>2</w:t>
            </w:r>
          </w:p>
          <w:p w:rsidR="005B1623" w:rsidRPr="005B1623" w:rsidRDefault="005B1623" w:rsidP="005B1623">
            <w:pPr>
              <w:pStyle w:val="ListParagraph"/>
              <w:numPr>
                <w:ilvl w:val="1"/>
                <w:numId w:val="13"/>
              </w:numPr>
              <w:rPr>
                <w:rFonts w:ascii="楷体" w:hAnsi="楷体"/>
              </w:rPr>
            </w:pPr>
            <w:r w:rsidRPr="005B1623">
              <w:rPr>
                <w:rFonts w:ascii="楷体" w:hAnsi="楷体" w:hint="eastAsia"/>
              </w:rPr>
              <w:t>用户</w:t>
            </w:r>
            <w:r w:rsidRPr="005B1623">
              <w:rPr>
                <w:rFonts w:ascii="楷体" w:hAnsi="楷体"/>
              </w:rPr>
              <w:t>点击</w:t>
            </w:r>
            <w:r w:rsidRPr="005B1623">
              <w:rPr>
                <w:rFonts w:ascii="楷体" w:hAnsi="楷体" w:hint="eastAsia"/>
              </w:rPr>
              <w:t>清空</w:t>
            </w:r>
            <w:r w:rsidRPr="005B1623">
              <w:rPr>
                <w:rFonts w:ascii="楷体" w:hAnsi="楷体"/>
              </w:rPr>
              <w:t>按钮，</w:t>
            </w:r>
            <w:r w:rsidRPr="005B1623">
              <w:rPr>
                <w:rFonts w:ascii="楷体" w:hAnsi="楷体" w:hint="eastAsia"/>
              </w:rPr>
              <w:t>系统</w:t>
            </w:r>
            <w:r w:rsidRPr="005B1623">
              <w:rPr>
                <w:rFonts w:ascii="楷体" w:hAnsi="楷体"/>
              </w:rPr>
              <w:t>不显示</w:t>
            </w:r>
            <w:r w:rsidRPr="005B1623">
              <w:rPr>
                <w:rFonts w:ascii="楷体" w:hAnsi="楷体" w:hint="eastAsia"/>
              </w:rPr>
              <w:t>已输入</w:t>
            </w:r>
            <w:r w:rsidRPr="005B1623">
              <w:rPr>
                <w:rFonts w:ascii="楷体" w:hAnsi="楷体"/>
              </w:rPr>
              <w:t>的</w:t>
            </w:r>
            <w:r w:rsidRPr="005B1623">
              <w:rPr>
                <w:rFonts w:ascii="楷体" w:hAnsi="楷体" w:hint="eastAsia"/>
              </w:rPr>
              <w:t>信息</w:t>
            </w:r>
          </w:p>
          <w:p w:rsidR="005B1623" w:rsidRPr="005B1623" w:rsidRDefault="005B1623" w:rsidP="005B1623">
            <w:pPr>
              <w:rPr>
                <w:rFonts w:ascii="楷体" w:hAnsi="楷体"/>
              </w:rPr>
            </w:pPr>
            <w:r>
              <w:rPr>
                <w:rFonts w:ascii="楷体" w:hAnsi="楷体" w:hint="eastAsia"/>
              </w:rPr>
              <w:t>回到</w:t>
            </w:r>
            <w:r>
              <w:rPr>
                <w:rFonts w:ascii="楷体" w:hAnsi="楷体"/>
              </w:rPr>
              <w:t>主流程</w:t>
            </w:r>
            <w:r>
              <w:rPr>
                <w:rFonts w:ascii="楷体" w:hAnsi="楷体" w:hint="eastAsia"/>
              </w:rPr>
              <w:t>2</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例外</w:t>
            </w:r>
          </w:p>
        </w:tc>
        <w:tc>
          <w:tcPr>
            <w:tcW w:w="6835" w:type="dxa"/>
          </w:tcPr>
          <w:p w:rsidR="005C59AB"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Pr>
                <w:rFonts w:ascii="楷体" w:hAnsi="楷体" w:hint="eastAsia"/>
              </w:rPr>
              <w:t>和</w:t>
            </w:r>
            <w:r>
              <w:rPr>
                <w:rFonts w:ascii="楷体" w:hAnsi="楷体"/>
              </w:rPr>
              <w:t>密码</w:t>
            </w:r>
            <w:r w:rsidR="006B1C20">
              <w:rPr>
                <w:rFonts w:ascii="楷体" w:hAnsi="楷体" w:hint="eastAsia"/>
              </w:rPr>
              <w:t>为空</w:t>
            </w:r>
            <w:r>
              <w:rPr>
                <w:rFonts w:ascii="楷体" w:hAnsi="楷体"/>
              </w:rPr>
              <w:t>就点击认证，系统提示Msg504</w:t>
            </w:r>
          </w:p>
          <w:p w:rsidR="00A21AA6"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sidR="006B1C20">
              <w:rPr>
                <w:rFonts w:ascii="楷体" w:hAnsi="楷体" w:hint="eastAsia"/>
              </w:rPr>
              <w:t>为空</w:t>
            </w:r>
            <w:r>
              <w:rPr>
                <w:rFonts w:ascii="楷体" w:hAnsi="楷体"/>
              </w:rPr>
              <w:t>就点击认证，系统提示Msg505</w:t>
            </w:r>
          </w:p>
          <w:p w:rsidR="00A21AA6" w:rsidRPr="00A21AA6" w:rsidRDefault="00A21AA6" w:rsidP="006B1C20">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密码</w:t>
            </w:r>
            <w:r w:rsidR="006B1C20">
              <w:rPr>
                <w:rFonts w:ascii="楷体" w:hAnsi="楷体" w:hint="eastAsia"/>
              </w:rPr>
              <w:t>为空</w:t>
            </w:r>
            <w:r>
              <w:rPr>
                <w:rFonts w:ascii="楷体" w:hAnsi="楷体"/>
              </w:rPr>
              <w:t>就点击认证，系统提示Msg506</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102ED6" w:rsidRPr="00606011" w:rsidRDefault="009A43D9" w:rsidP="00492766">
            <w:pPr>
              <w:rPr>
                <w:rFonts w:ascii="楷体" w:hAnsi="楷体"/>
              </w:rPr>
            </w:pPr>
            <w:r>
              <w:rPr>
                <w:rFonts w:ascii="楷体" w:hAnsi="楷体"/>
              </w:rPr>
              <w:t>n/a</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102ED6" w:rsidRPr="009A43D9" w:rsidRDefault="009A43D9" w:rsidP="009A43D9">
            <w:pPr>
              <w:rPr>
                <w:rFonts w:ascii="楷体" w:hAnsi="楷体"/>
              </w:rPr>
            </w:pPr>
            <w:r w:rsidRPr="009A43D9">
              <w:rPr>
                <w:rFonts w:ascii="楷体" w:hAnsi="楷体"/>
              </w:rPr>
              <w:t>n/a</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717B5D" w:rsidRPr="009A43D9" w:rsidRDefault="009A43D9" w:rsidP="009A43D9">
            <w:pPr>
              <w:pStyle w:val="ListParagraph"/>
              <w:numPr>
                <w:ilvl w:val="0"/>
                <w:numId w:val="21"/>
              </w:numPr>
              <w:rPr>
                <w:rFonts w:ascii="楷体" w:hAnsi="楷体"/>
              </w:rPr>
            </w:pPr>
            <w:r w:rsidRPr="009A43D9">
              <w:rPr>
                <w:rFonts w:ascii="楷体" w:hAnsi="楷体" w:hint="eastAsia"/>
              </w:rPr>
              <w:t>用户名</w:t>
            </w:r>
            <w:r w:rsidRPr="009A43D9">
              <w:rPr>
                <w:rFonts w:ascii="楷体" w:hAnsi="楷体"/>
              </w:rPr>
              <w:t>为</w:t>
            </w:r>
            <w:r w:rsidRPr="009A43D9">
              <w:rPr>
                <w:rFonts w:ascii="楷体" w:hAnsi="楷体" w:hint="eastAsia"/>
              </w:rPr>
              <w:t>数字</w:t>
            </w:r>
            <w:r w:rsidRPr="009A43D9">
              <w:rPr>
                <w:rFonts w:ascii="楷体" w:hAnsi="楷体"/>
              </w:rPr>
              <w:t>加</w:t>
            </w:r>
            <w:r>
              <w:rPr>
                <w:rFonts w:ascii="楷体" w:hAnsi="楷体" w:hint="eastAsia"/>
              </w:rPr>
              <w:t>字母</w:t>
            </w:r>
            <w:r w:rsidRPr="009A43D9">
              <w:rPr>
                <w:rFonts w:ascii="楷体" w:hAnsi="楷体"/>
              </w:rPr>
              <w:t>组合不少于</w:t>
            </w:r>
            <w:r w:rsidRPr="009A43D9">
              <w:rPr>
                <w:rFonts w:ascii="楷体" w:hAnsi="楷体" w:hint="eastAsia"/>
              </w:rPr>
              <w:t>6位</w:t>
            </w:r>
          </w:p>
          <w:p w:rsidR="009A43D9" w:rsidRDefault="009A43D9" w:rsidP="009A43D9">
            <w:pPr>
              <w:pStyle w:val="ListParagraph"/>
              <w:numPr>
                <w:ilvl w:val="0"/>
                <w:numId w:val="21"/>
              </w:numPr>
              <w:rPr>
                <w:rFonts w:ascii="楷体" w:hAnsi="楷体"/>
              </w:rPr>
            </w:pPr>
            <w:r w:rsidRPr="009A43D9">
              <w:rPr>
                <w:rFonts w:ascii="楷体" w:hAnsi="楷体" w:hint="eastAsia"/>
              </w:rPr>
              <w:t>密码</w:t>
            </w:r>
            <w:r w:rsidRPr="009A43D9">
              <w:rPr>
                <w:rFonts w:ascii="楷体" w:hAnsi="楷体"/>
              </w:rPr>
              <w:t>为不少于</w:t>
            </w:r>
            <w:r w:rsidRPr="009A43D9">
              <w:rPr>
                <w:rFonts w:ascii="楷体" w:hAnsi="楷体" w:hint="eastAsia"/>
              </w:rPr>
              <w:t>8位</w:t>
            </w:r>
            <w:r w:rsidRPr="009A43D9">
              <w:rPr>
                <w:rFonts w:ascii="楷体" w:hAnsi="楷体"/>
              </w:rPr>
              <w:t>数字字母</w:t>
            </w:r>
            <w:r w:rsidRPr="009A43D9">
              <w:rPr>
                <w:rFonts w:ascii="楷体" w:hAnsi="楷体" w:hint="eastAsia"/>
              </w:rPr>
              <w:t>组合</w:t>
            </w:r>
          </w:p>
          <w:p w:rsidR="009A43D9" w:rsidRPr="00BA710E" w:rsidRDefault="00A21AA6" w:rsidP="00717B5D">
            <w:pPr>
              <w:pStyle w:val="ListParagraph"/>
              <w:numPr>
                <w:ilvl w:val="0"/>
                <w:numId w:val="21"/>
              </w:numPr>
              <w:rPr>
                <w:rFonts w:ascii="楷体" w:hAnsi="楷体"/>
              </w:rPr>
            </w:pPr>
            <w:r>
              <w:rPr>
                <w:rFonts w:ascii="楷体" w:hAnsi="楷体" w:hint="eastAsia"/>
              </w:rPr>
              <w:t>不合法</w:t>
            </w:r>
            <w:r>
              <w:rPr>
                <w:rFonts w:ascii="楷体" w:hAnsi="楷体"/>
              </w:rPr>
              <w:t>用户名和密码</w:t>
            </w:r>
            <w:r>
              <w:rPr>
                <w:rFonts w:ascii="楷体" w:hAnsi="楷体" w:hint="eastAsia"/>
              </w:rPr>
              <w:t>包括非法字符</w:t>
            </w:r>
            <w:r>
              <w:rPr>
                <w:rFonts w:ascii="楷体" w:hAnsi="楷体"/>
              </w:rPr>
              <w:t>，</w:t>
            </w:r>
            <w:r>
              <w:rPr>
                <w:rFonts w:ascii="楷体" w:hAnsi="楷体" w:hint="eastAsia"/>
              </w:rPr>
              <w:t>脚本注入</w:t>
            </w:r>
            <w:r w:rsidR="00BA710E">
              <w:rPr>
                <w:rFonts w:ascii="楷体" w:hAnsi="楷体" w:hint="eastAsia"/>
              </w:rPr>
              <w:t>等</w:t>
            </w:r>
          </w:p>
        </w:tc>
      </w:tr>
    </w:tbl>
    <w:p w:rsidR="00030F85" w:rsidRDefault="00030F85" w:rsidP="00D3509D">
      <w:pPr>
        <w:rPr>
          <w:rFonts w:ascii="楷体" w:hAnsi="楷体"/>
        </w:rPr>
      </w:pPr>
    </w:p>
    <w:p w:rsidR="00030F85" w:rsidRDefault="00030F85">
      <w:pPr>
        <w:rPr>
          <w:rFonts w:ascii="楷体" w:hAnsi="楷体"/>
        </w:rPr>
      </w:pPr>
      <w:r>
        <w:rPr>
          <w:rFonts w:ascii="楷体" w:hAnsi="楷体"/>
        </w:rPr>
        <w:br w:type="page"/>
      </w:r>
    </w:p>
    <w:p w:rsidR="00DA6A18" w:rsidRDefault="00DA6A18" w:rsidP="00D3509D">
      <w:pPr>
        <w:rPr>
          <w:rFonts w:ascii="楷体" w:hAnsi="楷体"/>
        </w:rPr>
      </w:pPr>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A056A8" w:rsidRPr="00606011" w:rsidRDefault="00A056A8" w:rsidP="00A056A8">
            <w:pPr>
              <w:rPr>
                <w:rFonts w:ascii="楷体" w:hAnsi="楷体"/>
              </w:rPr>
            </w:pPr>
            <w:r w:rsidRPr="00606011">
              <w:rPr>
                <w:rFonts w:ascii="楷体" w:hAnsi="楷体"/>
              </w:rPr>
              <w:t>UC_0</w:t>
            </w:r>
            <w:r>
              <w:rPr>
                <w:rFonts w:ascii="楷体" w:hAnsi="楷体"/>
              </w:rPr>
              <w:t>06</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A056A8" w:rsidRPr="00606011" w:rsidRDefault="00A056A8" w:rsidP="00A056A8">
            <w:pPr>
              <w:rPr>
                <w:rFonts w:ascii="楷体" w:hAnsi="楷体"/>
              </w:rPr>
            </w:pPr>
            <w:r>
              <w:rPr>
                <w:rFonts w:ascii="楷体" w:hAnsi="楷体" w:hint="eastAsia"/>
              </w:rPr>
              <w:t>用户管理</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A056A8" w:rsidRPr="00606011" w:rsidRDefault="00A056A8" w:rsidP="00A056A8">
            <w:pPr>
              <w:rPr>
                <w:rFonts w:ascii="楷体" w:hAnsi="楷体"/>
              </w:rPr>
            </w:pPr>
            <w:r w:rsidRPr="00606011">
              <w:rPr>
                <w:rFonts w:ascii="楷体" w:hAnsi="楷体"/>
              </w:rPr>
              <w:t>UR_0</w:t>
            </w:r>
            <w:r>
              <w:rPr>
                <w:rFonts w:ascii="楷体" w:hAnsi="楷体"/>
              </w:rPr>
              <w:t>10</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A056A8" w:rsidRPr="00606011" w:rsidRDefault="00A056A8" w:rsidP="00A056A8">
            <w:pPr>
              <w:rPr>
                <w:rFonts w:ascii="楷体" w:hAnsi="楷体"/>
              </w:rPr>
            </w:pPr>
            <w:r>
              <w:rPr>
                <w:rFonts w:ascii="楷体" w:hAnsi="楷体"/>
              </w:rPr>
              <w:t>USR_05 –系统</w:t>
            </w:r>
            <w:r>
              <w:rPr>
                <w:rFonts w:ascii="楷体" w:hAnsi="楷体" w:hint="eastAsia"/>
              </w:rPr>
              <w:t>管理员</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用户界面</w:t>
            </w:r>
          </w:p>
        </w:tc>
        <w:tc>
          <w:tcPr>
            <w:tcW w:w="6835" w:type="dxa"/>
          </w:tcPr>
          <w:p w:rsidR="00A056A8" w:rsidRPr="00606011" w:rsidRDefault="00704E6B" w:rsidP="00A056A8">
            <w:pPr>
              <w:rPr>
                <w:rFonts w:ascii="楷体" w:hAnsi="楷体"/>
              </w:rPr>
            </w:pPr>
            <w:r>
              <w:object w:dxaOrig="9840" w:dyaOrig="7500">
                <v:shape id="_x0000_i1036" type="#_x0000_t75" style="width:333.6pt;height:310.15pt" o:ole="">
                  <v:imagedata r:id="rId35" o:title=""/>
                </v:shape>
                <o:OLEObject Type="Embed" ProgID="PBrush" ShapeID="_x0000_i1036" DrawAspect="Content" ObjectID="_1479047296" r:id="rId36"/>
              </w:objec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A056A8" w:rsidRPr="00606011" w:rsidRDefault="0035147F" w:rsidP="00A056A8">
            <w:pPr>
              <w:rPr>
                <w:rFonts w:ascii="楷体" w:hAnsi="楷体"/>
              </w:rPr>
            </w:pPr>
            <w:r w:rsidRPr="00B20C64">
              <w:rPr>
                <w:rFonts w:ascii="楷体" w:hAnsi="楷体"/>
              </w:rPr>
              <w:object w:dxaOrig="7230" w:dyaOrig="4350">
                <v:shape id="_x0000_i1037" type="#_x0000_t75" style="width:302.95pt;height:182.25pt" o:ole="">
                  <v:imagedata r:id="rId37" o:title=""/>
                </v:shape>
                <o:OLEObject Type="Embed" ProgID="Visio.Drawing.15" ShapeID="_x0000_i1037" DrawAspect="Content" ObjectID="_1479047297" r:id="rId38"/>
              </w:objec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主流程</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A056A8" w:rsidRPr="003750FB" w:rsidRDefault="0035147F" w:rsidP="00A056A8">
            <w:pPr>
              <w:rPr>
                <w:rFonts w:ascii="楷体" w:hAnsi="楷体"/>
              </w:rPr>
            </w:pPr>
            <w:r>
              <w:rPr>
                <w:rFonts w:ascii="楷体" w:hAnsi="楷体"/>
              </w:rPr>
              <w:t>n/a</w:t>
            </w:r>
          </w:p>
        </w:tc>
      </w:tr>
      <w:tr w:rsidR="00A056A8" w:rsidRPr="00606011" w:rsidTr="00A056A8">
        <w:trPr>
          <w:trHeight w:val="278"/>
        </w:trPr>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A056A8" w:rsidRPr="00225E9A" w:rsidRDefault="0035147F"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35147F" w:rsidP="00A056A8">
            <w:pPr>
              <w:rPr>
                <w:rFonts w:ascii="楷体" w:hAnsi="楷体"/>
              </w:rPr>
            </w:pPr>
            <w:r>
              <w:rPr>
                <w:rFonts w:ascii="楷体" w:hAnsi="楷体"/>
              </w:rPr>
              <w:t>UC_007,UC_008</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35147F" w:rsidP="00A056A8">
            <w:pPr>
              <w:rPr>
                <w:rFonts w:ascii="楷体" w:hAnsi="楷体"/>
              </w:rPr>
            </w:pPr>
            <w:r>
              <w:rPr>
                <w:rFonts w:ascii="楷体" w:hAnsi="楷体"/>
              </w:rPr>
              <w:t>n/a</w:t>
            </w:r>
          </w:p>
        </w:tc>
      </w:tr>
    </w:tbl>
    <w:p w:rsidR="00A056A8" w:rsidRDefault="00A056A8" w:rsidP="00D3509D">
      <w:pPr>
        <w:rPr>
          <w:rFonts w:ascii="楷体" w:hAnsi="楷体"/>
        </w:rPr>
      </w:pPr>
    </w:p>
    <w:p w:rsidR="00A056A8" w:rsidRDefault="00A056A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A056A8" w:rsidRPr="00606011" w:rsidRDefault="00A056A8" w:rsidP="00A056A8">
            <w:pPr>
              <w:rPr>
                <w:rFonts w:ascii="楷体" w:hAnsi="楷体"/>
              </w:rPr>
            </w:pPr>
            <w:r w:rsidRPr="00606011">
              <w:rPr>
                <w:rFonts w:ascii="楷体" w:hAnsi="楷体"/>
              </w:rPr>
              <w:t>UC_0</w:t>
            </w:r>
            <w:r>
              <w:rPr>
                <w:rFonts w:ascii="楷体" w:hAnsi="楷体"/>
              </w:rPr>
              <w:t>07</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A056A8" w:rsidRPr="00606011" w:rsidRDefault="00A056A8" w:rsidP="006327C8">
            <w:pPr>
              <w:rPr>
                <w:rFonts w:ascii="楷体" w:hAnsi="楷体"/>
              </w:rPr>
            </w:pPr>
            <w:r>
              <w:rPr>
                <w:rFonts w:ascii="楷体" w:hAnsi="楷体" w:hint="eastAsia"/>
              </w:rPr>
              <w:t>用户管理-</w:t>
            </w:r>
            <w:r w:rsidR="006327C8">
              <w:rPr>
                <w:rFonts w:ascii="楷体" w:hAnsi="楷体" w:hint="eastAsia"/>
              </w:rPr>
              <w:t>创建</w:t>
            </w:r>
            <w:r w:rsidR="006327C8">
              <w:rPr>
                <w:rFonts w:ascii="楷体" w:hAnsi="楷体"/>
              </w:rPr>
              <w:t>用户</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A056A8" w:rsidRPr="00606011" w:rsidRDefault="00A056A8" w:rsidP="00A056A8">
            <w:pPr>
              <w:rPr>
                <w:rFonts w:ascii="楷体" w:hAnsi="楷体"/>
              </w:rPr>
            </w:pPr>
            <w:r w:rsidRPr="00606011">
              <w:rPr>
                <w:rFonts w:ascii="楷体" w:hAnsi="楷体"/>
              </w:rPr>
              <w:t>UR_0</w:t>
            </w:r>
            <w:r>
              <w:rPr>
                <w:rFonts w:ascii="楷体" w:hAnsi="楷体"/>
              </w:rPr>
              <w:t>10</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A056A8" w:rsidRPr="00606011" w:rsidRDefault="00A056A8" w:rsidP="00A056A8">
            <w:pPr>
              <w:rPr>
                <w:rFonts w:ascii="楷体" w:hAnsi="楷体"/>
              </w:rPr>
            </w:pPr>
            <w:r>
              <w:rPr>
                <w:rFonts w:ascii="楷体" w:hAnsi="楷体"/>
              </w:rPr>
              <w:t>USR_05 –系统</w:t>
            </w:r>
            <w:r>
              <w:rPr>
                <w:rFonts w:ascii="楷体" w:hAnsi="楷体" w:hint="eastAsia"/>
              </w:rPr>
              <w:t>管理员</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用户界面</w:t>
            </w:r>
          </w:p>
        </w:tc>
        <w:tc>
          <w:tcPr>
            <w:tcW w:w="6835" w:type="dxa"/>
          </w:tcPr>
          <w:p w:rsidR="00A056A8" w:rsidRPr="00606011" w:rsidRDefault="00A056A8" w:rsidP="00A056A8">
            <w:pPr>
              <w:rPr>
                <w:rFonts w:ascii="楷体" w:hAnsi="楷体"/>
              </w:rPr>
            </w:pPr>
            <w:r w:rsidRPr="00606011">
              <w:rPr>
                <w:rFonts w:ascii="楷体" w:hAnsi="楷体" w:hint="eastAsia"/>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A056A8" w:rsidRPr="00606011" w:rsidRDefault="00BC2505" w:rsidP="00A056A8">
            <w:pPr>
              <w:rPr>
                <w:rFonts w:ascii="楷体" w:hAnsi="楷体"/>
              </w:rPr>
            </w:pPr>
            <w:r w:rsidRPr="00B20C64">
              <w:rPr>
                <w:rFonts w:ascii="楷体" w:hAnsi="楷体"/>
              </w:rPr>
              <w:object w:dxaOrig="7230" w:dyaOrig="4350">
                <v:shape id="_x0000_i1038" type="#_x0000_t75" style="width:302.95pt;height:182.25pt" o:ole="">
                  <v:imagedata r:id="rId39" o:title=""/>
                </v:shape>
                <o:OLEObject Type="Embed" ProgID="Visio.Drawing.15" ShapeID="_x0000_i1038" DrawAspect="Content" ObjectID="_1479047298" r:id="rId40"/>
              </w:objec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hint="eastAsia"/>
              </w:rPr>
              <w:t>管理员得到</w:t>
            </w:r>
            <w:r w:rsidR="00454844">
              <w:rPr>
                <w:rFonts w:ascii="楷体" w:hAnsi="楷体" w:hint="eastAsia"/>
              </w:rPr>
              <w:t>增加</w:t>
            </w:r>
            <w:r>
              <w:rPr>
                <w:rFonts w:ascii="楷体" w:hAnsi="楷体"/>
              </w:rPr>
              <w:t>用户信息需求</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主流程</w:t>
            </w:r>
          </w:p>
        </w:tc>
        <w:tc>
          <w:tcPr>
            <w:tcW w:w="6835" w:type="dxa"/>
          </w:tcPr>
          <w:p w:rsidR="00A056A8" w:rsidRDefault="00A056A8" w:rsidP="00A056A8">
            <w:pPr>
              <w:pStyle w:val="ListParagraph"/>
              <w:numPr>
                <w:ilvl w:val="0"/>
                <w:numId w:val="24"/>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左侧用户</w:t>
            </w:r>
            <w:r w:rsidR="00BC2505">
              <w:rPr>
                <w:rFonts w:ascii="楷体" w:hAnsi="楷体" w:hint="eastAsia"/>
              </w:rPr>
              <w:t>管理</w:t>
            </w:r>
            <w:r>
              <w:rPr>
                <w:rFonts w:ascii="楷体" w:hAnsi="楷体"/>
              </w:rPr>
              <w:t>菜单，</w:t>
            </w:r>
            <w:r>
              <w:rPr>
                <w:rFonts w:ascii="楷体" w:hAnsi="楷体" w:hint="eastAsia"/>
              </w:rPr>
              <w:t>进入</w:t>
            </w:r>
            <w:r>
              <w:rPr>
                <w:rFonts w:ascii="楷体" w:hAnsi="楷体"/>
              </w:rPr>
              <w:t>用户管理页面</w:t>
            </w:r>
          </w:p>
          <w:p w:rsidR="00A056A8" w:rsidRDefault="00A056A8" w:rsidP="00A056A8">
            <w:pPr>
              <w:pStyle w:val="ListParagraph"/>
              <w:numPr>
                <w:ilvl w:val="0"/>
                <w:numId w:val="24"/>
              </w:numPr>
              <w:rPr>
                <w:rFonts w:ascii="楷体" w:hAnsi="楷体"/>
              </w:rPr>
            </w:pPr>
            <w:r>
              <w:rPr>
                <w:rFonts w:ascii="楷体" w:hAnsi="楷体" w:hint="eastAsia"/>
              </w:rPr>
              <w:t>页面显示系统</w:t>
            </w:r>
            <w:r>
              <w:rPr>
                <w:rFonts w:ascii="楷体" w:hAnsi="楷体"/>
              </w:rPr>
              <w:t>所有的用户信息列表</w:t>
            </w:r>
          </w:p>
          <w:p w:rsidR="00A056A8" w:rsidRDefault="00A056A8" w:rsidP="00A056A8">
            <w:pPr>
              <w:pStyle w:val="ListParagraph"/>
              <w:numPr>
                <w:ilvl w:val="0"/>
                <w:numId w:val="24"/>
              </w:numPr>
              <w:rPr>
                <w:rFonts w:ascii="楷体" w:hAnsi="楷体"/>
              </w:rPr>
            </w:pPr>
            <w:r>
              <w:rPr>
                <w:rFonts w:ascii="楷体" w:hAnsi="楷体" w:hint="eastAsia"/>
              </w:rPr>
              <w:t>在</w:t>
            </w:r>
            <w:r>
              <w:rPr>
                <w:rFonts w:ascii="楷体" w:hAnsi="楷体"/>
              </w:rPr>
              <w:t>增加新用户的</w:t>
            </w:r>
            <w:r>
              <w:rPr>
                <w:rFonts w:ascii="楷体" w:hAnsi="楷体" w:hint="eastAsia"/>
              </w:rPr>
              <w:t>页面</w:t>
            </w:r>
            <w:r>
              <w:rPr>
                <w:rFonts w:ascii="楷体" w:hAnsi="楷体"/>
              </w:rPr>
              <w:t>内，</w:t>
            </w:r>
            <w:r>
              <w:rPr>
                <w:rFonts w:ascii="楷体" w:hAnsi="楷体" w:hint="eastAsia"/>
              </w:rPr>
              <w:t>输入</w:t>
            </w:r>
            <w:r w:rsidR="00ED22B2">
              <w:rPr>
                <w:rFonts w:ascii="楷体" w:hAnsi="楷体" w:hint="eastAsia"/>
              </w:rPr>
              <w:t>用户</w:t>
            </w:r>
            <w:r w:rsidR="00ED22B2">
              <w:rPr>
                <w:rFonts w:ascii="楷体" w:hAnsi="楷体"/>
              </w:rPr>
              <w:t>信息</w:t>
            </w:r>
          </w:p>
          <w:p w:rsidR="00A056A8" w:rsidRDefault="00A056A8" w:rsidP="00A056A8">
            <w:pPr>
              <w:pStyle w:val="ListParagraph"/>
              <w:numPr>
                <w:ilvl w:val="0"/>
                <w:numId w:val="24"/>
              </w:numPr>
              <w:rPr>
                <w:rFonts w:ascii="楷体" w:hAnsi="楷体"/>
              </w:rPr>
            </w:pPr>
            <w:r>
              <w:rPr>
                <w:rFonts w:ascii="楷体" w:hAnsi="楷体" w:hint="eastAsia"/>
              </w:rPr>
              <w:t>管理员</w:t>
            </w:r>
            <w:r>
              <w:rPr>
                <w:rFonts w:ascii="楷体" w:hAnsi="楷体"/>
              </w:rPr>
              <w:t>点击</w:t>
            </w:r>
            <w:r>
              <w:rPr>
                <w:rFonts w:ascii="楷体" w:hAnsi="楷体" w:hint="eastAsia"/>
              </w:rPr>
              <w:t>增加</w:t>
            </w:r>
            <w:r w:rsidR="00CD693A">
              <w:rPr>
                <w:rFonts w:ascii="楷体" w:hAnsi="楷体" w:hint="eastAsia"/>
              </w:rPr>
              <w:t>创建</w:t>
            </w:r>
            <w:r w:rsidR="00CD693A">
              <w:rPr>
                <w:rFonts w:ascii="楷体" w:hAnsi="楷体"/>
              </w:rPr>
              <w:t>新用户</w:t>
            </w:r>
            <w:r>
              <w:rPr>
                <w:rFonts w:ascii="楷体" w:hAnsi="楷体"/>
              </w:rPr>
              <w:t>按钮</w:t>
            </w:r>
            <w:r>
              <w:rPr>
                <w:rFonts w:ascii="楷体" w:hAnsi="楷体" w:hint="eastAsia"/>
              </w:rPr>
              <w:t>提交</w:t>
            </w:r>
            <w:r>
              <w:rPr>
                <w:rFonts w:ascii="楷体" w:hAnsi="楷体"/>
              </w:rPr>
              <w:t>新用户</w:t>
            </w:r>
            <w:r>
              <w:rPr>
                <w:rFonts w:ascii="楷体" w:hAnsi="楷体" w:hint="eastAsia"/>
              </w:rPr>
              <w:t>信息，</w:t>
            </w:r>
            <w:r>
              <w:rPr>
                <w:rFonts w:ascii="楷体" w:hAnsi="楷体"/>
              </w:rPr>
              <w:t>系统</w:t>
            </w:r>
            <w:r>
              <w:rPr>
                <w:rFonts w:ascii="楷体" w:hAnsi="楷体" w:hint="eastAsia"/>
              </w:rPr>
              <w:t>显示</w:t>
            </w:r>
            <w:r w:rsidR="00505043">
              <w:rPr>
                <w:rFonts w:ascii="楷体" w:hAnsi="楷体"/>
              </w:rPr>
              <w:t>Msg7</w:t>
            </w:r>
            <w:r>
              <w:rPr>
                <w:rFonts w:ascii="楷体" w:hAnsi="楷体"/>
              </w:rPr>
              <w:t>01</w:t>
            </w:r>
          </w:p>
          <w:p w:rsidR="00A056A8" w:rsidRPr="00784F16" w:rsidRDefault="00A056A8" w:rsidP="00A056A8">
            <w:pPr>
              <w:pStyle w:val="ListParagraph"/>
              <w:numPr>
                <w:ilvl w:val="0"/>
                <w:numId w:val="24"/>
              </w:numPr>
              <w:rPr>
                <w:rFonts w:ascii="楷体" w:hAnsi="楷体"/>
              </w:rPr>
            </w:pPr>
            <w:r>
              <w:rPr>
                <w:rFonts w:ascii="楷体" w:hAnsi="楷体" w:hint="eastAsia"/>
              </w:rPr>
              <w:t>系统</w:t>
            </w:r>
            <w:r>
              <w:rPr>
                <w:rFonts w:ascii="楷体" w:hAnsi="楷体"/>
              </w:rPr>
              <w:t>显示用户加入</w:t>
            </w:r>
            <w:r>
              <w:rPr>
                <w:rFonts w:ascii="楷体" w:hAnsi="楷体" w:hint="eastAsia"/>
              </w:rPr>
              <w:t>了</w:t>
            </w:r>
            <w:r>
              <w:rPr>
                <w:rFonts w:ascii="楷体" w:hAnsi="楷体"/>
              </w:rPr>
              <w:t>用户列表</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056A8" w:rsidRPr="003750FB" w:rsidRDefault="00A056A8" w:rsidP="00A056A8">
            <w:pPr>
              <w:pStyle w:val="ListParagraph"/>
              <w:numPr>
                <w:ilvl w:val="1"/>
                <w:numId w:val="19"/>
              </w:numPr>
              <w:rPr>
                <w:rFonts w:ascii="楷体" w:hAnsi="楷体"/>
              </w:rPr>
            </w:pPr>
            <w:r w:rsidRPr="003750FB">
              <w:rPr>
                <w:rFonts w:ascii="楷体" w:hAnsi="楷体" w:hint="eastAsia"/>
              </w:rPr>
              <w:t>管理员</w:t>
            </w:r>
            <w:r w:rsidR="00B10DC7">
              <w:rPr>
                <w:rFonts w:ascii="楷体" w:hAnsi="楷体"/>
              </w:rPr>
              <w:t>没输入所有的</w:t>
            </w:r>
            <w:r w:rsidR="00B10DC7">
              <w:rPr>
                <w:rFonts w:ascii="楷体" w:hAnsi="楷体" w:hint="eastAsia"/>
              </w:rPr>
              <w:t>用户</w:t>
            </w:r>
            <w:r w:rsidRPr="003750FB">
              <w:rPr>
                <w:rFonts w:ascii="楷体" w:hAnsi="楷体"/>
              </w:rPr>
              <w:t>信息，系统提示</w:t>
            </w:r>
            <w:r w:rsidR="00505043">
              <w:rPr>
                <w:rFonts w:ascii="楷体" w:hAnsi="楷体"/>
              </w:rPr>
              <w:t>Msg7</w:t>
            </w:r>
            <w:r>
              <w:rPr>
                <w:rFonts w:ascii="楷体" w:hAnsi="楷体"/>
              </w:rPr>
              <w:t>02</w:t>
            </w:r>
          </w:p>
          <w:p w:rsidR="00A056A8" w:rsidRPr="003750FB" w:rsidRDefault="00A056A8" w:rsidP="00A056A8">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tc>
      </w:tr>
      <w:tr w:rsidR="00A056A8" w:rsidRPr="00606011" w:rsidTr="00CD693A">
        <w:trPr>
          <w:trHeight w:val="620"/>
        </w:trPr>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ED22B2" w:rsidRPr="00B10DC7" w:rsidRDefault="00B10DC7" w:rsidP="00B10DC7">
            <w:pPr>
              <w:pStyle w:val="ListParagraph"/>
              <w:numPr>
                <w:ilvl w:val="1"/>
                <w:numId w:val="16"/>
              </w:numPr>
              <w:rPr>
                <w:rFonts w:ascii="楷体" w:hAnsi="楷体"/>
              </w:rPr>
            </w:pPr>
            <w:r>
              <w:rPr>
                <w:rFonts w:ascii="楷体" w:hAnsi="楷体" w:hint="eastAsia"/>
              </w:rPr>
              <w:t xml:space="preserve"> 员工</w:t>
            </w:r>
            <w:r w:rsidRPr="00B10DC7">
              <w:rPr>
                <w:rFonts w:ascii="楷体" w:hAnsi="楷体" w:hint="eastAsia"/>
              </w:rPr>
              <w:t>号重复</w:t>
            </w:r>
            <w:r w:rsidRPr="00B10DC7">
              <w:rPr>
                <w:rFonts w:ascii="楷体" w:hAnsi="楷体"/>
              </w:rPr>
              <w:t>，提示Msg</w:t>
            </w:r>
            <w:r w:rsidR="00505043">
              <w:rPr>
                <w:rFonts w:ascii="楷体" w:hAnsi="楷体"/>
              </w:rPr>
              <w:t>7</w:t>
            </w:r>
            <w:r w:rsidRPr="00B10DC7">
              <w:rPr>
                <w:rFonts w:ascii="楷体" w:hAnsi="楷体"/>
              </w:rPr>
              <w:t>03</w:t>
            </w:r>
          </w:p>
          <w:p w:rsidR="00A056A8" w:rsidRPr="00CD693A" w:rsidRDefault="00B10DC7" w:rsidP="00CD693A">
            <w:pPr>
              <w:pStyle w:val="ListParagraph"/>
              <w:numPr>
                <w:ilvl w:val="1"/>
                <w:numId w:val="16"/>
              </w:numPr>
              <w:rPr>
                <w:rFonts w:ascii="楷体" w:hAnsi="楷体"/>
              </w:rPr>
            </w:pPr>
            <w:r>
              <w:rPr>
                <w:rFonts w:ascii="楷体" w:hAnsi="楷体"/>
              </w:rPr>
              <w:t xml:space="preserve"> </w:t>
            </w:r>
            <w:r>
              <w:rPr>
                <w:rFonts w:ascii="楷体" w:hAnsi="楷体" w:hint="eastAsia"/>
              </w:rPr>
              <w:t>手机号</w:t>
            </w:r>
            <w:r>
              <w:rPr>
                <w:rFonts w:ascii="楷体" w:hAnsi="楷体"/>
              </w:rPr>
              <w:t>重复，提示Msg</w:t>
            </w:r>
            <w:r w:rsidR="00505043">
              <w:rPr>
                <w:rFonts w:ascii="楷体" w:hAnsi="楷体"/>
              </w:rPr>
              <w:t>7</w:t>
            </w:r>
            <w:r>
              <w:rPr>
                <w:rFonts w:ascii="楷体" w:hAnsi="楷体"/>
              </w:rPr>
              <w:t>04</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505043">
        <w:trPr>
          <w:trHeight w:val="665"/>
        </w:trPr>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Default="00A056A8" w:rsidP="00A056A8">
            <w:pPr>
              <w:pStyle w:val="ListParagraph"/>
              <w:numPr>
                <w:ilvl w:val="0"/>
                <w:numId w:val="27"/>
              </w:numPr>
              <w:rPr>
                <w:rFonts w:ascii="楷体" w:hAnsi="楷体"/>
              </w:rPr>
            </w:pPr>
            <w:r w:rsidRPr="00225E9A">
              <w:rPr>
                <w:rFonts w:ascii="楷体" w:hAnsi="楷体" w:hint="eastAsia"/>
              </w:rPr>
              <w:t>用户</w:t>
            </w:r>
            <w:r w:rsidRPr="00225E9A">
              <w:rPr>
                <w:rFonts w:ascii="楷体" w:hAnsi="楷体"/>
              </w:rPr>
              <w:t>列表按照</w:t>
            </w:r>
            <w:r w:rsidR="00B10DC7">
              <w:rPr>
                <w:rFonts w:ascii="楷体" w:hAnsi="楷体" w:hint="eastAsia"/>
              </w:rPr>
              <w:t>用户</w:t>
            </w:r>
            <w:r w:rsidRPr="00225E9A">
              <w:rPr>
                <w:rFonts w:ascii="楷体" w:hAnsi="楷体" w:hint="eastAsia"/>
              </w:rPr>
              <w:t>拼音</w:t>
            </w:r>
            <w:r w:rsidR="00B10DC7">
              <w:rPr>
                <w:rFonts w:ascii="楷体" w:hAnsi="楷体" w:hint="eastAsia"/>
              </w:rPr>
              <w:t>字母a-z</w:t>
            </w:r>
            <w:r w:rsidRPr="00225E9A">
              <w:rPr>
                <w:rFonts w:ascii="楷体" w:hAnsi="楷体"/>
              </w:rPr>
              <w:t>显示</w:t>
            </w:r>
          </w:p>
          <w:p w:rsidR="00A056A8" w:rsidRPr="00505043" w:rsidRDefault="00B10DC7" w:rsidP="00A056A8">
            <w:pPr>
              <w:pStyle w:val="ListParagraph"/>
              <w:numPr>
                <w:ilvl w:val="0"/>
                <w:numId w:val="27"/>
              </w:numPr>
              <w:rPr>
                <w:rFonts w:ascii="楷体" w:hAnsi="楷体"/>
              </w:rPr>
            </w:pPr>
            <w:r>
              <w:rPr>
                <w:rFonts w:ascii="楷体" w:hAnsi="楷体" w:hint="eastAsia"/>
              </w:rPr>
              <w:t>用户</w:t>
            </w:r>
            <w:r>
              <w:rPr>
                <w:rFonts w:ascii="楷体" w:hAnsi="楷体"/>
              </w:rPr>
              <w:t>状态的，默认值为在职</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A056A8" w:rsidP="006327C8">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sidR="00B10DC7">
              <w:rPr>
                <w:rFonts w:ascii="楷体" w:hAnsi="楷体" w:hint="eastAsia"/>
              </w:rPr>
              <w:t>，忽略</w:t>
            </w:r>
            <w:r w:rsidR="00B10DC7">
              <w:rPr>
                <w:rFonts w:ascii="楷体" w:hAnsi="楷体"/>
              </w:rPr>
              <w:t>大小写</w:t>
            </w:r>
            <w:r w:rsidR="0081128C">
              <w:rPr>
                <w:rFonts w:ascii="楷体" w:hAnsi="楷体" w:hint="eastAsia"/>
              </w:rPr>
              <w:t>，</w:t>
            </w:r>
            <w:r w:rsidR="0081128C">
              <w:rPr>
                <w:rFonts w:ascii="楷体" w:hAnsi="楷体"/>
              </w:rPr>
              <w:t>相同用户的加数字</w:t>
            </w:r>
            <w:r w:rsidR="0081128C">
              <w:rPr>
                <w:rFonts w:ascii="楷体" w:hAnsi="楷体" w:hint="eastAsia"/>
              </w:rPr>
              <w:t>区分</w:t>
            </w:r>
            <w:r>
              <w:rPr>
                <w:rFonts w:ascii="楷体" w:hAnsi="楷体"/>
              </w:rPr>
              <w:t>）</w:t>
            </w:r>
            <w:r w:rsidR="00B10DC7">
              <w:rPr>
                <w:rFonts w:ascii="楷体" w:hAnsi="楷体" w:hint="eastAsia"/>
              </w:rPr>
              <w:t>，员工</w:t>
            </w:r>
            <w:r>
              <w:rPr>
                <w:rFonts w:ascii="楷体" w:hAnsi="楷体" w:hint="eastAsia"/>
              </w:rPr>
              <w:t>号</w:t>
            </w:r>
            <w:r w:rsidR="00B10DC7">
              <w:rPr>
                <w:rFonts w:ascii="楷体" w:hAnsi="楷体" w:hint="eastAsia"/>
              </w:rPr>
              <w:t>（为5位</w:t>
            </w:r>
            <w:r w:rsidR="00B10DC7">
              <w:rPr>
                <w:rFonts w:ascii="楷体" w:hAnsi="楷体"/>
              </w:rPr>
              <w:t>数字）</w:t>
            </w:r>
            <w:r>
              <w:rPr>
                <w:rFonts w:ascii="楷体" w:hAnsi="楷体"/>
              </w:rPr>
              <w:t>，</w:t>
            </w:r>
            <w:r w:rsidR="00B10DC7">
              <w:rPr>
                <w:rFonts w:ascii="楷体" w:hAnsi="楷体" w:hint="eastAsia"/>
              </w:rPr>
              <w:t>手机号</w:t>
            </w:r>
            <w:r w:rsidR="00B10DC7">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w:t>
            </w:r>
            <w:r w:rsidR="00B10DC7">
              <w:rPr>
                <w:rFonts w:ascii="楷体" w:hAnsi="楷体" w:hint="eastAsia"/>
              </w:rPr>
              <w:t>确认</w:t>
            </w:r>
            <w:r w:rsidR="00B10DC7">
              <w:rPr>
                <w:rFonts w:ascii="楷体" w:hAnsi="楷体"/>
              </w:rPr>
              <w:t>密码</w:t>
            </w:r>
            <w:r w:rsidR="007A06C3">
              <w:rPr>
                <w:rFonts w:ascii="楷体" w:hAnsi="楷体"/>
              </w:rPr>
              <w:t>，</w:t>
            </w:r>
            <w:r>
              <w:rPr>
                <w:rFonts w:ascii="楷体" w:hAnsi="楷体"/>
              </w:rPr>
              <w:t>用户状态</w:t>
            </w:r>
            <w:r>
              <w:rPr>
                <w:rFonts w:ascii="楷体" w:hAnsi="楷体" w:hint="eastAsia"/>
              </w:rPr>
              <w:t>（在职</w:t>
            </w:r>
            <w:r>
              <w:rPr>
                <w:rFonts w:ascii="楷体" w:hAnsi="楷体"/>
              </w:rPr>
              <w:t>，离职）</w:t>
            </w:r>
          </w:p>
        </w:tc>
      </w:tr>
    </w:tbl>
    <w:p w:rsidR="00CD693A" w:rsidRDefault="00CD693A" w:rsidP="00D3509D">
      <w:pPr>
        <w:rPr>
          <w:rFonts w:ascii="楷体" w:hAnsi="楷体"/>
        </w:rPr>
      </w:pPr>
    </w:p>
    <w:p w:rsidR="00261DF3" w:rsidRDefault="00261DF3" w:rsidP="00D3509D">
      <w:pPr>
        <w:rPr>
          <w:rFonts w:ascii="楷体" w:hAnsi="楷体"/>
        </w:rPr>
      </w:pPr>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CD693A" w:rsidRPr="00606011" w:rsidRDefault="00CD693A" w:rsidP="00261DF3">
            <w:pPr>
              <w:rPr>
                <w:rFonts w:ascii="楷体" w:hAnsi="楷体"/>
              </w:rPr>
            </w:pPr>
            <w:r w:rsidRPr="00606011">
              <w:rPr>
                <w:rFonts w:ascii="楷体" w:hAnsi="楷体"/>
              </w:rPr>
              <w:t>UC_0</w:t>
            </w:r>
            <w:r>
              <w:rPr>
                <w:rFonts w:ascii="楷体" w:hAnsi="楷体"/>
              </w:rPr>
              <w:t>08</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CD693A" w:rsidRPr="00606011" w:rsidRDefault="00CD693A" w:rsidP="00261DF3">
            <w:pPr>
              <w:rPr>
                <w:rFonts w:ascii="楷体" w:hAnsi="楷体"/>
              </w:rPr>
            </w:pPr>
            <w:r>
              <w:rPr>
                <w:rFonts w:ascii="楷体" w:hAnsi="楷体" w:hint="eastAsia"/>
              </w:rPr>
              <w:t>用户管理-更新用户</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CD693A" w:rsidRPr="00606011" w:rsidRDefault="00CD693A" w:rsidP="00261DF3">
            <w:pPr>
              <w:rPr>
                <w:rFonts w:ascii="楷体" w:hAnsi="楷体"/>
              </w:rPr>
            </w:pPr>
            <w:r w:rsidRPr="00606011">
              <w:rPr>
                <w:rFonts w:ascii="楷体" w:hAnsi="楷体"/>
              </w:rPr>
              <w:t>UR_0</w:t>
            </w:r>
            <w:r>
              <w:rPr>
                <w:rFonts w:ascii="楷体" w:hAnsi="楷体"/>
              </w:rPr>
              <w:t>10</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CD693A" w:rsidRPr="00606011" w:rsidRDefault="00CD693A" w:rsidP="00261DF3">
            <w:pPr>
              <w:rPr>
                <w:rFonts w:ascii="楷体" w:hAnsi="楷体"/>
              </w:rPr>
            </w:pPr>
            <w:r>
              <w:rPr>
                <w:rFonts w:ascii="楷体" w:hAnsi="楷体"/>
              </w:rPr>
              <w:t>USR_05 –系统</w:t>
            </w:r>
            <w:r>
              <w:rPr>
                <w:rFonts w:ascii="楷体" w:hAnsi="楷体" w:hint="eastAsia"/>
              </w:rPr>
              <w:t>管理员</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用户界面</w:t>
            </w:r>
          </w:p>
        </w:tc>
        <w:tc>
          <w:tcPr>
            <w:tcW w:w="6835" w:type="dxa"/>
          </w:tcPr>
          <w:p w:rsidR="00CD693A" w:rsidRPr="00606011" w:rsidRDefault="00CD693A" w:rsidP="00261DF3">
            <w:pPr>
              <w:rPr>
                <w:rFonts w:ascii="楷体" w:hAnsi="楷体"/>
              </w:rPr>
            </w:pPr>
            <w:r w:rsidRPr="00606011">
              <w:rPr>
                <w:rFonts w:ascii="楷体" w:hAnsi="楷体" w:hint="eastAsia"/>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CD693A" w:rsidRPr="00606011" w:rsidRDefault="00CD693A" w:rsidP="00261DF3">
            <w:pPr>
              <w:rPr>
                <w:rFonts w:ascii="楷体" w:hAnsi="楷体"/>
              </w:rPr>
            </w:pPr>
            <w:r w:rsidRPr="00B20C64">
              <w:rPr>
                <w:rFonts w:ascii="楷体" w:hAnsi="楷体"/>
              </w:rPr>
              <w:object w:dxaOrig="7230" w:dyaOrig="4350">
                <v:shape id="_x0000_i1039" type="#_x0000_t75" style="width:302.95pt;height:182.25pt" o:ole="">
                  <v:imagedata r:id="rId41" o:title=""/>
                </v:shape>
                <o:OLEObject Type="Embed" ProgID="Visio.Drawing.15" ShapeID="_x0000_i1039" DrawAspect="Content" ObjectID="_1479047299" r:id="rId42"/>
              </w:objec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UC_005</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主流程</w:t>
            </w:r>
          </w:p>
        </w:tc>
        <w:tc>
          <w:tcPr>
            <w:tcW w:w="6835" w:type="dxa"/>
          </w:tcPr>
          <w:p w:rsidR="00CD693A" w:rsidRDefault="00CD693A" w:rsidP="00261DF3">
            <w:pPr>
              <w:pStyle w:val="ListParagraph"/>
              <w:numPr>
                <w:ilvl w:val="0"/>
                <w:numId w:val="28"/>
              </w:numPr>
              <w:rPr>
                <w:rFonts w:ascii="楷体" w:hAnsi="楷体"/>
              </w:rPr>
            </w:pPr>
            <w:r>
              <w:rPr>
                <w:rFonts w:ascii="楷体" w:hAnsi="楷体" w:hint="eastAsia"/>
              </w:rPr>
              <w:t>管理员进入</w:t>
            </w:r>
            <w:r>
              <w:rPr>
                <w:rFonts w:ascii="楷体" w:hAnsi="楷体"/>
              </w:rPr>
              <w:t>用户信息列表</w:t>
            </w:r>
          </w:p>
          <w:p w:rsidR="00CD693A" w:rsidRPr="00606011"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需要更新的</w:t>
            </w:r>
            <w:r>
              <w:rPr>
                <w:rFonts w:ascii="楷体" w:hAnsi="楷体"/>
              </w:rPr>
              <w:t>用</w:t>
            </w:r>
            <w:r>
              <w:rPr>
                <w:rFonts w:ascii="楷体" w:hAnsi="楷体" w:hint="eastAsia"/>
              </w:rPr>
              <w:t>户</w:t>
            </w:r>
            <w:r>
              <w:rPr>
                <w:rFonts w:ascii="楷体" w:hAnsi="楷体"/>
              </w:rPr>
              <w:t>名</w:t>
            </w:r>
            <w:r>
              <w:rPr>
                <w:rFonts w:ascii="楷体" w:hAnsi="楷体" w:hint="eastAsia"/>
              </w:rPr>
              <w:t>对应的</w:t>
            </w:r>
            <w:r>
              <w:rPr>
                <w:rFonts w:ascii="楷体" w:hAnsi="楷体"/>
              </w:rPr>
              <w:t>编辑按钮</w:t>
            </w:r>
          </w:p>
          <w:p w:rsidR="00CD693A" w:rsidRDefault="00CD693A" w:rsidP="00261DF3">
            <w:pPr>
              <w:pStyle w:val="ListParagraph"/>
              <w:numPr>
                <w:ilvl w:val="0"/>
                <w:numId w:val="28"/>
              </w:numPr>
              <w:rPr>
                <w:rFonts w:ascii="楷体" w:hAnsi="楷体"/>
              </w:rPr>
            </w:pPr>
            <w:r>
              <w:rPr>
                <w:rFonts w:ascii="楷体" w:hAnsi="楷体" w:hint="eastAsia"/>
              </w:rPr>
              <w:t>在</w:t>
            </w:r>
            <w:r>
              <w:rPr>
                <w:rFonts w:ascii="楷体" w:hAnsi="楷体"/>
              </w:rPr>
              <w:t>用户</w:t>
            </w:r>
            <w:r>
              <w:rPr>
                <w:rFonts w:ascii="楷体" w:hAnsi="楷体" w:hint="eastAsia"/>
              </w:rPr>
              <w:t>信息</w:t>
            </w:r>
            <w:r>
              <w:rPr>
                <w:rFonts w:ascii="楷体" w:hAnsi="楷体"/>
              </w:rPr>
              <w:t>的</w:t>
            </w:r>
            <w:r>
              <w:rPr>
                <w:rFonts w:ascii="楷体" w:hAnsi="楷体" w:hint="eastAsia"/>
              </w:rPr>
              <w:t>页面</w:t>
            </w:r>
            <w:r>
              <w:rPr>
                <w:rFonts w:ascii="楷体" w:hAnsi="楷体"/>
              </w:rPr>
              <w:t>内，</w:t>
            </w:r>
            <w:r>
              <w:rPr>
                <w:rFonts w:ascii="楷体" w:hAnsi="楷体" w:hint="eastAsia"/>
              </w:rPr>
              <w:t>输入</w:t>
            </w:r>
            <w:r>
              <w:rPr>
                <w:rFonts w:ascii="楷体" w:hAnsi="楷体"/>
              </w:rPr>
              <w:t>更新</w:t>
            </w:r>
            <w:r>
              <w:rPr>
                <w:rFonts w:ascii="楷体" w:hAnsi="楷体" w:hint="eastAsia"/>
              </w:rPr>
              <w:t>需求</w:t>
            </w:r>
            <w:r>
              <w:rPr>
                <w:rFonts w:ascii="楷体" w:hAnsi="楷体"/>
              </w:rPr>
              <w:t>的</w:t>
            </w:r>
            <w:r>
              <w:rPr>
                <w:rFonts w:ascii="楷体" w:hAnsi="楷体" w:hint="eastAsia"/>
              </w:rPr>
              <w:t>用户</w:t>
            </w:r>
            <w:r>
              <w:rPr>
                <w:rFonts w:ascii="楷体" w:hAnsi="楷体"/>
              </w:rPr>
              <w:t>信息</w:t>
            </w:r>
          </w:p>
          <w:p w:rsidR="00CD693A"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更新</w:t>
            </w:r>
            <w:r>
              <w:rPr>
                <w:rFonts w:ascii="楷体" w:hAnsi="楷体"/>
              </w:rPr>
              <w:t>用户信息页面的完成按钮</w:t>
            </w:r>
            <w:r>
              <w:rPr>
                <w:rFonts w:ascii="楷体" w:hAnsi="楷体" w:hint="eastAsia"/>
              </w:rPr>
              <w:t>提交</w:t>
            </w:r>
            <w:r>
              <w:rPr>
                <w:rFonts w:ascii="楷体" w:hAnsi="楷体"/>
              </w:rPr>
              <w:t>用户</w:t>
            </w:r>
            <w:r>
              <w:rPr>
                <w:rFonts w:ascii="楷体" w:hAnsi="楷体" w:hint="eastAsia"/>
              </w:rPr>
              <w:t>更新信息，</w:t>
            </w:r>
            <w:r>
              <w:rPr>
                <w:rFonts w:ascii="楷体" w:hAnsi="楷体"/>
              </w:rPr>
              <w:t>系统</w:t>
            </w:r>
            <w:r>
              <w:rPr>
                <w:rFonts w:ascii="楷体" w:hAnsi="楷体" w:hint="eastAsia"/>
              </w:rPr>
              <w:t>显示</w:t>
            </w:r>
            <w:r>
              <w:rPr>
                <w:rFonts w:ascii="楷体" w:hAnsi="楷体"/>
              </w:rPr>
              <w:t>Msg801</w:t>
            </w:r>
          </w:p>
          <w:p w:rsidR="00CD693A" w:rsidRPr="00784F16" w:rsidRDefault="00CD693A" w:rsidP="00261DF3">
            <w:pPr>
              <w:pStyle w:val="ListParagraph"/>
              <w:numPr>
                <w:ilvl w:val="0"/>
                <w:numId w:val="28"/>
              </w:numPr>
              <w:rPr>
                <w:rFonts w:ascii="楷体" w:hAnsi="楷体"/>
              </w:rPr>
            </w:pPr>
            <w:r>
              <w:rPr>
                <w:rFonts w:ascii="楷体" w:hAnsi="楷体" w:hint="eastAsia"/>
              </w:rPr>
              <w:t>系统</w:t>
            </w:r>
            <w:r>
              <w:rPr>
                <w:rFonts w:ascii="楷体" w:hAnsi="楷体"/>
              </w:rPr>
              <w:t>显示</w:t>
            </w:r>
            <w:r>
              <w:rPr>
                <w:rFonts w:ascii="楷体" w:hAnsi="楷体" w:hint="eastAsia"/>
              </w:rPr>
              <w:t>更新</w:t>
            </w:r>
            <w:r>
              <w:rPr>
                <w:rFonts w:ascii="楷体" w:hAnsi="楷体"/>
              </w:rPr>
              <w:t>的用户</w:t>
            </w:r>
            <w:r>
              <w:rPr>
                <w:rFonts w:ascii="楷体" w:hAnsi="楷体" w:hint="eastAsia"/>
              </w:rPr>
              <w:t>信息</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CD693A" w:rsidRPr="00CD693A" w:rsidRDefault="00CD693A" w:rsidP="00CD693A">
            <w:pPr>
              <w:pStyle w:val="ListParagraph"/>
              <w:numPr>
                <w:ilvl w:val="1"/>
                <w:numId w:val="7"/>
              </w:numPr>
              <w:rPr>
                <w:rFonts w:ascii="楷体" w:hAnsi="楷体"/>
              </w:rPr>
            </w:pPr>
            <w:r w:rsidRPr="00CD693A">
              <w:rPr>
                <w:rFonts w:ascii="楷体" w:hAnsi="楷体" w:hint="eastAsia"/>
              </w:rPr>
              <w:t>用户</w:t>
            </w:r>
            <w:r w:rsidRPr="00CD693A">
              <w:rPr>
                <w:rFonts w:ascii="楷体" w:hAnsi="楷体"/>
              </w:rPr>
              <w:t>点击删除按钮</w:t>
            </w:r>
            <w:r w:rsidRPr="00CD693A">
              <w:rPr>
                <w:rFonts w:ascii="楷体" w:hAnsi="楷体" w:hint="eastAsia"/>
              </w:rPr>
              <w:t>，系统</w:t>
            </w:r>
            <w:r w:rsidRPr="00CD693A">
              <w:rPr>
                <w:rFonts w:ascii="楷体" w:hAnsi="楷体"/>
              </w:rPr>
              <w:t>不显示</w:t>
            </w:r>
            <w:r w:rsidRPr="00CD693A">
              <w:rPr>
                <w:rFonts w:ascii="楷体" w:hAnsi="楷体" w:hint="eastAsia"/>
              </w:rPr>
              <w:t>该</w:t>
            </w:r>
            <w:r w:rsidRPr="00CD693A">
              <w:rPr>
                <w:rFonts w:ascii="楷体" w:hAnsi="楷体"/>
              </w:rPr>
              <w:t>用户信息</w:t>
            </w:r>
          </w:p>
          <w:p w:rsidR="00CD693A" w:rsidRPr="00CD693A" w:rsidRDefault="00CD693A" w:rsidP="00CD693A">
            <w:pPr>
              <w:rPr>
                <w:rFonts w:ascii="楷体" w:hAnsi="楷体"/>
              </w:rPr>
            </w:pPr>
            <w:r>
              <w:rPr>
                <w:rFonts w:ascii="楷体" w:hAnsi="楷体" w:hint="eastAsia"/>
              </w:rPr>
              <w:t>回到主流程1</w:t>
            </w:r>
          </w:p>
          <w:p w:rsidR="00CD693A" w:rsidRPr="002B56F8" w:rsidRDefault="00CD693A" w:rsidP="00261DF3">
            <w:pPr>
              <w:rPr>
                <w:rFonts w:ascii="楷体" w:hAnsi="楷体"/>
              </w:rPr>
            </w:pPr>
            <w:r>
              <w:rPr>
                <w:rFonts w:ascii="楷体" w:hAnsi="楷体" w:hint="eastAsia"/>
              </w:rPr>
              <w:t>4.</w:t>
            </w:r>
            <w:r>
              <w:rPr>
                <w:rFonts w:ascii="楷体" w:hAnsi="楷体"/>
              </w:rPr>
              <w:t>1</w:t>
            </w:r>
            <w:r w:rsidRPr="002B56F8">
              <w:rPr>
                <w:rFonts w:ascii="楷体" w:hAnsi="楷体" w:hint="eastAsia"/>
              </w:rPr>
              <w:t>管理员删除了用户的</w:t>
            </w:r>
            <w:r w:rsidRPr="002B56F8">
              <w:rPr>
                <w:rFonts w:ascii="楷体" w:hAnsi="楷体"/>
              </w:rPr>
              <w:t>信息某一个或者</w:t>
            </w:r>
            <w:r w:rsidRPr="002B56F8">
              <w:rPr>
                <w:rFonts w:ascii="楷体" w:hAnsi="楷体" w:hint="eastAsia"/>
              </w:rPr>
              <w:t>多个</w:t>
            </w:r>
            <w:r w:rsidRPr="002B56F8">
              <w:rPr>
                <w:rFonts w:ascii="楷体" w:hAnsi="楷体"/>
              </w:rPr>
              <w:t>字段的值，系统提示Msg802</w:t>
            </w:r>
          </w:p>
          <w:p w:rsidR="00CD693A" w:rsidRDefault="00CD693A" w:rsidP="00261DF3">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p w:rsidR="00CD693A" w:rsidRPr="002B56F8" w:rsidRDefault="00CD693A" w:rsidP="00261DF3">
            <w:pPr>
              <w:pStyle w:val="ListParagraph"/>
              <w:numPr>
                <w:ilvl w:val="1"/>
                <w:numId w:val="19"/>
              </w:numPr>
              <w:rPr>
                <w:rFonts w:ascii="楷体" w:hAnsi="楷体"/>
              </w:rPr>
            </w:pPr>
            <w:r w:rsidRPr="002B56F8">
              <w:rPr>
                <w:rFonts w:ascii="楷体" w:hAnsi="楷体" w:hint="eastAsia"/>
              </w:rPr>
              <w:t>管理员</w:t>
            </w:r>
            <w:r w:rsidRPr="002B56F8">
              <w:rPr>
                <w:rFonts w:ascii="楷体" w:hAnsi="楷体"/>
              </w:rPr>
              <w:t>提交更新不成功，系统提示Msg803</w:t>
            </w:r>
          </w:p>
          <w:p w:rsidR="00CD693A" w:rsidRPr="002B56F8" w:rsidRDefault="00CD693A"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D693A" w:rsidRPr="00606011" w:rsidTr="00261DF3">
        <w:trPr>
          <w:trHeight w:val="395"/>
        </w:trPr>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例外</w:t>
            </w:r>
          </w:p>
        </w:tc>
        <w:tc>
          <w:tcPr>
            <w:tcW w:w="6835" w:type="dxa"/>
          </w:tcPr>
          <w:p w:rsidR="00CD693A" w:rsidRPr="00225E9A" w:rsidRDefault="00261DF3" w:rsidP="00261DF3">
            <w:pPr>
              <w:rPr>
                <w:rFonts w:ascii="楷体" w:hAnsi="楷体"/>
              </w:rPr>
            </w:pPr>
            <w:r>
              <w:rPr>
                <w:rFonts w:ascii="楷体" w:hAnsi="楷体"/>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CD693A" w:rsidRPr="0097111D" w:rsidRDefault="00CD693A" w:rsidP="00261DF3">
            <w:pPr>
              <w:pStyle w:val="ListParagraph"/>
              <w:numPr>
                <w:ilvl w:val="0"/>
                <w:numId w:val="27"/>
              </w:numPr>
              <w:rPr>
                <w:rFonts w:ascii="楷体" w:hAnsi="楷体"/>
              </w:rPr>
            </w:pPr>
            <w:r w:rsidRPr="00225E9A">
              <w:rPr>
                <w:rFonts w:ascii="楷体" w:hAnsi="楷体" w:hint="eastAsia"/>
              </w:rPr>
              <w:t>用户</w:t>
            </w:r>
            <w:r w:rsidRPr="00225E9A">
              <w:rPr>
                <w:rFonts w:ascii="楷体" w:hAnsi="楷体"/>
              </w:rPr>
              <w:t>列表按照</w:t>
            </w:r>
            <w:r w:rsidRPr="00225E9A">
              <w:rPr>
                <w:rFonts w:ascii="楷体" w:hAnsi="楷体" w:hint="eastAsia"/>
              </w:rPr>
              <w:t>拼音</w:t>
            </w:r>
            <w:r w:rsidRPr="00225E9A">
              <w:rPr>
                <w:rFonts w:ascii="楷体" w:hAnsi="楷体"/>
              </w:rPr>
              <w:t>显示</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CD693A" w:rsidRPr="00717B5D" w:rsidRDefault="00CD693A" w:rsidP="00261DF3">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Pr>
                <w:rFonts w:ascii="楷体" w:hAnsi="楷体"/>
              </w:rPr>
              <w:t>）</w:t>
            </w:r>
            <w:r>
              <w:rPr>
                <w:rFonts w:ascii="楷体" w:hAnsi="楷体" w:hint="eastAsia"/>
              </w:rPr>
              <w:t>，手机号</w:t>
            </w:r>
            <w:r>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，用户角色</w:t>
            </w:r>
            <w:r>
              <w:rPr>
                <w:rFonts w:ascii="楷体" w:hAnsi="楷体"/>
              </w:rPr>
              <w:t>，用户状态</w:t>
            </w:r>
            <w:r>
              <w:rPr>
                <w:rFonts w:ascii="楷体" w:hAnsi="楷体" w:hint="eastAsia"/>
              </w:rPr>
              <w:t>（在职</w:t>
            </w:r>
            <w:r>
              <w:rPr>
                <w:rFonts w:ascii="楷体" w:hAnsi="楷体"/>
              </w:rPr>
              <w:t>，离职）</w:t>
            </w:r>
          </w:p>
        </w:tc>
      </w:tr>
    </w:tbl>
    <w:p w:rsidR="00DA6A18" w:rsidRDefault="00DA6A18"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454844" w:rsidRPr="00606011" w:rsidRDefault="00454844" w:rsidP="00A301F1">
            <w:pPr>
              <w:rPr>
                <w:rFonts w:ascii="楷体" w:hAnsi="楷体"/>
              </w:rPr>
            </w:pPr>
            <w:r w:rsidRPr="00606011">
              <w:rPr>
                <w:rFonts w:ascii="楷体" w:hAnsi="楷体"/>
              </w:rPr>
              <w:t>UC_0</w:t>
            </w:r>
            <w:r>
              <w:rPr>
                <w:rFonts w:ascii="楷体" w:hAnsi="楷体"/>
              </w:rPr>
              <w:t>09</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454844" w:rsidRPr="00606011" w:rsidRDefault="00CD693A" w:rsidP="00A301F1">
            <w:pPr>
              <w:rPr>
                <w:rFonts w:ascii="楷体" w:hAnsi="楷体"/>
              </w:rPr>
            </w:pPr>
            <w:r>
              <w:rPr>
                <w:rFonts w:ascii="楷体" w:hAnsi="楷体" w:hint="eastAsia"/>
              </w:rPr>
              <w:t>角色</w:t>
            </w:r>
            <w:r>
              <w:rPr>
                <w:rFonts w:ascii="楷体" w:hAnsi="楷体"/>
              </w:rPr>
              <w:t>管</w:t>
            </w:r>
            <w:r w:rsidR="00454844">
              <w:rPr>
                <w:rFonts w:ascii="楷体" w:hAnsi="楷体" w:hint="eastAsia"/>
              </w:rPr>
              <w:t>理</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454844" w:rsidRPr="00606011" w:rsidRDefault="00BA710E" w:rsidP="00A301F1">
            <w:pPr>
              <w:rPr>
                <w:rFonts w:ascii="楷体" w:hAnsi="楷体"/>
              </w:rPr>
            </w:pPr>
            <w:r>
              <w:rPr>
                <w:rFonts w:ascii="楷体" w:hAnsi="楷体"/>
              </w:rPr>
              <w:t>UR_012</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454844" w:rsidRPr="00606011" w:rsidRDefault="00454844" w:rsidP="00A301F1">
            <w:pPr>
              <w:rPr>
                <w:rFonts w:ascii="楷体" w:hAnsi="楷体"/>
              </w:rPr>
            </w:pPr>
            <w:r>
              <w:rPr>
                <w:rFonts w:ascii="楷体" w:hAnsi="楷体"/>
              </w:rPr>
              <w:t>USR_05 –系统</w:t>
            </w:r>
            <w:r>
              <w:rPr>
                <w:rFonts w:ascii="楷体" w:hAnsi="楷体" w:hint="eastAsia"/>
              </w:rPr>
              <w:t>管理员</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用户界面</w:t>
            </w:r>
          </w:p>
        </w:tc>
        <w:tc>
          <w:tcPr>
            <w:tcW w:w="6835" w:type="dxa"/>
          </w:tcPr>
          <w:p w:rsidR="00454844" w:rsidRPr="00606011" w:rsidRDefault="002E3099" w:rsidP="00A301F1">
            <w:pPr>
              <w:rPr>
                <w:rFonts w:ascii="楷体" w:hAnsi="楷体"/>
              </w:rPr>
            </w:pPr>
            <w:r>
              <w:object w:dxaOrig="9795" w:dyaOrig="7500">
                <v:shape id="_x0000_i1040" type="#_x0000_t75" style="width:324.2pt;height:247.9pt" o:ole="">
                  <v:imagedata r:id="rId43" o:title=""/>
                </v:shape>
                <o:OLEObject Type="Embed" ProgID="PBrush" ShapeID="_x0000_i1040" DrawAspect="Content" ObjectID="_1479047300" r:id="rId44"/>
              </w:objec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图</w:t>
            </w:r>
          </w:p>
        </w:tc>
        <w:tc>
          <w:tcPr>
            <w:tcW w:w="6835" w:type="dxa"/>
          </w:tcPr>
          <w:p w:rsidR="00454844" w:rsidRPr="00606011" w:rsidRDefault="004F2A83" w:rsidP="00A301F1">
            <w:pPr>
              <w:rPr>
                <w:rFonts w:ascii="楷体" w:hAnsi="楷体"/>
              </w:rPr>
            </w:pPr>
            <w:r w:rsidRPr="00B20C64">
              <w:rPr>
                <w:rFonts w:ascii="楷体" w:hAnsi="楷体"/>
              </w:rPr>
              <w:object w:dxaOrig="7230" w:dyaOrig="4350">
                <v:shape id="_x0000_i1041" type="#_x0000_t75" style="width:302.95pt;height:182.25pt" o:ole="">
                  <v:imagedata r:id="rId45" o:title=""/>
                </v:shape>
                <o:OLEObject Type="Embed" ProgID="Visio.Drawing.15" ShapeID="_x0000_i1041" DrawAspect="Content" ObjectID="_1479047301" r:id="rId46"/>
              </w:objec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hint="eastAsia"/>
              </w:rPr>
              <w:t>管理员得到</w:t>
            </w:r>
            <w:r w:rsidR="0035284E">
              <w:rPr>
                <w:rFonts w:ascii="楷体" w:hAnsi="楷体" w:hint="eastAsia"/>
              </w:rPr>
              <w:t>角色</w:t>
            </w:r>
            <w:r>
              <w:rPr>
                <w:rFonts w:ascii="楷体" w:hAnsi="楷体" w:hint="eastAsia"/>
              </w:rPr>
              <w:t>更新</w:t>
            </w:r>
            <w:r>
              <w:rPr>
                <w:rFonts w:ascii="楷体" w:hAnsi="楷体"/>
              </w:rPr>
              <w:t>需求</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UC_005</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主流程</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454844" w:rsidRPr="003750FB" w:rsidRDefault="00454844" w:rsidP="00A301F1">
            <w:pPr>
              <w:rPr>
                <w:rFonts w:ascii="楷体" w:hAnsi="楷体"/>
              </w:rPr>
            </w:pPr>
            <w:r>
              <w:rPr>
                <w:rFonts w:ascii="楷体" w:hAnsi="楷体"/>
              </w:rPr>
              <w:t>n/a</w:t>
            </w:r>
          </w:p>
        </w:tc>
      </w:tr>
      <w:tr w:rsidR="00454844" w:rsidRPr="00606011" w:rsidTr="00A301F1">
        <w:trPr>
          <w:trHeight w:val="278"/>
        </w:trPr>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例外</w:t>
            </w:r>
          </w:p>
        </w:tc>
        <w:tc>
          <w:tcPr>
            <w:tcW w:w="6835" w:type="dxa"/>
          </w:tcPr>
          <w:p w:rsidR="00454844" w:rsidRPr="00225E9A"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454844" w:rsidRPr="00606011" w:rsidRDefault="00454844" w:rsidP="00A301F1">
            <w:pPr>
              <w:rPr>
                <w:rFonts w:ascii="楷体" w:hAnsi="楷体"/>
              </w:rPr>
            </w:pPr>
            <w:r>
              <w:rPr>
                <w:rFonts w:ascii="楷体" w:hAnsi="楷体"/>
              </w:rPr>
              <w:t>U</w:t>
            </w:r>
            <w:r w:rsidR="004F2A83">
              <w:rPr>
                <w:rFonts w:ascii="楷体" w:hAnsi="楷体"/>
              </w:rPr>
              <w:t>C_0</w:t>
            </w:r>
            <w:r>
              <w:rPr>
                <w:rFonts w:ascii="楷体" w:hAnsi="楷体"/>
              </w:rPr>
              <w:t>10,UC_011</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454844" w:rsidRPr="00717B5D" w:rsidRDefault="00454844" w:rsidP="00A301F1">
            <w:pPr>
              <w:rPr>
                <w:rFonts w:ascii="楷体" w:hAnsi="楷体"/>
              </w:rPr>
            </w:pPr>
            <w:r>
              <w:rPr>
                <w:rFonts w:ascii="楷体" w:hAnsi="楷体"/>
              </w:rPr>
              <w:t>n/a</w:t>
            </w:r>
          </w:p>
        </w:tc>
      </w:tr>
    </w:tbl>
    <w:p w:rsidR="002E3099" w:rsidRDefault="002E3099">
      <w:pPr>
        <w:rPr>
          <w:rFonts w:ascii="楷体" w:hAnsi="楷体"/>
        </w:rPr>
      </w:pP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10</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角色管理 </w:t>
            </w:r>
            <w:r>
              <w:rPr>
                <w:rFonts w:ascii="楷体" w:hAnsi="楷体"/>
              </w:rPr>
              <w:t>– 创建角色</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12</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2" type="#_x0000_t75" style="width:302.95pt;height:182.25pt" o:ole="">
                  <v:imagedata r:id="rId47" o:title=""/>
                </v:shape>
                <o:OLEObject Type="Embed" ProgID="Visio.Drawing.15" ShapeID="_x0000_i1042" DrawAspect="Content" ObjectID="_1479047302" r:id="rId48"/>
              </w:objec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hint="eastAsia"/>
              </w:rPr>
              <w:t>管理员得到</w:t>
            </w:r>
            <w:r>
              <w:rPr>
                <w:rFonts w:ascii="楷体" w:hAnsi="楷体"/>
              </w:rPr>
              <w:t>角色需求</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61DF3">
            <w:pPr>
              <w:pStyle w:val="ListParagraph"/>
              <w:numPr>
                <w:ilvl w:val="0"/>
                <w:numId w:val="29"/>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2E3099" w:rsidRDefault="002E3099" w:rsidP="00261DF3">
            <w:pPr>
              <w:pStyle w:val="ListParagraph"/>
              <w:numPr>
                <w:ilvl w:val="0"/>
                <w:numId w:val="29"/>
              </w:numPr>
              <w:rPr>
                <w:rFonts w:ascii="楷体" w:hAnsi="楷体"/>
              </w:rPr>
            </w:pPr>
            <w:r>
              <w:rPr>
                <w:rFonts w:ascii="楷体" w:hAnsi="楷体" w:hint="eastAsia"/>
              </w:rPr>
              <w:t>页面显示系统</w:t>
            </w:r>
            <w:r>
              <w:rPr>
                <w:rFonts w:ascii="楷体" w:hAnsi="楷体"/>
              </w:rPr>
              <w:t>所有的</w:t>
            </w:r>
            <w:r>
              <w:rPr>
                <w:rFonts w:ascii="楷体" w:hAnsi="楷体" w:hint="eastAsia"/>
              </w:rPr>
              <w:t>角色信息</w:t>
            </w:r>
            <w:r>
              <w:rPr>
                <w:rFonts w:ascii="楷体" w:hAnsi="楷体"/>
              </w:rPr>
              <w:t>列表</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在</w:t>
            </w:r>
            <w:r>
              <w:rPr>
                <w:rFonts w:ascii="楷体" w:hAnsi="楷体" w:hint="eastAsia"/>
              </w:rPr>
              <w:t>角色管理</w:t>
            </w:r>
            <w:r>
              <w:rPr>
                <w:rFonts w:ascii="楷体" w:hAnsi="楷体"/>
              </w:rPr>
              <w:t>页面，</w:t>
            </w:r>
            <w:r>
              <w:rPr>
                <w:rFonts w:ascii="楷体" w:hAnsi="楷体" w:hint="eastAsia"/>
              </w:rPr>
              <w:t>输入新的</w:t>
            </w:r>
            <w:r>
              <w:rPr>
                <w:rFonts w:ascii="楷体" w:hAnsi="楷体"/>
              </w:rPr>
              <w:t>角色</w:t>
            </w:r>
            <w:r>
              <w:rPr>
                <w:rFonts w:ascii="楷体" w:hAnsi="楷体" w:hint="eastAsia"/>
              </w:rPr>
              <w:t>信息</w:t>
            </w:r>
          </w:p>
          <w:p w:rsidR="002E3099" w:rsidRDefault="002E3099" w:rsidP="00261DF3">
            <w:pPr>
              <w:pStyle w:val="ListParagraph"/>
              <w:numPr>
                <w:ilvl w:val="0"/>
                <w:numId w:val="29"/>
              </w:numPr>
              <w:rPr>
                <w:rFonts w:ascii="楷体" w:hAnsi="楷体"/>
              </w:rPr>
            </w:pPr>
            <w:r w:rsidRPr="007B1207">
              <w:rPr>
                <w:rFonts w:ascii="楷体" w:hAnsi="楷体" w:hint="eastAsia"/>
              </w:rPr>
              <w:t>角色</w:t>
            </w:r>
            <w:r w:rsidRPr="007B1207">
              <w:rPr>
                <w:rFonts w:ascii="楷体" w:hAnsi="楷体"/>
              </w:rPr>
              <w:t>名称对应的</w:t>
            </w:r>
            <w:r w:rsidRPr="007B1207">
              <w:rPr>
                <w:rFonts w:ascii="楷体" w:hAnsi="楷体" w:hint="eastAsia"/>
              </w:rPr>
              <w:t>页面分2列</w:t>
            </w:r>
            <w:r w:rsidRPr="007B1207">
              <w:rPr>
                <w:rFonts w:ascii="楷体" w:hAnsi="楷体"/>
              </w:rPr>
              <w:t>显示角色已有权限</w:t>
            </w:r>
            <w:r w:rsidRPr="007B1207">
              <w:rPr>
                <w:rFonts w:ascii="楷体" w:hAnsi="楷体" w:hint="eastAsia"/>
              </w:rPr>
              <w:t>框</w:t>
            </w:r>
            <w:r w:rsidRPr="007B1207">
              <w:rPr>
                <w:rFonts w:ascii="楷体" w:hAnsi="楷体"/>
              </w:rPr>
              <w:t>和</w:t>
            </w:r>
            <w:r w:rsidRPr="007B1207">
              <w:rPr>
                <w:rFonts w:ascii="楷体" w:hAnsi="楷体" w:hint="eastAsia"/>
              </w:rPr>
              <w:t>可选</w:t>
            </w:r>
            <w:r w:rsidRPr="007B1207">
              <w:rPr>
                <w:rFonts w:ascii="楷体" w:hAnsi="楷体"/>
              </w:rPr>
              <w:t>权限列</w:t>
            </w:r>
            <w:r w:rsidRPr="007B1207">
              <w:rPr>
                <w:rFonts w:ascii="楷体" w:hAnsi="楷体" w:hint="eastAsia"/>
              </w:rPr>
              <w:t>表</w:t>
            </w:r>
            <w:r w:rsidRPr="007B1207">
              <w:rPr>
                <w:rFonts w:ascii="楷体" w:hAnsi="楷体"/>
              </w:rPr>
              <w:t>框</w:t>
            </w:r>
          </w:p>
          <w:p w:rsidR="002E3099" w:rsidRDefault="002E3099" w:rsidP="00261DF3">
            <w:pPr>
              <w:pStyle w:val="ListParagraph"/>
              <w:numPr>
                <w:ilvl w:val="0"/>
                <w:numId w:val="29"/>
              </w:numPr>
              <w:rPr>
                <w:rFonts w:ascii="楷体" w:hAnsi="楷体"/>
              </w:rPr>
            </w:pPr>
            <w:r w:rsidRPr="007B1207">
              <w:rPr>
                <w:rFonts w:ascii="楷体" w:hAnsi="楷体" w:hint="eastAsia"/>
              </w:rPr>
              <w:t>用户</w:t>
            </w:r>
            <w:r w:rsidRPr="007B1207">
              <w:rPr>
                <w:rFonts w:ascii="楷体" w:hAnsi="楷体"/>
              </w:rPr>
              <w:t>可以</w:t>
            </w:r>
            <w:r w:rsidRPr="007B1207">
              <w:rPr>
                <w:rFonts w:ascii="楷体" w:hAnsi="楷体" w:hint="eastAsia"/>
              </w:rPr>
              <w:t>使用位于2列</w:t>
            </w:r>
            <w:r w:rsidRPr="007B1207">
              <w:rPr>
                <w:rFonts w:ascii="楷体" w:hAnsi="楷体"/>
              </w:rPr>
              <w:t>中间的</w:t>
            </w:r>
            <w:r w:rsidRPr="007B1207">
              <w:rPr>
                <w:rFonts w:ascii="楷体" w:hAnsi="楷体" w:hint="eastAsia"/>
              </w:rPr>
              <w:t>往左</w:t>
            </w:r>
            <w:r w:rsidRPr="007B1207">
              <w:rPr>
                <w:rFonts w:ascii="楷体" w:hAnsi="楷体"/>
              </w:rPr>
              <w:t>往右图标</w:t>
            </w:r>
            <w:r w:rsidRPr="007B1207">
              <w:rPr>
                <w:rFonts w:ascii="楷体" w:hAnsi="楷体" w:hint="eastAsia"/>
              </w:rPr>
              <w:t>移动</w:t>
            </w:r>
            <w:r w:rsidRPr="007B1207">
              <w:rPr>
                <w:rFonts w:ascii="楷体" w:hAnsi="楷体"/>
              </w:rPr>
              <w:t>权限</w:t>
            </w:r>
            <w:r w:rsidRPr="007B1207">
              <w:rPr>
                <w:rFonts w:ascii="楷体" w:hAnsi="楷体" w:hint="eastAsia"/>
              </w:rPr>
              <w:t>给</w:t>
            </w:r>
            <w:r w:rsidRPr="007B1207">
              <w:rPr>
                <w:rFonts w:ascii="楷体" w:hAnsi="楷体"/>
              </w:rPr>
              <w:t>角色分配</w:t>
            </w:r>
            <w:r w:rsidRPr="007B1207">
              <w:rPr>
                <w:rFonts w:ascii="楷体" w:hAnsi="楷体" w:hint="eastAsia"/>
              </w:rPr>
              <w:t>对应的</w:t>
            </w:r>
            <w:r w:rsidRPr="007B1207">
              <w:rPr>
                <w:rFonts w:ascii="楷体" w:hAnsi="楷体"/>
              </w:rPr>
              <w:t>权限</w:t>
            </w:r>
            <w:r w:rsidRPr="007B1207">
              <w:rPr>
                <w:rFonts w:ascii="楷体" w:hAnsi="楷体" w:hint="eastAsia"/>
              </w:rPr>
              <w:t>。</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管理员</w:t>
            </w:r>
            <w:r w:rsidRPr="0035284E">
              <w:rPr>
                <w:rFonts w:ascii="楷体" w:hAnsi="楷体"/>
              </w:rPr>
              <w:t>点击</w:t>
            </w:r>
            <w:r>
              <w:rPr>
                <w:rFonts w:ascii="楷体" w:hAnsi="楷体" w:hint="eastAsia"/>
              </w:rPr>
              <w:t>创建</w:t>
            </w:r>
            <w:r w:rsidRPr="0035284E">
              <w:rPr>
                <w:rFonts w:ascii="楷体" w:hAnsi="楷体" w:hint="eastAsia"/>
              </w:rPr>
              <w:t>新</w:t>
            </w:r>
            <w:r>
              <w:rPr>
                <w:rFonts w:ascii="楷体" w:hAnsi="楷体" w:hint="eastAsia"/>
              </w:rPr>
              <w:t>角色按钮</w:t>
            </w:r>
          </w:p>
          <w:p w:rsidR="002E3099" w:rsidRPr="00D23559" w:rsidRDefault="002E3099" w:rsidP="00261DF3">
            <w:pPr>
              <w:pStyle w:val="ListParagraph"/>
              <w:numPr>
                <w:ilvl w:val="0"/>
                <w:numId w:val="29"/>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新角色</w:t>
            </w:r>
            <w:r w:rsidRPr="00B7297B">
              <w:rPr>
                <w:rFonts w:ascii="楷体" w:hAnsi="楷体"/>
              </w:rPr>
              <w:t>加入</w:t>
            </w:r>
            <w:r w:rsidRPr="00B7297B">
              <w:rPr>
                <w:rFonts w:ascii="楷体" w:hAnsi="楷体" w:hint="eastAsia"/>
              </w:rPr>
              <w:t>了</w:t>
            </w:r>
            <w:r>
              <w:rPr>
                <w:rFonts w:ascii="楷体" w:hAnsi="楷体" w:hint="eastAsia"/>
              </w:rPr>
              <w:t>角色</w:t>
            </w:r>
            <w:r w:rsidRPr="00B7297B">
              <w:rPr>
                <w:rFonts w:ascii="楷体" w:hAnsi="楷体"/>
              </w:rPr>
              <w:t>列表</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2E3099" w:rsidRPr="003750FB" w:rsidRDefault="002E3099" w:rsidP="00261DF3">
            <w:pPr>
              <w:rPr>
                <w:rFonts w:ascii="楷体" w:hAnsi="楷体"/>
              </w:rPr>
            </w:pPr>
            <w:r>
              <w:rPr>
                <w:rFonts w:ascii="楷体" w:hAnsi="楷体"/>
              </w:rPr>
              <w:t>n/a</w:t>
            </w:r>
          </w:p>
        </w:tc>
      </w:tr>
      <w:tr w:rsidR="002E3099" w:rsidRPr="00606011" w:rsidTr="00261DF3">
        <w:trPr>
          <w:trHeight w:val="305"/>
        </w:trPr>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225E9A" w:rsidRDefault="002E3099" w:rsidP="00261DF3">
            <w:pPr>
              <w:pStyle w:val="ListParagraph"/>
              <w:numPr>
                <w:ilvl w:val="0"/>
                <w:numId w:val="27"/>
              </w:numPr>
              <w:rPr>
                <w:rFonts w:ascii="楷体" w:hAnsi="楷体"/>
              </w:rPr>
            </w:pPr>
            <w:r>
              <w:rPr>
                <w:rFonts w:ascii="楷体" w:hAnsi="楷体" w:hint="eastAsia"/>
              </w:rPr>
              <w:t>角色</w:t>
            </w:r>
            <w:r>
              <w:rPr>
                <w:rFonts w:ascii="楷体" w:hAnsi="楷体"/>
              </w:rPr>
              <w:t>列表按</w:t>
            </w:r>
            <w:r>
              <w:rPr>
                <w:rFonts w:ascii="楷体" w:hAnsi="楷体" w:hint="eastAsia"/>
              </w:rPr>
              <w:t>名称</w:t>
            </w:r>
            <w:r>
              <w:rPr>
                <w:rFonts w:ascii="楷体" w:hAnsi="楷体"/>
              </w:rPr>
              <w:t>拼音a-z表示</w:t>
            </w:r>
          </w:p>
          <w:p w:rsidR="002E3099" w:rsidRPr="00225E9A" w:rsidRDefault="002E3099" w:rsidP="00261DF3">
            <w:pPr>
              <w:rPr>
                <w:rFonts w:ascii="楷体" w:hAnsi="楷体"/>
              </w:rPr>
            </w:pP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Default="002E3099" w:rsidP="00261DF3">
            <w:pPr>
              <w:pStyle w:val="ListParagraph"/>
              <w:numPr>
                <w:ilvl w:val="0"/>
                <w:numId w:val="27"/>
              </w:numPr>
              <w:rPr>
                <w:rFonts w:ascii="楷体" w:hAnsi="楷体"/>
              </w:rPr>
            </w:pPr>
            <w:r w:rsidRPr="00B7297B">
              <w:rPr>
                <w:rFonts w:ascii="楷体" w:hAnsi="楷体" w:hint="eastAsia"/>
              </w:rPr>
              <w:t>角色名称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r w:rsidRPr="00B7297B">
              <w:rPr>
                <w:rFonts w:ascii="楷体" w:hAnsi="楷体"/>
              </w:rPr>
              <w:t>字符</w:t>
            </w:r>
          </w:p>
          <w:p w:rsidR="002E3099" w:rsidRPr="00B7297B" w:rsidRDefault="002E3099" w:rsidP="00261DF3">
            <w:pPr>
              <w:pStyle w:val="ListParagraph"/>
              <w:numPr>
                <w:ilvl w:val="0"/>
                <w:numId w:val="27"/>
              </w:numPr>
              <w:rPr>
                <w:rFonts w:ascii="楷体" w:hAnsi="楷体"/>
              </w:rPr>
            </w:pPr>
            <w:r>
              <w:rPr>
                <w:rFonts w:ascii="楷体" w:hAnsi="楷体" w:hint="eastAsia"/>
              </w:rPr>
              <w:t>角色</w:t>
            </w:r>
            <w:r>
              <w:rPr>
                <w:rFonts w:ascii="楷体" w:hAnsi="楷体"/>
              </w:rPr>
              <w:t>信息包括：</w:t>
            </w:r>
            <w:r>
              <w:rPr>
                <w:rFonts w:ascii="楷体" w:hAnsi="楷体" w:hint="eastAsia"/>
              </w:rPr>
              <w:t xml:space="preserve"> 角色名</w:t>
            </w:r>
            <w:r>
              <w:rPr>
                <w:rFonts w:ascii="楷体" w:hAnsi="楷体"/>
              </w:rPr>
              <w:t>，角色描述，角色</w:t>
            </w:r>
            <w:r>
              <w:rPr>
                <w:rFonts w:ascii="楷体" w:hAnsi="楷体" w:hint="eastAsia"/>
              </w:rPr>
              <w:t>已</w:t>
            </w:r>
            <w:r>
              <w:rPr>
                <w:rFonts w:ascii="楷体" w:hAnsi="楷体"/>
              </w:rPr>
              <w:t>分配权限，角色可分配权限</w:t>
            </w:r>
          </w:p>
          <w:p w:rsidR="002E3099" w:rsidRPr="00B7297B" w:rsidRDefault="002E3099" w:rsidP="00261DF3">
            <w:pPr>
              <w:rPr>
                <w:rFonts w:ascii="楷体" w:hAnsi="楷体"/>
              </w:rPr>
            </w:pPr>
          </w:p>
        </w:tc>
      </w:tr>
      <w:tr w:rsidR="00BA710E" w:rsidRPr="00606011" w:rsidTr="002B56F8">
        <w:tc>
          <w:tcPr>
            <w:tcW w:w="1795" w:type="dxa"/>
            <w:shd w:val="clear" w:color="auto" w:fill="74D280" w:themeFill="background1" w:themeFillShade="BF"/>
          </w:tcPr>
          <w:p w:rsidR="00BA710E" w:rsidRPr="00606011" w:rsidRDefault="004F2A83" w:rsidP="002B56F8">
            <w:pPr>
              <w:rPr>
                <w:rFonts w:ascii="楷体" w:hAnsi="楷体"/>
              </w:rPr>
            </w:pPr>
            <w:r>
              <w:rPr>
                <w:rFonts w:ascii="楷体" w:hAnsi="楷体"/>
              </w:rPr>
              <w:lastRenderedPageBreak/>
              <w:br w:type="page"/>
            </w:r>
            <w:r w:rsidR="00BA710E" w:rsidRPr="00606011">
              <w:rPr>
                <w:rFonts w:ascii="楷体" w:hAnsi="楷体" w:hint="eastAsia"/>
              </w:rPr>
              <w:t>用例</w:t>
            </w:r>
            <w:r w:rsidR="00BA710E" w:rsidRPr="00606011">
              <w:rPr>
                <w:rFonts w:ascii="楷体" w:hAnsi="楷体"/>
              </w:rPr>
              <w:t>编号</w:t>
            </w:r>
          </w:p>
        </w:tc>
        <w:tc>
          <w:tcPr>
            <w:tcW w:w="6835" w:type="dxa"/>
          </w:tcPr>
          <w:p w:rsidR="00BA710E" w:rsidRPr="00606011" w:rsidRDefault="00BA710E" w:rsidP="002B56F8">
            <w:pPr>
              <w:rPr>
                <w:rFonts w:ascii="楷体" w:hAnsi="楷体"/>
              </w:rPr>
            </w:pPr>
            <w:r w:rsidRPr="00606011">
              <w:rPr>
                <w:rFonts w:ascii="楷体" w:hAnsi="楷体"/>
              </w:rPr>
              <w:t>UC_0</w:t>
            </w:r>
            <w:r>
              <w:rPr>
                <w:rFonts w:ascii="楷体" w:hAnsi="楷体"/>
              </w:rPr>
              <w:t>11</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BA710E" w:rsidRPr="00606011" w:rsidRDefault="00BA710E" w:rsidP="002B56F8">
            <w:pPr>
              <w:rPr>
                <w:rFonts w:ascii="楷体" w:hAnsi="楷体"/>
              </w:rPr>
            </w:pPr>
            <w:r>
              <w:rPr>
                <w:rFonts w:ascii="楷体" w:hAnsi="楷体" w:hint="eastAsia"/>
              </w:rPr>
              <w:t xml:space="preserve">角色管理 </w:t>
            </w:r>
            <w:r>
              <w:rPr>
                <w:rFonts w:ascii="楷体" w:hAnsi="楷体"/>
              </w:rPr>
              <w:t xml:space="preserve">– </w:t>
            </w:r>
            <w:r>
              <w:rPr>
                <w:rFonts w:ascii="楷体" w:hAnsi="楷体" w:hint="eastAsia"/>
              </w:rPr>
              <w:t>更新</w:t>
            </w:r>
            <w:r>
              <w:rPr>
                <w:rFonts w:ascii="楷体" w:hAnsi="楷体"/>
              </w:rPr>
              <w:t>角色</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BA710E" w:rsidRPr="00606011" w:rsidRDefault="00BA710E" w:rsidP="002B56F8">
            <w:pPr>
              <w:rPr>
                <w:rFonts w:ascii="楷体" w:hAnsi="楷体"/>
              </w:rPr>
            </w:pPr>
            <w:r w:rsidRPr="00606011">
              <w:rPr>
                <w:rFonts w:ascii="楷体" w:hAnsi="楷体"/>
              </w:rPr>
              <w:t>UR_0</w:t>
            </w:r>
            <w:r>
              <w:rPr>
                <w:rFonts w:ascii="楷体" w:hAnsi="楷体"/>
              </w:rPr>
              <w:t>12</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BA710E" w:rsidRPr="00606011" w:rsidRDefault="00BA710E" w:rsidP="002B56F8">
            <w:pPr>
              <w:rPr>
                <w:rFonts w:ascii="楷体" w:hAnsi="楷体"/>
              </w:rPr>
            </w:pPr>
            <w:r>
              <w:rPr>
                <w:rFonts w:ascii="楷体" w:hAnsi="楷体"/>
              </w:rPr>
              <w:t>USR_05 –系统</w:t>
            </w:r>
            <w:r>
              <w:rPr>
                <w:rFonts w:ascii="楷体" w:hAnsi="楷体" w:hint="eastAsia"/>
              </w:rPr>
              <w:t>管理员</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用户界面</w:t>
            </w:r>
          </w:p>
        </w:tc>
        <w:tc>
          <w:tcPr>
            <w:tcW w:w="6835" w:type="dxa"/>
          </w:tcPr>
          <w:p w:rsidR="00BA710E" w:rsidRPr="00606011" w:rsidRDefault="00BA710E" w:rsidP="002B56F8">
            <w:pPr>
              <w:rPr>
                <w:rFonts w:ascii="楷体" w:hAnsi="楷体"/>
              </w:rPr>
            </w:pPr>
            <w:r w:rsidRPr="00606011">
              <w:rPr>
                <w:rFonts w:ascii="楷体" w:hAnsi="楷体" w:hint="eastAsia"/>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图</w:t>
            </w:r>
          </w:p>
        </w:tc>
        <w:tc>
          <w:tcPr>
            <w:tcW w:w="6835" w:type="dxa"/>
          </w:tcPr>
          <w:p w:rsidR="00BA710E" w:rsidRPr="00606011" w:rsidRDefault="0035284E" w:rsidP="002B56F8">
            <w:pPr>
              <w:rPr>
                <w:rFonts w:ascii="楷体" w:hAnsi="楷体"/>
              </w:rPr>
            </w:pPr>
            <w:r w:rsidRPr="00B20C64">
              <w:rPr>
                <w:rFonts w:ascii="楷体" w:hAnsi="楷体"/>
              </w:rPr>
              <w:object w:dxaOrig="7230" w:dyaOrig="4350">
                <v:shape id="_x0000_i1043" type="#_x0000_t75" style="width:302.95pt;height:182.25pt" o:ole="">
                  <v:imagedata r:id="rId49" o:title=""/>
                </v:shape>
                <o:OLEObject Type="Embed" ProgID="Visio.Drawing.15" ShapeID="_x0000_i1043" DrawAspect="Content" ObjectID="_1479047303" r:id="rId50"/>
              </w:objec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hint="eastAsia"/>
              </w:rPr>
              <w:t>管理员得到增加</w:t>
            </w:r>
            <w:r>
              <w:rPr>
                <w:rFonts w:ascii="楷体" w:hAnsi="楷体"/>
              </w:rPr>
              <w:t>用户信息需求</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UC_005</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主流程</w:t>
            </w:r>
          </w:p>
        </w:tc>
        <w:tc>
          <w:tcPr>
            <w:tcW w:w="6835" w:type="dxa"/>
          </w:tcPr>
          <w:p w:rsidR="007B1207" w:rsidRDefault="00D23559" w:rsidP="007B1207">
            <w:pPr>
              <w:pStyle w:val="ListParagraph"/>
              <w:numPr>
                <w:ilvl w:val="0"/>
                <w:numId w:val="32"/>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58080F" w:rsidRDefault="00D23559" w:rsidP="007B1207">
            <w:pPr>
              <w:pStyle w:val="ListParagraph"/>
              <w:numPr>
                <w:ilvl w:val="0"/>
                <w:numId w:val="32"/>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sidRPr="007B1207">
              <w:rPr>
                <w:rFonts w:ascii="楷体" w:hAnsi="楷体" w:hint="eastAsia"/>
              </w:rPr>
              <w:t>角色名</w:t>
            </w:r>
            <w:r w:rsidR="0058080F">
              <w:rPr>
                <w:rFonts w:ascii="楷体" w:hAnsi="楷体" w:hint="eastAsia"/>
              </w:rPr>
              <w:t>对应的</w:t>
            </w:r>
            <w:r w:rsidR="0058080F">
              <w:rPr>
                <w:rFonts w:ascii="楷体" w:hAnsi="楷体"/>
              </w:rPr>
              <w:t>编辑按钮</w:t>
            </w:r>
          </w:p>
          <w:p w:rsidR="0058080F" w:rsidRDefault="007B1207" w:rsidP="007B1207">
            <w:pPr>
              <w:pStyle w:val="ListParagraph"/>
              <w:numPr>
                <w:ilvl w:val="0"/>
                <w:numId w:val="32"/>
              </w:numPr>
              <w:rPr>
                <w:rFonts w:ascii="楷体" w:hAnsi="楷体"/>
              </w:rPr>
            </w:pPr>
            <w:r w:rsidRPr="007B1207">
              <w:rPr>
                <w:rFonts w:ascii="楷体" w:hAnsi="楷体" w:hint="eastAsia"/>
              </w:rPr>
              <w:t>角色</w:t>
            </w:r>
            <w:r w:rsidR="0058080F">
              <w:rPr>
                <w:rFonts w:ascii="楷体" w:hAnsi="楷体" w:hint="eastAsia"/>
              </w:rPr>
              <w:t>管理页面信息</w:t>
            </w:r>
            <w:r w:rsidR="0058080F">
              <w:rPr>
                <w:rFonts w:ascii="楷体" w:hAnsi="楷体"/>
              </w:rPr>
              <w:t>显示为可以编辑状态</w:t>
            </w:r>
          </w:p>
          <w:p w:rsidR="0058080F" w:rsidRDefault="0058080F" w:rsidP="007B1207">
            <w:pPr>
              <w:pStyle w:val="ListParagraph"/>
              <w:numPr>
                <w:ilvl w:val="0"/>
                <w:numId w:val="32"/>
              </w:numPr>
              <w:rPr>
                <w:rFonts w:ascii="楷体" w:hAnsi="楷体"/>
              </w:rPr>
            </w:pPr>
            <w:r>
              <w:rPr>
                <w:rFonts w:ascii="楷体" w:hAnsi="楷体" w:hint="eastAsia"/>
              </w:rPr>
              <w:t>管理员</w:t>
            </w:r>
            <w:r>
              <w:rPr>
                <w:rFonts w:ascii="楷体" w:hAnsi="楷体"/>
              </w:rPr>
              <w:t>更新角色</w:t>
            </w:r>
            <w:r>
              <w:rPr>
                <w:rFonts w:ascii="楷体" w:hAnsi="楷体" w:hint="eastAsia"/>
              </w:rPr>
              <w:t>信息</w:t>
            </w:r>
          </w:p>
          <w:p w:rsidR="00BA710E" w:rsidRPr="007B1207" w:rsidRDefault="007B1207" w:rsidP="007B1207">
            <w:pPr>
              <w:pStyle w:val="ListParagraph"/>
              <w:numPr>
                <w:ilvl w:val="0"/>
                <w:numId w:val="32"/>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BA710E" w:rsidRPr="00261DF3" w:rsidRDefault="0058080F" w:rsidP="00261DF3">
            <w:pPr>
              <w:rPr>
                <w:rFonts w:ascii="楷体" w:hAnsi="楷体"/>
              </w:rPr>
            </w:pPr>
            <w:r w:rsidRPr="00261DF3">
              <w:rPr>
                <w:rFonts w:ascii="楷体" w:hAnsi="楷体"/>
              </w:rPr>
              <w:t>2.1</w:t>
            </w:r>
            <w:r w:rsidRPr="00261DF3">
              <w:rPr>
                <w:rFonts w:ascii="楷体" w:hAnsi="楷体" w:hint="eastAsia"/>
              </w:rPr>
              <w:t>管理员</w:t>
            </w:r>
            <w:r w:rsidRPr="00261DF3">
              <w:rPr>
                <w:rFonts w:ascii="楷体" w:hAnsi="楷体"/>
              </w:rPr>
              <w:t>点击</w:t>
            </w:r>
            <w:r w:rsidRPr="00261DF3">
              <w:rPr>
                <w:rFonts w:ascii="楷体" w:hAnsi="楷体" w:hint="eastAsia"/>
              </w:rPr>
              <w:t>需要</w:t>
            </w:r>
            <w:r w:rsidRPr="00261DF3">
              <w:rPr>
                <w:rFonts w:ascii="楷体" w:hAnsi="楷体"/>
              </w:rPr>
              <w:t>更新的</w:t>
            </w:r>
            <w:r w:rsidRPr="00261DF3">
              <w:rPr>
                <w:rFonts w:ascii="楷体" w:hAnsi="楷体" w:hint="eastAsia"/>
              </w:rPr>
              <w:t>角色名对应的删除</w:t>
            </w:r>
            <w:r w:rsidRPr="00261DF3">
              <w:rPr>
                <w:rFonts w:ascii="楷体" w:hAnsi="楷体"/>
              </w:rPr>
              <w:t>按钮，系统</w:t>
            </w:r>
            <w:r w:rsidRPr="00261DF3">
              <w:rPr>
                <w:rFonts w:ascii="楷体" w:hAnsi="楷体" w:hint="eastAsia"/>
              </w:rPr>
              <w:t>不显示</w:t>
            </w:r>
            <w:r w:rsidRPr="00261DF3">
              <w:rPr>
                <w:rFonts w:ascii="楷体" w:hAnsi="楷体"/>
              </w:rPr>
              <w:t>删除的角色</w:t>
            </w:r>
            <w:r w:rsidRPr="00261DF3">
              <w:rPr>
                <w:rFonts w:ascii="楷体" w:hAnsi="楷体" w:hint="eastAsia"/>
              </w:rPr>
              <w:t>信息</w:t>
            </w:r>
          </w:p>
        </w:tc>
      </w:tr>
      <w:tr w:rsidR="00BA710E" w:rsidRPr="00606011" w:rsidTr="00D23559">
        <w:trPr>
          <w:trHeight w:val="332"/>
        </w:trPr>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例外</w:t>
            </w:r>
          </w:p>
        </w:tc>
        <w:tc>
          <w:tcPr>
            <w:tcW w:w="6835" w:type="dxa"/>
          </w:tcPr>
          <w:p w:rsidR="00BA710E" w:rsidRPr="00225E9A" w:rsidRDefault="00D23559" w:rsidP="00D23559">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BA710E" w:rsidRPr="00606011" w:rsidRDefault="00D23559" w:rsidP="002B56F8">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BA710E" w:rsidRPr="00D23559" w:rsidRDefault="00D23559" w:rsidP="00D23559">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BA710E" w:rsidRPr="00717B5D" w:rsidRDefault="0058080F" w:rsidP="002B56F8">
            <w:pPr>
              <w:rPr>
                <w:rFonts w:ascii="楷体" w:hAnsi="楷体"/>
              </w:rPr>
            </w:pPr>
            <w:r>
              <w:rPr>
                <w:rFonts w:ascii="楷体" w:hAnsi="楷体" w:hint="eastAsia"/>
              </w:rPr>
              <w:t>角色</w:t>
            </w:r>
            <w:r w:rsidR="002A5C7A">
              <w:rPr>
                <w:rFonts w:ascii="楷体" w:hAnsi="楷体"/>
              </w:rPr>
              <w:t>信息包括</w:t>
            </w:r>
            <w:r w:rsidR="002A5C7A">
              <w:rPr>
                <w:rFonts w:ascii="楷体" w:hAnsi="楷体" w:hint="eastAsia"/>
              </w:rPr>
              <w:t>：</w:t>
            </w:r>
            <w:r>
              <w:rPr>
                <w:rFonts w:ascii="楷体" w:hAnsi="楷体" w:hint="eastAsia"/>
              </w:rPr>
              <w:t>角色名</w:t>
            </w:r>
            <w:r>
              <w:rPr>
                <w:rFonts w:ascii="楷体" w:hAnsi="楷体"/>
              </w:rPr>
              <w:t>，角色描述，角色</w:t>
            </w:r>
            <w:r>
              <w:rPr>
                <w:rFonts w:ascii="楷体" w:hAnsi="楷体" w:hint="eastAsia"/>
              </w:rPr>
              <w:t>已</w:t>
            </w:r>
            <w:r>
              <w:rPr>
                <w:rFonts w:ascii="楷体" w:hAnsi="楷体"/>
              </w:rPr>
              <w:t>分配权限，角色可分配权限</w:t>
            </w:r>
          </w:p>
        </w:tc>
      </w:tr>
    </w:tbl>
    <w:p w:rsidR="00D23559" w:rsidRDefault="00D23559">
      <w:pPr>
        <w:rPr>
          <w:rFonts w:ascii="楷体" w:hAnsi="楷体"/>
        </w:rPr>
      </w:pPr>
    </w:p>
    <w:p w:rsidR="00B7297B" w:rsidRDefault="00B7297B">
      <w:pPr>
        <w:rPr>
          <w:rFonts w:ascii="楷体" w:hAnsi="楷体"/>
        </w:rPr>
      </w:pPr>
    </w:p>
    <w:p w:rsidR="00B7297B" w:rsidRDefault="00B7297B">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12</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权限</w:t>
            </w:r>
            <w:r>
              <w:rPr>
                <w:rFonts w:ascii="楷体" w:hAnsi="楷体"/>
              </w:rPr>
              <w:t>管</w:t>
            </w:r>
            <w:r>
              <w:rPr>
                <w:rFonts w:ascii="楷体" w:hAnsi="楷体" w:hint="eastAsia"/>
              </w:rPr>
              <w:t>理</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Pr>
                <w:rFonts w:ascii="楷体" w:hAnsi="楷体"/>
              </w:rPr>
              <w:t>UR_011</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2E3099" w:rsidP="00261DF3">
            <w:pPr>
              <w:rPr>
                <w:rFonts w:ascii="楷体" w:hAnsi="楷体"/>
              </w:rPr>
            </w:pPr>
            <w:r>
              <w:object w:dxaOrig="9855" w:dyaOrig="7485">
                <v:shape id="_x0000_i1044" type="#_x0000_t75" style="width:329.15pt;height:249.6pt" o:ole="">
                  <v:imagedata r:id="rId51" o:title=""/>
                </v:shape>
                <o:OLEObject Type="Embed" ProgID="PBrush" ShapeID="_x0000_i1044" DrawAspect="Content" ObjectID="_1479047304" r:id="rId52"/>
              </w:objec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5" type="#_x0000_t75" style="width:302.95pt;height:182.25pt" o:ole="">
                  <v:imagedata r:id="rId53" o:title=""/>
                </v:shape>
                <o:OLEObject Type="Embed" ProgID="Visio.Drawing.15" ShapeID="_x0000_i1045" DrawAspect="Content" ObjectID="_1479047305" r:id="rId54"/>
              </w:objec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278"/>
        </w:trPr>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UC_013,UC_014</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Pr="00717B5D" w:rsidRDefault="0058080F" w:rsidP="00261DF3">
            <w:pPr>
              <w:rPr>
                <w:rFonts w:ascii="楷体" w:hAnsi="楷体"/>
              </w:rPr>
            </w:pPr>
            <w:r>
              <w:rPr>
                <w:rFonts w:ascii="楷体" w:hAnsi="楷体"/>
              </w:rPr>
              <w:t>n/a</w:t>
            </w:r>
          </w:p>
        </w:tc>
      </w:tr>
    </w:tbl>
    <w:p w:rsidR="00B7297B" w:rsidRDefault="00B7297B">
      <w:pPr>
        <w:rPr>
          <w:rFonts w:ascii="楷体" w:hAnsi="楷体"/>
        </w:rPr>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13</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 xml:space="preserve">权限管理 </w:t>
            </w:r>
            <w:r>
              <w:rPr>
                <w:rFonts w:ascii="楷体" w:hAnsi="楷体"/>
              </w:rPr>
              <w:t>– 创建</w:t>
            </w:r>
            <w:r>
              <w:rPr>
                <w:rFonts w:ascii="楷体" w:hAnsi="楷体" w:hint="eastAsia"/>
              </w:rPr>
              <w:t>权限</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sidRPr="00606011">
              <w:rPr>
                <w:rFonts w:ascii="楷体" w:hAnsi="楷体"/>
              </w:rPr>
              <w:t>UR_0</w:t>
            </w:r>
            <w:r>
              <w:rPr>
                <w:rFonts w:ascii="楷体" w:hAnsi="楷体"/>
              </w:rPr>
              <w:t>11</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58080F" w:rsidP="00261DF3">
            <w:pPr>
              <w:rPr>
                <w:rFonts w:ascii="楷体" w:hAnsi="楷体"/>
              </w:rPr>
            </w:pPr>
            <w:r w:rsidRPr="00606011">
              <w:rPr>
                <w:rFonts w:ascii="楷体" w:hAnsi="楷体" w:hint="eastAsia"/>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6" type="#_x0000_t75" style="width:302.95pt;height:182.25pt" o:ole="">
                  <v:imagedata r:id="rId55" o:title=""/>
                </v:shape>
                <o:OLEObject Type="Embed" ProgID="Visio.Drawing.15" ShapeID="_x0000_i1046" DrawAspect="Content" ObjectID="_1479047306" r:id="rId56"/>
              </w:objec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Default="0058080F" w:rsidP="0058080F">
            <w:pPr>
              <w:pStyle w:val="ListParagraph"/>
              <w:numPr>
                <w:ilvl w:val="0"/>
                <w:numId w:val="33"/>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权限管理</w:t>
            </w:r>
            <w:r>
              <w:rPr>
                <w:rFonts w:ascii="楷体" w:hAnsi="楷体"/>
              </w:rPr>
              <w:t>菜单，</w:t>
            </w:r>
            <w:r>
              <w:rPr>
                <w:rFonts w:ascii="楷体" w:hAnsi="楷体" w:hint="eastAsia"/>
              </w:rPr>
              <w:t>进入权限</w:t>
            </w:r>
            <w:r>
              <w:rPr>
                <w:rFonts w:ascii="楷体" w:hAnsi="楷体"/>
              </w:rPr>
              <w:t>管理页面</w:t>
            </w:r>
          </w:p>
          <w:p w:rsidR="0058080F" w:rsidRDefault="0058080F" w:rsidP="0058080F">
            <w:pPr>
              <w:pStyle w:val="ListParagraph"/>
              <w:numPr>
                <w:ilvl w:val="0"/>
                <w:numId w:val="33"/>
              </w:numPr>
              <w:rPr>
                <w:rFonts w:ascii="楷体" w:hAnsi="楷体"/>
              </w:rPr>
            </w:pPr>
            <w:r>
              <w:rPr>
                <w:rFonts w:ascii="楷体" w:hAnsi="楷体" w:hint="eastAsia"/>
              </w:rPr>
              <w:t>页面显示系统</w:t>
            </w:r>
            <w:r>
              <w:rPr>
                <w:rFonts w:ascii="楷体" w:hAnsi="楷体"/>
              </w:rPr>
              <w:t>所有的</w:t>
            </w:r>
            <w:r>
              <w:rPr>
                <w:rFonts w:ascii="楷体" w:hAnsi="楷体" w:hint="eastAsia"/>
              </w:rPr>
              <w:t>权限信息</w:t>
            </w:r>
            <w:r>
              <w:rPr>
                <w:rFonts w:ascii="楷体" w:hAnsi="楷体"/>
              </w:rPr>
              <w:t>列表</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t>在</w:t>
            </w:r>
            <w:r>
              <w:rPr>
                <w:rFonts w:ascii="楷体" w:hAnsi="楷体" w:hint="eastAsia"/>
              </w:rPr>
              <w:t>权限管理</w:t>
            </w:r>
            <w:r>
              <w:rPr>
                <w:rFonts w:ascii="楷体" w:hAnsi="楷体"/>
              </w:rPr>
              <w:t>页面，</w:t>
            </w:r>
            <w:r>
              <w:rPr>
                <w:rFonts w:ascii="楷体" w:hAnsi="楷体" w:hint="eastAsia"/>
              </w:rPr>
              <w:t>输入新的权限信息</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t>管理员</w:t>
            </w:r>
            <w:r w:rsidRPr="0035284E">
              <w:rPr>
                <w:rFonts w:ascii="楷体" w:hAnsi="楷体"/>
              </w:rPr>
              <w:t>点击</w:t>
            </w:r>
            <w:r>
              <w:rPr>
                <w:rFonts w:ascii="楷体" w:hAnsi="楷体" w:hint="eastAsia"/>
              </w:rPr>
              <w:t>创建权限按钮</w:t>
            </w:r>
          </w:p>
          <w:p w:rsidR="0058080F" w:rsidRPr="00D23559" w:rsidRDefault="0058080F" w:rsidP="0058080F">
            <w:pPr>
              <w:pStyle w:val="ListParagraph"/>
              <w:numPr>
                <w:ilvl w:val="0"/>
                <w:numId w:val="33"/>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w:t>
            </w:r>
            <w:r>
              <w:rPr>
                <w:rFonts w:ascii="楷体" w:hAnsi="楷体" w:hint="eastAsia"/>
              </w:rPr>
              <w:t>权限</w:t>
            </w:r>
            <w:r w:rsidRPr="00B7297B">
              <w:rPr>
                <w:rFonts w:ascii="楷体" w:hAnsi="楷体"/>
              </w:rPr>
              <w:t>加入</w:t>
            </w:r>
            <w:r w:rsidRPr="00B7297B">
              <w:rPr>
                <w:rFonts w:ascii="楷体" w:hAnsi="楷体" w:hint="eastAsia"/>
              </w:rPr>
              <w:t>了</w:t>
            </w:r>
            <w:r>
              <w:rPr>
                <w:rFonts w:ascii="楷体" w:hAnsi="楷体" w:hint="eastAsia"/>
              </w:rPr>
              <w:t>权限</w:t>
            </w:r>
            <w:r w:rsidRPr="00B7297B">
              <w:rPr>
                <w:rFonts w:ascii="楷体" w:hAnsi="楷体"/>
              </w:rPr>
              <w:t>列表</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305"/>
        </w:trPr>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B12A1D" w:rsidRDefault="0058080F" w:rsidP="00261DF3">
            <w:pPr>
              <w:pStyle w:val="ListParagraph"/>
              <w:numPr>
                <w:ilvl w:val="0"/>
                <w:numId w:val="27"/>
              </w:numPr>
              <w:rPr>
                <w:rFonts w:ascii="楷体" w:hAnsi="楷体"/>
              </w:rPr>
            </w:pPr>
            <w:r>
              <w:rPr>
                <w:rFonts w:ascii="楷体" w:hAnsi="楷体" w:hint="eastAsia"/>
              </w:rPr>
              <w:t>权限</w:t>
            </w:r>
            <w:r>
              <w:rPr>
                <w:rFonts w:ascii="楷体" w:hAnsi="楷体"/>
              </w:rPr>
              <w:t>列表按</w:t>
            </w:r>
            <w:r>
              <w:rPr>
                <w:rFonts w:ascii="楷体" w:hAnsi="楷体" w:hint="eastAsia"/>
              </w:rPr>
              <w:t>名称</w:t>
            </w:r>
            <w:r>
              <w:rPr>
                <w:rFonts w:ascii="楷体" w:hAnsi="楷体"/>
              </w:rPr>
              <w:t>拼音a-z表示</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Pr="00B7297B" w:rsidRDefault="0058080F" w:rsidP="00261DF3">
            <w:pPr>
              <w:pStyle w:val="ListParagraph"/>
              <w:numPr>
                <w:ilvl w:val="0"/>
                <w:numId w:val="27"/>
              </w:numPr>
              <w:rPr>
                <w:rFonts w:ascii="楷体" w:hAnsi="楷体"/>
              </w:rPr>
            </w:pPr>
            <w:r>
              <w:rPr>
                <w:rFonts w:ascii="楷体" w:hAnsi="楷体" w:hint="eastAsia"/>
              </w:rPr>
              <w:t>权限</w:t>
            </w:r>
            <w:r w:rsidRPr="00B7297B">
              <w:rPr>
                <w:rFonts w:ascii="楷体" w:hAnsi="楷体" w:hint="eastAsia"/>
              </w:rPr>
              <w:t>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r w:rsidRPr="00B7297B">
              <w:rPr>
                <w:rFonts w:ascii="楷体" w:hAnsi="楷体"/>
              </w:rPr>
              <w:t>字符</w:t>
            </w:r>
          </w:p>
          <w:p w:rsidR="0058080F" w:rsidRPr="002E3099" w:rsidRDefault="002E3099" w:rsidP="002E3099">
            <w:pPr>
              <w:pStyle w:val="ListParagraph"/>
              <w:numPr>
                <w:ilvl w:val="0"/>
                <w:numId w:val="27"/>
              </w:numPr>
              <w:rPr>
                <w:rFonts w:ascii="楷体" w:hAnsi="楷体"/>
              </w:rPr>
            </w:pPr>
            <w:r>
              <w:rPr>
                <w:rFonts w:ascii="楷体" w:hAnsi="楷体" w:hint="eastAsia"/>
              </w:rPr>
              <w:t>权限</w:t>
            </w:r>
            <w:r w:rsidRPr="002E3099">
              <w:rPr>
                <w:rFonts w:ascii="楷体" w:hAnsi="楷体"/>
              </w:rPr>
              <w:t>信息包括：</w:t>
            </w:r>
            <w:r>
              <w:rPr>
                <w:rFonts w:ascii="楷体" w:hAnsi="楷体" w:hint="eastAsia"/>
              </w:rPr>
              <w:t>权限</w:t>
            </w:r>
            <w:r w:rsidRPr="002E3099">
              <w:rPr>
                <w:rFonts w:ascii="楷体" w:hAnsi="楷体" w:hint="eastAsia"/>
              </w:rPr>
              <w:t>名</w:t>
            </w:r>
            <w:r w:rsidRPr="002E3099">
              <w:rPr>
                <w:rFonts w:ascii="楷体" w:hAnsi="楷体"/>
              </w:rPr>
              <w:t>，</w:t>
            </w:r>
            <w:r>
              <w:rPr>
                <w:rFonts w:ascii="楷体" w:hAnsi="楷体" w:hint="eastAsia"/>
              </w:rPr>
              <w:t>权限</w:t>
            </w:r>
            <w:r w:rsidRPr="002E3099">
              <w:rPr>
                <w:rFonts w:ascii="楷体" w:hAnsi="楷体"/>
              </w:rPr>
              <w:t>描述，</w:t>
            </w:r>
            <w:r>
              <w:rPr>
                <w:rFonts w:ascii="楷体" w:hAnsi="楷体" w:hint="eastAsia"/>
              </w:rPr>
              <w:t>权限</w:t>
            </w:r>
            <w:r w:rsidRPr="002E3099">
              <w:rPr>
                <w:rFonts w:ascii="楷体" w:hAnsi="楷体" w:hint="eastAsia"/>
              </w:rPr>
              <w:t>已</w:t>
            </w:r>
            <w:r w:rsidRPr="002E3099">
              <w:rPr>
                <w:rFonts w:ascii="楷体" w:hAnsi="楷体"/>
              </w:rPr>
              <w:t>分配</w:t>
            </w:r>
            <w:r>
              <w:rPr>
                <w:rFonts w:ascii="楷体" w:hAnsi="楷体" w:hint="eastAsia"/>
              </w:rPr>
              <w:t>资源</w:t>
            </w:r>
            <w:r w:rsidRPr="002E3099">
              <w:rPr>
                <w:rFonts w:ascii="楷体" w:hAnsi="楷体"/>
              </w:rPr>
              <w:t>，</w:t>
            </w:r>
            <w:r>
              <w:rPr>
                <w:rFonts w:ascii="楷体" w:hAnsi="楷体" w:hint="eastAsia"/>
              </w:rPr>
              <w:t>权限</w:t>
            </w:r>
            <w:r w:rsidRPr="002E3099">
              <w:rPr>
                <w:rFonts w:ascii="楷体" w:hAnsi="楷体"/>
              </w:rPr>
              <w:t>可分配</w:t>
            </w:r>
            <w:r>
              <w:rPr>
                <w:rFonts w:ascii="楷体" w:hAnsi="楷体" w:hint="eastAsia"/>
              </w:rPr>
              <w:t>资源</w:t>
            </w:r>
          </w:p>
        </w:tc>
      </w:tr>
    </w:tbl>
    <w:p w:rsidR="0058080F" w:rsidRDefault="0058080F">
      <w:pPr>
        <w:rPr>
          <w:rFonts w:ascii="楷体" w:hAnsi="楷体"/>
        </w:rPr>
      </w:pPr>
    </w:p>
    <w:p w:rsidR="002A5C7A" w:rsidRDefault="002A5C7A">
      <w:pPr>
        <w:rPr>
          <w:rFonts w:ascii="楷体" w:hAnsi="楷体"/>
        </w:rPr>
      </w:pPr>
    </w:p>
    <w:p w:rsidR="002E3099" w:rsidRDefault="002E3099">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14</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权限管理 </w:t>
            </w:r>
            <w:r>
              <w:rPr>
                <w:rFonts w:ascii="楷体" w:hAnsi="楷体"/>
              </w:rPr>
              <w:t xml:space="preserve">– </w:t>
            </w:r>
            <w:r>
              <w:rPr>
                <w:rFonts w:ascii="楷体" w:hAnsi="楷体" w:hint="eastAsia"/>
              </w:rPr>
              <w:t>更新权限</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11</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7" type="#_x0000_t75" style="width:302.95pt;height:182.25pt" o:ole="">
                  <v:imagedata r:id="rId57" o:title=""/>
                </v:shape>
                <o:OLEObject Type="Embed" ProgID="Visio.Drawing.15" ShapeID="_x0000_i1047" DrawAspect="Content" ObjectID="_1479047307" r:id="rId58"/>
              </w:objec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E3099">
            <w:pPr>
              <w:rPr>
                <w:rFonts w:ascii="楷体" w:hAnsi="楷体"/>
              </w:rPr>
            </w:pPr>
            <w:r>
              <w:rPr>
                <w:rFonts w:ascii="楷体" w:hAnsi="楷体" w:hint="eastAsia"/>
              </w:rPr>
              <w:t>管理员得到更新权限</w:t>
            </w:r>
            <w:r>
              <w:rPr>
                <w:rFonts w:ascii="楷体" w:hAnsi="楷体"/>
              </w:rPr>
              <w:t>信息需求</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E3099">
            <w:pPr>
              <w:pStyle w:val="ListParagraph"/>
              <w:numPr>
                <w:ilvl w:val="0"/>
                <w:numId w:val="34"/>
              </w:numPr>
              <w:rPr>
                <w:rFonts w:ascii="楷体" w:hAnsi="楷体"/>
              </w:rPr>
            </w:pPr>
            <w:r>
              <w:rPr>
                <w:rFonts w:ascii="楷体" w:hAnsi="楷体" w:hint="eastAsia"/>
              </w:rPr>
              <w:t>管理员点击页面</w:t>
            </w:r>
            <w:r>
              <w:rPr>
                <w:rFonts w:ascii="楷体" w:hAnsi="楷体"/>
              </w:rPr>
              <w:t>左侧</w:t>
            </w:r>
            <w:r>
              <w:rPr>
                <w:rFonts w:ascii="楷体" w:hAnsi="楷体" w:hint="eastAsia"/>
              </w:rPr>
              <w:t>角权限管理</w:t>
            </w:r>
            <w:r>
              <w:rPr>
                <w:rFonts w:ascii="楷体" w:hAnsi="楷体"/>
              </w:rPr>
              <w:t>菜单，</w:t>
            </w:r>
            <w:r>
              <w:rPr>
                <w:rFonts w:ascii="楷体" w:hAnsi="楷体" w:hint="eastAsia"/>
              </w:rPr>
              <w:t>进入权限</w:t>
            </w:r>
            <w:r>
              <w:rPr>
                <w:rFonts w:ascii="楷体" w:hAnsi="楷体"/>
              </w:rPr>
              <w:t>管理页面</w:t>
            </w:r>
          </w:p>
          <w:p w:rsidR="002E3099" w:rsidRDefault="002E3099" w:rsidP="002E3099">
            <w:pPr>
              <w:pStyle w:val="ListParagraph"/>
              <w:numPr>
                <w:ilvl w:val="0"/>
                <w:numId w:val="34"/>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Pr>
                <w:rFonts w:ascii="楷体" w:hAnsi="楷体" w:hint="eastAsia"/>
              </w:rPr>
              <w:t>权限</w:t>
            </w:r>
            <w:r w:rsidRPr="007B1207">
              <w:rPr>
                <w:rFonts w:ascii="楷体" w:hAnsi="楷体" w:hint="eastAsia"/>
              </w:rPr>
              <w:t>名</w:t>
            </w:r>
            <w:r>
              <w:rPr>
                <w:rFonts w:ascii="楷体" w:hAnsi="楷体" w:hint="eastAsia"/>
              </w:rPr>
              <w:t>对应的</w:t>
            </w:r>
            <w:r>
              <w:rPr>
                <w:rFonts w:ascii="楷体" w:hAnsi="楷体"/>
              </w:rPr>
              <w:t>编辑按钮</w:t>
            </w:r>
          </w:p>
          <w:p w:rsidR="002E3099" w:rsidRDefault="002E3099" w:rsidP="002E3099">
            <w:pPr>
              <w:pStyle w:val="ListParagraph"/>
              <w:numPr>
                <w:ilvl w:val="0"/>
                <w:numId w:val="34"/>
              </w:numPr>
              <w:rPr>
                <w:rFonts w:ascii="楷体" w:hAnsi="楷体"/>
              </w:rPr>
            </w:pPr>
            <w:r w:rsidRPr="002E3099">
              <w:rPr>
                <w:rFonts w:ascii="楷体" w:hAnsi="楷体" w:hint="eastAsia"/>
              </w:rPr>
              <w:t>权限</w:t>
            </w:r>
            <w:r>
              <w:rPr>
                <w:rFonts w:ascii="楷体" w:hAnsi="楷体" w:hint="eastAsia"/>
              </w:rPr>
              <w:t>管理页面信息</w:t>
            </w:r>
            <w:r>
              <w:rPr>
                <w:rFonts w:ascii="楷体" w:hAnsi="楷体"/>
              </w:rPr>
              <w:t>显示为可以编辑状态</w:t>
            </w:r>
          </w:p>
          <w:p w:rsidR="002E3099" w:rsidRDefault="002E3099" w:rsidP="002E3099">
            <w:pPr>
              <w:pStyle w:val="ListParagraph"/>
              <w:numPr>
                <w:ilvl w:val="0"/>
                <w:numId w:val="34"/>
              </w:numPr>
              <w:rPr>
                <w:rFonts w:ascii="楷体" w:hAnsi="楷体"/>
              </w:rPr>
            </w:pPr>
            <w:r>
              <w:rPr>
                <w:rFonts w:ascii="楷体" w:hAnsi="楷体" w:hint="eastAsia"/>
              </w:rPr>
              <w:t>管理员</w:t>
            </w:r>
            <w:r>
              <w:rPr>
                <w:rFonts w:ascii="楷体" w:hAnsi="楷体"/>
              </w:rPr>
              <w:t>更新</w:t>
            </w:r>
            <w:r>
              <w:rPr>
                <w:rFonts w:ascii="楷体" w:hAnsi="楷体" w:hint="eastAsia"/>
              </w:rPr>
              <w:t>权限信息</w:t>
            </w:r>
          </w:p>
          <w:p w:rsidR="002E3099" w:rsidRPr="007B1207" w:rsidRDefault="002E3099" w:rsidP="002E3099">
            <w:pPr>
              <w:pStyle w:val="ListParagraph"/>
              <w:numPr>
                <w:ilvl w:val="0"/>
                <w:numId w:val="34"/>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2E3099" w:rsidRPr="00AA568C" w:rsidRDefault="002E3099" w:rsidP="00AA568C">
            <w:pPr>
              <w:rPr>
                <w:rFonts w:ascii="楷体" w:hAnsi="楷体"/>
              </w:rPr>
            </w:pPr>
            <w:r w:rsidRPr="00AA568C">
              <w:rPr>
                <w:rFonts w:ascii="楷体" w:hAnsi="楷体"/>
              </w:rPr>
              <w:t>2.1</w:t>
            </w:r>
            <w:r w:rsidRPr="00AA568C">
              <w:rPr>
                <w:rFonts w:ascii="楷体" w:hAnsi="楷体" w:hint="eastAsia"/>
              </w:rPr>
              <w:t>管理员</w:t>
            </w:r>
            <w:r w:rsidRPr="00AA568C">
              <w:rPr>
                <w:rFonts w:ascii="楷体" w:hAnsi="楷体"/>
              </w:rPr>
              <w:t>点击</w:t>
            </w:r>
            <w:r w:rsidRPr="00AA568C">
              <w:rPr>
                <w:rFonts w:ascii="楷体" w:hAnsi="楷体" w:hint="eastAsia"/>
              </w:rPr>
              <w:t>需要</w:t>
            </w:r>
            <w:r w:rsidRPr="00AA568C">
              <w:rPr>
                <w:rFonts w:ascii="楷体" w:hAnsi="楷体"/>
              </w:rPr>
              <w:t>更新的</w:t>
            </w:r>
            <w:r w:rsidRPr="00AA568C">
              <w:rPr>
                <w:rFonts w:ascii="楷体" w:hAnsi="楷体" w:hint="eastAsia"/>
              </w:rPr>
              <w:t>权限名对应的删除</w:t>
            </w:r>
            <w:r w:rsidRPr="00AA568C">
              <w:rPr>
                <w:rFonts w:ascii="楷体" w:hAnsi="楷体"/>
              </w:rPr>
              <w:t>按钮，系统</w:t>
            </w:r>
            <w:r w:rsidRPr="00AA568C">
              <w:rPr>
                <w:rFonts w:ascii="楷体" w:hAnsi="楷体" w:hint="eastAsia"/>
              </w:rPr>
              <w:t>不显示</w:t>
            </w:r>
            <w:r w:rsidRPr="00AA568C">
              <w:rPr>
                <w:rFonts w:ascii="楷体" w:hAnsi="楷体"/>
              </w:rPr>
              <w:t>删除的</w:t>
            </w:r>
            <w:r w:rsidRPr="00AA568C">
              <w:rPr>
                <w:rFonts w:ascii="楷体" w:hAnsi="楷体" w:hint="eastAsia"/>
              </w:rPr>
              <w:t>权限信息</w:t>
            </w:r>
          </w:p>
        </w:tc>
      </w:tr>
      <w:tr w:rsidR="002E3099" w:rsidRPr="00606011" w:rsidTr="00261DF3">
        <w:trPr>
          <w:trHeight w:val="332"/>
        </w:trPr>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D23559"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Pr="00717B5D" w:rsidRDefault="002E3099" w:rsidP="002E3099">
            <w:pPr>
              <w:rPr>
                <w:rFonts w:ascii="楷体" w:hAnsi="楷体"/>
              </w:rPr>
            </w:pPr>
            <w:r>
              <w:rPr>
                <w:rFonts w:ascii="楷体" w:hAnsi="楷体" w:hint="eastAsia"/>
              </w:rPr>
              <w:t>权限</w:t>
            </w:r>
            <w:r>
              <w:rPr>
                <w:rFonts w:ascii="楷体" w:hAnsi="楷体"/>
              </w:rPr>
              <w:t>信息包括：</w:t>
            </w:r>
            <w:r>
              <w:rPr>
                <w:rFonts w:ascii="楷体" w:hAnsi="楷体" w:hint="eastAsia"/>
              </w:rPr>
              <w:t>权限名</w:t>
            </w:r>
            <w:r>
              <w:rPr>
                <w:rFonts w:ascii="楷体" w:hAnsi="楷体"/>
              </w:rPr>
              <w:t>，</w:t>
            </w:r>
            <w:r>
              <w:rPr>
                <w:rFonts w:ascii="楷体" w:hAnsi="楷体" w:hint="eastAsia"/>
              </w:rPr>
              <w:t>权限</w:t>
            </w:r>
            <w:r>
              <w:rPr>
                <w:rFonts w:ascii="楷体" w:hAnsi="楷体"/>
              </w:rPr>
              <w:t>描述，</w:t>
            </w:r>
            <w:r>
              <w:rPr>
                <w:rFonts w:ascii="楷体" w:hAnsi="楷体" w:hint="eastAsia"/>
              </w:rPr>
              <w:t>权限已</w:t>
            </w:r>
            <w:r>
              <w:rPr>
                <w:rFonts w:ascii="楷体" w:hAnsi="楷体"/>
              </w:rPr>
              <w:t>分配</w:t>
            </w:r>
            <w:r>
              <w:rPr>
                <w:rFonts w:ascii="楷体" w:hAnsi="楷体" w:hint="eastAsia"/>
              </w:rPr>
              <w:t>资源</w:t>
            </w:r>
            <w:r>
              <w:rPr>
                <w:rFonts w:ascii="楷体" w:hAnsi="楷体"/>
              </w:rPr>
              <w:t>，</w:t>
            </w:r>
            <w:r>
              <w:rPr>
                <w:rFonts w:ascii="楷体" w:hAnsi="楷体" w:hint="eastAsia"/>
              </w:rPr>
              <w:t>权限</w:t>
            </w:r>
            <w:r>
              <w:rPr>
                <w:rFonts w:ascii="楷体" w:hAnsi="楷体"/>
              </w:rPr>
              <w:t>可分配</w:t>
            </w:r>
            <w:r>
              <w:rPr>
                <w:rFonts w:ascii="楷体" w:hAnsi="楷体"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92" w:name="_Toc404856166"/>
      <w:r w:rsidRPr="00606011">
        <w:rPr>
          <w:rFonts w:hint="eastAsia"/>
        </w:rPr>
        <w:lastRenderedPageBreak/>
        <w:t>非</w:t>
      </w:r>
      <w:r w:rsidRPr="00606011">
        <w:t>功能性需求</w:t>
      </w:r>
      <w:bookmarkEnd w:id="92"/>
    </w:p>
    <w:p w:rsidR="009316FB" w:rsidRPr="00606011" w:rsidRDefault="009316FB" w:rsidP="00806F61">
      <w:pPr>
        <w:pStyle w:val="Heading2"/>
      </w:pPr>
      <w:bookmarkStart w:id="93" w:name="_Toc404856167"/>
      <w:r w:rsidRPr="00606011">
        <w:rPr>
          <w:rFonts w:hint="eastAsia"/>
        </w:rPr>
        <w:t>安全性</w:t>
      </w:r>
      <w:r w:rsidRPr="00606011">
        <w:t>需求</w:t>
      </w:r>
      <w:bookmarkEnd w:id="93"/>
    </w:p>
    <w:p w:rsidR="009316FB" w:rsidRPr="00606011" w:rsidRDefault="009316FB" w:rsidP="00806F61">
      <w:pPr>
        <w:pStyle w:val="Heading2"/>
      </w:pPr>
      <w:bookmarkStart w:id="94" w:name="_Toc404856168"/>
      <w:r w:rsidRPr="00606011">
        <w:rPr>
          <w:rFonts w:hint="eastAsia"/>
        </w:rPr>
        <w:t>性能</w:t>
      </w:r>
      <w:r w:rsidRPr="00606011">
        <w:t>需求</w:t>
      </w:r>
      <w:bookmarkEnd w:id="94"/>
    </w:p>
    <w:p w:rsidR="009316FB" w:rsidRPr="00606011" w:rsidRDefault="009316FB" w:rsidP="00806F61">
      <w:pPr>
        <w:pStyle w:val="Heading2"/>
      </w:pPr>
      <w:bookmarkStart w:id="95" w:name="_Toc404856169"/>
      <w:r w:rsidRPr="00606011">
        <w:rPr>
          <w:rFonts w:hint="eastAsia"/>
        </w:rPr>
        <w:t>稳定性</w:t>
      </w:r>
      <w:r w:rsidRPr="00606011">
        <w:t>需求</w:t>
      </w:r>
      <w:bookmarkEnd w:id="95"/>
    </w:p>
    <w:p w:rsidR="009316FB" w:rsidRPr="00606011" w:rsidRDefault="009316FB" w:rsidP="00806F61">
      <w:pPr>
        <w:pStyle w:val="Heading2"/>
      </w:pPr>
      <w:bookmarkStart w:id="96" w:name="_Toc404856170"/>
      <w:r w:rsidRPr="00606011">
        <w:rPr>
          <w:rFonts w:hint="eastAsia"/>
        </w:rPr>
        <w:t>扩展性</w:t>
      </w:r>
      <w:r w:rsidRPr="00606011">
        <w:t>需求</w:t>
      </w:r>
      <w:bookmarkEnd w:id="96"/>
    </w:p>
    <w:p w:rsidR="009316FB" w:rsidRPr="00606011" w:rsidRDefault="009316FB" w:rsidP="00806F61">
      <w:pPr>
        <w:pStyle w:val="Heading2"/>
      </w:pPr>
      <w:bookmarkStart w:id="97" w:name="_Toc404856171"/>
      <w:r w:rsidRPr="00606011">
        <w:rPr>
          <w:rFonts w:hint="eastAsia"/>
        </w:rPr>
        <w:t>容错性</w:t>
      </w:r>
      <w:r w:rsidRPr="00606011">
        <w:t>需求</w:t>
      </w:r>
      <w:bookmarkEnd w:id="97"/>
    </w:p>
    <w:p w:rsidR="009316FB" w:rsidRPr="00606011" w:rsidRDefault="009316FB" w:rsidP="00806F61">
      <w:pPr>
        <w:pStyle w:val="Heading2"/>
      </w:pPr>
      <w:bookmarkStart w:id="98" w:name="_Toc404856172"/>
      <w:r w:rsidRPr="00606011">
        <w:rPr>
          <w:rFonts w:hint="eastAsia"/>
        </w:rPr>
        <w:t>排错性</w:t>
      </w:r>
      <w:r w:rsidRPr="00606011">
        <w:t>需求</w:t>
      </w:r>
      <w:bookmarkEnd w:id="98"/>
    </w:p>
    <w:p w:rsidR="00F75AFC" w:rsidRPr="00606011" w:rsidRDefault="009316FB" w:rsidP="00606011">
      <w:pPr>
        <w:pStyle w:val="Heading1"/>
      </w:pPr>
      <w:bookmarkStart w:id="99" w:name="_Toc404856173"/>
      <w:r w:rsidRPr="00606011">
        <w:rPr>
          <w:rFonts w:hint="eastAsia"/>
        </w:rPr>
        <w:t>接口</w:t>
      </w:r>
      <w:r w:rsidRPr="00606011">
        <w:t>需求</w:t>
      </w:r>
      <w:bookmarkEnd w:id="99"/>
    </w:p>
    <w:p w:rsidR="009316FB" w:rsidRPr="00606011" w:rsidRDefault="009316FB" w:rsidP="00806F61">
      <w:pPr>
        <w:pStyle w:val="Heading2"/>
      </w:pPr>
      <w:bookmarkStart w:id="100" w:name="_Toc404856174"/>
      <w:r w:rsidRPr="00606011">
        <w:rPr>
          <w:rFonts w:hint="eastAsia"/>
        </w:rPr>
        <w:t>用户</w:t>
      </w:r>
      <w:r w:rsidRPr="00606011">
        <w:t>接口需求</w:t>
      </w:r>
      <w:bookmarkEnd w:id="100"/>
    </w:p>
    <w:p w:rsidR="009316FB" w:rsidRPr="00606011" w:rsidRDefault="009316FB" w:rsidP="00806F61">
      <w:pPr>
        <w:pStyle w:val="Heading2"/>
      </w:pPr>
      <w:bookmarkStart w:id="101" w:name="_Toc404856175"/>
      <w:r w:rsidRPr="00606011">
        <w:rPr>
          <w:rFonts w:hint="eastAsia"/>
        </w:rPr>
        <w:t>系统</w:t>
      </w:r>
      <w:r w:rsidRPr="00606011">
        <w:t>接口需求</w:t>
      </w:r>
      <w:bookmarkEnd w:id="101"/>
    </w:p>
    <w:p w:rsidR="000D2482" w:rsidRPr="00606011" w:rsidRDefault="000D2482" w:rsidP="00606011">
      <w:pPr>
        <w:pStyle w:val="Heading1"/>
      </w:pPr>
      <w:bookmarkStart w:id="102" w:name="_Toc404856176"/>
      <w:r w:rsidRPr="00606011">
        <w:rPr>
          <w:rFonts w:hint="eastAsia"/>
        </w:rPr>
        <w:t>测试</w:t>
      </w:r>
      <w:r w:rsidRPr="00606011">
        <w:t>需求</w:t>
      </w:r>
      <w:bookmarkEnd w:id="102"/>
    </w:p>
    <w:p w:rsidR="00EE3036" w:rsidRPr="00606011" w:rsidRDefault="00EE3036" w:rsidP="00806F61">
      <w:pPr>
        <w:pStyle w:val="Heading2"/>
      </w:pPr>
      <w:bookmarkStart w:id="103" w:name="_Toc404856177"/>
      <w:r w:rsidRPr="00606011">
        <w:rPr>
          <w:rFonts w:hint="eastAsia"/>
        </w:rPr>
        <w:t>功能</w:t>
      </w:r>
      <w:r w:rsidRPr="00606011">
        <w:t>测试需求</w:t>
      </w:r>
      <w:bookmarkEnd w:id="103"/>
    </w:p>
    <w:p w:rsidR="00EE3036" w:rsidRPr="00606011" w:rsidRDefault="00EE3036" w:rsidP="00806F61">
      <w:pPr>
        <w:pStyle w:val="Heading2"/>
      </w:pPr>
      <w:bookmarkStart w:id="104" w:name="_Toc404856178"/>
      <w:r w:rsidRPr="00606011">
        <w:rPr>
          <w:rFonts w:hint="eastAsia"/>
        </w:rPr>
        <w:t>性能测试需求</w:t>
      </w:r>
      <w:bookmarkEnd w:id="104"/>
    </w:p>
    <w:p w:rsidR="00C739B4" w:rsidRPr="00606011" w:rsidRDefault="00C739B4" w:rsidP="00606011">
      <w:pPr>
        <w:pStyle w:val="Heading1"/>
      </w:pPr>
      <w:bookmarkStart w:id="105" w:name="_Toc404856179"/>
      <w:r w:rsidRPr="00606011">
        <w:rPr>
          <w:rFonts w:hint="eastAsia"/>
        </w:rPr>
        <w:t>培训</w:t>
      </w:r>
      <w:r w:rsidRPr="00606011">
        <w:t>需求</w:t>
      </w:r>
      <w:bookmarkEnd w:id="105"/>
    </w:p>
    <w:p w:rsidR="000D2482" w:rsidRPr="00606011" w:rsidRDefault="000D2482" w:rsidP="00606011">
      <w:pPr>
        <w:pStyle w:val="Heading1"/>
      </w:pPr>
      <w:bookmarkStart w:id="106" w:name="_Toc404856180"/>
      <w:r w:rsidRPr="00606011">
        <w:rPr>
          <w:rFonts w:hint="eastAsia"/>
        </w:rPr>
        <w:t>产品</w:t>
      </w:r>
      <w:r w:rsidRPr="00606011">
        <w:t>发展蓝图</w:t>
      </w:r>
      <w:bookmarkEnd w:id="106"/>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07" w:name="_Toc404856181"/>
      <w:r w:rsidRPr="00606011">
        <w:rPr>
          <w:rFonts w:hint="eastAsia"/>
        </w:rPr>
        <w:t>附录</w:t>
      </w:r>
      <w:bookmarkEnd w:id="107"/>
    </w:p>
    <w:p w:rsidR="00AA568C" w:rsidRDefault="00AA568C" w:rsidP="00AA568C">
      <w:pPr>
        <w:pStyle w:val="Heading2"/>
      </w:pPr>
      <w:r>
        <w:t>Msg</w:t>
      </w:r>
      <w:r>
        <w:t>列表</w:t>
      </w:r>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hint="eastAsia"/>
              </w:rPr>
              <w:lastRenderedPageBreak/>
              <w:t>Msg</w:t>
            </w:r>
            <w:r>
              <w:rPr>
                <w:rFonts w:ascii="楷体" w:hAnsi="楷体"/>
              </w:rPr>
              <w:t>#</w:t>
            </w:r>
          </w:p>
        </w:tc>
        <w:tc>
          <w:tcPr>
            <w:tcW w:w="6835" w:type="dxa"/>
          </w:tcPr>
          <w:p w:rsidR="00AA568C" w:rsidRPr="00606011" w:rsidRDefault="00AA568C" w:rsidP="00001BCB">
            <w:pPr>
              <w:rPr>
                <w:rFonts w:ascii="楷体" w:hAnsi="楷体"/>
              </w:rPr>
            </w:pPr>
            <w:r>
              <w:rPr>
                <w:rFonts w:ascii="楷体" w:hAnsi="楷体" w:hint="eastAsia"/>
              </w:rPr>
              <w:t>提示信息</w:t>
            </w:r>
          </w:p>
        </w:tc>
      </w:tr>
      <w:tr w:rsidR="00A541A5" w:rsidRPr="00606011" w:rsidTr="00001BCB">
        <w:tc>
          <w:tcPr>
            <w:tcW w:w="1795" w:type="dxa"/>
            <w:shd w:val="clear" w:color="auto" w:fill="74D280" w:themeFill="background1" w:themeFillShade="BF"/>
          </w:tcPr>
          <w:p w:rsidR="00A541A5" w:rsidRDefault="00A541A5" w:rsidP="00001BCB">
            <w:pPr>
              <w:rPr>
                <w:rFonts w:ascii="楷体" w:hAnsi="楷体" w:hint="eastAsia"/>
              </w:rPr>
            </w:pPr>
            <w:r>
              <w:rPr>
                <w:rFonts w:ascii="楷体" w:hAnsi="楷体"/>
              </w:rPr>
              <w:t>Msg201</w:t>
            </w:r>
          </w:p>
        </w:tc>
        <w:tc>
          <w:tcPr>
            <w:tcW w:w="6835" w:type="dxa"/>
          </w:tcPr>
          <w:p w:rsidR="00A541A5" w:rsidRDefault="00A541A5" w:rsidP="00001BCB">
            <w:pPr>
              <w:rPr>
                <w:rFonts w:ascii="楷体" w:hAnsi="楷体" w:hint="eastAsia"/>
              </w:rPr>
            </w:pPr>
            <w:r>
              <w:rPr>
                <w:rFonts w:ascii="楷体" w:hAnsi="楷体" w:hint="eastAsia"/>
              </w:rPr>
              <w:t>请输入</w:t>
            </w:r>
            <w:r>
              <w:rPr>
                <w:rFonts w:ascii="楷体" w:hAnsi="楷体"/>
              </w:rPr>
              <w:t>您的</w:t>
            </w:r>
            <w:r>
              <w:rPr>
                <w:rFonts w:ascii="楷体" w:hAnsi="楷体" w:hint="eastAsia"/>
              </w:rPr>
              <w:t>会员号，</w:t>
            </w:r>
            <w:r>
              <w:rPr>
                <w:rFonts w:ascii="楷体" w:hAnsi="楷体"/>
              </w:rPr>
              <w:t>会员号为您注册会员使用的手机号</w:t>
            </w:r>
          </w:p>
        </w:tc>
      </w:tr>
      <w:tr w:rsidR="00AA568C" w:rsidRPr="00606011" w:rsidTr="00001BCB">
        <w:tc>
          <w:tcPr>
            <w:tcW w:w="1795" w:type="dxa"/>
            <w:shd w:val="clear" w:color="auto" w:fill="74D280" w:themeFill="background1" w:themeFillShade="BF"/>
          </w:tcPr>
          <w:p w:rsidR="00AA568C" w:rsidRPr="00606011" w:rsidRDefault="00A541A5" w:rsidP="00001BCB">
            <w:pPr>
              <w:rPr>
                <w:rFonts w:ascii="楷体" w:hAnsi="楷体"/>
              </w:rPr>
            </w:pPr>
            <w:r>
              <w:rPr>
                <w:rFonts w:ascii="楷体" w:hAnsi="楷体"/>
              </w:rPr>
              <w:t>Msg202</w:t>
            </w:r>
          </w:p>
        </w:tc>
        <w:tc>
          <w:tcPr>
            <w:tcW w:w="6835" w:type="dxa"/>
          </w:tcPr>
          <w:p w:rsidR="00AA568C" w:rsidRPr="00606011" w:rsidRDefault="00AA568C" w:rsidP="00001BCB">
            <w:pPr>
              <w:rPr>
                <w:rFonts w:ascii="楷体" w:hAnsi="楷体"/>
              </w:rPr>
            </w:pPr>
            <w:r>
              <w:rPr>
                <w:rFonts w:ascii="楷体" w:hAnsi="楷体" w:hint="eastAsia"/>
              </w:rPr>
              <w:t>您还不是我们的</w:t>
            </w:r>
            <w:r>
              <w:rPr>
                <w:rFonts w:ascii="楷体" w:hAnsi="楷体"/>
              </w:rPr>
              <w:t>会员，请联系服务员注册会员信息</w:t>
            </w:r>
          </w:p>
        </w:tc>
      </w:tr>
      <w:tr w:rsidR="00AA568C" w:rsidRPr="00606011" w:rsidTr="00001BCB">
        <w:tc>
          <w:tcPr>
            <w:tcW w:w="1795" w:type="dxa"/>
            <w:shd w:val="clear" w:color="auto" w:fill="74D280" w:themeFill="background1" w:themeFillShade="BF"/>
          </w:tcPr>
          <w:p w:rsidR="00AA568C" w:rsidRPr="00606011" w:rsidRDefault="00A541A5" w:rsidP="00001BCB">
            <w:pPr>
              <w:rPr>
                <w:rFonts w:ascii="楷体" w:hAnsi="楷体"/>
              </w:rPr>
            </w:pPr>
            <w:r>
              <w:rPr>
                <w:rFonts w:ascii="楷体" w:hAnsi="楷体"/>
              </w:rPr>
              <w:t>Msg203</w:t>
            </w:r>
          </w:p>
        </w:tc>
        <w:tc>
          <w:tcPr>
            <w:tcW w:w="6835" w:type="dxa"/>
          </w:tcPr>
          <w:p w:rsidR="00AA568C" w:rsidRPr="00606011" w:rsidRDefault="00AA568C" w:rsidP="00001BCB">
            <w:pPr>
              <w:rPr>
                <w:rFonts w:ascii="楷体" w:hAnsi="楷体"/>
              </w:rPr>
            </w:pPr>
            <w:r>
              <w:rPr>
                <w:rFonts w:ascii="楷体" w:hAnsi="楷体" w:hint="eastAsia"/>
              </w:rPr>
              <w:t>请输入</w:t>
            </w:r>
            <w:r>
              <w:rPr>
                <w:rFonts w:ascii="楷体" w:hAnsi="楷体"/>
              </w:rPr>
              <w:t>正确的会员号，会员号为您的手机号码</w:t>
            </w:r>
          </w:p>
        </w:tc>
      </w:tr>
      <w:tr w:rsidR="00AA568C" w:rsidRPr="00606011" w:rsidTr="00001BCB">
        <w:tc>
          <w:tcPr>
            <w:tcW w:w="1795" w:type="dxa"/>
            <w:shd w:val="clear" w:color="auto" w:fill="74D280" w:themeFill="background1" w:themeFillShade="BF"/>
          </w:tcPr>
          <w:p w:rsidR="00AA568C" w:rsidRPr="00606011" w:rsidRDefault="00A541A5" w:rsidP="00001BCB">
            <w:pPr>
              <w:rPr>
                <w:rFonts w:ascii="楷体" w:hAnsi="楷体"/>
              </w:rPr>
            </w:pPr>
            <w:r>
              <w:rPr>
                <w:rFonts w:ascii="楷体" w:hAnsi="楷体"/>
              </w:rPr>
              <w:t>Msg204</w:t>
            </w:r>
          </w:p>
        </w:tc>
        <w:tc>
          <w:tcPr>
            <w:tcW w:w="6835" w:type="dxa"/>
          </w:tcPr>
          <w:p w:rsidR="00AA568C" w:rsidRPr="00606011" w:rsidRDefault="00AA568C" w:rsidP="00001BCB">
            <w:pPr>
              <w:rPr>
                <w:rFonts w:ascii="楷体" w:hAnsi="楷体"/>
              </w:rPr>
            </w:pPr>
            <w:r>
              <w:rPr>
                <w:rFonts w:ascii="楷体" w:hAnsi="楷体" w:hint="eastAsia"/>
              </w:rPr>
              <w:t>您还</w:t>
            </w:r>
            <w:r>
              <w:rPr>
                <w:rFonts w:ascii="楷体" w:hAnsi="楷体"/>
              </w:rPr>
              <w:t>没有订单</w:t>
            </w:r>
            <w:r>
              <w:rPr>
                <w:rFonts w:ascii="楷体" w:hAnsi="楷体" w:hint="eastAsia"/>
              </w:rPr>
              <w:t>记录</w:t>
            </w:r>
          </w:p>
        </w:tc>
        <w:bookmarkStart w:id="108" w:name="_GoBack"/>
        <w:bookmarkEnd w:id="108"/>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Msg401</w:t>
            </w:r>
          </w:p>
        </w:tc>
        <w:tc>
          <w:tcPr>
            <w:tcW w:w="6835" w:type="dxa"/>
          </w:tcPr>
          <w:p w:rsidR="00AA568C" w:rsidRPr="00606011" w:rsidRDefault="00AA568C" w:rsidP="00001BCB">
            <w:pPr>
              <w:rPr>
                <w:rFonts w:ascii="楷体" w:hAnsi="楷体"/>
              </w:rPr>
            </w:pPr>
            <w:r>
              <w:rPr>
                <w:rFonts w:ascii="楷体" w:hAnsi="楷体" w:hint="eastAsia"/>
              </w:rPr>
              <w:t>订单</w:t>
            </w:r>
            <w:r>
              <w:rPr>
                <w:rFonts w:ascii="楷体" w:hAnsi="楷体"/>
              </w:rPr>
              <w:t>提交成功</w:t>
            </w:r>
          </w:p>
        </w:tc>
      </w:tr>
      <w:tr w:rsidR="00AA568C" w:rsidRPr="00606011" w:rsidTr="00001BCB">
        <w:tc>
          <w:tcPr>
            <w:tcW w:w="1795" w:type="dxa"/>
            <w:shd w:val="clear" w:color="auto" w:fill="74D280" w:themeFill="background1" w:themeFillShade="BF"/>
          </w:tcPr>
          <w:p w:rsidR="00AA568C" w:rsidRDefault="00AA568C" w:rsidP="00001BCB">
            <w:pPr>
              <w:rPr>
                <w:rFonts w:ascii="楷体" w:hAnsi="楷体"/>
              </w:rPr>
            </w:pPr>
            <w:r>
              <w:rPr>
                <w:rFonts w:ascii="楷体" w:hAnsi="楷体"/>
              </w:rPr>
              <w:t>Msg402</w:t>
            </w:r>
          </w:p>
        </w:tc>
        <w:tc>
          <w:tcPr>
            <w:tcW w:w="6835" w:type="dxa"/>
          </w:tcPr>
          <w:p w:rsidR="00AA568C" w:rsidRPr="00606011" w:rsidRDefault="00AA568C" w:rsidP="00001BCB">
            <w:pPr>
              <w:rPr>
                <w:rFonts w:ascii="楷体" w:hAnsi="楷体"/>
              </w:rPr>
            </w:pPr>
            <w:r>
              <w:rPr>
                <w:rFonts w:ascii="楷体" w:hAnsi="楷体" w:hint="eastAsia"/>
              </w:rPr>
              <w:t>桌号</w:t>
            </w:r>
            <w:r>
              <w:rPr>
                <w:rFonts w:ascii="楷体" w:hAnsi="楷体"/>
              </w:rPr>
              <w:t>不能为空，请</w:t>
            </w:r>
            <w:r>
              <w:rPr>
                <w:rFonts w:ascii="楷体" w:hAnsi="楷体" w:hint="eastAsia"/>
              </w:rPr>
              <w:t>选择客户</w:t>
            </w:r>
            <w:r>
              <w:rPr>
                <w:rFonts w:ascii="楷体" w:hAnsi="楷体"/>
              </w:rPr>
              <w:t>的</w:t>
            </w:r>
            <w:r>
              <w:rPr>
                <w:rFonts w:ascii="楷体" w:hAnsi="楷体" w:hint="eastAsia"/>
              </w:rPr>
              <w:t>桌号</w:t>
            </w:r>
          </w:p>
        </w:tc>
      </w:tr>
      <w:tr w:rsidR="00AA568C" w:rsidRPr="00606011" w:rsidTr="00001BCB">
        <w:tc>
          <w:tcPr>
            <w:tcW w:w="1795" w:type="dxa"/>
            <w:shd w:val="clear" w:color="auto" w:fill="74D280" w:themeFill="background1" w:themeFillShade="BF"/>
          </w:tcPr>
          <w:p w:rsidR="00AA568C" w:rsidRDefault="00AA568C" w:rsidP="00001BCB">
            <w:pPr>
              <w:rPr>
                <w:rFonts w:ascii="楷体" w:hAnsi="楷体"/>
              </w:rPr>
            </w:pPr>
            <w:r>
              <w:rPr>
                <w:rFonts w:ascii="楷体" w:hAnsi="楷体"/>
              </w:rPr>
              <w:t>Msg403</w:t>
            </w:r>
          </w:p>
        </w:tc>
        <w:tc>
          <w:tcPr>
            <w:tcW w:w="6835" w:type="dxa"/>
          </w:tcPr>
          <w:p w:rsidR="00AA568C" w:rsidRPr="00606011" w:rsidRDefault="00AA568C" w:rsidP="00001BCB">
            <w:pPr>
              <w:rPr>
                <w:rFonts w:ascii="楷体" w:hAnsi="楷体"/>
              </w:rPr>
            </w:pPr>
            <w:r>
              <w:rPr>
                <w:rFonts w:ascii="楷体" w:hAnsi="楷体" w:hint="eastAsia"/>
              </w:rPr>
              <w:t>工号</w:t>
            </w:r>
            <w:r>
              <w:rPr>
                <w:rFonts w:ascii="楷体" w:hAnsi="楷体"/>
              </w:rPr>
              <w:t>输入错误，请重新扫描</w:t>
            </w:r>
          </w:p>
        </w:tc>
      </w:tr>
      <w:tr w:rsidR="00AA568C" w:rsidRPr="00606011" w:rsidTr="00001BCB">
        <w:tc>
          <w:tcPr>
            <w:tcW w:w="1795" w:type="dxa"/>
            <w:shd w:val="clear" w:color="auto" w:fill="74D280" w:themeFill="background1" w:themeFillShade="BF"/>
          </w:tcPr>
          <w:p w:rsidR="00AA568C" w:rsidRDefault="00AA568C" w:rsidP="00001BCB">
            <w:pPr>
              <w:rPr>
                <w:rFonts w:ascii="楷体" w:hAnsi="楷体"/>
              </w:rPr>
            </w:pPr>
            <w:r>
              <w:rPr>
                <w:rFonts w:ascii="楷体" w:hAnsi="楷体"/>
              </w:rPr>
              <w:t>Msg404</w:t>
            </w:r>
          </w:p>
        </w:tc>
        <w:tc>
          <w:tcPr>
            <w:tcW w:w="6835" w:type="dxa"/>
          </w:tcPr>
          <w:p w:rsidR="00AA568C" w:rsidRDefault="00AA568C" w:rsidP="00001BCB">
            <w:pPr>
              <w:rPr>
                <w:rFonts w:ascii="楷体" w:hAnsi="楷体"/>
              </w:rPr>
            </w:pPr>
            <w:r>
              <w:rPr>
                <w:rFonts w:ascii="楷体" w:hAnsi="楷体" w:hint="eastAsia"/>
              </w:rPr>
              <w:t>订单</w:t>
            </w:r>
            <w:r>
              <w:rPr>
                <w:rFonts w:ascii="楷体" w:hAnsi="楷体"/>
              </w:rPr>
              <w:t>提交失败，请重新提交</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Msg501</w:t>
            </w:r>
          </w:p>
        </w:tc>
        <w:tc>
          <w:tcPr>
            <w:tcW w:w="6835" w:type="dxa"/>
          </w:tcPr>
          <w:p w:rsidR="00AA568C" w:rsidRPr="00606011" w:rsidRDefault="00AA568C" w:rsidP="00001BCB">
            <w:pPr>
              <w:rPr>
                <w:rFonts w:ascii="楷体" w:hAnsi="楷体"/>
              </w:rPr>
            </w:pPr>
            <w:r>
              <w:rPr>
                <w:rFonts w:ascii="楷体" w:hAnsi="楷体" w:hint="eastAsia"/>
              </w:rPr>
              <w:t>用户名</w:t>
            </w:r>
            <w:r>
              <w:rPr>
                <w:rFonts w:ascii="楷体" w:hAnsi="楷体"/>
              </w:rPr>
              <w:t>不</w:t>
            </w:r>
            <w:r>
              <w:rPr>
                <w:rFonts w:ascii="楷体" w:hAnsi="楷体" w:hint="eastAsia"/>
              </w:rPr>
              <w:t>符合</w:t>
            </w:r>
            <w:r>
              <w:rPr>
                <w:rFonts w:ascii="楷体" w:hAnsi="楷体"/>
              </w:rPr>
              <w:t>规则</w:t>
            </w:r>
            <w:r>
              <w:rPr>
                <w:rFonts w:ascii="楷体" w:hAnsi="楷体" w:hint="eastAsia"/>
              </w:rPr>
              <w:t>，</w:t>
            </w:r>
            <w:r>
              <w:rPr>
                <w:rFonts w:ascii="楷体" w:hAnsi="楷体"/>
              </w:rPr>
              <w:t>请重新输入</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Msg502</w:t>
            </w:r>
          </w:p>
        </w:tc>
        <w:tc>
          <w:tcPr>
            <w:tcW w:w="6835" w:type="dxa"/>
          </w:tcPr>
          <w:p w:rsidR="00AA568C" w:rsidRPr="00606011" w:rsidRDefault="00AA568C" w:rsidP="00001BCB">
            <w:pPr>
              <w:rPr>
                <w:rFonts w:ascii="楷体" w:hAnsi="楷体"/>
              </w:rPr>
            </w:pPr>
            <w:r>
              <w:rPr>
                <w:rFonts w:ascii="楷体" w:hAnsi="楷体" w:hint="eastAsia"/>
              </w:rPr>
              <w:t>密码</w:t>
            </w:r>
            <w:r>
              <w:rPr>
                <w:rFonts w:ascii="楷体" w:hAnsi="楷体"/>
              </w:rPr>
              <w:t>不符合规则，请重新输入</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Msg503</w:t>
            </w:r>
          </w:p>
        </w:tc>
        <w:tc>
          <w:tcPr>
            <w:tcW w:w="6835" w:type="dxa"/>
          </w:tcPr>
          <w:p w:rsidR="00AA568C" w:rsidRPr="00606011" w:rsidRDefault="00AA568C" w:rsidP="00001BCB">
            <w:pPr>
              <w:rPr>
                <w:rFonts w:ascii="楷体" w:hAnsi="楷体"/>
              </w:rPr>
            </w:pPr>
            <w:r>
              <w:rPr>
                <w:rFonts w:ascii="楷体" w:hAnsi="楷体" w:hint="eastAsia"/>
              </w:rPr>
              <w:t>用户名</w:t>
            </w:r>
            <w:r>
              <w:rPr>
                <w:rFonts w:ascii="楷体" w:hAnsi="楷体"/>
              </w:rPr>
              <w:t>和密码不匹配，请重新输入</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Msg504</w:t>
            </w:r>
          </w:p>
        </w:tc>
        <w:tc>
          <w:tcPr>
            <w:tcW w:w="6835" w:type="dxa"/>
          </w:tcPr>
          <w:p w:rsidR="00AA568C" w:rsidRPr="00606011" w:rsidRDefault="00AA568C" w:rsidP="00001BCB">
            <w:pPr>
              <w:rPr>
                <w:rFonts w:ascii="楷体" w:hAnsi="楷体"/>
              </w:rPr>
            </w:pPr>
            <w:r>
              <w:rPr>
                <w:rFonts w:ascii="楷体" w:hAnsi="楷体" w:hint="eastAsia"/>
              </w:rPr>
              <w:t>用户名和</w:t>
            </w:r>
            <w:r>
              <w:rPr>
                <w:rFonts w:ascii="楷体" w:hAnsi="楷体"/>
              </w:rPr>
              <w:t>密码不能为空</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Msg505</w:t>
            </w:r>
          </w:p>
        </w:tc>
        <w:tc>
          <w:tcPr>
            <w:tcW w:w="6835" w:type="dxa"/>
          </w:tcPr>
          <w:p w:rsidR="00AA568C" w:rsidRPr="006B3893" w:rsidRDefault="00AA568C" w:rsidP="00001BCB">
            <w:pPr>
              <w:rPr>
                <w:rFonts w:ascii="楷体" w:hAnsi="楷体"/>
              </w:rPr>
            </w:pPr>
            <w:r>
              <w:rPr>
                <w:rFonts w:ascii="楷体" w:hAnsi="楷体" w:hint="eastAsia"/>
              </w:rPr>
              <w:t>用户名</w:t>
            </w:r>
            <w:r>
              <w:rPr>
                <w:rFonts w:ascii="楷体" w:hAnsi="楷体"/>
              </w:rPr>
              <w:t>不能为空</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Msg506</w:t>
            </w:r>
          </w:p>
        </w:tc>
        <w:tc>
          <w:tcPr>
            <w:tcW w:w="6835" w:type="dxa"/>
          </w:tcPr>
          <w:p w:rsidR="00AA568C" w:rsidRPr="00606011" w:rsidRDefault="00AA568C" w:rsidP="00001BCB">
            <w:pPr>
              <w:rPr>
                <w:rFonts w:ascii="楷体" w:hAnsi="楷体"/>
              </w:rPr>
            </w:pPr>
            <w:r>
              <w:rPr>
                <w:rFonts w:ascii="楷体" w:hAnsi="楷体" w:hint="eastAsia"/>
              </w:rPr>
              <w:t>密码</w:t>
            </w:r>
            <w:r>
              <w:rPr>
                <w:rFonts w:ascii="楷体" w:hAnsi="楷体"/>
              </w:rPr>
              <w:t>不能为空</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Msg701</w:t>
            </w:r>
          </w:p>
        </w:tc>
        <w:tc>
          <w:tcPr>
            <w:tcW w:w="6835" w:type="dxa"/>
          </w:tcPr>
          <w:p w:rsidR="00AA568C" w:rsidRPr="000735D8" w:rsidRDefault="00AA568C" w:rsidP="00001BCB">
            <w:pPr>
              <w:rPr>
                <w:rFonts w:ascii="楷体" w:hAnsi="楷体"/>
              </w:rPr>
            </w:pPr>
            <w:r>
              <w:rPr>
                <w:rFonts w:ascii="楷体" w:hAnsi="楷体" w:hint="eastAsia"/>
              </w:rPr>
              <w:t>用户创建成功</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Msg702</w:t>
            </w:r>
          </w:p>
        </w:tc>
        <w:tc>
          <w:tcPr>
            <w:tcW w:w="6835" w:type="dxa"/>
          </w:tcPr>
          <w:p w:rsidR="00AA568C" w:rsidRPr="00606011" w:rsidRDefault="00AA568C" w:rsidP="00001BCB">
            <w:pPr>
              <w:rPr>
                <w:rFonts w:ascii="楷体" w:hAnsi="楷体"/>
              </w:rPr>
            </w:pPr>
            <w:r>
              <w:rPr>
                <w:rFonts w:ascii="楷体" w:hAnsi="楷体" w:hint="eastAsia"/>
              </w:rPr>
              <w:t>用户</w:t>
            </w:r>
            <w:r>
              <w:rPr>
                <w:rFonts w:ascii="楷体" w:hAnsi="楷体"/>
              </w:rPr>
              <w:t>信息不完整，请重新输入</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Msg703</w:t>
            </w:r>
          </w:p>
        </w:tc>
        <w:tc>
          <w:tcPr>
            <w:tcW w:w="6835" w:type="dxa"/>
          </w:tcPr>
          <w:p w:rsidR="00AA568C" w:rsidRPr="00505043" w:rsidRDefault="00AA568C" w:rsidP="00001BCB">
            <w:pPr>
              <w:rPr>
                <w:rFonts w:ascii="楷体" w:hAnsi="楷体"/>
              </w:rPr>
            </w:pPr>
            <w:r>
              <w:rPr>
                <w:rFonts w:ascii="楷体" w:hAnsi="楷体" w:hint="eastAsia"/>
              </w:rPr>
              <w:t>员工号</w:t>
            </w:r>
            <w:r>
              <w:rPr>
                <w:rFonts w:ascii="楷体" w:hAnsi="楷体"/>
              </w:rPr>
              <w:t>重复，请重新输入</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Msg704</w:t>
            </w:r>
          </w:p>
        </w:tc>
        <w:tc>
          <w:tcPr>
            <w:tcW w:w="6835" w:type="dxa"/>
          </w:tcPr>
          <w:p w:rsidR="00AA568C" w:rsidRPr="00717B5D" w:rsidRDefault="00AA568C" w:rsidP="00001BCB">
            <w:pPr>
              <w:rPr>
                <w:rFonts w:ascii="楷体" w:hAnsi="楷体"/>
              </w:rPr>
            </w:pPr>
            <w:r>
              <w:rPr>
                <w:rFonts w:ascii="楷体" w:hAnsi="楷体" w:hint="eastAsia"/>
              </w:rPr>
              <w:t>此</w:t>
            </w:r>
            <w:r>
              <w:rPr>
                <w:rFonts w:ascii="楷体" w:hAnsi="楷体"/>
              </w:rPr>
              <w:t>手机号已经被注册，请重新输入</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Msg705</w:t>
            </w:r>
          </w:p>
        </w:tc>
        <w:tc>
          <w:tcPr>
            <w:tcW w:w="6835" w:type="dxa"/>
          </w:tcPr>
          <w:p w:rsidR="00AA568C" w:rsidRPr="00717B5D" w:rsidRDefault="00AA568C" w:rsidP="00001BCB">
            <w:pPr>
              <w:rPr>
                <w:rFonts w:ascii="楷体" w:hAnsi="楷体"/>
              </w:rPr>
            </w:pPr>
            <w:r>
              <w:rPr>
                <w:rFonts w:ascii="楷体" w:hAnsi="楷体" w:hint="eastAsia"/>
              </w:rPr>
              <w:t>新用户不能</w:t>
            </w:r>
            <w:r>
              <w:rPr>
                <w:rFonts w:ascii="楷体" w:hAnsi="楷体"/>
              </w:rPr>
              <w:t>选择离职状态，请更新用户状态信息</w:t>
            </w:r>
          </w:p>
        </w:tc>
      </w:tr>
      <w:tr w:rsidR="00AA568C" w:rsidRPr="00606011" w:rsidTr="00001BCB">
        <w:tc>
          <w:tcPr>
            <w:tcW w:w="1795" w:type="dxa"/>
            <w:shd w:val="clear" w:color="auto" w:fill="74D280" w:themeFill="background1" w:themeFillShade="BF"/>
          </w:tcPr>
          <w:p w:rsidR="00AA568C" w:rsidRPr="00606011" w:rsidRDefault="00AA568C" w:rsidP="00001BCB">
            <w:pPr>
              <w:rPr>
                <w:rFonts w:ascii="楷体" w:hAnsi="楷体"/>
              </w:rPr>
            </w:pPr>
            <w:r>
              <w:rPr>
                <w:rFonts w:ascii="楷体" w:hAnsi="楷体"/>
              </w:rPr>
              <w:t>Msg801</w:t>
            </w:r>
          </w:p>
        </w:tc>
        <w:tc>
          <w:tcPr>
            <w:tcW w:w="6835" w:type="dxa"/>
          </w:tcPr>
          <w:p w:rsidR="00AA568C" w:rsidRPr="00717B5D" w:rsidRDefault="00AA568C" w:rsidP="00001BCB">
            <w:pPr>
              <w:rPr>
                <w:rFonts w:ascii="楷体" w:hAnsi="楷体"/>
              </w:rPr>
            </w:pPr>
            <w:r>
              <w:rPr>
                <w:rFonts w:ascii="楷体" w:hAnsi="楷体" w:hint="eastAsia"/>
              </w:rPr>
              <w:t>用户</w:t>
            </w:r>
            <w:r>
              <w:rPr>
                <w:rFonts w:ascii="楷体" w:hAnsi="楷体"/>
              </w:rPr>
              <w:t>信息更新成功</w:t>
            </w:r>
          </w:p>
        </w:tc>
      </w:tr>
      <w:tr w:rsidR="00AA568C" w:rsidRPr="00606011" w:rsidTr="00001BCB">
        <w:tc>
          <w:tcPr>
            <w:tcW w:w="1795" w:type="dxa"/>
            <w:shd w:val="clear" w:color="auto" w:fill="74D280" w:themeFill="background1" w:themeFillShade="BF"/>
          </w:tcPr>
          <w:p w:rsidR="00AA568C" w:rsidRDefault="00AA568C" w:rsidP="00001BCB">
            <w:r w:rsidRPr="00F511F5">
              <w:rPr>
                <w:rFonts w:ascii="楷体" w:hAnsi="楷体"/>
              </w:rPr>
              <w:t>Msg</w:t>
            </w:r>
            <w:r>
              <w:rPr>
                <w:rFonts w:ascii="楷体" w:hAnsi="楷体"/>
              </w:rPr>
              <w:t>802</w:t>
            </w:r>
          </w:p>
        </w:tc>
        <w:tc>
          <w:tcPr>
            <w:tcW w:w="6835" w:type="dxa"/>
          </w:tcPr>
          <w:p w:rsidR="00AA568C" w:rsidRPr="00717B5D" w:rsidRDefault="00AA568C" w:rsidP="00001BCB">
            <w:pPr>
              <w:rPr>
                <w:rFonts w:ascii="楷体" w:hAnsi="楷体"/>
              </w:rPr>
            </w:pPr>
            <w:r>
              <w:rPr>
                <w:rFonts w:ascii="楷体" w:hAnsi="楷体" w:hint="eastAsia"/>
              </w:rPr>
              <w:t>用户</w:t>
            </w:r>
            <w:r>
              <w:rPr>
                <w:rFonts w:ascii="楷体" w:hAnsi="楷体"/>
              </w:rPr>
              <w:t>信息字段不能为空，请重新输入</w:t>
            </w:r>
          </w:p>
        </w:tc>
      </w:tr>
      <w:tr w:rsidR="00AA568C" w:rsidRPr="00606011" w:rsidTr="00001BCB">
        <w:tc>
          <w:tcPr>
            <w:tcW w:w="1795" w:type="dxa"/>
            <w:shd w:val="clear" w:color="auto" w:fill="74D280" w:themeFill="background1" w:themeFillShade="BF"/>
          </w:tcPr>
          <w:p w:rsidR="00AA568C" w:rsidRDefault="00AA568C" w:rsidP="00001BCB">
            <w:r w:rsidRPr="00F511F5">
              <w:rPr>
                <w:rFonts w:ascii="楷体" w:hAnsi="楷体"/>
              </w:rPr>
              <w:t>Msg</w:t>
            </w:r>
            <w:r>
              <w:rPr>
                <w:rFonts w:ascii="楷体" w:hAnsi="楷体"/>
              </w:rPr>
              <w:t>803</w:t>
            </w:r>
          </w:p>
        </w:tc>
        <w:tc>
          <w:tcPr>
            <w:tcW w:w="6835" w:type="dxa"/>
          </w:tcPr>
          <w:p w:rsidR="00AA568C" w:rsidRPr="00717B5D" w:rsidRDefault="00AA568C" w:rsidP="00001BCB">
            <w:pPr>
              <w:rPr>
                <w:rFonts w:ascii="楷体" w:hAnsi="楷体"/>
              </w:rPr>
            </w:pPr>
            <w:r>
              <w:rPr>
                <w:rFonts w:ascii="楷体" w:hAnsi="楷体" w:hint="eastAsia"/>
              </w:rPr>
              <w:t>系统更新</w:t>
            </w:r>
            <w:r>
              <w:rPr>
                <w:rFonts w:ascii="楷体" w:hAnsi="楷体"/>
              </w:rPr>
              <w:t>失败，请重新提交</w:t>
            </w:r>
          </w:p>
        </w:tc>
      </w:tr>
    </w:tbl>
    <w:p w:rsidR="00AA568C" w:rsidRPr="00AA568C" w:rsidRDefault="00AA568C" w:rsidP="00AA568C"/>
    <w:sectPr w:rsidR="00AA568C" w:rsidRPr="00AA568C" w:rsidSect="00721A9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25D" w:rsidRDefault="00CA225D" w:rsidP="00FA0A4F">
      <w:pPr>
        <w:spacing w:after="0" w:line="240" w:lineRule="auto"/>
      </w:pPr>
      <w:r>
        <w:separator/>
      </w:r>
    </w:p>
  </w:endnote>
  <w:endnote w:type="continuationSeparator" w:id="0">
    <w:p w:rsidR="00CA225D" w:rsidRDefault="00CA225D"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4789918"/>
      <w:docPartObj>
        <w:docPartGallery w:val="Page Numbers (Bottom of Page)"/>
        <w:docPartUnique/>
      </w:docPartObj>
    </w:sdtPr>
    <w:sdtEndPr>
      <w:rPr>
        <w:color w:val="34A443" w:themeColor="background1" w:themeShade="7F"/>
        <w:spacing w:val="60"/>
      </w:rPr>
    </w:sdtEndPr>
    <w:sdtContent>
      <w:p w:rsidR="00261DF3" w:rsidRDefault="00261DF3">
        <w:pPr>
          <w:pStyle w:val="Footer"/>
          <w:pBdr>
            <w:top w:val="single" w:sz="4" w:space="1" w:color="95DD9F" w:themeColor="background1" w:themeShade="D9"/>
          </w:pBdr>
          <w:jc w:val="right"/>
        </w:pPr>
        <w:r>
          <w:fldChar w:fldCharType="begin"/>
        </w:r>
        <w:r>
          <w:instrText xml:space="preserve"> PAGE   \* MERGEFORMAT </w:instrText>
        </w:r>
        <w:r>
          <w:fldChar w:fldCharType="separate"/>
        </w:r>
        <w:r w:rsidR="00A541A5">
          <w:rPr>
            <w:noProof/>
          </w:rPr>
          <w:t>31</w:t>
        </w:r>
        <w:r>
          <w:rPr>
            <w:noProof/>
          </w:rPr>
          <w:fldChar w:fldCharType="end"/>
        </w:r>
        <w:r>
          <w:t xml:space="preserve"> | </w:t>
        </w:r>
        <w:r>
          <w:rPr>
            <w:color w:val="34A443" w:themeColor="background1" w:themeShade="7F"/>
            <w:spacing w:val="60"/>
          </w:rPr>
          <w:t>Page</w:t>
        </w:r>
      </w:p>
    </w:sdtContent>
  </w:sdt>
  <w:p w:rsidR="00261DF3" w:rsidRDefault="00261D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25D" w:rsidRDefault="00CA225D" w:rsidP="00FA0A4F">
      <w:pPr>
        <w:spacing w:after="0" w:line="240" w:lineRule="auto"/>
      </w:pPr>
      <w:r>
        <w:separator/>
      </w:r>
    </w:p>
  </w:footnote>
  <w:footnote w:type="continuationSeparator" w:id="0">
    <w:p w:rsidR="00CA225D" w:rsidRDefault="00CA225D" w:rsidP="00FA0A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1DF3" w:rsidRDefault="00261DF3">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261DF3" w:rsidRDefault="00261DF3">
                              <w:pPr>
                                <w:spacing w:after="0" w:line="240" w:lineRule="auto"/>
                              </w:pPr>
                              <w:r>
                                <w:t>餐厅订餐系统</w:t>
                              </w:r>
                              <w:r>
                                <w:t>_</w:t>
                              </w:r>
                              <w:r>
                                <w:t>系统需求文档</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8"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261DF3" w:rsidRDefault="00261DF3">
                        <w:pPr>
                          <w:spacing w:after="0" w:line="240" w:lineRule="auto"/>
                        </w:pPr>
                        <w:r>
                          <w:t>餐厅订餐系统</w:t>
                        </w:r>
                        <w:r>
                          <w:t>_</w:t>
                        </w:r>
                        <w:r>
                          <w:t>系统需求文档</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261DF3" w:rsidRDefault="00261DF3">
                          <w:pPr>
                            <w:spacing w:after="0" w:line="240" w:lineRule="auto"/>
                            <w:jc w:val="right"/>
                            <w:rPr>
                              <w:color w:val="C7EDCC" w:themeColor="background1"/>
                            </w:rPr>
                          </w:pPr>
                          <w:r>
                            <w:fldChar w:fldCharType="begin"/>
                          </w:r>
                          <w:r>
                            <w:instrText xml:space="preserve"> PAGE   \* MERGEFORMAT </w:instrText>
                          </w:r>
                          <w:r>
                            <w:fldChar w:fldCharType="separate"/>
                          </w:r>
                          <w:r w:rsidR="00A541A5" w:rsidRPr="00A541A5">
                            <w:rPr>
                              <w:noProof/>
                              <w:color w:val="C7EDCC" w:themeColor="background1"/>
                            </w:rPr>
                            <w:t>31</w:t>
                          </w:r>
                          <w:r>
                            <w:rPr>
                              <w:noProof/>
                              <w:color w:val="C7EDCC"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29"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261DF3" w:rsidRDefault="00261DF3">
                    <w:pPr>
                      <w:spacing w:after="0" w:line="240" w:lineRule="auto"/>
                      <w:jc w:val="right"/>
                      <w:rPr>
                        <w:color w:val="C7EDCC" w:themeColor="background1"/>
                      </w:rPr>
                    </w:pPr>
                    <w:r>
                      <w:fldChar w:fldCharType="begin"/>
                    </w:r>
                    <w:r>
                      <w:instrText xml:space="preserve"> PAGE   \* MERGEFORMAT </w:instrText>
                    </w:r>
                    <w:r>
                      <w:fldChar w:fldCharType="separate"/>
                    </w:r>
                    <w:r w:rsidR="00A541A5" w:rsidRPr="00A541A5">
                      <w:rPr>
                        <w:noProof/>
                        <w:color w:val="C7EDCC" w:themeColor="background1"/>
                      </w:rPr>
                      <w:t>31</w:t>
                    </w:r>
                    <w:r>
                      <w:rPr>
                        <w:noProof/>
                        <w:color w:val="C7EDCC"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4">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1"/>
  </w:num>
  <w:num w:numId="3">
    <w:abstractNumId w:val="8"/>
  </w:num>
  <w:num w:numId="4">
    <w:abstractNumId w:val="23"/>
  </w:num>
  <w:num w:numId="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25"/>
  </w:num>
  <w:num w:numId="8">
    <w:abstractNumId w:val="29"/>
  </w:num>
  <w:num w:numId="9">
    <w:abstractNumId w:val="32"/>
  </w:num>
  <w:num w:numId="10">
    <w:abstractNumId w:val="26"/>
  </w:num>
  <w:num w:numId="11">
    <w:abstractNumId w:val="4"/>
  </w:num>
  <w:num w:numId="12">
    <w:abstractNumId w:val="28"/>
  </w:num>
  <w:num w:numId="13">
    <w:abstractNumId w:val="0"/>
  </w:num>
  <w:num w:numId="14">
    <w:abstractNumId w:val="2"/>
  </w:num>
  <w:num w:numId="15">
    <w:abstractNumId w:val="9"/>
  </w:num>
  <w:num w:numId="16">
    <w:abstractNumId w:val="6"/>
  </w:num>
  <w:num w:numId="17">
    <w:abstractNumId w:val="27"/>
  </w:num>
  <w:num w:numId="18">
    <w:abstractNumId w:val="11"/>
  </w:num>
  <w:num w:numId="19">
    <w:abstractNumId w:val="16"/>
  </w:num>
  <w:num w:numId="20">
    <w:abstractNumId w:val="12"/>
  </w:num>
  <w:num w:numId="21">
    <w:abstractNumId w:val="3"/>
  </w:num>
  <w:num w:numId="22">
    <w:abstractNumId w:val="31"/>
  </w:num>
  <w:num w:numId="23">
    <w:abstractNumId w:val="1"/>
  </w:num>
  <w:num w:numId="24">
    <w:abstractNumId w:val="18"/>
  </w:num>
  <w:num w:numId="25">
    <w:abstractNumId w:val="13"/>
  </w:num>
  <w:num w:numId="26">
    <w:abstractNumId w:val="7"/>
  </w:num>
  <w:num w:numId="27">
    <w:abstractNumId w:val="20"/>
  </w:num>
  <w:num w:numId="28">
    <w:abstractNumId w:val="14"/>
  </w:num>
  <w:num w:numId="29">
    <w:abstractNumId w:val="19"/>
  </w:num>
  <w:num w:numId="30">
    <w:abstractNumId w:val="28"/>
  </w:num>
  <w:num w:numId="31">
    <w:abstractNumId w:val="10"/>
  </w:num>
  <w:num w:numId="32">
    <w:abstractNumId w:val="17"/>
  </w:num>
  <w:num w:numId="33">
    <w:abstractNumId w:val="24"/>
  </w:num>
  <w:num w:numId="34">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30F0"/>
    <w:rsid w:val="0015691B"/>
    <w:rsid w:val="001725E5"/>
    <w:rsid w:val="0017538C"/>
    <w:rsid w:val="001853B6"/>
    <w:rsid w:val="001854DC"/>
    <w:rsid w:val="00196665"/>
    <w:rsid w:val="001A4223"/>
    <w:rsid w:val="001B1AAC"/>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2270"/>
    <w:rsid w:val="00373ED3"/>
    <w:rsid w:val="003750FB"/>
    <w:rsid w:val="003840EB"/>
    <w:rsid w:val="00391894"/>
    <w:rsid w:val="003C0FAC"/>
    <w:rsid w:val="003C26AC"/>
    <w:rsid w:val="003C478E"/>
    <w:rsid w:val="003D2B50"/>
    <w:rsid w:val="003D3C26"/>
    <w:rsid w:val="003D51FD"/>
    <w:rsid w:val="003E137E"/>
    <w:rsid w:val="00400E11"/>
    <w:rsid w:val="00402175"/>
    <w:rsid w:val="004067D2"/>
    <w:rsid w:val="004171C1"/>
    <w:rsid w:val="00432CB8"/>
    <w:rsid w:val="00441980"/>
    <w:rsid w:val="00443703"/>
    <w:rsid w:val="00454844"/>
    <w:rsid w:val="00455A49"/>
    <w:rsid w:val="00456F39"/>
    <w:rsid w:val="0046797A"/>
    <w:rsid w:val="0048557E"/>
    <w:rsid w:val="00486837"/>
    <w:rsid w:val="00486CE5"/>
    <w:rsid w:val="00492766"/>
    <w:rsid w:val="004A3260"/>
    <w:rsid w:val="004C3345"/>
    <w:rsid w:val="004C49F1"/>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E1233"/>
    <w:rsid w:val="006F3F86"/>
    <w:rsid w:val="006F5774"/>
    <w:rsid w:val="00704E6B"/>
    <w:rsid w:val="007104C2"/>
    <w:rsid w:val="00716672"/>
    <w:rsid w:val="00717B5D"/>
    <w:rsid w:val="00721A92"/>
    <w:rsid w:val="0072230C"/>
    <w:rsid w:val="007441B6"/>
    <w:rsid w:val="0074566E"/>
    <w:rsid w:val="007509A3"/>
    <w:rsid w:val="00754907"/>
    <w:rsid w:val="0076505E"/>
    <w:rsid w:val="00784F16"/>
    <w:rsid w:val="007A06C3"/>
    <w:rsid w:val="007A1F36"/>
    <w:rsid w:val="007A4592"/>
    <w:rsid w:val="007A691B"/>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3559"/>
    <w:rsid w:val="008F0C6C"/>
    <w:rsid w:val="008F7704"/>
    <w:rsid w:val="009013DE"/>
    <w:rsid w:val="00914FF9"/>
    <w:rsid w:val="00915B45"/>
    <w:rsid w:val="0091684B"/>
    <w:rsid w:val="00916A8A"/>
    <w:rsid w:val="00922823"/>
    <w:rsid w:val="0092787C"/>
    <w:rsid w:val="00927F16"/>
    <w:rsid w:val="009316FB"/>
    <w:rsid w:val="00934A07"/>
    <w:rsid w:val="009353E0"/>
    <w:rsid w:val="0094304B"/>
    <w:rsid w:val="009574C0"/>
    <w:rsid w:val="00962BBB"/>
    <w:rsid w:val="009647A5"/>
    <w:rsid w:val="0097111D"/>
    <w:rsid w:val="00973E1F"/>
    <w:rsid w:val="009A068C"/>
    <w:rsid w:val="009A2411"/>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4A6F"/>
    <w:rsid w:val="00A77FD9"/>
    <w:rsid w:val="00A85AE9"/>
    <w:rsid w:val="00A85F7B"/>
    <w:rsid w:val="00A87EF2"/>
    <w:rsid w:val="00A9615D"/>
    <w:rsid w:val="00A96FD5"/>
    <w:rsid w:val="00AA4DCD"/>
    <w:rsid w:val="00AA568C"/>
    <w:rsid w:val="00AC308E"/>
    <w:rsid w:val="00AD2065"/>
    <w:rsid w:val="00AD57DF"/>
    <w:rsid w:val="00AF53B7"/>
    <w:rsid w:val="00B10DC7"/>
    <w:rsid w:val="00B12A1D"/>
    <w:rsid w:val="00B20C64"/>
    <w:rsid w:val="00B425EA"/>
    <w:rsid w:val="00B468A3"/>
    <w:rsid w:val="00B56271"/>
    <w:rsid w:val="00B601DA"/>
    <w:rsid w:val="00B7297B"/>
    <w:rsid w:val="00B75157"/>
    <w:rsid w:val="00B80F7E"/>
    <w:rsid w:val="00B85806"/>
    <w:rsid w:val="00B86B60"/>
    <w:rsid w:val="00B87E96"/>
    <w:rsid w:val="00B938AF"/>
    <w:rsid w:val="00BA353D"/>
    <w:rsid w:val="00BA710E"/>
    <w:rsid w:val="00BC2505"/>
    <w:rsid w:val="00BD2A26"/>
    <w:rsid w:val="00BE2A04"/>
    <w:rsid w:val="00BE523B"/>
    <w:rsid w:val="00BE752A"/>
    <w:rsid w:val="00BF34B5"/>
    <w:rsid w:val="00BF5200"/>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784F"/>
    <w:rsid w:val="00DD4628"/>
    <w:rsid w:val="00DE2F0B"/>
    <w:rsid w:val="00DE3E4B"/>
    <w:rsid w:val="00DF69F8"/>
    <w:rsid w:val="00DF7041"/>
    <w:rsid w:val="00E04F19"/>
    <w:rsid w:val="00E056F3"/>
    <w:rsid w:val="00E05DA6"/>
    <w:rsid w:val="00E10616"/>
    <w:rsid w:val="00E15FB2"/>
    <w:rsid w:val="00E27D8C"/>
    <w:rsid w:val="00E327D4"/>
    <w:rsid w:val="00E55EAF"/>
    <w:rsid w:val="00E57935"/>
    <w:rsid w:val="00E663E2"/>
    <w:rsid w:val="00E7187C"/>
    <w:rsid w:val="00E72E17"/>
    <w:rsid w:val="00E83437"/>
    <w:rsid w:val="00E84849"/>
    <w:rsid w:val="00E8599F"/>
    <w:rsid w:val="00E92CCB"/>
    <w:rsid w:val="00EA3B01"/>
    <w:rsid w:val="00EA5107"/>
    <w:rsid w:val="00EB7860"/>
    <w:rsid w:val="00EB7A0E"/>
    <w:rsid w:val="00ED22B2"/>
    <w:rsid w:val="00ED51A8"/>
    <w:rsid w:val="00EE3036"/>
    <w:rsid w:val="00F10619"/>
    <w:rsid w:val="00F134ED"/>
    <w:rsid w:val="00F1686E"/>
    <w:rsid w:val="00F20DEE"/>
    <w:rsid w:val="00F53871"/>
    <w:rsid w:val="00F55678"/>
    <w:rsid w:val="00F64CEE"/>
    <w:rsid w:val="00F74B6A"/>
    <w:rsid w:val="00F75AFC"/>
    <w:rsid w:val="00F77DB0"/>
    <w:rsid w:val="00F84D2B"/>
    <w:rsid w:val="00F9780B"/>
    <w:rsid w:val="00FA0A4F"/>
    <w:rsid w:val="00FB20B9"/>
    <w:rsid w:val="00FD077B"/>
    <w:rsid w:val="00FD41EC"/>
    <w:rsid w:val="00FF275F"/>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011"/>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606011"/>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606011"/>
    <w:rPr>
      <w:rFonts w:ascii="楷体" w:eastAsia="楷体" w:hAnsi="楷体"/>
      <w:sz w:val="24"/>
    </w:rPr>
  </w:style>
  <w:style w:type="table" w:styleId="TableGrid">
    <w:name w:val="Table Grid"/>
    <w:basedOn w:val="TableNormal"/>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D31898-B4C5-487A-AA68-87E55D997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1959</TotalTime>
  <Pages>36</Pages>
  <Words>1978</Words>
  <Characters>11279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Nie, Su-Fang (Annie, ES-Apps-GD-China-WH)</cp:lastModifiedBy>
  <cp:revision>372</cp:revision>
  <dcterms:created xsi:type="dcterms:W3CDTF">2014-11-21T08:19:00Z</dcterms:created>
  <dcterms:modified xsi:type="dcterms:W3CDTF">2014-12-02T09:41:00Z</dcterms:modified>
</cp:coreProperties>
</file>